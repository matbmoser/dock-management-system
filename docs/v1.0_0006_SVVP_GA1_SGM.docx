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B78B9" w14:textId="77777777" w:rsidR="0019067A" w:rsidRPr="00610941" w:rsidRDefault="0019067A" w:rsidP="0019067A">
      <w:pPr>
        <w:jc w:val="center"/>
      </w:pPr>
    </w:p>
    <w:p w14:paraId="7416792D" w14:textId="77777777" w:rsidR="0034135B" w:rsidRPr="00610941" w:rsidRDefault="0034135B" w:rsidP="0034135B">
      <w:pPr>
        <w:jc w:val="center"/>
      </w:pPr>
    </w:p>
    <w:p w14:paraId="1D33A6AA" w14:textId="77777777" w:rsidR="0034135B" w:rsidRPr="00610941" w:rsidRDefault="0034135B" w:rsidP="0034135B"/>
    <w:p w14:paraId="618D9036" w14:textId="77777777" w:rsidR="0034135B" w:rsidRPr="00610941" w:rsidRDefault="0034135B" w:rsidP="0034135B"/>
    <w:p w14:paraId="0EE25A43" w14:textId="77777777" w:rsidR="0034135B" w:rsidRPr="00610941" w:rsidRDefault="0034135B" w:rsidP="0034135B"/>
    <w:p w14:paraId="1CAD6C5F" w14:textId="77777777" w:rsidR="0034135B" w:rsidRPr="00610941" w:rsidRDefault="0034135B" w:rsidP="0034135B"/>
    <w:p w14:paraId="44233C8C" w14:textId="77777777" w:rsidR="0034135B" w:rsidRPr="00610941" w:rsidRDefault="0034135B" w:rsidP="0034135B"/>
    <w:p w14:paraId="16D69E01" w14:textId="77777777" w:rsidR="0034135B" w:rsidRPr="00610941" w:rsidRDefault="0034135B" w:rsidP="0034135B"/>
    <w:p w14:paraId="4278495B" w14:textId="77777777" w:rsidR="0034135B" w:rsidRDefault="0034135B" w:rsidP="0034135B"/>
    <w:p w14:paraId="1BA2FC5B" w14:textId="77777777" w:rsidR="0034135B" w:rsidRDefault="0034135B" w:rsidP="0034135B"/>
    <w:p w14:paraId="56B7EFCC" w14:textId="77777777" w:rsidR="0034135B" w:rsidRPr="00610941" w:rsidRDefault="0034135B" w:rsidP="0034135B"/>
    <w:p w14:paraId="69773C8C" w14:textId="77777777" w:rsidR="0034135B" w:rsidRPr="00610941" w:rsidRDefault="0034135B" w:rsidP="0034135B">
      <w:pPr>
        <w:jc w:val="center"/>
      </w:pPr>
    </w:p>
    <w:tbl>
      <w:tblPr>
        <w:tblpPr w:leftFromText="141" w:rightFromText="141" w:vertAnchor="text" w:horzAnchor="margin" w:tblpXSpec="center" w:tblpY="229"/>
        <w:tblOverlap w:val="never"/>
        <w:tblW w:w="0" w:type="auto"/>
        <w:tblLook w:val="01E0" w:firstRow="1" w:lastRow="1" w:firstColumn="1" w:lastColumn="1" w:noHBand="0" w:noVBand="0"/>
      </w:tblPr>
      <w:tblGrid>
        <w:gridCol w:w="4831"/>
      </w:tblGrid>
      <w:tr w:rsidR="0034135B" w:rsidRPr="00583FC6" w14:paraId="1B6E242B" w14:textId="77777777" w:rsidTr="00E103DD">
        <w:tc>
          <w:tcPr>
            <w:tcW w:w="0" w:type="auto"/>
            <w:shd w:val="clear" w:color="auto" w:fill="auto"/>
          </w:tcPr>
          <w:p w14:paraId="1E5AC617" w14:textId="77777777" w:rsidR="0034135B" w:rsidRPr="00583FC6" w:rsidRDefault="0034135B" w:rsidP="00E103DD">
            <w:pPr>
              <w:jc w:val="center"/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Asignatura:</w:t>
            </w:r>
          </w:p>
        </w:tc>
      </w:tr>
      <w:tr w:rsidR="0034135B" w:rsidRPr="00583FC6" w14:paraId="025D530B" w14:textId="77777777" w:rsidTr="00E103DD">
        <w:tc>
          <w:tcPr>
            <w:tcW w:w="0" w:type="auto"/>
            <w:shd w:val="clear" w:color="auto" w:fill="auto"/>
          </w:tcPr>
          <w:p w14:paraId="6B6E47DB" w14:textId="77777777" w:rsidR="0034135B" w:rsidRDefault="0034135B" w:rsidP="00E103D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Planificación y Gestión</w:t>
            </w:r>
          </w:p>
          <w:p w14:paraId="00C78C48" w14:textId="77777777" w:rsidR="0034135B" w:rsidRPr="00583FC6" w:rsidRDefault="0034135B" w:rsidP="00E103D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 Proyectos Informáticos </w:t>
            </w:r>
          </w:p>
        </w:tc>
      </w:tr>
    </w:tbl>
    <w:p w14:paraId="514778E8" w14:textId="77777777" w:rsidR="0034135B" w:rsidRPr="00610941" w:rsidRDefault="0034135B" w:rsidP="0034135B">
      <w:pPr>
        <w:jc w:val="center"/>
      </w:pPr>
      <w:r>
        <w:br w:type="textWrapping" w:clear="all"/>
      </w:r>
    </w:p>
    <w:p w14:paraId="3DF62C31" w14:textId="77777777" w:rsidR="0034135B" w:rsidRPr="00610941" w:rsidRDefault="0034135B" w:rsidP="0034135B">
      <w:pPr>
        <w:jc w:val="center"/>
      </w:pPr>
    </w:p>
    <w:p w14:paraId="280A1F1B" w14:textId="77777777" w:rsidR="0034135B" w:rsidRPr="00610941" w:rsidRDefault="0034135B" w:rsidP="0034135B">
      <w:pPr>
        <w:jc w:val="center"/>
      </w:pPr>
    </w:p>
    <w:p w14:paraId="27581757" w14:textId="77777777" w:rsidR="0034135B" w:rsidRPr="00610941" w:rsidRDefault="0034135B" w:rsidP="0034135B">
      <w:pPr>
        <w:jc w:val="center"/>
      </w:pPr>
    </w:p>
    <w:p w14:paraId="798437D9" w14:textId="77777777" w:rsidR="0034135B" w:rsidRPr="00610941" w:rsidRDefault="0034135B" w:rsidP="0034135B">
      <w:pPr>
        <w:jc w:val="center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54"/>
      </w:tblGrid>
      <w:tr w:rsidR="0034135B" w:rsidRPr="00583FC6" w14:paraId="499D5827" w14:textId="77777777" w:rsidTr="007D1288">
        <w:trPr>
          <w:jc w:val="center"/>
        </w:trPr>
        <w:tc>
          <w:tcPr>
            <w:tcW w:w="9640" w:type="dxa"/>
            <w:shd w:val="clear" w:color="auto" w:fill="auto"/>
          </w:tcPr>
          <w:p w14:paraId="605F7877" w14:textId="77777777" w:rsidR="0034135B" w:rsidRPr="00583FC6" w:rsidRDefault="0034135B" w:rsidP="00E103DD">
            <w:pPr>
              <w:jc w:val="center"/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Título del documento:</w:t>
            </w:r>
          </w:p>
        </w:tc>
      </w:tr>
      <w:tr w:rsidR="0034135B" w:rsidRPr="00583FC6" w14:paraId="01931D30" w14:textId="77777777" w:rsidTr="007D1288">
        <w:trPr>
          <w:trHeight w:val="2070"/>
          <w:jc w:val="center"/>
        </w:trPr>
        <w:tc>
          <w:tcPr>
            <w:tcW w:w="9640" w:type="dxa"/>
            <w:shd w:val="clear" w:color="auto" w:fill="auto"/>
          </w:tcPr>
          <w:p w14:paraId="344BB1BA" w14:textId="473C2970" w:rsidR="0034135B" w:rsidRDefault="0034135B" w:rsidP="00E103DD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Plan de </w:t>
            </w:r>
            <w:r w:rsidR="007D1288">
              <w:rPr>
                <w:b/>
                <w:bCs/>
                <w:sz w:val="44"/>
                <w:szCs w:val="44"/>
              </w:rPr>
              <w:t>Verificación y Validación</w:t>
            </w:r>
            <w:r>
              <w:rPr>
                <w:b/>
                <w:bCs/>
                <w:sz w:val="44"/>
                <w:szCs w:val="44"/>
              </w:rPr>
              <w:t xml:space="preserve"> de Sofware</w:t>
            </w:r>
          </w:p>
          <w:p w14:paraId="56EDF314" w14:textId="4C8D8C15" w:rsidR="0034135B" w:rsidRPr="00155EC9" w:rsidRDefault="0034135B" w:rsidP="00E103DD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S</w:t>
            </w:r>
            <w:r w:rsidR="00155EC9">
              <w:rPr>
                <w:b/>
                <w:bCs/>
                <w:sz w:val="44"/>
                <w:szCs w:val="44"/>
              </w:rPr>
              <w:t>VVP</w:t>
            </w:r>
          </w:p>
        </w:tc>
      </w:tr>
    </w:tbl>
    <w:p w14:paraId="03D36287" w14:textId="77777777" w:rsidR="0034135B" w:rsidRPr="00610941" w:rsidRDefault="0034135B" w:rsidP="0034135B">
      <w:pPr>
        <w:rPr>
          <w:b/>
          <w:bCs/>
          <w:sz w:val="40"/>
          <w:szCs w:val="40"/>
        </w:rPr>
      </w:pPr>
    </w:p>
    <w:p w14:paraId="5F778F56" w14:textId="77777777" w:rsidR="0034135B" w:rsidRPr="00610941" w:rsidRDefault="0034135B" w:rsidP="0034135B">
      <w:pPr>
        <w:rPr>
          <w:b/>
          <w:bCs/>
          <w:sz w:val="40"/>
          <w:szCs w:val="40"/>
        </w:rPr>
      </w:pPr>
    </w:p>
    <w:tbl>
      <w:tblPr>
        <w:tblW w:w="5499" w:type="dxa"/>
        <w:jc w:val="center"/>
        <w:tblLook w:val="01E0" w:firstRow="1" w:lastRow="1" w:firstColumn="1" w:lastColumn="1" w:noHBand="0" w:noVBand="0"/>
      </w:tblPr>
      <w:tblGrid>
        <w:gridCol w:w="1350"/>
        <w:gridCol w:w="234"/>
        <w:gridCol w:w="2393"/>
        <w:gridCol w:w="234"/>
        <w:gridCol w:w="1288"/>
      </w:tblGrid>
      <w:tr w:rsidR="0034135B" w:rsidRPr="00583FC6" w14:paraId="4DC1B88C" w14:textId="77777777" w:rsidTr="00E103DD">
        <w:trPr>
          <w:trHeight w:val="158"/>
          <w:jc w:val="center"/>
        </w:trPr>
        <w:tc>
          <w:tcPr>
            <w:tcW w:w="0" w:type="auto"/>
            <w:shd w:val="clear" w:color="auto" w:fill="auto"/>
          </w:tcPr>
          <w:p w14:paraId="08C2C7B8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Preparado por:</w:t>
            </w:r>
          </w:p>
        </w:tc>
        <w:tc>
          <w:tcPr>
            <w:tcW w:w="0" w:type="auto"/>
            <w:shd w:val="clear" w:color="auto" w:fill="auto"/>
          </w:tcPr>
          <w:p w14:paraId="3374A088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1C3F4E36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43A82810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2515BB5E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</w:tr>
      <w:tr w:rsidR="0034135B" w:rsidRPr="00583FC6" w14:paraId="7B248B74" w14:textId="77777777" w:rsidTr="00E103DD">
        <w:trPr>
          <w:trHeight w:val="391"/>
          <w:jc w:val="center"/>
        </w:trPr>
        <w:tc>
          <w:tcPr>
            <w:tcW w:w="0" w:type="auto"/>
            <w:shd w:val="clear" w:color="auto" w:fill="auto"/>
          </w:tcPr>
          <w:p w14:paraId="1BD1C3EE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5956389B" w14:textId="77777777" w:rsidR="0034135B" w:rsidRPr="00610941" w:rsidRDefault="0034135B" w:rsidP="00E103DD"/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auto"/>
          </w:tcPr>
          <w:p w14:paraId="5BC68685" w14:textId="77777777" w:rsidR="0034135B" w:rsidRPr="00A2331E" w:rsidRDefault="0034135B" w:rsidP="00E103DD">
            <w:pPr>
              <w:rPr>
                <w:sz w:val="20"/>
                <w:szCs w:val="20"/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>Carlos Company</w:t>
            </w:r>
          </w:p>
          <w:p w14:paraId="6A2391F4" w14:textId="77777777" w:rsidR="0034135B" w:rsidRPr="00A2331E" w:rsidRDefault="0034135B" w:rsidP="00E103DD">
            <w:pPr>
              <w:rPr>
                <w:sz w:val="20"/>
                <w:szCs w:val="22"/>
                <w:lang w:val="pt-BR"/>
              </w:rPr>
            </w:pPr>
            <w:r w:rsidRPr="00A2331E">
              <w:rPr>
                <w:sz w:val="20"/>
                <w:szCs w:val="22"/>
                <w:lang w:val="pt-BR"/>
              </w:rPr>
              <w:t>Javier Torres</w:t>
            </w:r>
          </w:p>
          <w:p w14:paraId="71A31E38" w14:textId="77777777" w:rsidR="0034135B" w:rsidRPr="00A2331E" w:rsidRDefault="0034135B" w:rsidP="00E103DD">
            <w:pPr>
              <w:rPr>
                <w:sz w:val="20"/>
                <w:szCs w:val="22"/>
                <w:lang w:val="pt-BR"/>
              </w:rPr>
            </w:pPr>
            <w:r w:rsidRPr="00A2331E">
              <w:rPr>
                <w:sz w:val="20"/>
                <w:szCs w:val="22"/>
                <w:lang w:val="pt-BR"/>
              </w:rPr>
              <w:t>Mathias Moser</w:t>
            </w:r>
          </w:p>
          <w:p w14:paraId="19CB4FB8" w14:textId="77777777" w:rsidR="0034135B" w:rsidRPr="00A2331E" w:rsidRDefault="0034135B" w:rsidP="00E103DD">
            <w:pPr>
              <w:rPr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 xml:space="preserve">William Echeverry </w:t>
            </w:r>
          </w:p>
          <w:p w14:paraId="27BE059C" w14:textId="77777777" w:rsidR="0034135B" w:rsidRPr="00A2331E" w:rsidRDefault="0034135B" w:rsidP="00E103DD">
            <w:pPr>
              <w:rPr>
                <w:szCs w:val="22"/>
                <w:lang w:val="pt-BR"/>
              </w:rPr>
            </w:pPr>
            <w:r w:rsidRPr="00A2331E">
              <w:rPr>
                <w:sz w:val="20"/>
                <w:szCs w:val="20"/>
                <w:lang w:val="pt-BR"/>
              </w:rPr>
              <w:t>Álvaro Guisado</w:t>
            </w:r>
          </w:p>
        </w:tc>
        <w:tc>
          <w:tcPr>
            <w:tcW w:w="0" w:type="auto"/>
            <w:shd w:val="clear" w:color="auto" w:fill="auto"/>
          </w:tcPr>
          <w:p w14:paraId="3FE9FB40" w14:textId="77777777" w:rsidR="0034135B" w:rsidRPr="00A2331E" w:rsidRDefault="0034135B" w:rsidP="00E103DD">
            <w:pPr>
              <w:rPr>
                <w:lang w:val="pt-BR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58AE54" w14:textId="5C1D6188" w:rsidR="0034135B" w:rsidRPr="00610941" w:rsidRDefault="00686FFF" w:rsidP="00E103DD">
            <w:pPr>
              <w:jc w:val="center"/>
            </w:pPr>
            <w:r>
              <w:rPr>
                <w:sz w:val="20"/>
                <w:szCs w:val="22"/>
              </w:rPr>
              <w:t>21</w:t>
            </w:r>
            <w:r w:rsidR="0034135B" w:rsidRPr="00F20DD2">
              <w:rPr>
                <w:sz w:val="20"/>
                <w:szCs w:val="22"/>
              </w:rPr>
              <w:t>/</w:t>
            </w:r>
            <w:r w:rsidR="0034135B">
              <w:rPr>
                <w:sz w:val="20"/>
                <w:szCs w:val="22"/>
              </w:rPr>
              <w:t>03</w:t>
            </w:r>
            <w:r w:rsidR="0034135B" w:rsidRPr="00F20DD2">
              <w:rPr>
                <w:sz w:val="20"/>
                <w:szCs w:val="22"/>
              </w:rPr>
              <w:t>/202</w:t>
            </w:r>
            <w:r w:rsidR="0034135B">
              <w:rPr>
                <w:sz w:val="20"/>
                <w:szCs w:val="22"/>
              </w:rPr>
              <w:t>2</w:t>
            </w:r>
          </w:p>
        </w:tc>
      </w:tr>
      <w:tr w:rsidR="0034135B" w:rsidRPr="00610941" w14:paraId="575F970D" w14:textId="77777777" w:rsidTr="00E103DD">
        <w:trPr>
          <w:trHeight w:val="368"/>
          <w:jc w:val="center"/>
        </w:trPr>
        <w:tc>
          <w:tcPr>
            <w:tcW w:w="0" w:type="auto"/>
            <w:shd w:val="clear" w:color="auto" w:fill="auto"/>
          </w:tcPr>
          <w:p w14:paraId="4406D129" w14:textId="77777777" w:rsidR="0034135B" w:rsidRPr="00610941" w:rsidRDefault="0034135B" w:rsidP="00E103DD"/>
        </w:tc>
        <w:tc>
          <w:tcPr>
            <w:tcW w:w="0" w:type="auto"/>
            <w:shd w:val="clear" w:color="auto" w:fill="auto"/>
          </w:tcPr>
          <w:p w14:paraId="5492DAA6" w14:textId="77777777" w:rsidR="0034135B" w:rsidRPr="00583FC6" w:rsidRDefault="0034135B" w:rsidP="00E103DD">
            <w:pPr>
              <w:rPr>
                <w:sz w:val="20"/>
                <w:szCs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  <w:shd w:val="clear" w:color="auto" w:fill="auto"/>
          </w:tcPr>
          <w:p w14:paraId="20DAFA75" w14:textId="77777777" w:rsidR="0034135B" w:rsidRPr="00E14DC7" w:rsidRDefault="0034135B" w:rsidP="00E103DD">
            <w:pPr>
              <w:tabs>
                <w:tab w:val="left" w:pos="708"/>
                <w:tab w:val="left" w:pos="1350"/>
              </w:tabs>
              <w:rPr>
                <w:sz w:val="16"/>
                <w:szCs w:val="16"/>
              </w:rPr>
            </w:pPr>
            <w:r w:rsidRPr="00E14DC7">
              <w:rPr>
                <w:sz w:val="16"/>
                <w:szCs w:val="16"/>
              </w:rPr>
              <w:t>Nombre</w:t>
            </w:r>
          </w:p>
        </w:tc>
        <w:tc>
          <w:tcPr>
            <w:tcW w:w="0" w:type="auto"/>
            <w:shd w:val="clear" w:color="auto" w:fill="auto"/>
          </w:tcPr>
          <w:p w14:paraId="0BC7206A" w14:textId="77777777" w:rsidR="0034135B" w:rsidRPr="00583FC6" w:rsidRDefault="0034135B" w:rsidP="00E103D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</w:tcPr>
          <w:p w14:paraId="7133480A" w14:textId="77777777" w:rsidR="0034135B" w:rsidRPr="00583FC6" w:rsidRDefault="0034135B" w:rsidP="00E103DD">
            <w:pPr>
              <w:rPr>
                <w:sz w:val="20"/>
                <w:szCs w:val="20"/>
              </w:rPr>
            </w:pPr>
            <w:r w:rsidRPr="00583FC6">
              <w:rPr>
                <w:sz w:val="16"/>
                <w:szCs w:val="16"/>
              </w:rPr>
              <w:t>Fecha</w:t>
            </w:r>
          </w:p>
        </w:tc>
      </w:tr>
      <w:tr w:rsidR="0034135B" w:rsidRPr="00583FC6" w14:paraId="5A9D5396" w14:textId="77777777" w:rsidTr="00E103DD">
        <w:trPr>
          <w:trHeight w:val="311"/>
          <w:jc w:val="center"/>
        </w:trPr>
        <w:tc>
          <w:tcPr>
            <w:tcW w:w="0" w:type="auto"/>
            <w:shd w:val="clear" w:color="auto" w:fill="auto"/>
          </w:tcPr>
          <w:p w14:paraId="0932AB76" w14:textId="77777777" w:rsidR="0034135B" w:rsidRDefault="0034135B" w:rsidP="00E103DD">
            <w:pPr>
              <w:rPr>
                <w:sz w:val="16"/>
                <w:szCs w:val="16"/>
              </w:rPr>
            </w:pPr>
          </w:p>
          <w:p w14:paraId="77E88A42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Grado</w:t>
            </w:r>
          </w:p>
        </w:tc>
        <w:tc>
          <w:tcPr>
            <w:tcW w:w="0" w:type="auto"/>
            <w:shd w:val="clear" w:color="auto" w:fill="auto"/>
          </w:tcPr>
          <w:p w14:paraId="2F0CEF41" w14:textId="77777777" w:rsidR="0034135B" w:rsidRPr="00E14DC7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1E434C09" w14:textId="77777777" w:rsidR="0034135B" w:rsidRDefault="0034135B" w:rsidP="00E103DD">
            <w:pPr>
              <w:rPr>
                <w:sz w:val="16"/>
                <w:szCs w:val="16"/>
              </w:rPr>
            </w:pPr>
          </w:p>
          <w:p w14:paraId="16C8AA52" w14:textId="77777777" w:rsidR="0034135B" w:rsidRPr="00E14DC7" w:rsidRDefault="0034135B" w:rsidP="00E103D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Ingeniería Informática</w:t>
            </w:r>
          </w:p>
        </w:tc>
        <w:tc>
          <w:tcPr>
            <w:tcW w:w="0" w:type="auto"/>
            <w:shd w:val="clear" w:color="auto" w:fill="auto"/>
          </w:tcPr>
          <w:p w14:paraId="2B3AD658" w14:textId="77777777" w:rsidR="0034135B" w:rsidRPr="00583FC6" w:rsidRDefault="0034135B" w:rsidP="00E103D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0B3DBD8C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</w:tr>
      <w:tr w:rsidR="0034135B" w:rsidRPr="00583FC6" w14:paraId="1653BBB5" w14:textId="77777777" w:rsidTr="00E103DD">
        <w:trPr>
          <w:trHeight w:val="311"/>
          <w:jc w:val="center"/>
        </w:trPr>
        <w:tc>
          <w:tcPr>
            <w:tcW w:w="0" w:type="auto"/>
            <w:shd w:val="clear" w:color="auto" w:fill="auto"/>
          </w:tcPr>
          <w:p w14:paraId="609C9661" w14:textId="77777777" w:rsidR="0034135B" w:rsidRDefault="0034135B" w:rsidP="00E103DD">
            <w:pPr>
              <w:rPr>
                <w:sz w:val="16"/>
                <w:szCs w:val="16"/>
              </w:rPr>
            </w:pPr>
            <w:r w:rsidRPr="001236B7">
              <w:rPr>
                <w:sz w:val="16"/>
                <w:szCs w:val="18"/>
              </w:rPr>
              <w:t>Curso</w:t>
            </w:r>
          </w:p>
        </w:tc>
        <w:tc>
          <w:tcPr>
            <w:tcW w:w="0" w:type="auto"/>
            <w:shd w:val="clear" w:color="auto" w:fill="auto"/>
          </w:tcPr>
          <w:p w14:paraId="7241EEDD" w14:textId="77777777" w:rsidR="0034135B" w:rsidRPr="00E14DC7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2393" w:type="dxa"/>
            <w:shd w:val="clear" w:color="auto" w:fill="auto"/>
          </w:tcPr>
          <w:p w14:paraId="66757624" w14:textId="77777777" w:rsidR="0034135B" w:rsidRDefault="0034135B" w:rsidP="00E103D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4º Grado, A</w:t>
            </w:r>
          </w:p>
        </w:tc>
        <w:tc>
          <w:tcPr>
            <w:tcW w:w="0" w:type="auto"/>
            <w:shd w:val="clear" w:color="auto" w:fill="auto"/>
          </w:tcPr>
          <w:p w14:paraId="4342259C" w14:textId="77777777" w:rsidR="0034135B" w:rsidRPr="00583FC6" w:rsidRDefault="0034135B" w:rsidP="00E103DD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BA9A60A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</w:tr>
    </w:tbl>
    <w:p w14:paraId="2554BBB6" w14:textId="77777777" w:rsidR="0034135B" w:rsidRPr="00610941" w:rsidRDefault="0034135B" w:rsidP="0034135B">
      <w:pPr>
        <w:rPr>
          <w:b/>
          <w:bCs/>
          <w:sz w:val="40"/>
          <w:szCs w:val="40"/>
        </w:rPr>
      </w:pPr>
    </w:p>
    <w:p w14:paraId="3EB20E5B" w14:textId="77777777" w:rsidR="0034135B" w:rsidRPr="00610941" w:rsidRDefault="0034135B" w:rsidP="0034135B">
      <w:pPr>
        <w:rPr>
          <w:b/>
          <w:bCs/>
          <w:sz w:val="40"/>
          <w:szCs w:val="4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3406"/>
        <w:gridCol w:w="222"/>
        <w:gridCol w:w="1338"/>
        <w:gridCol w:w="222"/>
        <w:gridCol w:w="777"/>
        <w:gridCol w:w="222"/>
        <w:gridCol w:w="771"/>
      </w:tblGrid>
      <w:tr w:rsidR="0034135B" w:rsidRPr="00583FC6" w14:paraId="33EAB620" w14:textId="77777777" w:rsidTr="00E103DD">
        <w:trPr>
          <w:jc w:val="center"/>
        </w:trPr>
        <w:tc>
          <w:tcPr>
            <w:tcW w:w="0" w:type="auto"/>
            <w:shd w:val="clear" w:color="auto" w:fill="auto"/>
          </w:tcPr>
          <w:p w14:paraId="4FDD9FB6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 xml:space="preserve">Nombre de fichero: </w:t>
            </w:r>
          </w:p>
        </w:tc>
        <w:tc>
          <w:tcPr>
            <w:tcW w:w="0" w:type="auto"/>
            <w:shd w:val="clear" w:color="auto" w:fill="auto"/>
          </w:tcPr>
          <w:p w14:paraId="0444DD1E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60E36CC3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Fecha:</w:t>
            </w:r>
          </w:p>
        </w:tc>
        <w:tc>
          <w:tcPr>
            <w:tcW w:w="0" w:type="auto"/>
            <w:shd w:val="clear" w:color="auto" w:fill="auto"/>
          </w:tcPr>
          <w:p w14:paraId="0FD05CC5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4783A292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Edición:</w:t>
            </w:r>
          </w:p>
        </w:tc>
        <w:tc>
          <w:tcPr>
            <w:tcW w:w="0" w:type="auto"/>
            <w:shd w:val="clear" w:color="auto" w:fill="auto"/>
          </w:tcPr>
          <w:p w14:paraId="20008CF0" w14:textId="77777777" w:rsidR="0034135B" w:rsidRPr="00583FC6" w:rsidRDefault="0034135B" w:rsidP="00E103DD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</w:tcPr>
          <w:p w14:paraId="502B9B1E" w14:textId="77777777" w:rsidR="0034135B" w:rsidRPr="00583FC6" w:rsidRDefault="0034135B" w:rsidP="00E103DD">
            <w:pPr>
              <w:rPr>
                <w:sz w:val="16"/>
                <w:szCs w:val="16"/>
              </w:rPr>
            </w:pPr>
            <w:r w:rsidRPr="00583FC6">
              <w:rPr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ági</w:t>
            </w:r>
            <w:r w:rsidRPr="00583FC6">
              <w:rPr>
                <w:sz w:val="16"/>
                <w:szCs w:val="16"/>
              </w:rPr>
              <w:t>na:</w:t>
            </w:r>
          </w:p>
        </w:tc>
      </w:tr>
      <w:tr w:rsidR="0034135B" w:rsidRPr="00583FC6" w14:paraId="6813E766" w14:textId="77777777" w:rsidTr="00E103DD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E59B680" w14:textId="40C5E62F" w:rsidR="0034135B" w:rsidRPr="003A7112" w:rsidRDefault="003A7112" w:rsidP="00E103DD">
            <w:r>
              <w:t>v1.0_0006_SVVP_GA1_SGM.pdf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B3446" w14:textId="77777777" w:rsidR="0034135B" w:rsidRPr="003A7112" w:rsidRDefault="0034135B" w:rsidP="00E103DD">
            <w:pPr>
              <w:rPr>
                <w:b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2D15139" w14:textId="619771F9" w:rsidR="0034135B" w:rsidRPr="001236B7" w:rsidRDefault="007636E4" w:rsidP="00E103D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</w:rPr>
              <w:t>21</w:t>
            </w:r>
            <w:r w:rsidR="0034135B">
              <w:rPr>
                <w:b/>
                <w:bCs/>
              </w:rPr>
              <w:t>/03/2022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25D1D8" w14:textId="77777777" w:rsidR="0034135B" w:rsidRPr="00583FC6" w:rsidRDefault="0034135B" w:rsidP="00E103D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CF03904" w14:textId="77777777" w:rsidR="0034135B" w:rsidRPr="00F927A0" w:rsidRDefault="0034135B" w:rsidP="00E103D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C81781" w14:textId="77777777" w:rsidR="0034135B" w:rsidRPr="00583FC6" w:rsidRDefault="0034135B" w:rsidP="00E103DD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AB3E2" w14:textId="77777777" w:rsidR="0034135B" w:rsidRPr="00583FC6" w:rsidRDefault="0034135B" w:rsidP="00E103DD">
            <w:pPr>
              <w:rPr>
                <w:b/>
                <w:bCs/>
                <w:sz w:val="28"/>
                <w:szCs w:val="28"/>
              </w:rPr>
            </w:pPr>
            <w:r w:rsidRPr="00583FC6">
              <w:rPr>
                <w:b/>
                <w:bCs/>
                <w:sz w:val="28"/>
                <w:szCs w:val="28"/>
              </w:rPr>
              <w:fldChar w:fldCharType="begin"/>
            </w:r>
            <w:r w:rsidRPr="00583FC6">
              <w:rPr>
                <w:b/>
                <w:bCs/>
                <w:sz w:val="28"/>
                <w:szCs w:val="28"/>
              </w:rPr>
              <w:instrText xml:space="preserve"> </w:instrText>
            </w:r>
            <w:r>
              <w:rPr>
                <w:b/>
                <w:bCs/>
                <w:sz w:val="28"/>
                <w:szCs w:val="28"/>
              </w:rPr>
              <w:instrText>PAGE</w:instrText>
            </w:r>
            <w:r w:rsidRPr="00583FC6">
              <w:rPr>
                <w:b/>
                <w:bCs/>
                <w:sz w:val="28"/>
                <w:szCs w:val="28"/>
              </w:rPr>
              <w:instrText xml:space="preserve">   \* MERGEFORMAT </w:instrText>
            </w:r>
            <w:r w:rsidRPr="00583FC6">
              <w:rPr>
                <w:b/>
                <w:bCs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sz w:val="28"/>
                <w:szCs w:val="28"/>
              </w:rPr>
              <w:t>1</w:t>
            </w:r>
            <w:r w:rsidRPr="00583FC6">
              <w:rPr>
                <w:b/>
                <w:bCs/>
                <w:sz w:val="28"/>
                <w:szCs w:val="28"/>
              </w:rPr>
              <w:fldChar w:fldCharType="end"/>
            </w:r>
            <w:r w:rsidRPr="00583FC6">
              <w:rPr>
                <w:b/>
                <w:bCs/>
                <w:sz w:val="28"/>
                <w:szCs w:val="28"/>
              </w:rPr>
              <w:t>/</w:t>
            </w:r>
            <w:r>
              <w:rPr>
                <w:b/>
                <w:bCs/>
                <w:sz w:val="28"/>
                <w:szCs w:val="28"/>
              </w:rPr>
              <w:t>51</w:t>
            </w:r>
          </w:p>
        </w:tc>
      </w:tr>
    </w:tbl>
    <w:p w14:paraId="5EA12F76" w14:textId="77777777" w:rsidR="0034135B" w:rsidRPr="00610941" w:rsidRDefault="0034135B" w:rsidP="0034135B">
      <w:pPr>
        <w:sectPr w:rsidR="0034135B" w:rsidRPr="00610941" w:rsidSect="00261581">
          <w:headerReference w:type="default" r:id="rId11"/>
          <w:footerReference w:type="default" r:id="rId12"/>
          <w:pgSz w:w="11906" w:h="16838" w:code="9"/>
          <w:pgMar w:top="1418" w:right="1418" w:bottom="1418" w:left="1134" w:header="708" w:footer="708" w:gutter="0"/>
          <w:cols w:space="708"/>
          <w:docGrid w:linePitch="360"/>
        </w:sectPr>
      </w:pPr>
    </w:p>
    <w:p w14:paraId="68A6A1EC" w14:textId="77777777" w:rsidR="0034135B" w:rsidRPr="00610941" w:rsidRDefault="0034135B" w:rsidP="0034135B">
      <w:pPr>
        <w:pStyle w:val="Estilo2"/>
      </w:pPr>
      <w:bookmarkStart w:id="0" w:name="_Toc191206917"/>
      <w:bookmarkStart w:id="1" w:name="_Toc191207311"/>
      <w:r w:rsidRPr="00610941">
        <w:lastRenderedPageBreak/>
        <w:t>Registro de cambios</w:t>
      </w:r>
      <w:bookmarkEnd w:id="0"/>
      <w:bookmarkEnd w:id="1"/>
    </w:p>
    <w:tbl>
      <w:tblPr>
        <w:tblW w:w="4731" w:type="pct"/>
        <w:tblInd w:w="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193"/>
        <w:gridCol w:w="1540"/>
        <w:gridCol w:w="1385"/>
        <w:gridCol w:w="4723"/>
      </w:tblGrid>
      <w:tr w:rsidR="0034135B" w:rsidRPr="00AD4A1D" w14:paraId="7778C3E9" w14:textId="77777777" w:rsidTr="00E103DD">
        <w:trPr>
          <w:trHeight w:val="461"/>
        </w:trPr>
        <w:tc>
          <w:tcPr>
            <w:tcW w:w="5000" w:type="pct"/>
            <w:gridSpan w:val="4"/>
            <w:shd w:val="clear" w:color="auto" w:fill="6C00C0"/>
            <w:vAlign w:val="center"/>
          </w:tcPr>
          <w:p w14:paraId="5B9ED5B1" w14:textId="025839BF" w:rsidR="0034135B" w:rsidRPr="007D1288" w:rsidRDefault="0034135B" w:rsidP="007D1288">
            <w:pPr>
              <w:pStyle w:val="TextoTablaPequeo"/>
              <w:rPr>
                <w:bCs/>
                <w:lang w:val="es-ES"/>
              </w:rPr>
            </w:pPr>
            <w:r w:rsidRPr="00AD4A1D">
              <w:rPr>
                <w:b/>
                <w:lang w:val="es-ES"/>
              </w:rPr>
              <w:t xml:space="preserve">1. TITULO DEL DOCUMENTO: </w:t>
            </w:r>
            <w:r w:rsidR="007D1288" w:rsidRPr="007D1288">
              <w:rPr>
                <w:bCs/>
                <w:lang w:val="es-ES"/>
              </w:rPr>
              <w:t>Plan de Verificación y Validación de Sofware</w:t>
            </w:r>
            <w:r w:rsidR="007D1288">
              <w:rPr>
                <w:bCs/>
                <w:lang w:val="es-ES"/>
              </w:rPr>
              <w:t xml:space="preserve"> (</w:t>
            </w:r>
            <w:r w:rsidR="007D1288" w:rsidRPr="007D1288">
              <w:rPr>
                <w:bCs/>
                <w:lang w:val="es-ES"/>
              </w:rPr>
              <w:t>SVVP</w:t>
            </w:r>
            <w:r w:rsidR="007D1288">
              <w:rPr>
                <w:bCs/>
                <w:lang w:val="es-ES"/>
              </w:rPr>
              <w:t>)</w:t>
            </w:r>
          </w:p>
        </w:tc>
      </w:tr>
      <w:tr w:rsidR="0034135B" w:rsidRPr="00763744" w14:paraId="0845142C" w14:textId="77777777" w:rsidTr="00E103DD">
        <w:trPr>
          <w:trHeight w:val="384"/>
        </w:trPr>
        <w:tc>
          <w:tcPr>
            <w:tcW w:w="5000" w:type="pct"/>
            <w:gridSpan w:val="4"/>
            <w:shd w:val="clear" w:color="auto" w:fill="6C00C0"/>
            <w:vAlign w:val="center"/>
          </w:tcPr>
          <w:p w14:paraId="6F00AEF6" w14:textId="49D6DEB3" w:rsidR="0034135B" w:rsidRPr="00763744" w:rsidRDefault="0034135B" w:rsidP="00E103DD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2</w:t>
            </w:r>
            <w:r w:rsidRPr="00763744">
              <w:rPr>
                <w:b/>
                <w:lang w:val="pt-BR"/>
              </w:rPr>
              <w:t>.</w:t>
            </w:r>
            <w:r>
              <w:rPr>
                <w:b/>
                <w:lang w:val="pt-BR"/>
              </w:rPr>
              <w:t xml:space="preserve"> NÚMERO DE REFERENCIA DEL DOCUMENTO</w:t>
            </w:r>
            <w:r w:rsidRPr="00763744">
              <w:rPr>
                <w:b/>
                <w:lang w:val="pt-BR"/>
              </w:rPr>
              <w:t>:</w:t>
            </w:r>
            <w:r>
              <w:rPr>
                <w:b/>
                <w:lang w:val="pt-BR"/>
              </w:rPr>
              <w:t xml:space="preserve"> </w:t>
            </w:r>
            <w:r w:rsidRPr="00763744">
              <w:rPr>
                <w:bCs/>
                <w:lang w:val="pt-BR"/>
              </w:rPr>
              <w:t>000</w:t>
            </w:r>
            <w:r w:rsidR="007D1288">
              <w:rPr>
                <w:bCs/>
                <w:lang w:val="pt-BR"/>
              </w:rPr>
              <w:t>6</w:t>
            </w:r>
          </w:p>
        </w:tc>
      </w:tr>
      <w:tr w:rsidR="0034135B" w:rsidRPr="00763744" w14:paraId="68BD39C9" w14:textId="77777777" w:rsidTr="00E103DD">
        <w:trPr>
          <w:trHeight w:val="492"/>
        </w:trPr>
        <w:tc>
          <w:tcPr>
            <w:tcW w:w="675" w:type="pct"/>
            <w:shd w:val="clear" w:color="auto" w:fill="6C00C0"/>
            <w:vAlign w:val="center"/>
          </w:tcPr>
          <w:p w14:paraId="5D2398C0" w14:textId="77777777" w:rsidR="0034135B" w:rsidRPr="00763744" w:rsidRDefault="0034135B" w:rsidP="00E103DD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3. ISSUE</w:t>
            </w:r>
          </w:p>
        </w:tc>
        <w:tc>
          <w:tcPr>
            <w:tcW w:w="871" w:type="pct"/>
            <w:shd w:val="clear" w:color="auto" w:fill="6C00C0"/>
            <w:vAlign w:val="center"/>
          </w:tcPr>
          <w:p w14:paraId="39A7E381" w14:textId="77777777" w:rsidR="0034135B" w:rsidRPr="00763744" w:rsidRDefault="0034135B" w:rsidP="00E103DD">
            <w:pPr>
              <w:pStyle w:val="TextoTablaPeque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4. REVISIÓN</w:t>
            </w:r>
          </w:p>
        </w:tc>
        <w:tc>
          <w:tcPr>
            <w:tcW w:w="783" w:type="pct"/>
            <w:shd w:val="clear" w:color="auto" w:fill="6C00C0"/>
            <w:vAlign w:val="center"/>
          </w:tcPr>
          <w:p w14:paraId="78CF98F6" w14:textId="77777777" w:rsidR="0034135B" w:rsidRPr="00763744" w:rsidRDefault="0034135B" w:rsidP="00E103DD">
            <w:pPr>
              <w:pStyle w:val="TextoTablaPeque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5. FECHA</w:t>
            </w:r>
          </w:p>
        </w:tc>
        <w:tc>
          <w:tcPr>
            <w:tcW w:w="2671" w:type="pct"/>
            <w:shd w:val="clear" w:color="auto" w:fill="6C00C0"/>
            <w:vAlign w:val="center"/>
          </w:tcPr>
          <w:p w14:paraId="4F2C120C" w14:textId="77777777" w:rsidR="0034135B" w:rsidRPr="00763744" w:rsidRDefault="0034135B" w:rsidP="00E103DD">
            <w:pPr>
              <w:pStyle w:val="TextoTablaPequeo"/>
              <w:rPr>
                <w:b/>
                <w:lang w:val="pt-BR"/>
              </w:rPr>
            </w:pPr>
            <w:r>
              <w:rPr>
                <w:b/>
                <w:lang w:val="pt-BR"/>
              </w:rPr>
              <w:t>6. RAZÓN DEL CAMBIO</w:t>
            </w:r>
          </w:p>
        </w:tc>
      </w:tr>
      <w:tr w:rsidR="0034135B" w:rsidRPr="00610941" w14:paraId="2CB27C52" w14:textId="77777777" w:rsidTr="00E103DD">
        <w:trPr>
          <w:trHeight w:val="276"/>
        </w:trPr>
        <w:tc>
          <w:tcPr>
            <w:tcW w:w="675" w:type="pct"/>
            <w:shd w:val="clear" w:color="auto" w:fill="auto"/>
            <w:vAlign w:val="center"/>
          </w:tcPr>
          <w:p w14:paraId="3E5ED5A5" w14:textId="77777777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1" w:type="pct"/>
            <w:shd w:val="clear" w:color="auto" w:fill="auto"/>
            <w:vAlign w:val="center"/>
          </w:tcPr>
          <w:p w14:paraId="5736FDEC" w14:textId="77777777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783" w:type="pct"/>
            <w:shd w:val="clear" w:color="auto" w:fill="auto"/>
            <w:vAlign w:val="center"/>
          </w:tcPr>
          <w:p w14:paraId="73B81E8C" w14:textId="0948AD65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  <w:r w:rsidR="007D1288">
              <w:rPr>
                <w:lang w:val="es-ES"/>
              </w:rPr>
              <w:t>7</w:t>
            </w:r>
            <w:r>
              <w:rPr>
                <w:lang w:val="es-ES"/>
              </w:rPr>
              <w:t>/0</w:t>
            </w:r>
            <w:r w:rsidR="007D1288">
              <w:rPr>
                <w:lang w:val="es-ES"/>
              </w:rPr>
              <w:t>2</w:t>
            </w:r>
            <w:r>
              <w:rPr>
                <w:lang w:val="es-ES"/>
              </w:rPr>
              <w:t>/2022</w:t>
            </w:r>
          </w:p>
        </w:tc>
        <w:tc>
          <w:tcPr>
            <w:tcW w:w="2671" w:type="pct"/>
            <w:shd w:val="clear" w:color="auto" w:fill="auto"/>
            <w:vAlign w:val="center"/>
          </w:tcPr>
          <w:p w14:paraId="7978DC90" w14:textId="77777777" w:rsidR="0034135B" w:rsidRPr="00583FC6" w:rsidRDefault="0034135B" w:rsidP="00E103DD">
            <w:pPr>
              <w:pStyle w:val="TextoTablaPequeo"/>
              <w:rPr>
                <w:lang w:val="es-ES"/>
              </w:rPr>
            </w:pPr>
            <w:r>
              <w:rPr>
                <w:lang w:val="es-ES"/>
              </w:rPr>
              <w:t>Primera versión del documento.</w:t>
            </w:r>
          </w:p>
        </w:tc>
      </w:tr>
      <w:tr w:rsidR="0034135B" w:rsidRPr="00610941" w14:paraId="62F813D0" w14:textId="77777777" w:rsidTr="00E103DD">
        <w:trPr>
          <w:trHeight w:val="258"/>
        </w:trPr>
        <w:tc>
          <w:tcPr>
            <w:tcW w:w="675" w:type="pct"/>
            <w:shd w:val="clear" w:color="auto" w:fill="auto"/>
            <w:vAlign w:val="center"/>
          </w:tcPr>
          <w:p w14:paraId="565820F1" w14:textId="77777777" w:rsidR="0034135B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1" w:type="pct"/>
            <w:shd w:val="clear" w:color="auto" w:fill="auto"/>
            <w:vAlign w:val="center"/>
          </w:tcPr>
          <w:p w14:paraId="0DF49E83" w14:textId="77777777" w:rsidR="0034135B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783" w:type="pct"/>
            <w:shd w:val="clear" w:color="auto" w:fill="auto"/>
            <w:vAlign w:val="center"/>
          </w:tcPr>
          <w:p w14:paraId="7C71BCB6" w14:textId="4FE2FF01" w:rsidR="0034135B" w:rsidRDefault="006238AA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21</w:t>
            </w:r>
            <w:r w:rsidR="0034135B">
              <w:rPr>
                <w:lang w:val="es-ES"/>
              </w:rPr>
              <w:t>/03/2022</w:t>
            </w:r>
          </w:p>
        </w:tc>
        <w:tc>
          <w:tcPr>
            <w:tcW w:w="2671" w:type="pct"/>
            <w:shd w:val="clear" w:color="auto" w:fill="auto"/>
            <w:vAlign w:val="center"/>
          </w:tcPr>
          <w:p w14:paraId="32618A01" w14:textId="77777777" w:rsidR="0034135B" w:rsidRDefault="0034135B" w:rsidP="00E103DD">
            <w:pPr>
              <w:pStyle w:val="TextoTablaPequeo"/>
              <w:rPr>
                <w:lang w:val="es-ES"/>
              </w:rPr>
            </w:pPr>
            <w:r>
              <w:rPr>
                <w:lang w:val="es-ES"/>
              </w:rPr>
              <w:t>Última revisión del documento, entrega a cliente.</w:t>
            </w:r>
          </w:p>
        </w:tc>
      </w:tr>
    </w:tbl>
    <w:p w14:paraId="621D0F64" w14:textId="77777777" w:rsidR="0034135B" w:rsidRDefault="0034135B" w:rsidP="0034135B">
      <w:pPr>
        <w:rPr>
          <w:szCs w:val="22"/>
        </w:rPr>
      </w:pPr>
    </w:p>
    <w:p w14:paraId="0FE460B3" w14:textId="77777777" w:rsidR="0034135B" w:rsidRDefault="0034135B" w:rsidP="0034135B">
      <w:pPr>
        <w:pStyle w:val="Texto"/>
        <w:rPr>
          <w:lang w:val="es-ES"/>
        </w:rPr>
      </w:pPr>
      <w:r w:rsidRPr="00610941">
        <w:rPr>
          <w:lang w:val="es-ES"/>
        </w:rPr>
        <w:t xml:space="preserve">* N/A = No </w:t>
      </w:r>
      <w:r>
        <w:rPr>
          <w:lang w:val="es-ES"/>
        </w:rPr>
        <w:t>aplica</w:t>
      </w:r>
    </w:p>
    <w:p w14:paraId="475E5FAF" w14:textId="77777777" w:rsidR="0034135B" w:rsidRPr="002B18E4" w:rsidRDefault="0034135B" w:rsidP="0034135B"/>
    <w:p w14:paraId="0A89A04F" w14:textId="77777777" w:rsidR="0034135B" w:rsidRPr="002B18E4" w:rsidRDefault="0034135B" w:rsidP="0034135B"/>
    <w:p w14:paraId="5CD7A11B" w14:textId="77777777" w:rsidR="0034135B" w:rsidRPr="002B18E4" w:rsidRDefault="0034135B" w:rsidP="0034135B"/>
    <w:p w14:paraId="574C81AB" w14:textId="77777777" w:rsidR="0034135B" w:rsidRPr="002B18E4" w:rsidRDefault="0034135B" w:rsidP="0034135B"/>
    <w:p w14:paraId="2D175670" w14:textId="77777777" w:rsidR="0034135B" w:rsidRPr="002B18E4" w:rsidRDefault="0034135B" w:rsidP="0034135B"/>
    <w:p w14:paraId="735BCDF1" w14:textId="77777777" w:rsidR="0034135B" w:rsidRDefault="0034135B" w:rsidP="0034135B">
      <w:pPr>
        <w:pStyle w:val="Estilo2"/>
      </w:pPr>
      <w:r w:rsidRPr="00384DE8">
        <w:lastRenderedPageBreak/>
        <w:t xml:space="preserve">Registro de </w:t>
      </w:r>
      <w:r>
        <w:t>revisión</w:t>
      </w:r>
      <w:r w:rsidRPr="00384DE8">
        <w:t xml:space="preserve"> de documento</w:t>
      </w:r>
    </w:p>
    <w:p w14:paraId="23F88CCA" w14:textId="77777777" w:rsidR="0034135B" w:rsidRPr="00252D89" w:rsidRDefault="0034135B" w:rsidP="0034135B"/>
    <w:tbl>
      <w:tblPr>
        <w:tblW w:w="4796" w:type="pct"/>
        <w:tblInd w:w="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250"/>
        <w:gridCol w:w="2012"/>
        <w:gridCol w:w="4480"/>
        <w:gridCol w:w="1221"/>
      </w:tblGrid>
      <w:tr w:rsidR="0034135B" w14:paraId="21842DDD" w14:textId="77777777" w:rsidTr="0B9BC3EC">
        <w:trPr>
          <w:trHeight w:val="322"/>
        </w:trPr>
        <w:tc>
          <w:tcPr>
            <w:tcW w:w="697" w:type="pct"/>
            <w:shd w:val="clear" w:color="auto" w:fill="6C00C0"/>
            <w:vAlign w:val="center"/>
          </w:tcPr>
          <w:p w14:paraId="113DED23" w14:textId="77777777" w:rsidR="0034135B" w:rsidRPr="00583FC6" w:rsidRDefault="0034135B" w:rsidP="00E103DD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Acción</w:t>
            </w:r>
          </w:p>
        </w:tc>
        <w:tc>
          <w:tcPr>
            <w:tcW w:w="1123" w:type="pct"/>
            <w:shd w:val="clear" w:color="auto" w:fill="6C00C0"/>
            <w:vAlign w:val="center"/>
          </w:tcPr>
          <w:p w14:paraId="0FBF23B2" w14:textId="77777777" w:rsidR="0034135B" w:rsidRPr="005E276F" w:rsidRDefault="0034135B" w:rsidP="00E103DD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Responsable</w:t>
            </w:r>
          </w:p>
        </w:tc>
        <w:tc>
          <w:tcPr>
            <w:tcW w:w="2499" w:type="pct"/>
            <w:shd w:val="clear" w:color="auto" w:fill="6C00C0"/>
            <w:vAlign w:val="center"/>
          </w:tcPr>
          <w:p w14:paraId="32C91E2F" w14:textId="77777777" w:rsidR="0034135B" w:rsidRPr="00583FC6" w:rsidRDefault="0034135B" w:rsidP="00E103DD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Firma</w:t>
            </w:r>
          </w:p>
        </w:tc>
        <w:tc>
          <w:tcPr>
            <w:tcW w:w="681" w:type="pct"/>
            <w:shd w:val="clear" w:color="auto" w:fill="6C00C0"/>
          </w:tcPr>
          <w:p w14:paraId="6897C597" w14:textId="77777777" w:rsidR="0034135B" w:rsidRDefault="0034135B" w:rsidP="00E103DD">
            <w:pPr>
              <w:pStyle w:val="TextoTablaPequeo"/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Fecha</w:t>
            </w:r>
          </w:p>
        </w:tc>
      </w:tr>
      <w:tr w:rsidR="0034135B" w:rsidRPr="00583FC6" w14:paraId="63A92A23" w14:textId="77777777" w:rsidTr="0B9BC3EC">
        <w:trPr>
          <w:trHeight w:val="1725"/>
        </w:trPr>
        <w:tc>
          <w:tcPr>
            <w:tcW w:w="697" w:type="pct"/>
            <w:shd w:val="clear" w:color="auto" w:fill="auto"/>
            <w:vAlign w:val="center"/>
          </w:tcPr>
          <w:p w14:paraId="66E0425C" w14:textId="77777777" w:rsidR="0034135B" w:rsidRPr="0066423F" w:rsidRDefault="0034135B" w:rsidP="00E103DD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Creado por: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45EC3C6" w14:textId="77777777" w:rsidR="0034135B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William Echeverry</w:t>
            </w:r>
          </w:p>
          <w:p w14:paraId="0289628B" w14:textId="77777777" w:rsidR="0034135B" w:rsidRPr="0066423F" w:rsidRDefault="0034135B" w:rsidP="00E103DD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Arquitecto de la Solución</w:t>
            </w:r>
          </w:p>
        </w:tc>
        <w:tc>
          <w:tcPr>
            <w:tcW w:w="2499" w:type="pct"/>
            <w:shd w:val="clear" w:color="auto" w:fill="auto"/>
            <w:vAlign w:val="center"/>
          </w:tcPr>
          <w:p w14:paraId="6B961947" w14:textId="77777777" w:rsidR="0034135B" w:rsidRPr="00583FC6" w:rsidRDefault="0034135B" w:rsidP="00E103DD">
            <w:pPr>
              <w:pStyle w:val="TextoTablaPequeo"/>
              <w:rPr>
                <w:lang w:val="es-ES"/>
              </w:rPr>
            </w:pPr>
            <w:r>
              <w:object w:dxaOrig="13320" w:dyaOrig="4740" w14:anchorId="7ABE5D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pt;height:75.75pt" o:ole="">
                  <v:imagedata r:id="rId13" o:title=""/>
                </v:shape>
                <o:OLEObject Type="Embed" ProgID="PBrush" ShapeID="_x0000_i1025" DrawAspect="Content" ObjectID="_1709411999" r:id="rId14"/>
              </w:object>
            </w:r>
          </w:p>
        </w:tc>
        <w:tc>
          <w:tcPr>
            <w:tcW w:w="681" w:type="pct"/>
            <w:vAlign w:val="center"/>
          </w:tcPr>
          <w:p w14:paraId="7854AE21" w14:textId="3DE09086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  <w:r w:rsidR="00D350AD">
              <w:rPr>
                <w:lang w:val="es-ES"/>
              </w:rPr>
              <w:t>7</w:t>
            </w:r>
            <w:r>
              <w:rPr>
                <w:lang w:val="es-ES"/>
              </w:rPr>
              <w:t>/0</w:t>
            </w:r>
            <w:r w:rsidR="00D350AD">
              <w:rPr>
                <w:lang w:val="es-ES"/>
              </w:rPr>
              <w:t>2</w:t>
            </w:r>
            <w:r>
              <w:rPr>
                <w:lang w:val="es-ES"/>
              </w:rPr>
              <w:t>/2022</w:t>
            </w:r>
          </w:p>
        </w:tc>
      </w:tr>
      <w:tr w:rsidR="0034135B" w:rsidRPr="00583FC6" w14:paraId="0DF68C08" w14:textId="77777777" w:rsidTr="0B9BC3EC">
        <w:trPr>
          <w:trHeight w:val="1725"/>
        </w:trPr>
        <w:tc>
          <w:tcPr>
            <w:tcW w:w="697" w:type="pct"/>
            <w:shd w:val="clear" w:color="auto" w:fill="auto"/>
            <w:vAlign w:val="center"/>
          </w:tcPr>
          <w:p w14:paraId="6BC26E2F" w14:textId="77777777" w:rsidR="0034135B" w:rsidRPr="0066423F" w:rsidRDefault="0034135B" w:rsidP="00E103DD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Revisado por: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1D09E960" w14:textId="366D5DE0" w:rsidR="0034135B" w:rsidRDefault="00E64692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Javier Torres Solis</w:t>
            </w:r>
          </w:p>
          <w:p w14:paraId="204ADBB9" w14:textId="1DA71855" w:rsidR="00B73D68" w:rsidRPr="000D1520" w:rsidRDefault="00201B6B" w:rsidP="00B73D68">
            <w:pPr>
              <w:pStyle w:val="TextoTablaPequeo"/>
              <w:jc w:val="center"/>
              <w:rPr>
                <w:rFonts w:cs="Calibri"/>
                <w:i/>
                <w:iCs/>
                <w:color w:val="000000"/>
                <w:sz w:val="22"/>
                <w:szCs w:val="22"/>
                <w:shd w:val="clear" w:color="auto" w:fill="FFFFFF"/>
              </w:rPr>
            </w:pPr>
            <w:r w:rsidRPr="000D1520">
              <w:rPr>
                <w:rStyle w:val="normaltextrun"/>
                <w:rFonts w:cs="Calibri"/>
                <w:i/>
                <w:iCs/>
                <w:color w:val="000000"/>
                <w:szCs w:val="20"/>
                <w:shd w:val="clear" w:color="auto" w:fill="FFFFFF"/>
              </w:rPr>
              <w:t xml:space="preserve">Consultor </w:t>
            </w:r>
            <w:r w:rsidR="00B73D68" w:rsidRPr="000D1520">
              <w:rPr>
                <w:rStyle w:val="normaltextrun"/>
                <w:rFonts w:cs="Calibri"/>
                <w:i/>
                <w:iCs/>
                <w:color w:val="000000"/>
                <w:szCs w:val="20"/>
                <w:shd w:val="clear" w:color="auto" w:fill="FFFFFF"/>
              </w:rPr>
              <w:t>Senior Tester</w:t>
            </w:r>
          </w:p>
        </w:tc>
        <w:tc>
          <w:tcPr>
            <w:tcW w:w="2499" w:type="pct"/>
            <w:shd w:val="clear" w:color="auto" w:fill="auto"/>
            <w:vAlign w:val="center"/>
          </w:tcPr>
          <w:p w14:paraId="72DC057F" w14:textId="666155EE" w:rsidR="0034135B" w:rsidRPr="00583FC6" w:rsidRDefault="0B9BC3EC" w:rsidP="0B9BC3EC">
            <w:pPr>
              <w:pStyle w:val="TextoTablaPequeo"/>
              <w:jc w:val="center"/>
              <w:rPr>
                <w:szCs w:val="20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66E4C22" wp14:editId="44B2A0EE">
                  <wp:extent cx="2686050" cy="1200150"/>
                  <wp:effectExtent l="0" t="0" r="0" b="0"/>
                  <wp:docPr id="1195364352" name="Picture 1195364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135B">
              <w:br/>
            </w:r>
          </w:p>
        </w:tc>
        <w:tc>
          <w:tcPr>
            <w:tcW w:w="681" w:type="pct"/>
            <w:vAlign w:val="center"/>
          </w:tcPr>
          <w:p w14:paraId="7DCBC94D" w14:textId="29991FA7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11/0</w:t>
            </w:r>
            <w:r w:rsidR="00D350AD">
              <w:rPr>
                <w:lang w:val="es-ES"/>
              </w:rPr>
              <w:t>3</w:t>
            </w:r>
            <w:r>
              <w:rPr>
                <w:lang w:val="es-ES"/>
              </w:rPr>
              <w:t>/2022</w:t>
            </w:r>
          </w:p>
        </w:tc>
      </w:tr>
      <w:tr w:rsidR="00166BD7" w:rsidRPr="00583FC6" w14:paraId="4539FC70" w14:textId="77777777" w:rsidTr="0B9BC3EC">
        <w:trPr>
          <w:trHeight w:val="1725"/>
        </w:trPr>
        <w:tc>
          <w:tcPr>
            <w:tcW w:w="697" w:type="pct"/>
            <w:shd w:val="clear" w:color="auto" w:fill="auto"/>
            <w:vAlign w:val="center"/>
          </w:tcPr>
          <w:p w14:paraId="79FD53F4" w14:textId="77777777" w:rsidR="00166BD7" w:rsidRDefault="00166BD7" w:rsidP="00E103DD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>
              <w:rPr>
                <w:b/>
                <w:bCs/>
                <w:sz w:val="22"/>
                <w:szCs w:val="28"/>
                <w:lang w:val="es-ES"/>
              </w:rPr>
              <w:t>Revisado</w:t>
            </w:r>
          </w:p>
          <w:p w14:paraId="4B3FF86B" w14:textId="1EA52406" w:rsidR="00166BD7" w:rsidRPr="0066423F" w:rsidRDefault="00166BD7" w:rsidP="00E103DD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>
              <w:rPr>
                <w:b/>
                <w:bCs/>
                <w:sz w:val="22"/>
                <w:szCs w:val="28"/>
                <w:lang w:val="es-ES"/>
              </w:rPr>
              <w:t>por: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C830019" w14:textId="03E29D3D" w:rsidR="00B73D68" w:rsidRDefault="00EC364E" w:rsidP="00E103DD">
            <w:pPr>
              <w:pStyle w:val="TextoTablaPequeo"/>
              <w:jc w:val="center"/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Álvaro Guisado</w:t>
            </w:r>
          </w:p>
          <w:p w14:paraId="702A10A9" w14:textId="497A1A63" w:rsidR="00166BD7" w:rsidRPr="00BE73D2" w:rsidRDefault="00201B6B" w:rsidP="00E103DD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</w:rPr>
              <w:t xml:space="preserve">Analista de Datos </w:t>
            </w:r>
            <w:r w:rsidR="00BE73D2" w:rsidRPr="00BE73D2">
              <w:rPr>
                <w:i/>
                <w:iCs/>
              </w:rPr>
              <w:t>Senior</w:t>
            </w:r>
          </w:p>
        </w:tc>
        <w:tc>
          <w:tcPr>
            <w:tcW w:w="2499" w:type="pct"/>
            <w:shd w:val="clear" w:color="auto" w:fill="auto"/>
            <w:vAlign w:val="center"/>
          </w:tcPr>
          <w:p w14:paraId="18CE23E6" w14:textId="439F636F" w:rsidR="00166BD7" w:rsidRDefault="009F3E5C" w:rsidP="00E103DD">
            <w:pPr>
              <w:pStyle w:val="TextoTablaPeque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66F44" wp14:editId="75D76AA7">
                  <wp:extent cx="1600200" cy="72920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264" cy="73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vAlign w:val="center"/>
          </w:tcPr>
          <w:p w14:paraId="3743F5D0" w14:textId="2B3B2299" w:rsidR="00166BD7" w:rsidRDefault="00D350AD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11/03/2022</w:t>
            </w:r>
          </w:p>
        </w:tc>
      </w:tr>
      <w:tr w:rsidR="00166BD7" w:rsidRPr="00583FC6" w14:paraId="50BC61BD" w14:textId="77777777" w:rsidTr="0B9BC3EC">
        <w:trPr>
          <w:trHeight w:val="1725"/>
        </w:trPr>
        <w:tc>
          <w:tcPr>
            <w:tcW w:w="697" w:type="pct"/>
            <w:shd w:val="clear" w:color="auto" w:fill="auto"/>
            <w:vAlign w:val="center"/>
          </w:tcPr>
          <w:p w14:paraId="74A8C3CD" w14:textId="4E3A9629" w:rsidR="00166BD7" w:rsidRPr="0066423F" w:rsidRDefault="00E64692" w:rsidP="00166BD7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>
              <w:rPr>
                <w:b/>
                <w:bCs/>
                <w:sz w:val="22"/>
                <w:szCs w:val="28"/>
                <w:lang w:val="es-ES"/>
              </w:rPr>
              <w:t>Validado</w:t>
            </w:r>
            <w:r w:rsidR="00166BD7" w:rsidRPr="0066423F">
              <w:rPr>
                <w:b/>
                <w:bCs/>
                <w:sz w:val="22"/>
                <w:szCs w:val="28"/>
                <w:lang w:val="es-ES"/>
              </w:rPr>
              <w:t xml:space="preserve"> por: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ED6C698" w14:textId="77777777" w:rsidR="00166BD7" w:rsidRDefault="00166BD7" w:rsidP="00166BD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Carlos Company Torres</w:t>
            </w:r>
          </w:p>
          <w:p w14:paraId="096C83C4" w14:textId="408DAFCD" w:rsidR="00166BD7" w:rsidRDefault="00166BD7" w:rsidP="00166BD7">
            <w:pPr>
              <w:pStyle w:val="TextoTablaPequeo"/>
              <w:jc w:val="center"/>
              <w:rPr>
                <w:lang w:val="es-ES"/>
              </w:rPr>
            </w:pPr>
            <w:r w:rsidRPr="0066423F">
              <w:rPr>
                <w:i/>
                <w:iCs/>
                <w:lang w:val="es-ES"/>
              </w:rPr>
              <w:t>Gestor de la Calidad</w:t>
            </w:r>
          </w:p>
        </w:tc>
        <w:tc>
          <w:tcPr>
            <w:tcW w:w="2499" w:type="pct"/>
            <w:shd w:val="clear" w:color="auto" w:fill="auto"/>
            <w:vAlign w:val="center"/>
          </w:tcPr>
          <w:p w14:paraId="2307A616" w14:textId="169E2B9C" w:rsidR="00166BD7" w:rsidRDefault="00166BD7" w:rsidP="00166BD7">
            <w:pPr>
              <w:pStyle w:val="TextoTablaPeque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FBB4DF" wp14:editId="6F56A780">
                  <wp:extent cx="1057275" cy="698243"/>
                  <wp:effectExtent l="0" t="0" r="0" b="6985"/>
                  <wp:docPr id="4" name="Imagen 4" descr="Dibujo en blanco y negr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Dibujo en blanco y negro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124" cy="704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vAlign w:val="center"/>
          </w:tcPr>
          <w:p w14:paraId="777B5016" w14:textId="6B30218C" w:rsidR="00166BD7" w:rsidRDefault="00166BD7" w:rsidP="00166BD7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  <w:r w:rsidR="000F1D72">
              <w:rPr>
                <w:lang w:val="es-ES"/>
              </w:rPr>
              <w:t>8</w:t>
            </w:r>
            <w:r>
              <w:rPr>
                <w:lang w:val="es-ES"/>
              </w:rPr>
              <w:t>/0</w:t>
            </w:r>
            <w:r w:rsidR="005F0014">
              <w:rPr>
                <w:lang w:val="es-ES"/>
              </w:rPr>
              <w:t>3</w:t>
            </w:r>
            <w:r>
              <w:rPr>
                <w:lang w:val="es-ES"/>
              </w:rPr>
              <w:t>/2022</w:t>
            </w:r>
          </w:p>
        </w:tc>
      </w:tr>
      <w:tr w:rsidR="0034135B" w:rsidRPr="00583FC6" w14:paraId="20E1B9F4" w14:textId="77777777" w:rsidTr="0B9BC3EC">
        <w:trPr>
          <w:trHeight w:val="1725"/>
        </w:trPr>
        <w:tc>
          <w:tcPr>
            <w:tcW w:w="697" w:type="pct"/>
            <w:shd w:val="clear" w:color="auto" w:fill="auto"/>
            <w:vAlign w:val="center"/>
          </w:tcPr>
          <w:p w14:paraId="4666C887" w14:textId="77777777" w:rsidR="0034135B" w:rsidRPr="0066423F" w:rsidRDefault="0034135B" w:rsidP="00E103DD">
            <w:pPr>
              <w:pStyle w:val="TextoTablaPequeo"/>
              <w:jc w:val="center"/>
              <w:rPr>
                <w:b/>
                <w:bCs/>
                <w:sz w:val="22"/>
                <w:szCs w:val="28"/>
                <w:lang w:val="es-ES"/>
              </w:rPr>
            </w:pPr>
            <w:r w:rsidRPr="0066423F">
              <w:rPr>
                <w:b/>
                <w:bCs/>
                <w:sz w:val="22"/>
                <w:szCs w:val="28"/>
                <w:lang w:val="es-ES"/>
              </w:rPr>
              <w:t>Aprobado por: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027B0AB" w14:textId="77777777" w:rsidR="0034135B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Mathias Brunkow Moser</w:t>
            </w:r>
          </w:p>
          <w:p w14:paraId="3DB170DB" w14:textId="77777777" w:rsidR="0034135B" w:rsidRPr="0066423F" w:rsidRDefault="0034135B" w:rsidP="00E103DD">
            <w:pPr>
              <w:pStyle w:val="TextoTablaPequeo"/>
              <w:jc w:val="center"/>
              <w:rPr>
                <w:i/>
                <w:iCs/>
                <w:lang w:val="es-ES"/>
              </w:rPr>
            </w:pPr>
            <w:r w:rsidRPr="0066423F">
              <w:rPr>
                <w:i/>
                <w:iCs/>
                <w:lang w:val="es-ES"/>
              </w:rPr>
              <w:t>Jefe del Projecto</w:t>
            </w:r>
          </w:p>
        </w:tc>
        <w:tc>
          <w:tcPr>
            <w:tcW w:w="2499" w:type="pct"/>
            <w:shd w:val="clear" w:color="auto" w:fill="auto"/>
            <w:vAlign w:val="center"/>
          </w:tcPr>
          <w:p w14:paraId="5B434837" w14:textId="77777777" w:rsidR="0034135B" w:rsidRPr="00583FC6" w:rsidRDefault="0034135B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726A5C8" wp14:editId="40B295DD">
                  <wp:extent cx="1854679" cy="1294355"/>
                  <wp:effectExtent l="0" t="0" r="0" b="1270"/>
                  <wp:docPr id="1" name="Imagen 1" descr="Dibujo en blanco y neg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Dibujo en blanco y negro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117" cy="129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pct"/>
            <w:vAlign w:val="center"/>
          </w:tcPr>
          <w:p w14:paraId="3F364AD6" w14:textId="005CF96B" w:rsidR="0034135B" w:rsidRPr="00583FC6" w:rsidRDefault="005F0014" w:rsidP="00E103DD">
            <w:pPr>
              <w:pStyle w:val="TextoTablaPequeo"/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  <w:r w:rsidR="000F1D72">
              <w:rPr>
                <w:lang w:val="es-ES"/>
              </w:rPr>
              <w:t>1</w:t>
            </w:r>
            <w:r w:rsidR="0034135B">
              <w:rPr>
                <w:lang w:val="es-ES"/>
              </w:rPr>
              <w:t>/02/2022</w:t>
            </w:r>
          </w:p>
        </w:tc>
      </w:tr>
    </w:tbl>
    <w:p w14:paraId="0EA780B0" w14:textId="77777777" w:rsidR="0034135B" w:rsidRPr="002B18E4" w:rsidRDefault="0034135B" w:rsidP="0034135B"/>
    <w:p w14:paraId="4B009882" w14:textId="77777777" w:rsidR="0034135B" w:rsidRPr="002B18E4" w:rsidRDefault="0034135B" w:rsidP="0034135B"/>
    <w:p w14:paraId="7EE7ADA9" w14:textId="77777777" w:rsidR="0034135B" w:rsidRDefault="0034135B" w:rsidP="0034135B"/>
    <w:p w14:paraId="18FE3A89" w14:textId="75D6A8E2" w:rsidR="0034135B" w:rsidRPr="006B6CEE" w:rsidRDefault="0034135B" w:rsidP="0034135B">
      <w:pPr>
        <w:rPr>
          <w:b/>
          <w:bCs/>
          <w:sz w:val="24"/>
          <w:szCs w:val="28"/>
        </w:rPr>
      </w:pPr>
    </w:p>
    <w:p w14:paraId="6C186346" w14:textId="77777777" w:rsidR="0034135B" w:rsidRDefault="0034135B" w:rsidP="0034135B"/>
    <w:p w14:paraId="7EA55589" w14:textId="77777777" w:rsidR="0034135B" w:rsidRDefault="0034135B" w:rsidP="0034135B"/>
    <w:p w14:paraId="27CF5232" w14:textId="77777777" w:rsidR="0034135B" w:rsidRDefault="0034135B" w:rsidP="0034135B"/>
    <w:p w14:paraId="57911185" w14:textId="77777777" w:rsidR="0034135B" w:rsidRDefault="0034135B" w:rsidP="0034135B"/>
    <w:p w14:paraId="7359EE7C" w14:textId="3CD05F20" w:rsidR="0034135B" w:rsidRDefault="00852940" w:rsidP="00CE53F2">
      <w:pPr>
        <w:pStyle w:val="Estilo2"/>
        <w:jc w:val="left"/>
      </w:pPr>
      <w:r>
        <w:lastRenderedPageBreak/>
        <w:t>Resumen</w:t>
      </w:r>
    </w:p>
    <w:p w14:paraId="5C1EFCB6" w14:textId="4BDC26D7" w:rsidR="0034135B" w:rsidRPr="00FD1A86" w:rsidRDefault="00852940" w:rsidP="00FD1A86">
      <w:pPr>
        <w:jc w:val="both"/>
        <w:rPr>
          <w:rFonts w:ascii="Arial" w:hAnsi="Arial" w:cs="Arial"/>
          <w:sz w:val="24"/>
          <w:szCs w:val="28"/>
        </w:rPr>
      </w:pPr>
      <w:r w:rsidRPr="00FD1A86">
        <w:rPr>
          <w:rFonts w:ascii="Arial" w:hAnsi="Arial" w:cs="Arial"/>
          <w:sz w:val="24"/>
          <w:szCs w:val="28"/>
        </w:rPr>
        <w:t>Este documento cuenta con la descripción en detalle del plan de Verificación y Validación del sistema de gestión de muelles.</w:t>
      </w:r>
    </w:p>
    <w:p w14:paraId="18B25BFB" w14:textId="0F3A7369" w:rsidR="00FF2BF0" w:rsidRPr="00FD1A86" w:rsidRDefault="00FF2BF0" w:rsidP="00FD1A86">
      <w:pPr>
        <w:jc w:val="both"/>
        <w:rPr>
          <w:rFonts w:ascii="Arial" w:hAnsi="Arial" w:cs="Arial"/>
          <w:sz w:val="24"/>
          <w:szCs w:val="28"/>
        </w:rPr>
      </w:pPr>
      <w:r w:rsidRPr="00FD1A86">
        <w:rPr>
          <w:rFonts w:ascii="Arial" w:hAnsi="Arial" w:cs="Arial"/>
          <w:sz w:val="24"/>
          <w:szCs w:val="28"/>
        </w:rPr>
        <w:t xml:space="preserve">Aquí se detallarán los procedimientos, </w:t>
      </w:r>
      <w:r w:rsidR="002C1041" w:rsidRPr="00FD1A86">
        <w:rPr>
          <w:rFonts w:ascii="Arial" w:hAnsi="Arial" w:cs="Arial"/>
          <w:sz w:val="24"/>
          <w:szCs w:val="28"/>
        </w:rPr>
        <w:t>políticas</w:t>
      </w:r>
      <w:r w:rsidR="005A09EE" w:rsidRPr="00FD1A86">
        <w:rPr>
          <w:rFonts w:ascii="Arial" w:hAnsi="Arial" w:cs="Arial"/>
          <w:sz w:val="24"/>
          <w:szCs w:val="28"/>
        </w:rPr>
        <w:t xml:space="preserve"> y pautas para realizar seguimientos de</w:t>
      </w:r>
      <w:r w:rsidR="00FD6C25" w:rsidRPr="00FD1A86">
        <w:rPr>
          <w:rFonts w:ascii="Arial" w:hAnsi="Arial" w:cs="Arial"/>
          <w:sz w:val="24"/>
          <w:szCs w:val="28"/>
        </w:rPr>
        <w:t xml:space="preserve">l proyecto dando una visión general sobre las actividades de la Verificación </w:t>
      </w:r>
      <w:r w:rsidR="00E06860">
        <w:rPr>
          <w:rFonts w:ascii="Arial" w:hAnsi="Arial" w:cs="Arial"/>
          <w:sz w:val="24"/>
          <w:szCs w:val="28"/>
        </w:rPr>
        <w:t>permitiendo utilizar a los procedimientos para</w:t>
      </w:r>
      <w:r w:rsidR="00FD6C25" w:rsidRPr="00FD1A86">
        <w:rPr>
          <w:rFonts w:ascii="Arial" w:hAnsi="Arial" w:cs="Arial"/>
          <w:sz w:val="24"/>
          <w:szCs w:val="28"/>
        </w:rPr>
        <w:t xml:space="preserve"> </w:t>
      </w:r>
      <w:r w:rsidR="00A82087">
        <w:rPr>
          <w:rFonts w:ascii="Arial" w:hAnsi="Arial" w:cs="Arial"/>
          <w:sz w:val="24"/>
          <w:szCs w:val="28"/>
        </w:rPr>
        <w:t>realizar un seguimiento continuo de las tareas realizadas en el desarrollo, además de verificar los productos y validar sus funcionalidades o componentes para que sean concordes a la planificación realizada.</w:t>
      </w:r>
    </w:p>
    <w:p w14:paraId="2BD1C116" w14:textId="77777777" w:rsidR="0034135B" w:rsidRDefault="0034135B" w:rsidP="0034135B"/>
    <w:p w14:paraId="28E94335" w14:textId="77777777" w:rsidR="0034135B" w:rsidRDefault="0034135B" w:rsidP="0034135B"/>
    <w:p w14:paraId="17C41668" w14:textId="77777777" w:rsidR="0034135B" w:rsidRDefault="0034135B" w:rsidP="0034135B"/>
    <w:p w14:paraId="589C5890" w14:textId="77777777" w:rsidR="0034135B" w:rsidRDefault="0034135B" w:rsidP="0034135B"/>
    <w:p w14:paraId="00FE82C7" w14:textId="77777777" w:rsidR="0034135B" w:rsidRPr="002B18E4" w:rsidRDefault="0034135B" w:rsidP="0034135B"/>
    <w:p w14:paraId="3EEBC670" w14:textId="77777777" w:rsidR="0034135B" w:rsidRPr="002B18E4" w:rsidRDefault="0034135B" w:rsidP="0034135B"/>
    <w:p w14:paraId="76288EBA" w14:textId="77777777" w:rsidR="0034135B" w:rsidRPr="002B18E4" w:rsidRDefault="0034135B" w:rsidP="0034135B"/>
    <w:p w14:paraId="0CF86B49" w14:textId="77777777" w:rsidR="0034135B" w:rsidRPr="002B18E4" w:rsidRDefault="0034135B" w:rsidP="0034135B"/>
    <w:p w14:paraId="313890C9" w14:textId="77777777" w:rsidR="0034135B" w:rsidRPr="002B18E4" w:rsidRDefault="0034135B" w:rsidP="0034135B"/>
    <w:p w14:paraId="62172A83" w14:textId="77777777" w:rsidR="0034135B" w:rsidRPr="002B18E4" w:rsidRDefault="0034135B" w:rsidP="0034135B"/>
    <w:p w14:paraId="2CBB32F3" w14:textId="7DECA68D" w:rsidR="002B18E4" w:rsidRPr="002B18E4" w:rsidRDefault="002B18E4" w:rsidP="002B18E4">
      <w:pPr>
        <w:tabs>
          <w:tab w:val="left" w:pos="6192"/>
        </w:tabs>
      </w:pPr>
    </w:p>
    <w:p w14:paraId="1C10B4A2" w14:textId="77777777" w:rsidR="00180FF7" w:rsidRPr="00610941" w:rsidRDefault="00610941" w:rsidP="00036C87">
      <w:pPr>
        <w:pStyle w:val="Ttulo1sinnumeracin"/>
      </w:pPr>
      <w:r>
        <w:lastRenderedPageBreak/>
        <w:t>Índice</w:t>
      </w:r>
    </w:p>
    <w:p w14:paraId="159FC70C" w14:textId="608BA117" w:rsidR="0096293A" w:rsidRDefault="00A61DD1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075750">
        <w:fldChar w:fldCharType="begin"/>
      </w:r>
      <w:r w:rsidRPr="00610941">
        <w:instrText xml:space="preserve"> </w:instrText>
      </w:r>
      <w:r w:rsidR="00DF432A">
        <w:instrText>TOC</w:instrText>
      </w:r>
      <w:r w:rsidRPr="00610941">
        <w:instrText xml:space="preserve"> \o "1-5" \h \z \t "Anexo Título 1;1;Anexo Título 2;2;Anexo Título 3;3" </w:instrText>
      </w:r>
      <w:r w:rsidRPr="00075750">
        <w:fldChar w:fldCharType="separate"/>
      </w:r>
      <w:hyperlink w:anchor="_Toc98794648" w:history="1">
        <w:r w:rsidR="0096293A" w:rsidRPr="00981E6B">
          <w:rPr>
            <w:rStyle w:val="Hipervnculo"/>
            <w:noProof/>
            <w:kern w:val="20"/>
          </w:rPr>
          <w:t>1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Propósito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_Toc98794648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7</w:t>
        </w:r>
        <w:r w:rsidR="0096293A">
          <w:rPr>
            <w:noProof/>
            <w:webHidden/>
          </w:rPr>
          <w:fldChar w:fldCharType="end"/>
        </w:r>
      </w:hyperlink>
    </w:p>
    <w:p w14:paraId="2DA3CD9C" w14:textId="64D903C4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49" w:history="1">
        <w:r w:rsidR="0096293A" w:rsidRPr="00981E6B">
          <w:rPr>
            <w:rStyle w:val="Hipervnculo"/>
            <w:rFonts w:ascii="Arial" w:hAnsi="Arial"/>
            <w:noProof/>
          </w:rPr>
          <w:t>1.1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Productos a verificarse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_Toc98794649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7</w:t>
        </w:r>
        <w:r w:rsidR="0096293A">
          <w:rPr>
            <w:noProof/>
            <w:webHidden/>
          </w:rPr>
          <w:fldChar w:fldCharType="end"/>
        </w:r>
      </w:hyperlink>
    </w:p>
    <w:p w14:paraId="0013A0A2" w14:textId="6A077C1B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0" w:history="1">
        <w:r w:rsidR="0096293A" w:rsidRPr="00981E6B">
          <w:rPr>
            <w:rStyle w:val="Hipervnculo"/>
            <w:rFonts w:ascii="Arial" w:hAnsi="Arial"/>
            <w:noProof/>
          </w:rPr>
          <w:t>1.2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Objetivos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_Toc98794650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7</w:t>
        </w:r>
        <w:r w:rsidR="0096293A">
          <w:rPr>
            <w:noProof/>
            <w:webHidden/>
          </w:rPr>
          <w:fldChar w:fldCharType="end"/>
        </w:r>
      </w:hyperlink>
    </w:p>
    <w:p w14:paraId="0C061ADB" w14:textId="315930DC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51" w:history="1">
        <w:r w:rsidR="0096293A" w:rsidRPr="00981E6B">
          <w:rPr>
            <w:rStyle w:val="Hipervnculo"/>
            <w:noProof/>
            <w:kern w:val="20"/>
          </w:rPr>
          <w:t>2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Documentos de referencia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_Toc98794651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8</w:t>
        </w:r>
        <w:r w:rsidR="0096293A">
          <w:rPr>
            <w:noProof/>
            <w:webHidden/>
          </w:rPr>
          <w:fldChar w:fldCharType="end"/>
        </w:r>
      </w:hyperlink>
    </w:p>
    <w:p w14:paraId="6140F948" w14:textId="7FB45B38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52" w:history="1">
        <w:r w:rsidR="0096293A" w:rsidRPr="00981E6B">
          <w:rPr>
            <w:rStyle w:val="Hipervnculo"/>
            <w:noProof/>
            <w:kern w:val="20"/>
          </w:rPr>
          <w:t>3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Definiciones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_Toc98794652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9</w:t>
        </w:r>
        <w:r w:rsidR="0096293A">
          <w:rPr>
            <w:noProof/>
            <w:webHidden/>
          </w:rPr>
          <w:fldChar w:fldCharType="end"/>
        </w:r>
      </w:hyperlink>
    </w:p>
    <w:p w14:paraId="14A82FB8" w14:textId="50BC612E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53" w:history="1">
        <w:r w:rsidR="0096293A" w:rsidRPr="00981E6B">
          <w:rPr>
            <w:rStyle w:val="Hipervnculo"/>
            <w:noProof/>
            <w:kern w:val="20"/>
          </w:rPr>
          <w:t>4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Visión general de la verificación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_Toc98794653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10</w:t>
        </w:r>
        <w:r w:rsidR="0096293A">
          <w:rPr>
            <w:noProof/>
            <w:webHidden/>
          </w:rPr>
          <w:fldChar w:fldCharType="end"/>
        </w:r>
      </w:hyperlink>
    </w:p>
    <w:p w14:paraId="133B7113" w14:textId="11D05321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4" w:history="1">
        <w:r w:rsidR="0096293A" w:rsidRPr="00981E6B">
          <w:rPr>
            <w:rStyle w:val="Hipervnculo"/>
            <w:rFonts w:ascii="Arial" w:hAnsi="Arial"/>
            <w:noProof/>
          </w:rPr>
          <w:t>4.1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Organización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_Toc98794654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10</w:t>
        </w:r>
        <w:r w:rsidR="0096293A">
          <w:rPr>
            <w:noProof/>
            <w:webHidden/>
          </w:rPr>
          <w:fldChar w:fldCharType="end"/>
        </w:r>
      </w:hyperlink>
    </w:p>
    <w:p w14:paraId="6A6DA776" w14:textId="7B61F44B" w:rsidR="0096293A" w:rsidRDefault="00274CE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5" w:history="1">
        <w:r w:rsidR="0096293A" w:rsidRPr="00981E6B">
          <w:rPr>
            <w:rStyle w:val="Hipervnculo"/>
            <w:rFonts w:ascii="Arial" w:hAnsi="Arial"/>
            <w:noProof/>
          </w:rPr>
          <w:t>4.1.1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Gestión organizativa del software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_Toc98794655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10</w:t>
        </w:r>
        <w:r w:rsidR="0096293A">
          <w:rPr>
            <w:noProof/>
            <w:webHidden/>
          </w:rPr>
          <w:fldChar w:fldCharType="end"/>
        </w:r>
      </w:hyperlink>
    </w:p>
    <w:p w14:paraId="0BBE579A" w14:textId="76B513E2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6" w:history="1">
        <w:r w:rsidR="0096293A" w:rsidRPr="00981E6B">
          <w:rPr>
            <w:rStyle w:val="Hipervnculo"/>
            <w:rFonts w:ascii="Arial" w:hAnsi="Arial"/>
            <w:noProof/>
          </w:rPr>
          <w:t>4.2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Programa maestro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_Toc98794656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13</w:t>
        </w:r>
        <w:r w:rsidR="0096293A">
          <w:rPr>
            <w:noProof/>
            <w:webHidden/>
          </w:rPr>
          <w:fldChar w:fldCharType="end"/>
        </w:r>
      </w:hyperlink>
    </w:p>
    <w:p w14:paraId="20335A7B" w14:textId="1DB5D35C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7" w:history="1">
        <w:r w:rsidR="0096293A" w:rsidRPr="00981E6B">
          <w:rPr>
            <w:rStyle w:val="Hipervnculo"/>
            <w:rFonts w:ascii="Arial" w:hAnsi="Arial"/>
            <w:noProof/>
          </w:rPr>
          <w:t>4.3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Resumen de recursos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_Toc98794657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13</w:t>
        </w:r>
        <w:r w:rsidR="0096293A">
          <w:rPr>
            <w:noProof/>
            <w:webHidden/>
          </w:rPr>
          <w:fldChar w:fldCharType="end"/>
        </w:r>
      </w:hyperlink>
    </w:p>
    <w:p w14:paraId="6D22E89D" w14:textId="5A18F2A0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8" w:history="1">
        <w:r w:rsidR="0096293A" w:rsidRPr="00981E6B">
          <w:rPr>
            <w:rStyle w:val="Hipervnculo"/>
            <w:rFonts w:ascii="Arial" w:hAnsi="Arial"/>
            <w:noProof/>
          </w:rPr>
          <w:t>4.4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Responsabilidades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_Toc98794658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14</w:t>
        </w:r>
        <w:r w:rsidR="0096293A">
          <w:rPr>
            <w:noProof/>
            <w:webHidden/>
          </w:rPr>
          <w:fldChar w:fldCharType="end"/>
        </w:r>
      </w:hyperlink>
    </w:p>
    <w:p w14:paraId="6F42B742" w14:textId="34AD9BDB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59" w:history="1">
        <w:r w:rsidR="0096293A" w:rsidRPr="00981E6B">
          <w:rPr>
            <w:rStyle w:val="Hipervnculo"/>
            <w:rFonts w:ascii="Arial" w:hAnsi="Arial"/>
            <w:noProof/>
          </w:rPr>
          <w:t>4.5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Herramientas, técnicas y métodos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_Toc98794659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14</w:t>
        </w:r>
        <w:r w:rsidR="0096293A">
          <w:rPr>
            <w:noProof/>
            <w:webHidden/>
          </w:rPr>
          <w:fldChar w:fldCharType="end"/>
        </w:r>
      </w:hyperlink>
    </w:p>
    <w:p w14:paraId="6D7D524A" w14:textId="2E23616E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60" w:history="1">
        <w:r w:rsidR="0096293A" w:rsidRPr="00981E6B">
          <w:rPr>
            <w:rStyle w:val="Hipervnculo"/>
            <w:rFonts w:ascii="Arial" w:hAnsi="Arial"/>
            <w:noProof/>
            <w:kern w:val="20"/>
          </w:rPr>
          <w:t>5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Procedimientos administrativos de verificación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_Toc98794660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16</w:t>
        </w:r>
        <w:r w:rsidR="0096293A">
          <w:rPr>
            <w:noProof/>
            <w:webHidden/>
          </w:rPr>
          <w:fldChar w:fldCharType="end"/>
        </w:r>
      </w:hyperlink>
    </w:p>
    <w:p w14:paraId="7BCACFB3" w14:textId="4B320CC0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1" w:history="1">
        <w:r w:rsidR="0096293A" w:rsidRPr="00981E6B">
          <w:rPr>
            <w:rStyle w:val="Hipervnculo"/>
            <w:rFonts w:ascii="Arial" w:hAnsi="Arial"/>
            <w:noProof/>
          </w:rPr>
          <w:t>5.1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Notificación y resolución de anomalías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_Toc98794661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16</w:t>
        </w:r>
        <w:r w:rsidR="0096293A">
          <w:rPr>
            <w:noProof/>
            <w:webHidden/>
          </w:rPr>
          <w:fldChar w:fldCharType="end"/>
        </w:r>
      </w:hyperlink>
    </w:p>
    <w:p w14:paraId="2E8EF8BE" w14:textId="051DB788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2" w:history="1">
        <w:r w:rsidR="0096293A" w:rsidRPr="00981E6B">
          <w:rPr>
            <w:rStyle w:val="Hipervnculo"/>
            <w:rFonts w:ascii="Arial" w:hAnsi="Arial"/>
            <w:noProof/>
          </w:rPr>
          <w:t>5.2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Política de iteración de tareas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_Toc98794662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16</w:t>
        </w:r>
        <w:r w:rsidR="0096293A">
          <w:rPr>
            <w:noProof/>
            <w:webHidden/>
          </w:rPr>
          <w:fldChar w:fldCharType="end"/>
        </w:r>
      </w:hyperlink>
    </w:p>
    <w:p w14:paraId="3DE96E76" w14:textId="7D7B4289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3" w:history="1">
        <w:r w:rsidR="0096293A" w:rsidRPr="00981E6B">
          <w:rPr>
            <w:rStyle w:val="Hipervnculo"/>
            <w:rFonts w:ascii="Arial" w:hAnsi="Arial"/>
            <w:noProof/>
          </w:rPr>
          <w:t>5.3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Política de desviación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_Toc98794663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17</w:t>
        </w:r>
        <w:r w:rsidR="0096293A">
          <w:rPr>
            <w:noProof/>
            <w:webHidden/>
          </w:rPr>
          <w:fldChar w:fldCharType="end"/>
        </w:r>
      </w:hyperlink>
    </w:p>
    <w:p w14:paraId="3F3F6BC0" w14:textId="49B02DA3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4" w:history="1">
        <w:r w:rsidR="0096293A" w:rsidRPr="00981E6B">
          <w:rPr>
            <w:rStyle w:val="Hipervnculo"/>
            <w:rFonts w:ascii="Arial" w:hAnsi="Arial"/>
            <w:noProof/>
          </w:rPr>
          <w:t>5.4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Procedimientos de control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_Toc98794664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17</w:t>
        </w:r>
        <w:r w:rsidR="0096293A">
          <w:rPr>
            <w:noProof/>
            <w:webHidden/>
          </w:rPr>
          <w:fldChar w:fldCharType="end"/>
        </w:r>
      </w:hyperlink>
    </w:p>
    <w:p w14:paraId="7F157824" w14:textId="05AD1E10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5" w:history="1">
        <w:r w:rsidR="0096293A" w:rsidRPr="00981E6B">
          <w:rPr>
            <w:rStyle w:val="Hipervnculo"/>
            <w:rFonts w:ascii="Arial" w:hAnsi="Arial"/>
            <w:noProof/>
          </w:rPr>
          <w:t>5.5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Normas, prácticas y convenciones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_Toc98794665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17</w:t>
        </w:r>
        <w:r w:rsidR="0096293A">
          <w:rPr>
            <w:noProof/>
            <w:webHidden/>
          </w:rPr>
          <w:fldChar w:fldCharType="end"/>
        </w:r>
      </w:hyperlink>
    </w:p>
    <w:p w14:paraId="75AF03A5" w14:textId="7CB75FB4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66" w:history="1">
        <w:r w:rsidR="0096293A" w:rsidRPr="00981E6B">
          <w:rPr>
            <w:rStyle w:val="Hipervnculo"/>
            <w:noProof/>
            <w:kern w:val="20"/>
          </w:rPr>
          <w:t>6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Actividades de verificación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_Toc98794666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18</w:t>
        </w:r>
        <w:r w:rsidR="0096293A">
          <w:rPr>
            <w:noProof/>
            <w:webHidden/>
          </w:rPr>
          <w:fldChar w:fldCharType="end"/>
        </w:r>
      </w:hyperlink>
    </w:p>
    <w:p w14:paraId="562BD9D6" w14:textId="7EFDB02A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7" w:history="1">
        <w:r w:rsidR="0096293A" w:rsidRPr="00981E6B">
          <w:rPr>
            <w:rStyle w:val="Hipervnculo"/>
            <w:rFonts w:ascii="Arial" w:hAnsi="Arial"/>
            <w:noProof/>
          </w:rPr>
          <w:t>6.1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Seguimiento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_Toc98794667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18</w:t>
        </w:r>
        <w:r w:rsidR="0096293A">
          <w:rPr>
            <w:noProof/>
            <w:webHidden/>
          </w:rPr>
          <w:fldChar w:fldCharType="end"/>
        </w:r>
      </w:hyperlink>
    </w:p>
    <w:p w14:paraId="6B50BB2F" w14:textId="2DAA57B5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8" w:history="1">
        <w:r w:rsidR="0096293A" w:rsidRPr="00981E6B">
          <w:rPr>
            <w:rStyle w:val="Hipervnculo"/>
            <w:rFonts w:ascii="Arial" w:hAnsi="Arial"/>
            <w:noProof/>
          </w:rPr>
          <w:t>6.2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Pruebas formales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_Toc98794668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18</w:t>
        </w:r>
        <w:r w:rsidR="0096293A">
          <w:rPr>
            <w:noProof/>
            <w:webHidden/>
          </w:rPr>
          <w:fldChar w:fldCharType="end"/>
        </w:r>
      </w:hyperlink>
    </w:p>
    <w:p w14:paraId="1329EF1E" w14:textId="689E88A4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69" w:history="1">
        <w:r w:rsidR="0096293A" w:rsidRPr="00981E6B">
          <w:rPr>
            <w:rStyle w:val="Hipervnculo"/>
            <w:rFonts w:ascii="Arial" w:hAnsi="Arial"/>
            <w:noProof/>
          </w:rPr>
          <w:t>6.3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Revisiones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_Toc98794669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19</w:t>
        </w:r>
        <w:r w:rsidR="0096293A">
          <w:rPr>
            <w:noProof/>
            <w:webHidden/>
          </w:rPr>
          <w:fldChar w:fldCharType="end"/>
        </w:r>
      </w:hyperlink>
    </w:p>
    <w:p w14:paraId="4AC6FAE2" w14:textId="2675A144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70" w:history="1">
        <w:r w:rsidR="0096293A" w:rsidRPr="00981E6B">
          <w:rPr>
            <w:rStyle w:val="Hipervnculo"/>
            <w:noProof/>
            <w:kern w:val="20"/>
          </w:rPr>
          <w:t>7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Informes de verificación del software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_Toc98794670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20</w:t>
        </w:r>
        <w:r w:rsidR="0096293A">
          <w:rPr>
            <w:noProof/>
            <w:webHidden/>
          </w:rPr>
          <w:fldChar w:fldCharType="end"/>
        </w:r>
      </w:hyperlink>
    </w:p>
    <w:p w14:paraId="4E9397A7" w14:textId="3027519D" w:rsidR="0096293A" w:rsidRDefault="00274CE9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98794671" w:history="1">
        <w:r w:rsidR="0096293A" w:rsidRPr="00981E6B">
          <w:rPr>
            <w:rStyle w:val="Hipervnculo"/>
            <w:noProof/>
            <w:kern w:val="20"/>
            <w:lang w:val="en-US"/>
          </w:rPr>
          <w:t>8</w:t>
        </w:r>
        <w:r w:rsidR="0096293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  <w:lang w:val="en-US"/>
          </w:rPr>
          <w:t>Anexos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_Toc98794671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21</w:t>
        </w:r>
        <w:r w:rsidR="0096293A">
          <w:rPr>
            <w:noProof/>
            <w:webHidden/>
          </w:rPr>
          <w:fldChar w:fldCharType="end"/>
        </w:r>
      </w:hyperlink>
    </w:p>
    <w:p w14:paraId="0F2DBC8F" w14:textId="3948349E" w:rsidR="0096293A" w:rsidRDefault="00274CE9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72" w:history="1">
        <w:r w:rsidR="0096293A" w:rsidRPr="00981E6B">
          <w:rPr>
            <w:rStyle w:val="Hipervnculo"/>
            <w:rFonts w:ascii="Arial" w:hAnsi="Arial"/>
            <w:noProof/>
          </w:rPr>
          <w:t>8.1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Formulario de Revisión de Discrepancia de Elementos (RDE)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_Toc98794672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21</w:t>
        </w:r>
        <w:r w:rsidR="0096293A">
          <w:rPr>
            <w:noProof/>
            <w:webHidden/>
          </w:rPr>
          <w:fldChar w:fldCharType="end"/>
        </w:r>
      </w:hyperlink>
    </w:p>
    <w:p w14:paraId="68A77A16" w14:textId="3CBC935E" w:rsidR="0096293A" w:rsidRDefault="00274CE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73" w:history="1">
        <w:r w:rsidR="0096293A" w:rsidRPr="00981E6B">
          <w:rPr>
            <w:rStyle w:val="Hipervnculo"/>
            <w:rFonts w:ascii="Arial" w:hAnsi="Arial"/>
            <w:noProof/>
          </w:rPr>
          <w:t>8.1.1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Hoja A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_Toc98794673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21</w:t>
        </w:r>
        <w:r w:rsidR="0096293A">
          <w:rPr>
            <w:noProof/>
            <w:webHidden/>
          </w:rPr>
          <w:fldChar w:fldCharType="end"/>
        </w:r>
      </w:hyperlink>
    </w:p>
    <w:p w14:paraId="7C038A69" w14:textId="5F8441E7" w:rsidR="0096293A" w:rsidRDefault="00274CE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674" w:history="1">
        <w:r w:rsidR="0096293A" w:rsidRPr="00981E6B">
          <w:rPr>
            <w:rStyle w:val="Hipervnculo"/>
            <w:rFonts w:ascii="Arial" w:hAnsi="Arial"/>
            <w:noProof/>
          </w:rPr>
          <w:t>8.1.2</w:t>
        </w:r>
        <w:r w:rsidR="0096293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293A" w:rsidRPr="00981E6B">
          <w:rPr>
            <w:rStyle w:val="Hipervnculo"/>
            <w:noProof/>
          </w:rPr>
          <w:t>Hoja B</w:t>
        </w:r>
        <w:r w:rsidR="0096293A">
          <w:rPr>
            <w:noProof/>
            <w:webHidden/>
          </w:rPr>
          <w:tab/>
        </w:r>
        <w:r w:rsidR="0096293A">
          <w:rPr>
            <w:noProof/>
            <w:webHidden/>
          </w:rPr>
          <w:fldChar w:fldCharType="begin"/>
        </w:r>
        <w:r w:rsidR="0096293A">
          <w:rPr>
            <w:noProof/>
            <w:webHidden/>
          </w:rPr>
          <w:instrText xml:space="preserve"> PAGEREF _Toc98794674 \h </w:instrText>
        </w:r>
        <w:r w:rsidR="0096293A">
          <w:rPr>
            <w:noProof/>
            <w:webHidden/>
          </w:rPr>
        </w:r>
        <w:r w:rsidR="0096293A">
          <w:rPr>
            <w:noProof/>
            <w:webHidden/>
          </w:rPr>
          <w:fldChar w:fldCharType="separate"/>
        </w:r>
        <w:r w:rsidR="0096293A">
          <w:rPr>
            <w:noProof/>
            <w:webHidden/>
          </w:rPr>
          <w:t>22</w:t>
        </w:r>
        <w:r w:rsidR="0096293A">
          <w:rPr>
            <w:noProof/>
            <w:webHidden/>
          </w:rPr>
          <w:fldChar w:fldCharType="end"/>
        </w:r>
      </w:hyperlink>
    </w:p>
    <w:p w14:paraId="42186AF4" w14:textId="2EE1D7FB" w:rsidR="00443EC7" w:rsidRDefault="00A61DD1" w:rsidP="00443EC7">
      <w:pPr>
        <w:pStyle w:val="Estilo2"/>
        <w:jc w:val="left"/>
      </w:pPr>
      <w:r w:rsidRPr="00075750">
        <w:lastRenderedPageBreak/>
        <w:fldChar w:fldCharType="end"/>
      </w:r>
      <w:r w:rsidR="00443EC7">
        <w:t>Índice de Tablas</w:t>
      </w:r>
    </w:p>
    <w:p w14:paraId="2DCA718D" w14:textId="296A37BB" w:rsidR="00A037AF" w:rsidRDefault="00443EC7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98794904" w:history="1">
        <w:r w:rsidR="00A037AF" w:rsidRPr="00854C5A">
          <w:rPr>
            <w:rStyle w:val="Hipervnculo"/>
            <w:noProof/>
          </w:rPr>
          <w:t>Tabla 1: Referencias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_Toc98794904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8</w:t>
        </w:r>
        <w:r w:rsidR="00A037AF">
          <w:rPr>
            <w:noProof/>
            <w:webHidden/>
          </w:rPr>
          <w:fldChar w:fldCharType="end"/>
        </w:r>
      </w:hyperlink>
    </w:p>
    <w:p w14:paraId="4A72F3AE" w14:textId="1DC3F98A" w:rsidR="00A037AF" w:rsidRDefault="00274CE9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905" w:history="1">
        <w:r w:rsidR="00A037AF" w:rsidRPr="00854C5A">
          <w:rPr>
            <w:rStyle w:val="Hipervnculo"/>
            <w:noProof/>
          </w:rPr>
          <w:t>Tabla 2: Permisos de Repositorio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_Toc98794905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11</w:t>
        </w:r>
        <w:r w:rsidR="00A037AF">
          <w:rPr>
            <w:noProof/>
            <w:webHidden/>
          </w:rPr>
          <w:fldChar w:fldCharType="end"/>
        </w:r>
      </w:hyperlink>
    </w:p>
    <w:p w14:paraId="36FB42A9" w14:textId="36EFBDAD" w:rsidR="00A037AF" w:rsidRDefault="00274CE9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906" w:history="1">
        <w:r w:rsidR="00A037AF" w:rsidRPr="00854C5A">
          <w:rPr>
            <w:rStyle w:val="Hipervnculo"/>
            <w:noProof/>
          </w:rPr>
          <w:t>Tabla 3: Rango de Autoridad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_Toc98794906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12</w:t>
        </w:r>
        <w:r w:rsidR="00A037AF">
          <w:rPr>
            <w:noProof/>
            <w:webHidden/>
          </w:rPr>
          <w:fldChar w:fldCharType="end"/>
        </w:r>
      </w:hyperlink>
    </w:p>
    <w:p w14:paraId="60392F2D" w14:textId="1FDD37F6" w:rsidR="00A037AF" w:rsidRDefault="00274CE9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907" w:history="1">
        <w:r w:rsidR="00A037AF" w:rsidRPr="00854C5A">
          <w:rPr>
            <w:rStyle w:val="Hipervnculo"/>
            <w:noProof/>
          </w:rPr>
          <w:t>Tabla 4: Recursos del Proyecto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_Toc98794907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14</w:t>
        </w:r>
        <w:r w:rsidR="00A037AF">
          <w:rPr>
            <w:noProof/>
            <w:webHidden/>
          </w:rPr>
          <w:fldChar w:fldCharType="end"/>
        </w:r>
      </w:hyperlink>
    </w:p>
    <w:p w14:paraId="0CD3ACC3" w14:textId="60565312" w:rsidR="00A037AF" w:rsidRDefault="00274CE9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908" w:history="1">
        <w:r w:rsidR="00A037AF" w:rsidRPr="00854C5A">
          <w:rPr>
            <w:rStyle w:val="Hipervnculo"/>
            <w:noProof/>
          </w:rPr>
          <w:t>Tabla 5: Ejemplo de Formulario RDE (Hoja A) [REF-01]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_Toc98794908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21</w:t>
        </w:r>
        <w:r w:rsidR="00A037AF">
          <w:rPr>
            <w:noProof/>
            <w:webHidden/>
          </w:rPr>
          <w:fldChar w:fldCharType="end"/>
        </w:r>
      </w:hyperlink>
    </w:p>
    <w:p w14:paraId="2F977F65" w14:textId="7D28D913" w:rsidR="00A037AF" w:rsidRDefault="00274CE9">
      <w:pPr>
        <w:pStyle w:val="Tabladeilustracion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794909" w:history="1">
        <w:r w:rsidR="00A037AF" w:rsidRPr="00854C5A">
          <w:rPr>
            <w:rStyle w:val="Hipervnculo"/>
            <w:noProof/>
          </w:rPr>
          <w:t>Tabla 6: Ejemplo de Formulario RDE (Hoja B) [REF-01]</w:t>
        </w:r>
        <w:r w:rsidR="00A037AF">
          <w:rPr>
            <w:noProof/>
            <w:webHidden/>
          </w:rPr>
          <w:tab/>
        </w:r>
        <w:r w:rsidR="00A037AF">
          <w:rPr>
            <w:noProof/>
            <w:webHidden/>
          </w:rPr>
          <w:fldChar w:fldCharType="begin"/>
        </w:r>
        <w:r w:rsidR="00A037AF">
          <w:rPr>
            <w:noProof/>
            <w:webHidden/>
          </w:rPr>
          <w:instrText xml:space="preserve"> PAGEREF _Toc98794909 \h </w:instrText>
        </w:r>
        <w:r w:rsidR="00A037AF">
          <w:rPr>
            <w:noProof/>
            <w:webHidden/>
          </w:rPr>
        </w:r>
        <w:r w:rsidR="00A037AF">
          <w:rPr>
            <w:noProof/>
            <w:webHidden/>
          </w:rPr>
          <w:fldChar w:fldCharType="separate"/>
        </w:r>
        <w:r w:rsidR="00A037AF">
          <w:rPr>
            <w:noProof/>
            <w:webHidden/>
          </w:rPr>
          <w:t>22</w:t>
        </w:r>
        <w:r w:rsidR="00A037AF">
          <w:rPr>
            <w:noProof/>
            <w:webHidden/>
          </w:rPr>
          <w:fldChar w:fldCharType="end"/>
        </w:r>
      </w:hyperlink>
    </w:p>
    <w:p w14:paraId="3CA64502" w14:textId="61FF1543" w:rsidR="00443EC7" w:rsidRPr="00443EC7" w:rsidRDefault="00443EC7" w:rsidP="00443EC7">
      <w:pPr>
        <w:pStyle w:val="Texto"/>
        <w:rPr>
          <w:lang w:val="es-ES"/>
        </w:rPr>
      </w:pPr>
      <w:r>
        <w:rPr>
          <w:lang w:val="es-ES"/>
        </w:rPr>
        <w:fldChar w:fldCharType="end"/>
      </w:r>
    </w:p>
    <w:p w14:paraId="41A3AFBC" w14:textId="1C033517" w:rsidR="00075750" w:rsidRDefault="00075750" w:rsidP="00075750">
      <w:pPr>
        <w:pStyle w:val="Ttulo1"/>
      </w:pPr>
      <w:bookmarkStart w:id="2" w:name="_Toc98794648"/>
      <w:r>
        <w:lastRenderedPageBreak/>
        <w:t>Propósito</w:t>
      </w:r>
      <w:bookmarkEnd w:id="2"/>
    </w:p>
    <w:p w14:paraId="7160FDF7" w14:textId="06035519" w:rsidR="00485359" w:rsidRPr="006B78E4" w:rsidRDefault="008269AA" w:rsidP="008C4A1F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Este documento d</w:t>
      </w:r>
      <w:r w:rsidR="003D576E" w:rsidRPr="006B78E4">
        <w:rPr>
          <w:rFonts w:ascii="Arial" w:hAnsi="Arial" w:cs="Arial"/>
          <w:sz w:val="24"/>
          <w:szCs w:val="28"/>
          <w:lang w:val="es-ES"/>
        </w:rPr>
        <w:t xml:space="preserve">efinirá el plan de verificación y validación del proyecto del sistema de gestión de muelles. </w:t>
      </w:r>
    </w:p>
    <w:p w14:paraId="1D13433C" w14:textId="0FD88D4B" w:rsidR="00272890" w:rsidRPr="006B78E4" w:rsidRDefault="00A25701" w:rsidP="008C4A1F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 xml:space="preserve">No aplica la </w:t>
      </w:r>
      <w:r w:rsidR="00C400C7" w:rsidRPr="006B78E4">
        <w:rPr>
          <w:rFonts w:ascii="Arial" w:hAnsi="Arial" w:cs="Arial"/>
          <w:sz w:val="24"/>
          <w:szCs w:val="28"/>
          <w:lang w:val="es-ES"/>
        </w:rPr>
        <w:t>evolución de este documento, por lo qual, consideraremos que solo se realiz</w:t>
      </w:r>
      <w:r w:rsidR="00982036" w:rsidRPr="006B78E4">
        <w:rPr>
          <w:rFonts w:ascii="Arial" w:hAnsi="Arial" w:cs="Arial"/>
          <w:sz w:val="24"/>
          <w:szCs w:val="28"/>
          <w:lang w:val="es-ES"/>
        </w:rPr>
        <w:t xml:space="preserve">ará una sola versión del documento donde se especifique de manera general las diferentes pruebas </w:t>
      </w:r>
      <w:r w:rsidR="00D910F7" w:rsidRPr="006B78E4">
        <w:rPr>
          <w:rFonts w:ascii="Arial" w:hAnsi="Arial" w:cs="Arial"/>
          <w:sz w:val="24"/>
          <w:szCs w:val="28"/>
          <w:lang w:val="es-ES"/>
        </w:rPr>
        <w:t>e</w:t>
      </w:r>
      <w:r w:rsidR="00982036" w:rsidRPr="006B78E4">
        <w:rPr>
          <w:rFonts w:ascii="Arial" w:hAnsi="Arial" w:cs="Arial"/>
          <w:sz w:val="24"/>
          <w:szCs w:val="28"/>
          <w:lang w:val="es-ES"/>
        </w:rPr>
        <w:t xml:space="preserve"> </w:t>
      </w:r>
      <w:r w:rsidR="00FC4AC2" w:rsidRPr="006B78E4">
        <w:rPr>
          <w:rFonts w:ascii="Arial" w:hAnsi="Arial" w:cs="Arial"/>
          <w:sz w:val="24"/>
          <w:szCs w:val="28"/>
          <w:lang w:val="es-ES"/>
        </w:rPr>
        <w:t xml:space="preserve">procedimientos de </w:t>
      </w:r>
      <w:r w:rsidR="00D910F7" w:rsidRPr="006B78E4">
        <w:rPr>
          <w:rFonts w:ascii="Arial" w:hAnsi="Arial" w:cs="Arial"/>
          <w:sz w:val="24"/>
          <w:szCs w:val="28"/>
          <w:lang w:val="es-ES"/>
        </w:rPr>
        <w:t>trazabilidad y revisión de cambios.</w:t>
      </w:r>
    </w:p>
    <w:p w14:paraId="28037475" w14:textId="315D3D81" w:rsidR="00266888" w:rsidRDefault="00266888" w:rsidP="00266888">
      <w:pPr>
        <w:pStyle w:val="Ttulo2"/>
      </w:pPr>
      <w:bookmarkStart w:id="3" w:name="_Toc98794649"/>
      <w:r>
        <w:t>Productos a verificarse</w:t>
      </w:r>
      <w:bookmarkEnd w:id="3"/>
    </w:p>
    <w:p w14:paraId="4C22FADB" w14:textId="526E989B" w:rsidR="00D93387" w:rsidRPr="006B78E4" w:rsidRDefault="00D93387" w:rsidP="008C4A1F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 xml:space="preserve">Los productos a verificarse </w:t>
      </w:r>
      <w:r w:rsidR="00761D87" w:rsidRPr="006B78E4">
        <w:rPr>
          <w:rFonts w:ascii="Arial" w:hAnsi="Arial" w:cs="Arial"/>
          <w:sz w:val="24"/>
          <w:szCs w:val="28"/>
          <w:lang w:val="es-ES"/>
        </w:rPr>
        <w:t xml:space="preserve">en este proyecto </w:t>
      </w:r>
      <w:r w:rsidRPr="006B78E4">
        <w:rPr>
          <w:rFonts w:ascii="Arial" w:hAnsi="Arial" w:cs="Arial"/>
          <w:sz w:val="24"/>
          <w:szCs w:val="28"/>
          <w:lang w:val="es-ES"/>
        </w:rPr>
        <w:t>serán</w:t>
      </w:r>
      <w:r w:rsidR="007267EF" w:rsidRPr="006B78E4">
        <w:rPr>
          <w:rFonts w:ascii="Arial" w:hAnsi="Arial" w:cs="Arial"/>
          <w:sz w:val="24"/>
          <w:szCs w:val="28"/>
          <w:lang w:val="es-ES"/>
        </w:rPr>
        <w:t>:</w:t>
      </w:r>
    </w:p>
    <w:p w14:paraId="1F2A5AE7" w14:textId="643AD760" w:rsidR="007267EF" w:rsidRPr="006B78E4" w:rsidRDefault="007267EF" w:rsidP="007267EF">
      <w:pPr>
        <w:pStyle w:val="Texto"/>
        <w:numPr>
          <w:ilvl w:val="0"/>
          <w:numId w:val="42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El código del sistema de gestión de muelles</w:t>
      </w:r>
      <w:r w:rsidR="00266888" w:rsidRPr="006B78E4">
        <w:rPr>
          <w:rFonts w:ascii="Arial" w:hAnsi="Arial" w:cs="Arial"/>
          <w:sz w:val="24"/>
          <w:szCs w:val="28"/>
          <w:lang w:val="es-ES"/>
        </w:rPr>
        <w:t>:</w:t>
      </w:r>
    </w:p>
    <w:p w14:paraId="0B64C7E1" w14:textId="3F3C96DC" w:rsidR="00EC02B4" w:rsidRPr="006B78E4" w:rsidRDefault="00EC02B4" w:rsidP="00EC02B4">
      <w:pPr>
        <w:pStyle w:val="Texto"/>
        <w:numPr>
          <w:ilvl w:val="1"/>
          <w:numId w:val="42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Se validarán contra los requisitos de usuario</w:t>
      </w:r>
      <w:r w:rsidR="007A5284" w:rsidRPr="006B78E4">
        <w:rPr>
          <w:rFonts w:ascii="Arial" w:hAnsi="Arial" w:cs="Arial"/>
          <w:sz w:val="24"/>
          <w:szCs w:val="28"/>
          <w:lang w:val="es-ES"/>
        </w:rPr>
        <w:t xml:space="preserve"> [REF-0</w:t>
      </w:r>
      <w:r w:rsidR="00F70DBF" w:rsidRPr="006B78E4">
        <w:rPr>
          <w:rFonts w:ascii="Arial" w:hAnsi="Arial" w:cs="Arial"/>
          <w:sz w:val="24"/>
          <w:szCs w:val="28"/>
          <w:lang w:val="es-ES"/>
        </w:rPr>
        <w:t>5</w:t>
      </w:r>
      <w:r w:rsidR="00266888" w:rsidRPr="006B78E4">
        <w:rPr>
          <w:rFonts w:ascii="Arial" w:hAnsi="Arial" w:cs="Arial"/>
          <w:sz w:val="24"/>
          <w:szCs w:val="28"/>
          <w:lang w:val="es-ES"/>
        </w:rPr>
        <w:t>]</w:t>
      </w:r>
      <w:r w:rsidRPr="006B78E4">
        <w:rPr>
          <w:rFonts w:ascii="Arial" w:hAnsi="Arial" w:cs="Arial"/>
          <w:sz w:val="24"/>
          <w:szCs w:val="28"/>
          <w:lang w:val="es-ES"/>
        </w:rPr>
        <w:t>.</w:t>
      </w:r>
    </w:p>
    <w:p w14:paraId="620C47BA" w14:textId="72C01F21" w:rsidR="007267EF" w:rsidRPr="006B78E4" w:rsidRDefault="007267EF" w:rsidP="007267EF">
      <w:pPr>
        <w:pStyle w:val="Texto"/>
        <w:numPr>
          <w:ilvl w:val="0"/>
          <w:numId w:val="42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La documentación</w:t>
      </w:r>
      <w:r w:rsidR="00266888" w:rsidRPr="006B78E4">
        <w:rPr>
          <w:rFonts w:ascii="Arial" w:hAnsi="Arial" w:cs="Arial"/>
          <w:sz w:val="24"/>
          <w:szCs w:val="28"/>
          <w:lang w:val="es-ES"/>
        </w:rPr>
        <w:t xml:space="preserve"> de gestión del proyecto:</w:t>
      </w:r>
    </w:p>
    <w:p w14:paraId="3FC916EF" w14:textId="155B040A" w:rsidR="00EC02B4" w:rsidRPr="006B78E4" w:rsidRDefault="00EC02B4" w:rsidP="00EC02B4">
      <w:pPr>
        <w:pStyle w:val="Texto"/>
        <w:numPr>
          <w:ilvl w:val="1"/>
          <w:numId w:val="42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Se validarán contra los estándares de la ESA [REF-0</w:t>
      </w:r>
      <w:r w:rsidR="00F70DBF" w:rsidRPr="006B78E4">
        <w:rPr>
          <w:rFonts w:ascii="Arial" w:hAnsi="Arial" w:cs="Arial"/>
          <w:sz w:val="24"/>
          <w:szCs w:val="28"/>
          <w:lang w:val="es-ES"/>
        </w:rPr>
        <w:t>2</w:t>
      </w:r>
      <w:r w:rsidRPr="006B78E4">
        <w:rPr>
          <w:rFonts w:ascii="Arial" w:hAnsi="Arial" w:cs="Arial"/>
          <w:sz w:val="24"/>
          <w:szCs w:val="28"/>
          <w:lang w:val="es-ES"/>
        </w:rPr>
        <w:t>]</w:t>
      </w:r>
      <w:r w:rsidR="00266888" w:rsidRPr="006B78E4">
        <w:rPr>
          <w:rFonts w:ascii="Arial" w:hAnsi="Arial" w:cs="Arial"/>
          <w:sz w:val="24"/>
          <w:szCs w:val="28"/>
          <w:lang w:val="es-ES"/>
        </w:rPr>
        <w:t>.</w:t>
      </w:r>
    </w:p>
    <w:p w14:paraId="1CD5C6E3" w14:textId="26B928B5" w:rsidR="00485359" w:rsidRDefault="00485359" w:rsidP="00485359">
      <w:pPr>
        <w:pStyle w:val="Ttulo2"/>
      </w:pPr>
      <w:bookmarkStart w:id="4" w:name="_Toc98794650"/>
      <w:r>
        <w:t>Objetivos</w:t>
      </w:r>
      <w:bookmarkEnd w:id="4"/>
    </w:p>
    <w:p w14:paraId="22B19117" w14:textId="3A7664C6" w:rsidR="00045A9D" w:rsidRPr="006B78E4" w:rsidRDefault="0040610E" w:rsidP="00045A9D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Los principales objetivos de este documento de verificación y validación son:</w:t>
      </w:r>
    </w:p>
    <w:p w14:paraId="0552679B" w14:textId="3C2ADDE3" w:rsidR="00D910F7" w:rsidRPr="006B78E4" w:rsidRDefault="00045A9D" w:rsidP="00D910F7">
      <w:pPr>
        <w:pStyle w:val="Texto"/>
        <w:numPr>
          <w:ilvl w:val="0"/>
          <w:numId w:val="40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 xml:space="preserve">Definir </w:t>
      </w:r>
      <w:r w:rsidR="0040610E" w:rsidRPr="006B78E4">
        <w:rPr>
          <w:rFonts w:ascii="Arial" w:hAnsi="Arial" w:cs="Arial"/>
          <w:sz w:val="24"/>
          <w:szCs w:val="28"/>
          <w:lang w:val="es-ES"/>
        </w:rPr>
        <w:t xml:space="preserve">políticas de </w:t>
      </w:r>
      <w:r w:rsidR="00BD7CB0" w:rsidRPr="006B78E4">
        <w:rPr>
          <w:rFonts w:ascii="Arial" w:hAnsi="Arial" w:cs="Arial"/>
          <w:sz w:val="24"/>
          <w:szCs w:val="28"/>
          <w:lang w:val="es-ES"/>
        </w:rPr>
        <w:t>control de desviaciones.</w:t>
      </w:r>
    </w:p>
    <w:p w14:paraId="371FDEC8" w14:textId="18B9954C" w:rsidR="00BD7CB0" w:rsidRPr="006B78E4" w:rsidRDefault="003A6177" w:rsidP="00D910F7">
      <w:pPr>
        <w:pStyle w:val="Texto"/>
        <w:numPr>
          <w:ilvl w:val="0"/>
          <w:numId w:val="40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Especificar como se realizará la verificación de los requisitos.</w:t>
      </w:r>
    </w:p>
    <w:p w14:paraId="616B9743" w14:textId="20870574" w:rsidR="003A6177" w:rsidRPr="006B78E4" w:rsidRDefault="0098115B" w:rsidP="00D910F7">
      <w:pPr>
        <w:pStyle w:val="Texto"/>
        <w:numPr>
          <w:ilvl w:val="0"/>
          <w:numId w:val="40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Especificar como se realizará la v</w:t>
      </w:r>
      <w:r w:rsidR="002D7EE8" w:rsidRPr="006B78E4">
        <w:rPr>
          <w:rFonts w:ascii="Arial" w:hAnsi="Arial" w:cs="Arial"/>
          <w:sz w:val="24"/>
          <w:szCs w:val="28"/>
          <w:lang w:val="es-ES"/>
        </w:rPr>
        <w:t>alidación del software, para poder comprar que cumplen con los requisitos y funcionalidades propuestas.</w:t>
      </w:r>
    </w:p>
    <w:p w14:paraId="64C674D0" w14:textId="20050C08" w:rsidR="002D7EE8" w:rsidRPr="006B78E4" w:rsidRDefault="002D7EE8" w:rsidP="00D910F7">
      <w:pPr>
        <w:pStyle w:val="Texto"/>
        <w:numPr>
          <w:ilvl w:val="0"/>
          <w:numId w:val="40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 xml:space="preserve">Especificar </w:t>
      </w:r>
      <w:r w:rsidR="00754077" w:rsidRPr="006B78E4">
        <w:rPr>
          <w:rFonts w:ascii="Arial" w:hAnsi="Arial" w:cs="Arial"/>
          <w:sz w:val="24"/>
          <w:szCs w:val="28"/>
          <w:lang w:val="es-ES"/>
        </w:rPr>
        <w:t>quienes son los responsables por la verificación a lo largo del proyecto.</w:t>
      </w:r>
    </w:p>
    <w:p w14:paraId="53380317" w14:textId="21874488" w:rsidR="00754077" w:rsidRPr="006B78E4" w:rsidRDefault="00754077" w:rsidP="00D910F7">
      <w:pPr>
        <w:pStyle w:val="Texto"/>
        <w:numPr>
          <w:ilvl w:val="0"/>
          <w:numId w:val="40"/>
        </w:numPr>
        <w:rPr>
          <w:rFonts w:ascii="Arial" w:hAnsi="Arial" w:cs="Arial"/>
          <w:sz w:val="24"/>
          <w:szCs w:val="28"/>
          <w:lang w:val="es-ES"/>
        </w:rPr>
      </w:pPr>
      <w:r w:rsidRPr="006B78E4">
        <w:rPr>
          <w:rFonts w:ascii="Arial" w:hAnsi="Arial" w:cs="Arial"/>
          <w:sz w:val="24"/>
          <w:szCs w:val="28"/>
          <w:lang w:val="es-ES"/>
        </w:rPr>
        <w:t>Espe</w:t>
      </w:r>
      <w:r w:rsidR="000B45A6" w:rsidRPr="006B78E4">
        <w:rPr>
          <w:rFonts w:ascii="Arial" w:hAnsi="Arial" w:cs="Arial"/>
          <w:sz w:val="24"/>
          <w:szCs w:val="28"/>
          <w:lang w:val="es-ES"/>
        </w:rPr>
        <w:t xml:space="preserve">cificar </w:t>
      </w:r>
      <w:r w:rsidR="00CB4AFE" w:rsidRPr="006B78E4">
        <w:rPr>
          <w:rFonts w:ascii="Arial" w:hAnsi="Arial" w:cs="Arial"/>
          <w:sz w:val="24"/>
          <w:szCs w:val="28"/>
          <w:lang w:val="es-ES"/>
        </w:rPr>
        <w:t xml:space="preserve">los procedimientos </w:t>
      </w:r>
      <w:r w:rsidR="009653B6" w:rsidRPr="006B78E4">
        <w:rPr>
          <w:rFonts w:ascii="Arial" w:hAnsi="Arial" w:cs="Arial"/>
          <w:sz w:val="24"/>
          <w:szCs w:val="28"/>
          <w:lang w:val="es-ES"/>
        </w:rPr>
        <w:t xml:space="preserve">necesarios para verificar de manera constante el desarrollo. </w:t>
      </w:r>
    </w:p>
    <w:p w14:paraId="48F740DA" w14:textId="64F299DF" w:rsidR="00751390" w:rsidRDefault="00751390" w:rsidP="00075750">
      <w:pPr>
        <w:pStyle w:val="Ttulo1"/>
      </w:pPr>
      <w:bookmarkStart w:id="5" w:name="_Toc98794651"/>
      <w:r w:rsidRPr="00075750">
        <w:lastRenderedPageBreak/>
        <w:t>Documentos de referencia</w:t>
      </w:r>
      <w:bookmarkEnd w:id="5"/>
      <w:r w:rsidRPr="00075750">
        <w:t xml:space="preserve"> </w:t>
      </w:r>
    </w:p>
    <w:p w14:paraId="5842DDE5" w14:textId="6C79A30E" w:rsidR="003155EF" w:rsidRDefault="003155EF" w:rsidP="003155EF">
      <w:pPr>
        <w:pStyle w:val="Descripcin"/>
        <w:keepNext/>
      </w:pPr>
      <w:bookmarkStart w:id="6" w:name="_Toc98794904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Referencias</w:t>
      </w:r>
      <w:bookmarkEnd w:id="6"/>
    </w:p>
    <w:tbl>
      <w:tblPr>
        <w:tblW w:w="933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1417"/>
        <w:gridCol w:w="2268"/>
        <w:gridCol w:w="4668"/>
      </w:tblGrid>
      <w:tr w:rsidR="00734029" w:rsidRPr="00807114" w14:paraId="0DD589BE" w14:textId="77777777" w:rsidTr="00A45DBB">
        <w:trPr>
          <w:trHeight w:val="386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79F6E07B" w14:textId="767A0DB1" w:rsidR="00734029" w:rsidRPr="00734029" w:rsidRDefault="00734029" w:rsidP="00734029">
            <w:pPr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734029">
              <w:rPr>
                <w:rFonts w:asciiTheme="minorHAnsi" w:hAnsiTheme="minorHAnsi" w:cstheme="minorHAnsi"/>
                <w:b/>
                <w:bCs/>
                <w:color w:val="FFFFFF"/>
                <w:szCs w:val="22"/>
                <w:lang w:val="en-US"/>
              </w:rPr>
              <w:t>Id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0F0EC17A" w14:textId="436C3503" w:rsidR="00734029" w:rsidRPr="00734029" w:rsidRDefault="00734029" w:rsidP="00734029">
            <w:pPr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734029">
              <w:rPr>
                <w:rFonts w:asciiTheme="minorHAnsi" w:hAnsiTheme="minorHAnsi" w:cstheme="minorHAnsi"/>
                <w:b/>
                <w:bCs/>
                <w:color w:val="FFFFFF"/>
                <w:szCs w:val="22"/>
                <w:lang w:val="en-US"/>
              </w:rPr>
              <w:t>Tipo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44212349" w14:textId="293A9BB8" w:rsidR="00734029" w:rsidRPr="00734029" w:rsidRDefault="00734029" w:rsidP="00734029">
            <w:pPr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734029">
              <w:rPr>
                <w:rFonts w:asciiTheme="minorHAnsi" w:hAnsiTheme="minorHAnsi" w:cstheme="minorHAnsi"/>
                <w:b/>
                <w:bCs/>
                <w:color w:val="FFFFFF"/>
                <w:szCs w:val="22"/>
                <w:lang w:val="en-US"/>
              </w:rPr>
              <w:t>Nombre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465389AD" w14:textId="48749D56" w:rsidR="00734029" w:rsidRPr="00734029" w:rsidRDefault="00734029" w:rsidP="00734029">
            <w:pPr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734029">
              <w:rPr>
                <w:rFonts w:asciiTheme="minorHAnsi" w:hAnsiTheme="minorHAnsi" w:cstheme="minorHAnsi"/>
                <w:b/>
                <w:bCs/>
                <w:color w:val="FFFFFF"/>
                <w:szCs w:val="22"/>
                <w:lang w:val="en-US"/>
              </w:rPr>
              <w:t>Enlace</w:t>
            </w:r>
          </w:p>
        </w:tc>
      </w:tr>
      <w:tr w:rsidR="00734029" w:rsidRPr="00734029" w14:paraId="5984085D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1F3F9" w14:textId="278F7087" w:rsidR="00734029" w:rsidRPr="003C6692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3C6692">
              <w:rPr>
                <w:rFonts w:asciiTheme="minorHAnsi" w:hAnsiTheme="minorHAnsi" w:cstheme="minorHAnsi"/>
                <w:szCs w:val="22"/>
                <w:lang w:val="en-US"/>
              </w:rPr>
              <w:t>REF-01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FC968E7" w14:textId="77777777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734029">
              <w:rPr>
                <w:rFonts w:asciiTheme="minorHAnsi" w:hAnsiTheme="minorHAnsi" w:cstheme="minorHAnsi"/>
                <w:color w:val="000000"/>
                <w:szCs w:val="22"/>
              </w:rPr>
              <w:t>Especificación 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CA50C3" w14:textId="77777777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</w:rPr>
            </w:pPr>
            <w:r w:rsidRPr="00734029">
              <w:rPr>
                <w:rFonts w:asciiTheme="minorHAnsi" w:hAnsiTheme="minorHAnsi" w:cstheme="minorHAnsi"/>
                <w:bCs/>
                <w:szCs w:val="22"/>
              </w:rPr>
              <w:t>2021-22 Sistema Gestión Muelles.pdf 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8949CA" w14:textId="38EBDFB0" w:rsidR="00734029" w:rsidRPr="00734029" w:rsidRDefault="00775806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object w:dxaOrig="1512" w:dyaOrig="992" w14:anchorId="4BF1416C">
                <v:shape id="_x0000_i1027" type="#_x0000_t75" style="width:75.75pt;height:49.5pt" o:ole="">
                  <v:imagedata r:id="rId20" o:title=""/>
                </v:shape>
                <o:OLEObject Type="Embed" ProgID="Package" ShapeID="_x0000_i1027" DrawAspect="Icon" ObjectID="_1709412000" r:id="rId21"/>
              </w:object>
            </w:r>
            <w:r w:rsidR="00734029" w:rsidRPr="00734029">
              <w:rPr>
                <w:rFonts w:asciiTheme="minorHAnsi" w:hAnsiTheme="minorHAnsi" w:cstheme="minorHAnsi"/>
                <w:szCs w:val="22"/>
              </w:rPr>
              <w:t> </w:t>
            </w:r>
          </w:p>
          <w:p w14:paraId="45E0BB73" w14:textId="77777777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734029">
              <w:rPr>
                <w:rFonts w:asciiTheme="minorHAnsi" w:hAnsiTheme="minorHAnsi" w:cstheme="minorHAnsi"/>
                <w:szCs w:val="22"/>
              </w:rPr>
              <w:t> </w:t>
            </w:r>
          </w:p>
        </w:tc>
      </w:tr>
      <w:tr w:rsidR="00734029" w:rsidRPr="0068455F" w14:paraId="1555549A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41AC9B" w14:textId="44DCAC9B" w:rsidR="00734029" w:rsidRPr="003C6692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3C6692">
              <w:rPr>
                <w:rFonts w:asciiTheme="minorHAnsi" w:hAnsiTheme="minorHAnsi" w:cstheme="minorHAnsi"/>
                <w:szCs w:val="22"/>
                <w:lang w:val="en-US"/>
              </w:rPr>
              <w:t>REF-02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878177" w14:textId="77777777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734029">
              <w:rPr>
                <w:rFonts w:asciiTheme="minorHAnsi" w:hAnsiTheme="minorHAnsi" w:cstheme="minorHAnsi"/>
                <w:color w:val="000000"/>
                <w:szCs w:val="22"/>
              </w:rPr>
              <w:t>Estándar 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47E6CD4" w14:textId="77777777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  <w:lang w:val="en-US"/>
              </w:rPr>
            </w:pPr>
            <w:r w:rsidRPr="00734029">
              <w:rPr>
                <w:rFonts w:asciiTheme="minorHAnsi" w:hAnsiTheme="minorHAnsi" w:cstheme="minorHAnsi"/>
                <w:bCs/>
                <w:szCs w:val="22"/>
                <w:lang w:val="en-US"/>
              </w:rPr>
              <w:t>PSS050.pdf – ESA sofware engineering standards 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21B624" w14:textId="7B20CFDF" w:rsidR="00734029" w:rsidRPr="00B77011" w:rsidRDefault="009F2BDB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object w:dxaOrig="1512" w:dyaOrig="992" w14:anchorId="34D38809">
                <v:shape id="_x0000_i1028" type="#_x0000_t75" style="width:75.75pt;height:49.5pt" o:ole="">
                  <v:imagedata r:id="rId22" o:title=""/>
                </v:shape>
                <o:OLEObject Type="Embed" ProgID="Package" ShapeID="_x0000_i1028" DrawAspect="Icon" ObjectID="_1709412001" r:id="rId23"/>
              </w:object>
            </w:r>
          </w:p>
        </w:tc>
      </w:tr>
      <w:tr w:rsidR="00734029" w:rsidRPr="0068455F" w14:paraId="5FAEDB8D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14E0C4" w14:textId="6316B606" w:rsidR="00734029" w:rsidRPr="003C6692" w:rsidRDefault="003C6692" w:rsidP="00481D3B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3C6692">
              <w:rPr>
                <w:rFonts w:asciiTheme="minorHAnsi" w:hAnsiTheme="minorHAnsi" w:cstheme="minorHAnsi"/>
                <w:szCs w:val="22"/>
                <w:lang w:val="en-US"/>
              </w:rPr>
              <w:t>R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EF-03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FFC029" w14:textId="172C5872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734029">
              <w:rPr>
                <w:rFonts w:asciiTheme="minorHAnsi" w:hAnsiTheme="minorHAnsi" w:cstheme="minorHAnsi"/>
                <w:szCs w:val="22"/>
              </w:rPr>
              <w:t>Estánda</w:t>
            </w:r>
            <w:r w:rsidR="003C6692">
              <w:rPr>
                <w:rFonts w:asciiTheme="minorHAnsi" w:hAnsiTheme="minorHAnsi" w:cstheme="minorHAnsi"/>
                <w:szCs w:val="22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7B893C" w14:textId="2AA7B479" w:rsidR="00734029" w:rsidRPr="00734029" w:rsidRDefault="00734029" w:rsidP="00481D3B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  <w:lang w:val="en-US"/>
              </w:rPr>
            </w:pPr>
            <w:r w:rsidRPr="00734029">
              <w:rPr>
                <w:rFonts w:asciiTheme="minorHAnsi" w:hAnsiTheme="minorHAnsi" w:cstheme="minorHAnsi"/>
                <w:bCs/>
                <w:szCs w:val="22"/>
              </w:rPr>
              <w:t>ESA ECSS-M-ST-10-01C.047918: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4CA04F" w14:textId="476A1231" w:rsidR="00734029" w:rsidRPr="00734029" w:rsidRDefault="00CD1B2B" w:rsidP="00481D3B">
            <w:pPr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Cs w:val="22"/>
                <w:lang w:val="en-US"/>
              </w:rPr>
              <w:object w:dxaOrig="1512" w:dyaOrig="992" w14:anchorId="4B48BA71">
                <v:shape id="_x0000_i1029" type="#_x0000_t75" style="width:75.75pt;height:49.5pt" o:ole="">
                  <v:imagedata r:id="rId24" o:title=""/>
                </v:shape>
                <o:OLEObject Type="Embed" ProgID="Package" ShapeID="_x0000_i1029" DrawAspect="Icon" ObjectID="_1709412002" r:id="rId25"/>
              </w:object>
            </w:r>
          </w:p>
        </w:tc>
      </w:tr>
      <w:tr w:rsidR="00F70DBF" w:rsidRPr="0068455F" w14:paraId="6242DC2C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20FCEB" w14:textId="766CA5F2" w:rsidR="00F70DBF" w:rsidRPr="003C6692" w:rsidRDefault="00F70DBF" w:rsidP="003C669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REF-04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93980B" w14:textId="22716010" w:rsidR="00F70DBF" w:rsidRPr="00734029" w:rsidRDefault="00F70DBF" w:rsidP="003B6433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734029">
              <w:rPr>
                <w:rFonts w:asciiTheme="minorHAnsi" w:hAnsiTheme="minorHAnsi" w:cstheme="minorHAnsi"/>
                <w:szCs w:val="22"/>
              </w:rPr>
              <w:t>Estánda</w:t>
            </w:r>
            <w:r>
              <w:rPr>
                <w:rFonts w:asciiTheme="minorHAnsi" w:hAnsiTheme="minorHAnsi" w:cstheme="minorHAnsi"/>
                <w:szCs w:val="22"/>
              </w:rPr>
              <w:t>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3CB236" w14:textId="1C085321" w:rsidR="00F70DBF" w:rsidRPr="00D75AAF" w:rsidRDefault="0056331F" w:rsidP="003B6433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  <w:lang w:val="en-US"/>
              </w:rPr>
            </w:pPr>
            <w:r w:rsidRPr="0056331F">
              <w:rPr>
                <w:rFonts w:asciiTheme="minorHAnsi" w:hAnsiTheme="minorHAnsi" w:cstheme="minorHAnsi"/>
                <w:bCs/>
                <w:szCs w:val="22"/>
                <w:lang w:val="en-US"/>
              </w:rPr>
              <w:t>PSS0510.pdf - Guide to software verification and validation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8DC81D" w14:textId="48AA8F60" w:rsidR="00F70DBF" w:rsidRPr="00D75AAF" w:rsidRDefault="00CA1161" w:rsidP="003B6433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object w:dxaOrig="1512" w:dyaOrig="992" w14:anchorId="524B3170">
                <v:shape id="_x0000_i1030" type="#_x0000_t75" style="width:75.75pt;height:49.5pt" o:ole="">
                  <v:imagedata r:id="rId26" o:title=""/>
                </v:shape>
                <o:OLEObject Type="Embed" ProgID="Package" ShapeID="_x0000_i1030" DrawAspect="Icon" ObjectID="_1709412003" r:id="rId27"/>
              </w:object>
            </w:r>
          </w:p>
        </w:tc>
      </w:tr>
      <w:tr w:rsidR="003C6692" w:rsidRPr="0068455F" w14:paraId="7C769F56" w14:textId="77777777" w:rsidTr="00311608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FE4971" w14:textId="15285483" w:rsidR="003C6692" w:rsidRPr="003C6692" w:rsidRDefault="00E9519A" w:rsidP="003C669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REF-0</w:t>
            </w:r>
            <w:r w:rsidR="00F70DBF">
              <w:rPr>
                <w:rFonts w:asciiTheme="minorHAnsi" w:hAnsiTheme="minorHAnsi" w:cstheme="minorHAnsi"/>
                <w:szCs w:val="22"/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542FB2" w14:textId="3C7405EF" w:rsidR="003C6692" w:rsidRPr="00734029" w:rsidRDefault="00AB5623" w:rsidP="00887D5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 w:rsidRPr="00AB5623">
              <w:rPr>
                <w:rFonts w:asciiTheme="minorHAnsi" w:hAnsiTheme="minorHAnsi" w:cstheme="minorHAnsi"/>
                <w:szCs w:val="22"/>
              </w:rPr>
              <w:t>Documento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B6899F" w14:textId="5875F108" w:rsidR="003C6692" w:rsidRPr="003611C2" w:rsidRDefault="003611C2" w:rsidP="00887D5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de-DE"/>
              </w:rPr>
            </w:pPr>
            <w:r w:rsidRPr="00527055">
              <w:rPr>
                <w:rFonts w:asciiTheme="minorHAnsi" w:hAnsiTheme="minorHAnsi" w:cstheme="minorHAnsi"/>
                <w:szCs w:val="22"/>
                <w:lang w:val="de-DE"/>
              </w:rPr>
              <w:t>v1.0_0001_URD_GA1_SGM.pdf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CA56F3" w14:textId="0EEAF46B" w:rsidR="003C6692" w:rsidRPr="00527055" w:rsidRDefault="00311608" w:rsidP="00311608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de-DE"/>
              </w:rPr>
            </w:pPr>
            <w:r>
              <w:rPr>
                <w:rFonts w:asciiTheme="minorHAnsi" w:hAnsiTheme="minorHAnsi" w:cstheme="minorHAnsi"/>
                <w:szCs w:val="22"/>
                <w:lang w:val="de-DE"/>
              </w:rPr>
              <w:object w:dxaOrig="1512" w:dyaOrig="992" w14:anchorId="66AF6EF5">
                <v:shape id="_x0000_i1026" type="#_x0000_t75" style="width:75.75pt;height:49.5pt" o:ole="">
                  <v:imagedata r:id="rId28" o:title=""/>
                </v:shape>
                <o:OLEObject Type="Embed" ProgID="Package" ShapeID="_x0000_i1026" DrawAspect="Icon" ObjectID="_1709412004" r:id="rId29"/>
              </w:object>
            </w:r>
          </w:p>
        </w:tc>
      </w:tr>
      <w:tr w:rsidR="00527055" w:rsidRPr="00B649ED" w14:paraId="7158C513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DFBFD2" w14:textId="5287426C" w:rsidR="00527055" w:rsidRDefault="00527055" w:rsidP="003C669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REF-0</w:t>
            </w:r>
            <w:r w:rsidR="00F70DBF">
              <w:rPr>
                <w:rFonts w:asciiTheme="minorHAnsi" w:hAnsiTheme="minorHAnsi" w:cstheme="minorHAnsi"/>
                <w:szCs w:val="22"/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CEA060" w14:textId="721F9EAA" w:rsidR="00527055" w:rsidRPr="00AB5623" w:rsidRDefault="00527055" w:rsidP="00887D5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Documento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EB487C" w14:textId="5D20215B" w:rsidR="00527055" w:rsidRPr="00AB5623" w:rsidRDefault="003611C2" w:rsidP="00887D52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</w:rPr>
            </w:pPr>
            <w:r w:rsidRPr="00B649ED">
              <w:rPr>
                <w:rFonts w:asciiTheme="minorHAnsi" w:hAnsiTheme="minorHAnsi" w:cstheme="minorHAnsi"/>
                <w:szCs w:val="22"/>
              </w:rPr>
              <w:t>v1.0_0003_SPMP_GA1_SGM.pdf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3488D12" w14:textId="15E30F90" w:rsidR="00527055" w:rsidRPr="00B649ED" w:rsidRDefault="00700D4F" w:rsidP="00700D4F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object w:dxaOrig="1512" w:dyaOrig="992" w14:anchorId="42D8D038">
                <v:shape id="_x0000_i1031" type="#_x0000_t75" style="width:75.75pt;height:49.5pt" o:ole="">
                  <v:imagedata r:id="rId30" o:title=""/>
                </v:shape>
                <o:OLEObject Type="Embed" ProgID="Package" ShapeID="_x0000_i1031" DrawAspect="Icon" ObjectID="_1709412005" r:id="rId31"/>
              </w:object>
            </w:r>
          </w:p>
        </w:tc>
      </w:tr>
      <w:tr w:rsidR="00B649ED" w:rsidRPr="00B649ED" w14:paraId="026F6677" w14:textId="77777777" w:rsidTr="00A45DBB">
        <w:trPr>
          <w:trHeight w:val="345"/>
        </w:trPr>
        <w:tc>
          <w:tcPr>
            <w:tcW w:w="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CFF14B" w14:textId="2BDB8AAF" w:rsidR="00B649ED" w:rsidRDefault="00B649ED" w:rsidP="003C669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REF-0</w:t>
            </w:r>
            <w:r w:rsidR="00F70DBF">
              <w:rPr>
                <w:rFonts w:asciiTheme="minorHAnsi" w:hAnsiTheme="minorHAnsi" w:cstheme="minorHAnsi"/>
                <w:szCs w:val="22"/>
                <w:lang w:val="en-US"/>
              </w:rPr>
              <w:t>7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6894BA" w14:textId="4A942583" w:rsidR="00B649ED" w:rsidRDefault="00B649ED" w:rsidP="00887D5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Documento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1E6C2D" w14:textId="6133990C" w:rsidR="00B649ED" w:rsidRDefault="003611C2" w:rsidP="00887D52">
            <w:pPr>
              <w:jc w:val="center"/>
              <w:textAlignment w:val="baseline"/>
              <w:rPr>
                <w:rFonts w:asciiTheme="minorHAnsi" w:hAnsiTheme="minorHAnsi" w:cstheme="minorHAnsi"/>
                <w:bCs/>
                <w:szCs w:val="22"/>
              </w:rPr>
            </w:pPr>
            <w:r w:rsidRPr="00F70DBF">
              <w:rPr>
                <w:rFonts w:asciiTheme="minorHAnsi" w:hAnsiTheme="minorHAnsi" w:cstheme="minorHAnsi"/>
                <w:szCs w:val="22"/>
              </w:rPr>
              <w:t>V</w:t>
            </w:r>
            <w:r>
              <w:rPr>
                <w:rFonts w:asciiTheme="minorHAnsi" w:hAnsiTheme="minorHAnsi" w:cstheme="minorHAnsi"/>
                <w:szCs w:val="22"/>
              </w:rPr>
              <w:t>1.0</w:t>
            </w:r>
            <w:r w:rsidRPr="00F70DBF">
              <w:rPr>
                <w:rFonts w:asciiTheme="minorHAnsi" w:hAnsiTheme="minorHAnsi" w:cstheme="minorHAnsi"/>
                <w:szCs w:val="22"/>
              </w:rPr>
              <w:t>_0007_SCMP_GA1_SGM</w:t>
            </w:r>
            <w:r>
              <w:rPr>
                <w:rFonts w:asciiTheme="minorHAnsi" w:hAnsiTheme="minorHAnsi" w:cstheme="minorHAnsi"/>
                <w:szCs w:val="22"/>
              </w:rPr>
              <w:t>.pdf</w:t>
            </w:r>
          </w:p>
        </w:tc>
        <w:tc>
          <w:tcPr>
            <w:tcW w:w="4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28D48F" w14:textId="6E266FF5" w:rsidR="00B649ED" w:rsidRPr="00B649ED" w:rsidRDefault="00B649ED" w:rsidP="00887D52">
            <w:pPr>
              <w:jc w:val="center"/>
              <w:textAlignment w:val="baseline"/>
              <w:rPr>
                <w:rFonts w:asciiTheme="minorHAnsi" w:hAnsiTheme="minorHAnsi" w:cstheme="minorHAnsi"/>
                <w:szCs w:val="22"/>
              </w:rPr>
            </w:pPr>
          </w:p>
        </w:tc>
      </w:tr>
    </w:tbl>
    <w:p w14:paraId="31D011A6" w14:textId="77777777" w:rsidR="00734029" w:rsidRPr="00C422A8" w:rsidRDefault="00734029" w:rsidP="00734029">
      <w:pPr>
        <w:pStyle w:val="Texto"/>
        <w:ind w:left="720"/>
        <w:rPr>
          <w:szCs w:val="22"/>
          <w:lang w:val="es-ES"/>
        </w:rPr>
      </w:pPr>
    </w:p>
    <w:p w14:paraId="79E1FD16" w14:textId="2DB1733F" w:rsidR="00942600" w:rsidRDefault="00942600" w:rsidP="00075750">
      <w:pPr>
        <w:pStyle w:val="Ttulo1"/>
      </w:pPr>
      <w:bookmarkStart w:id="7" w:name="_Toc98794652"/>
      <w:r>
        <w:lastRenderedPageBreak/>
        <w:t>Definiciones</w:t>
      </w:r>
      <w:bookmarkEnd w:id="7"/>
    </w:p>
    <w:tbl>
      <w:tblPr>
        <w:tblW w:w="9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7241"/>
      </w:tblGrid>
      <w:tr w:rsidR="005E48CE" w:rsidRPr="00666983" w14:paraId="3C6FD3F8" w14:textId="77777777" w:rsidTr="00187F74">
        <w:trPr>
          <w:trHeight w:val="381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25CFC4E3" w14:textId="77777777" w:rsidR="005E48CE" w:rsidRPr="00666983" w:rsidRDefault="005E48CE" w:rsidP="00187F74">
            <w:pPr>
              <w:ind w:right="-289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/>
                <w:lang w:val="en-US"/>
              </w:rPr>
              <w:t>Acrónimo</w:t>
            </w:r>
          </w:p>
        </w:tc>
        <w:tc>
          <w:tcPr>
            <w:tcW w:w="7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6C00C0"/>
            <w:vAlign w:val="center"/>
            <w:hideMark/>
          </w:tcPr>
          <w:p w14:paraId="2EC0FB27" w14:textId="77777777" w:rsidR="005E48CE" w:rsidRPr="00666983" w:rsidRDefault="005E48CE" w:rsidP="00187F74">
            <w:pPr>
              <w:ind w:right="-289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color w:val="FFFFFF"/>
                <w:lang w:val="en-US"/>
              </w:rPr>
              <w:t>Definición</w:t>
            </w:r>
          </w:p>
        </w:tc>
      </w:tr>
      <w:tr w:rsidR="005E48CE" w:rsidRPr="00666983" w14:paraId="3AEDAD5C" w14:textId="77777777" w:rsidTr="00187F74">
        <w:trPr>
          <w:trHeight w:val="393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923B1E7" w14:textId="1F8DF0AA" w:rsidR="005E48CE" w:rsidRPr="00666983" w:rsidRDefault="005E48CE" w:rsidP="00187F7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N/A</w:t>
            </w:r>
          </w:p>
        </w:tc>
        <w:tc>
          <w:tcPr>
            <w:tcW w:w="7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6CB878" w14:textId="3EFFEBA4" w:rsidR="005E48CE" w:rsidRPr="00666983" w:rsidRDefault="005E48CE" w:rsidP="00187F74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No Aplica</w:t>
            </w:r>
          </w:p>
        </w:tc>
      </w:tr>
      <w:tr w:rsidR="00BD2A1A" w:rsidRPr="00666983" w14:paraId="7171DF34" w14:textId="77777777" w:rsidTr="003D521C">
        <w:trPr>
          <w:trHeight w:val="393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02A9A3" w14:textId="3B73526B" w:rsidR="00BD2A1A" w:rsidRDefault="00BD2A1A" w:rsidP="00BD2A1A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041E2">
              <w:rPr>
                <w:rFonts w:ascii="Segoe UI" w:hAnsi="Segoe UI" w:cs="Segoe UI"/>
                <w:sz w:val="18"/>
                <w:szCs w:val="18"/>
              </w:rPr>
              <w:t>SCMP</w:t>
            </w:r>
          </w:p>
        </w:tc>
        <w:tc>
          <w:tcPr>
            <w:tcW w:w="7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732C30E" w14:textId="522D9688" w:rsidR="00BD2A1A" w:rsidRDefault="00BD2A1A" w:rsidP="00BD2A1A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2041E2">
              <w:rPr>
                <w:rFonts w:ascii="Segoe UI" w:hAnsi="Segoe UI" w:cs="Segoe UI"/>
                <w:sz w:val="18"/>
                <w:szCs w:val="18"/>
              </w:rPr>
              <w:t>Software Configuration Management Plan</w:t>
            </w:r>
          </w:p>
        </w:tc>
      </w:tr>
      <w:tr w:rsidR="006E7C14" w:rsidRPr="00666983" w14:paraId="638103CA" w14:textId="77777777" w:rsidTr="00C715A9">
        <w:trPr>
          <w:trHeight w:val="393"/>
        </w:trPr>
        <w:tc>
          <w:tcPr>
            <w:tcW w:w="2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4AF133" w14:textId="6809C456" w:rsidR="006E7C14" w:rsidRDefault="006E7C14" w:rsidP="00C715A9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SPMP</w:t>
            </w:r>
          </w:p>
        </w:tc>
        <w:tc>
          <w:tcPr>
            <w:tcW w:w="7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13FA95" w14:textId="16F86CCA" w:rsidR="006E7C14" w:rsidRDefault="006E7C14" w:rsidP="00C715A9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E7C14">
              <w:rPr>
                <w:rFonts w:ascii="Segoe UI" w:hAnsi="Segoe UI" w:cs="Segoe UI"/>
                <w:sz w:val="18"/>
                <w:szCs w:val="18"/>
              </w:rPr>
              <w:t>Software Project Management Plan</w:t>
            </w:r>
          </w:p>
        </w:tc>
      </w:tr>
    </w:tbl>
    <w:p w14:paraId="6EF0EFD4" w14:textId="77777777" w:rsidR="00942600" w:rsidRPr="00942600" w:rsidRDefault="00942600" w:rsidP="00942600">
      <w:pPr>
        <w:pStyle w:val="Texto"/>
        <w:rPr>
          <w:lang w:val="en-US"/>
        </w:rPr>
      </w:pPr>
    </w:p>
    <w:p w14:paraId="7578FD85" w14:textId="36266448" w:rsidR="00075750" w:rsidRDefault="00075750" w:rsidP="00075750">
      <w:pPr>
        <w:pStyle w:val="Ttulo1"/>
      </w:pPr>
      <w:bookmarkStart w:id="8" w:name="_Toc98794653"/>
      <w:r w:rsidRPr="00075750">
        <w:lastRenderedPageBreak/>
        <w:t>Visión general de la verificación</w:t>
      </w:r>
      <w:bookmarkEnd w:id="8"/>
    </w:p>
    <w:p w14:paraId="2A63E460" w14:textId="202612F3" w:rsidR="00075750" w:rsidRDefault="00075750" w:rsidP="00075750">
      <w:pPr>
        <w:pStyle w:val="Ttulo2"/>
      </w:pPr>
      <w:bookmarkStart w:id="9" w:name="_Toc98794654"/>
      <w:r w:rsidRPr="00075750">
        <w:t>Organización</w:t>
      </w:r>
      <w:bookmarkEnd w:id="9"/>
    </w:p>
    <w:p w14:paraId="614AFA28" w14:textId="72791CE5" w:rsidR="00280F36" w:rsidRPr="006B78E4" w:rsidRDefault="00280F36" w:rsidP="004701A3">
      <w:pPr>
        <w:pStyle w:val="Texto"/>
        <w:jc w:val="left"/>
        <w:rPr>
          <w:rStyle w:val="textlayer--absolute"/>
          <w:rFonts w:ascii="Arial" w:hAnsi="Arial" w:cs="Arial"/>
          <w:sz w:val="21"/>
          <w:szCs w:val="21"/>
          <w:highlight w:val="yellow"/>
          <w:shd w:val="clear" w:color="auto" w:fill="F2F2F2"/>
        </w:rPr>
      </w:pPr>
      <w:r w:rsidRPr="006B78E4">
        <w:rPr>
          <w:rFonts w:ascii="Arial" w:hAnsi="Arial" w:cs="Arial"/>
          <w:sz w:val="24"/>
          <w:szCs w:val="28"/>
        </w:rPr>
        <w:t>La organización del proyecto</w:t>
      </w:r>
      <w:r w:rsidR="008C3406" w:rsidRPr="006B78E4">
        <w:rPr>
          <w:rFonts w:ascii="Arial" w:hAnsi="Arial" w:cs="Arial"/>
          <w:sz w:val="24"/>
          <w:szCs w:val="28"/>
        </w:rPr>
        <w:t xml:space="preserve"> se estructura de la forma definida en el documento </w:t>
      </w:r>
      <w:r w:rsidR="006E7C14" w:rsidRPr="006E7C14">
        <w:rPr>
          <w:rFonts w:ascii="Arial" w:hAnsi="Arial" w:cs="Arial"/>
          <w:sz w:val="24"/>
          <w:szCs w:val="28"/>
        </w:rPr>
        <w:t>Software Project Management Plan</w:t>
      </w:r>
      <w:r w:rsidR="008C3406" w:rsidRPr="006B78E4">
        <w:rPr>
          <w:rFonts w:ascii="Arial" w:hAnsi="Arial" w:cs="Arial"/>
          <w:sz w:val="24"/>
          <w:szCs w:val="28"/>
        </w:rPr>
        <w:t xml:space="preserve"> </w:t>
      </w:r>
      <w:r w:rsidR="006E7C14">
        <w:rPr>
          <w:rFonts w:ascii="Arial" w:hAnsi="Arial" w:cs="Arial"/>
          <w:sz w:val="24"/>
          <w:szCs w:val="28"/>
        </w:rPr>
        <w:t>(</w:t>
      </w:r>
      <w:r w:rsidR="00252FB4" w:rsidRPr="006B78E4">
        <w:rPr>
          <w:rFonts w:ascii="Arial" w:hAnsi="Arial" w:cs="Arial"/>
          <w:sz w:val="24"/>
          <w:szCs w:val="28"/>
        </w:rPr>
        <w:t>SPMP</w:t>
      </w:r>
      <w:r w:rsidR="006E7C14">
        <w:rPr>
          <w:rFonts w:ascii="Arial" w:hAnsi="Arial" w:cs="Arial"/>
          <w:sz w:val="24"/>
          <w:szCs w:val="28"/>
        </w:rPr>
        <w:t>)</w:t>
      </w:r>
      <w:r w:rsidR="00252FB4" w:rsidRPr="006B78E4">
        <w:rPr>
          <w:rFonts w:ascii="Arial" w:hAnsi="Arial" w:cs="Arial"/>
          <w:sz w:val="24"/>
          <w:szCs w:val="28"/>
        </w:rPr>
        <w:t xml:space="preserve"> </w:t>
      </w:r>
      <w:r w:rsidR="00A01081" w:rsidRPr="006B78E4">
        <w:rPr>
          <w:rFonts w:ascii="Arial" w:hAnsi="Arial" w:cs="Arial"/>
          <w:sz w:val="24"/>
          <w:szCs w:val="28"/>
        </w:rPr>
        <w:t>[REF-06]</w:t>
      </w:r>
      <w:r w:rsidR="00252FB4" w:rsidRPr="006B78E4">
        <w:rPr>
          <w:rFonts w:ascii="Arial" w:hAnsi="Arial" w:cs="Arial"/>
          <w:sz w:val="24"/>
          <w:szCs w:val="28"/>
        </w:rPr>
        <w:t xml:space="preserve"> </w:t>
      </w:r>
      <w:r w:rsidR="00252FB4" w:rsidRPr="006B78E4">
        <w:rPr>
          <w:rFonts w:ascii="Arial" w:hAnsi="Arial" w:cs="Arial"/>
          <w:i/>
          <w:sz w:val="24"/>
          <w:szCs w:val="28"/>
        </w:rPr>
        <w:t>2.2 Estructura organizativa</w:t>
      </w:r>
      <w:r w:rsidR="00252FB4" w:rsidRPr="006B78E4">
        <w:rPr>
          <w:rFonts w:ascii="Arial" w:hAnsi="Arial" w:cs="Arial"/>
          <w:sz w:val="24"/>
          <w:szCs w:val="28"/>
        </w:rPr>
        <w:t xml:space="preserve"> de la siguiente forma.</w:t>
      </w:r>
    </w:p>
    <w:p w14:paraId="5AB86885" w14:textId="77777777" w:rsidR="00A01081" w:rsidRDefault="00D34D00" w:rsidP="00A01081">
      <w:pPr>
        <w:pStyle w:val="Texto"/>
        <w:keepNext/>
        <w:jc w:val="left"/>
      </w:pPr>
      <w:r w:rsidRPr="00D34D00">
        <w:rPr>
          <w:rFonts w:ascii="Lato" w:hAnsi="Lato"/>
          <w:color w:val="000000"/>
          <w:sz w:val="27"/>
          <w:szCs w:val="27"/>
          <w:highlight w:val="yellow"/>
        </w:rPr>
        <w:br/>
      </w:r>
      <w:r w:rsidR="00AE6E54">
        <w:rPr>
          <w:noProof/>
          <w:szCs w:val="28"/>
        </w:rPr>
        <w:drawing>
          <wp:inline distT="0" distB="0" distL="0" distR="0" wp14:anchorId="1862FB3B" wp14:editId="5AA6763D">
            <wp:extent cx="5939790" cy="2442845"/>
            <wp:effectExtent l="0" t="0" r="3810" b="0"/>
            <wp:docPr id="5" name="Imagen 5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3230" w14:textId="3DACBD98" w:rsidR="00AE6E54" w:rsidRDefault="00A01081" w:rsidP="00A01081">
      <w:pPr>
        <w:pStyle w:val="Descripcin"/>
        <w:rPr>
          <w:sz w:val="24"/>
          <w:szCs w:val="28"/>
        </w:rPr>
      </w:pPr>
      <w:r>
        <w:t xml:space="preserve">Figura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>SEQ Figura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Esquema organizativo indicado en el SPMP [REF-06]</w:t>
      </w:r>
    </w:p>
    <w:p w14:paraId="50C1D973" w14:textId="77777777" w:rsidR="000C2C39" w:rsidRDefault="000C2C39" w:rsidP="004701A3">
      <w:pPr>
        <w:pStyle w:val="Texto"/>
        <w:jc w:val="left"/>
        <w:rPr>
          <w:sz w:val="24"/>
          <w:szCs w:val="28"/>
        </w:rPr>
      </w:pPr>
    </w:p>
    <w:p w14:paraId="41C3DDD6" w14:textId="0CDDC76F" w:rsidR="00AE6E54" w:rsidRPr="000C2C39" w:rsidRDefault="000C2C39" w:rsidP="000C2C39">
      <w:pPr>
        <w:pStyle w:val="Ttulo3"/>
      </w:pPr>
      <w:bookmarkStart w:id="10" w:name="_Toc98794655"/>
      <w:r w:rsidRPr="000C2C39">
        <w:t>Gesti</w:t>
      </w:r>
      <w:r>
        <w:t>ó</w:t>
      </w:r>
      <w:r w:rsidRPr="000C2C39">
        <w:t xml:space="preserve">n </w:t>
      </w:r>
      <w:r>
        <w:t xml:space="preserve">organizativa </w:t>
      </w:r>
      <w:r w:rsidRPr="000C2C39">
        <w:t>del software</w:t>
      </w:r>
      <w:bookmarkEnd w:id="10"/>
    </w:p>
    <w:p w14:paraId="4FC03391" w14:textId="4A7410C5" w:rsidR="005A436A" w:rsidRPr="006B78E4" w:rsidRDefault="005A436A" w:rsidP="004701A3">
      <w:pPr>
        <w:pStyle w:val="Texto"/>
        <w:jc w:val="left"/>
        <w:rPr>
          <w:rFonts w:ascii="Arial" w:hAnsi="Arial" w:cs="Arial"/>
          <w:sz w:val="21"/>
          <w:szCs w:val="21"/>
          <w:highlight w:val="yellow"/>
          <w:shd w:val="clear" w:color="auto" w:fill="F2F2F2"/>
        </w:rPr>
      </w:pPr>
      <w:r w:rsidRPr="006B78E4">
        <w:rPr>
          <w:rFonts w:ascii="Arial" w:hAnsi="Arial" w:cs="Arial"/>
          <w:sz w:val="24"/>
          <w:szCs w:val="28"/>
        </w:rPr>
        <w:t>Roles dentro del repositorio de GitHub vienen adscritos en la correspondientre tabla, definida en el documento SCMP</w:t>
      </w:r>
      <w:r w:rsidR="002307B6" w:rsidRPr="006B78E4">
        <w:rPr>
          <w:rFonts w:ascii="Arial" w:hAnsi="Arial" w:cs="Arial"/>
          <w:sz w:val="24"/>
          <w:szCs w:val="28"/>
        </w:rPr>
        <w:t xml:space="preserve"> </w:t>
      </w:r>
      <w:r w:rsidR="003C7EAC" w:rsidRPr="006B78E4">
        <w:rPr>
          <w:rFonts w:ascii="Arial" w:hAnsi="Arial" w:cs="Arial"/>
          <w:sz w:val="24"/>
          <w:szCs w:val="28"/>
        </w:rPr>
        <w:t>[REF-07]</w:t>
      </w:r>
      <w:r w:rsidR="002307B6" w:rsidRPr="006B78E4">
        <w:rPr>
          <w:rFonts w:ascii="Arial" w:hAnsi="Arial" w:cs="Arial"/>
          <w:sz w:val="24"/>
          <w:szCs w:val="28"/>
        </w:rPr>
        <w:t xml:space="preserve"> </w:t>
      </w:r>
      <w:r w:rsidR="002307B6" w:rsidRPr="006B78E4">
        <w:rPr>
          <w:rFonts w:ascii="Arial" w:hAnsi="Arial" w:cs="Arial"/>
          <w:i/>
          <w:sz w:val="24"/>
          <w:szCs w:val="28"/>
        </w:rPr>
        <w:t xml:space="preserve">4.1 Control </w:t>
      </w:r>
      <w:r w:rsidR="00753D2C" w:rsidRPr="006B78E4">
        <w:rPr>
          <w:rFonts w:ascii="Arial" w:hAnsi="Arial" w:cs="Arial"/>
          <w:i/>
          <w:sz w:val="24"/>
          <w:szCs w:val="28"/>
        </w:rPr>
        <w:t>del código</w:t>
      </w:r>
      <w:r w:rsidRPr="006B78E4">
        <w:rPr>
          <w:rFonts w:ascii="Arial" w:hAnsi="Arial" w:cs="Arial"/>
          <w:sz w:val="24"/>
          <w:szCs w:val="28"/>
        </w:rPr>
        <w:t>.</w:t>
      </w:r>
    </w:p>
    <w:p w14:paraId="30B03950" w14:textId="78348356" w:rsidR="00A01081" w:rsidRDefault="00A01081" w:rsidP="00A01081">
      <w:pPr>
        <w:pStyle w:val="Descripcin"/>
        <w:keepNext/>
      </w:pPr>
      <w:bookmarkStart w:id="11" w:name="_Toc98794905"/>
      <w:r>
        <w:lastRenderedPageBreak/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Permisos de Repositorio</w:t>
      </w:r>
      <w:bookmarkEnd w:id="11"/>
    </w:p>
    <w:tbl>
      <w:tblPr>
        <w:tblStyle w:val="Tablaconcuadrcula"/>
        <w:tblW w:w="9808" w:type="dxa"/>
        <w:tblLook w:val="04A0" w:firstRow="1" w:lastRow="0" w:firstColumn="1" w:lastColumn="0" w:noHBand="0" w:noVBand="1"/>
      </w:tblPr>
      <w:tblGrid>
        <w:gridCol w:w="1311"/>
        <w:gridCol w:w="1378"/>
        <w:gridCol w:w="4687"/>
        <w:gridCol w:w="2432"/>
      </w:tblGrid>
      <w:tr w:rsidR="005A436A" w14:paraId="7C209FE8" w14:textId="77777777" w:rsidTr="003155EF">
        <w:trPr>
          <w:trHeight w:val="46"/>
          <w:tblHeader/>
        </w:trPr>
        <w:tc>
          <w:tcPr>
            <w:tcW w:w="1311" w:type="dxa"/>
            <w:shd w:val="clear" w:color="auto" w:fill="7030A0"/>
          </w:tcPr>
          <w:p w14:paraId="1B871141" w14:textId="77777777" w:rsidR="005A436A" w:rsidRPr="00C465EA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FFFFFF" w:themeColor="background1"/>
                <w:sz w:val="24"/>
                <w:szCs w:val="28"/>
                <w:lang w:val="es-ES"/>
              </w:rPr>
            </w:pPr>
            <w:r w:rsidRPr="614A6122">
              <w:rPr>
                <w:rFonts w:asciiTheme="minorHAnsi" w:hAnsiTheme="minorHAnsi" w:cstheme="minorBidi"/>
                <w:color w:val="FFFFFF" w:themeColor="background1"/>
                <w:sz w:val="24"/>
                <w:lang w:val="es-ES"/>
              </w:rPr>
              <w:t>#idPermiso</w:t>
            </w:r>
          </w:p>
        </w:tc>
        <w:tc>
          <w:tcPr>
            <w:tcW w:w="1378" w:type="dxa"/>
            <w:shd w:val="clear" w:color="auto" w:fill="7030A0"/>
            <w:vAlign w:val="center"/>
          </w:tcPr>
          <w:p w14:paraId="27AD9A58" w14:textId="77777777" w:rsidR="005A436A" w:rsidRPr="00C465EA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FFFFFF" w:themeColor="background1"/>
                <w:sz w:val="24"/>
                <w:szCs w:val="28"/>
                <w:lang w:val="es-ES"/>
              </w:rPr>
            </w:pPr>
            <w:r w:rsidRPr="614A6122">
              <w:rPr>
                <w:rFonts w:asciiTheme="minorHAnsi" w:hAnsiTheme="minorHAnsi" w:cstheme="minorBidi"/>
                <w:color w:val="FFFFFF" w:themeColor="background1"/>
                <w:sz w:val="24"/>
                <w:lang w:val="es-ES"/>
              </w:rPr>
              <w:t>Permiso</w:t>
            </w:r>
          </w:p>
        </w:tc>
        <w:tc>
          <w:tcPr>
            <w:tcW w:w="4687" w:type="dxa"/>
            <w:shd w:val="clear" w:color="auto" w:fill="7030A0"/>
            <w:vAlign w:val="center"/>
          </w:tcPr>
          <w:p w14:paraId="4A06F07E" w14:textId="77777777" w:rsidR="005A436A" w:rsidRPr="00C465EA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FFFFFF" w:themeColor="background1"/>
                <w:sz w:val="24"/>
                <w:szCs w:val="28"/>
                <w:lang w:val="es-ES"/>
              </w:rPr>
            </w:pPr>
            <w:r w:rsidRPr="614A6122">
              <w:rPr>
                <w:rFonts w:asciiTheme="minorHAnsi" w:hAnsiTheme="minorHAnsi" w:cstheme="minorBidi"/>
                <w:color w:val="FFFFFF" w:themeColor="background1"/>
                <w:sz w:val="24"/>
                <w:lang w:val="es-ES"/>
              </w:rPr>
              <w:t>Descripción</w:t>
            </w:r>
          </w:p>
        </w:tc>
        <w:tc>
          <w:tcPr>
            <w:tcW w:w="2432" w:type="dxa"/>
            <w:shd w:val="clear" w:color="auto" w:fill="7030A0"/>
          </w:tcPr>
          <w:p w14:paraId="0744F967" w14:textId="77777777" w:rsidR="005A436A" w:rsidRPr="00C465EA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color w:val="FFFFFF" w:themeColor="background1"/>
                <w:sz w:val="24"/>
                <w:szCs w:val="28"/>
                <w:lang w:val="es-ES"/>
              </w:rPr>
            </w:pPr>
            <w:r w:rsidRPr="614A6122">
              <w:rPr>
                <w:rFonts w:asciiTheme="minorHAnsi" w:hAnsiTheme="minorHAnsi" w:cstheme="minorBidi"/>
                <w:color w:val="FFFFFF" w:themeColor="background1"/>
                <w:sz w:val="24"/>
                <w:lang w:val="es-ES"/>
              </w:rPr>
              <w:t>Niveles de Autoridad</w:t>
            </w:r>
            <w:r w:rsidRPr="614A6122">
              <w:rPr>
                <w:rFonts w:asciiTheme="minorHAnsi" w:hAnsiTheme="minorHAnsi" w:cstheme="minorBidi"/>
                <w:b/>
                <w:color w:val="FFFFFF" w:themeColor="background1"/>
                <w:sz w:val="24"/>
                <w:lang w:val="es-ES"/>
              </w:rPr>
              <w:t>*</w:t>
            </w:r>
          </w:p>
        </w:tc>
      </w:tr>
      <w:tr w:rsidR="005A436A" w14:paraId="5FC50733" w14:textId="77777777" w:rsidTr="003155EF">
        <w:trPr>
          <w:trHeight w:val="277"/>
          <w:tblHeader/>
        </w:trPr>
        <w:tc>
          <w:tcPr>
            <w:tcW w:w="1311" w:type="dxa"/>
            <w:vAlign w:val="center"/>
          </w:tcPr>
          <w:p w14:paraId="0AA39007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cstheme="minorHAnsi"/>
                <w:sz w:val="18"/>
                <w:szCs w:val="20"/>
                <w:lang w:val="es-ES"/>
              </w:rPr>
            </w:pPr>
            <w:r w:rsidRPr="614A6122">
              <w:rPr>
                <w:rFonts w:cstheme="minorBidi"/>
                <w:sz w:val="18"/>
                <w:szCs w:val="18"/>
                <w:lang w:val="es-ES"/>
              </w:rPr>
              <w:t>PER-01</w:t>
            </w:r>
          </w:p>
        </w:tc>
        <w:tc>
          <w:tcPr>
            <w:tcW w:w="1378" w:type="dxa"/>
            <w:vAlign w:val="center"/>
          </w:tcPr>
          <w:p w14:paraId="3FD9230D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Owner</w:t>
            </w:r>
          </w:p>
        </w:tc>
        <w:tc>
          <w:tcPr>
            <w:tcW w:w="4687" w:type="dxa"/>
            <w:vAlign w:val="center"/>
          </w:tcPr>
          <w:p w14:paraId="082280A5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Es el dueño del repositorio, posee todos los permisos.</w:t>
            </w:r>
          </w:p>
        </w:tc>
        <w:tc>
          <w:tcPr>
            <w:tcW w:w="2432" w:type="dxa"/>
            <w:vAlign w:val="center"/>
          </w:tcPr>
          <w:p w14:paraId="2EADE208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RG-1</w:t>
            </w:r>
          </w:p>
        </w:tc>
      </w:tr>
      <w:tr w:rsidR="005A436A" w14:paraId="13FB1038" w14:textId="77777777" w:rsidTr="003155EF">
        <w:trPr>
          <w:trHeight w:val="277"/>
          <w:tblHeader/>
        </w:trPr>
        <w:tc>
          <w:tcPr>
            <w:tcW w:w="1311" w:type="dxa"/>
            <w:vAlign w:val="center"/>
          </w:tcPr>
          <w:p w14:paraId="24B21582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cstheme="minorHAnsi"/>
                <w:sz w:val="18"/>
                <w:szCs w:val="20"/>
                <w:lang w:val="es-ES"/>
              </w:rPr>
            </w:pPr>
            <w:r w:rsidRPr="614A6122">
              <w:rPr>
                <w:rFonts w:cstheme="minorBidi"/>
                <w:sz w:val="18"/>
                <w:szCs w:val="18"/>
                <w:lang w:val="es-ES"/>
              </w:rPr>
              <w:t>PER-02</w:t>
            </w:r>
          </w:p>
        </w:tc>
        <w:tc>
          <w:tcPr>
            <w:tcW w:w="1378" w:type="dxa"/>
            <w:vAlign w:val="center"/>
          </w:tcPr>
          <w:p w14:paraId="5EEFD7DE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Maintainer</w:t>
            </w:r>
          </w:p>
        </w:tc>
        <w:tc>
          <w:tcPr>
            <w:tcW w:w="4687" w:type="dxa"/>
            <w:vAlign w:val="center"/>
          </w:tcPr>
          <w:p w14:paraId="32394FF8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Posee la mayoría de los permisos y puede modificar información no sensible en el repositorio. Al igual que el owner puede autorizar pull requests.</w:t>
            </w:r>
          </w:p>
        </w:tc>
        <w:tc>
          <w:tcPr>
            <w:tcW w:w="2432" w:type="dxa"/>
            <w:vAlign w:val="center"/>
          </w:tcPr>
          <w:p w14:paraId="5BBD9B48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RG-1 y RG-2</w:t>
            </w:r>
          </w:p>
        </w:tc>
      </w:tr>
      <w:tr w:rsidR="005A436A" w14:paraId="5B3E1C97" w14:textId="77777777" w:rsidTr="003155EF">
        <w:trPr>
          <w:trHeight w:val="277"/>
          <w:tblHeader/>
        </w:trPr>
        <w:tc>
          <w:tcPr>
            <w:tcW w:w="1311" w:type="dxa"/>
            <w:vAlign w:val="center"/>
          </w:tcPr>
          <w:p w14:paraId="21A9FFE0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cstheme="minorHAnsi"/>
                <w:sz w:val="18"/>
                <w:szCs w:val="20"/>
                <w:lang w:val="es-ES"/>
              </w:rPr>
            </w:pPr>
            <w:r w:rsidRPr="614A6122">
              <w:rPr>
                <w:rFonts w:cstheme="minorBidi"/>
                <w:sz w:val="18"/>
                <w:szCs w:val="18"/>
                <w:lang w:val="es-ES"/>
              </w:rPr>
              <w:t>PER-03</w:t>
            </w:r>
          </w:p>
        </w:tc>
        <w:tc>
          <w:tcPr>
            <w:tcW w:w="1378" w:type="dxa"/>
            <w:vAlign w:val="center"/>
          </w:tcPr>
          <w:p w14:paraId="11C9EB73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Developer</w:t>
            </w:r>
          </w:p>
        </w:tc>
        <w:tc>
          <w:tcPr>
            <w:tcW w:w="4687" w:type="dxa"/>
            <w:vAlign w:val="center"/>
          </w:tcPr>
          <w:p w14:paraId="0A5A61AA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Puede realizar modificaciones en el código en desarrollo, puede realizar commits y clonar el repositorio en su local para poder trabajar sobre el. Necesita permiso para realizar un pull request</w:t>
            </w:r>
          </w:p>
        </w:tc>
        <w:tc>
          <w:tcPr>
            <w:tcW w:w="2432" w:type="dxa"/>
            <w:vAlign w:val="center"/>
          </w:tcPr>
          <w:p w14:paraId="486163CA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RG-3 y RG-4</w:t>
            </w:r>
          </w:p>
        </w:tc>
      </w:tr>
      <w:tr w:rsidR="005A436A" w14:paraId="68676E9A" w14:textId="77777777" w:rsidTr="003155EF">
        <w:trPr>
          <w:trHeight w:val="277"/>
          <w:tblHeader/>
        </w:trPr>
        <w:tc>
          <w:tcPr>
            <w:tcW w:w="1311" w:type="dxa"/>
            <w:vAlign w:val="center"/>
          </w:tcPr>
          <w:p w14:paraId="78DBAF62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cstheme="minorHAnsi"/>
                <w:sz w:val="18"/>
                <w:szCs w:val="20"/>
                <w:lang w:val="es-ES"/>
              </w:rPr>
            </w:pPr>
            <w:r w:rsidRPr="614A6122">
              <w:rPr>
                <w:rFonts w:cstheme="minorBidi"/>
                <w:sz w:val="18"/>
                <w:szCs w:val="18"/>
                <w:lang w:val="es-ES"/>
              </w:rPr>
              <w:t>PER-04</w:t>
            </w:r>
          </w:p>
        </w:tc>
        <w:tc>
          <w:tcPr>
            <w:tcW w:w="1378" w:type="dxa"/>
            <w:vAlign w:val="center"/>
          </w:tcPr>
          <w:p w14:paraId="1EE43D56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Reviewer</w:t>
            </w:r>
          </w:p>
        </w:tc>
        <w:tc>
          <w:tcPr>
            <w:tcW w:w="4687" w:type="dxa"/>
            <w:vAlign w:val="center"/>
          </w:tcPr>
          <w:p w14:paraId="3511D419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Tiene acceso a la información estadística del repositorio, pero no puede modificar ningúna rama. Solo tiene permitido realizar la descarga de versiones estables (releases o tags).</w:t>
            </w:r>
          </w:p>
        </w:tc>
        <w:tc>
          <w:tcPr>
            <w:tcW w:w="2432" w:type="dxa"/>
            <w:vAlign w:val="center"/>
          </w:tcPr>
          <w:p w14:paraId="0802A458" w14:textId="77777777" w:rsidR="005A436A" w:rsidRPr="00984502" w:rsidRDefault="005A436A" w:rsidP="00652300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614A6122">
              <w:rPr>
                <w:rFonts w:asciiTheme="minorHAnsi" w:hAnsiTheme="minorHAnsi" w:cstheme="minorBidi"/>
                <w:lang w:val="es-ES"/>
              </w:rPr>
              <w:t>RG-5</w:t>
            </w:r>
            <w:r w:rsidRPr="614A6122">
              <w:rPr>
                <w:rFonts w:asciiTheme="minorHAnsi" w:hAnsiTheme="minorHAnsi" w:cstheme="minorBidi"/>
                <w:b/>
                <w:lang w:val="es-ES"/>
              </w:rPr>
              <w:t xml:space="preserve">** </w:t>
            </w:r>
          </w:p>
        </w:tc>
      </w:tr>
    </w:tbl>
    <w:p w14:paraId="21CADF3B" w14:textId="04A24611" w:rsidR="00C658C1" w:rsidRDefault="00C658C1" w:rsidP="004701A3">
      <w:pPr>
        <w:pStyle w:val="Texto"/>
        <w:jc w:val="left"/>
        <w:rPr>
          <w:sz w:val="24"/>
          <w:szCs w:val="28"/>
          <w:lang w:val="es-ES"/>
        </w:rPr>
      </w:pPr>
    </w:p>
    <w:p w14:paraId="587CC2FD" w14:textId="2EF7354B" w:rsidR="00C658C1" w:rsidRPr="00EF0AAF" w:rsidRDefault="00C658C1" w:rsidP="00EF0AAF">
      <w:pPr>
        <w:pStyle w:val="Texto"/>
        <w:rPr>
          <w:rStyle w:val="textlayer--absolute"/>
          <w:rFonts w:ascii="Arial" w:hAnsi="Arial" w:cs="Arial"/>
          <w:sz w:val="21"/>
          <w:szCs w:val="21"/>
          <w:highlight w:val="yellow"/>
          <w:shd w:val="clear" w:color="auto" w:fill="F2F2F2"/>
        </w:rPr>
      </w:pPr>
      <w:r w:rsidRPr="00EF0AAF">
        <w:rPr>
          <w:rFonts w:ascii="Arial" w:hAnsi="Arial" w:cs="Arial"/>
          <w:sz w:val="24"/>
          <w:szCs w:val="28"/>
        </w:rPr>
        <w:t xml:space="preserve">Los niveles de autoridad </w:t>
      </w:r>
      <w:r w:rsidR="00700CEB" w:rsidRPr="00EF0AAF">
        <w:rPr>
          <w:rFonts w:ascii="Arial" w:hAnsi="Arial" w:cs="Arial"/>
          <w:sz w:val="24"/>
          <w:szCs w:val="28"/>
        </w:rPr>
        <w:t>de</w:t>
      </w:r>
      <w:r w:rsidR="00601BBD" w:rsidRPr="00EF0AAF">
        <w:rPr>
          <w:rFonts w:ascii="Arial" w:hAnsi="Arial" w:cs="Arial"/>
          <w:sz w:val="24"/>
          <w:szCs w:val="28"/>
        </w:rPr>
        <w:t>ntro del repositorio</w:t>
      </w:r>
      <w:r w:rsidR="006A2B09" w:rsidRPr="00EF0AAF">
        <w:rPr>
          <w:rFonts w:ascii="Arial" w:hAnsi="Arial" w:cs="Arial"/>
          <w:sz w:val="24"/>
          <w:szCs w:val="28"/>
        </w:rPr>
        <w:t xml:space="preserve"> de GitHub</w:t>
      </w:r>
      <w:r w:rsidR="00601BBD" w:rsidRPr="00EF0AAF">
        <w:rPr>
          <w:rFonts w:ascii="Arial" w:hAnsi="Arial" w:cs="Arial"/>
          <w:sz w:val="24"/>
          <w:szCs w:val="28"/>
        </w:rPr>
        <w:t xml:space="preserve"> viene</w:t>
      </w:r>
      <w:r w:rsidR="006A2B09" w:rsidRPr="00EF0AAF">
        <w:rPr>
          <w:rFonts w:ascii="Arial" w:hAnsi="Arial" w:cs="Arial"/>
          <w:sz w:val="24"/>
          <w:szCs w:val="28"/>
        </w:rPr>
        <w:t>n</w:t>
      </w:r>
      <w:r w:rsidR="00601BBD" w:rsidRPr="00EF0AAF">
        <w:rPr>
          <w:rFonts w:ascii="Arial" w:hAnsi="Arial" w:cs="Arial"/>
          <w:sz w:val="24"/>
          <w:szCs w:val="28"/>
        </w:rPr>
        <w:t xml:space="preserve"> adscrito</w:t>
      </w:r>
      <w:r w:rsidR="006A2B09" w:rsidRPr="00EF0AAF">
        <w:rPr>
          <w:rFonts w:ascii="Arial" w:hAnsi="Arial" w:cs="Arial"/>
          <w:sz w:val="24"/>
          <w:szCs w:val="28"/>
        </w:rPr>
        <w:t>s</w:t>
      </w:r>
      <w:r w:rsidR="00601BBD" w:rsidRPr="00EF0AAF">
        <w:rPr>
          <w:rFonts w:ascii="Arial" w:hAnsi="Arial" w:cs="Arial"/>
          <w:sz w:val="24"/>
          <w:szCs w:val="28"/>
        </w:rPr>
        <w:t xml:space="preserve"> en la correspondientre tabla, definida en el </w:t>
      </w:r>
      <w:r w:rsidR="00473F88" w:rsidRPr="00EF0AAF">
        <w:rPr>
          <w:rFonts w:ascii="Arial" w:hAnsi="Arial" w:cs="Arial"/>
          <w:sz w:val="24"/>
          <w:szCs w:val="28"/>
        </w:rPr>
        <w:t>documento SCMP</w:t>
      </w:r>
      <w:r w:rsidR="000C095E" w:rsidRPr="00EF0AAF">
        <w:rPr>
          <w:rFonts w:ascii="Arial" w:hAnsi="Arial" w:cs="Arial"/>
          <w:sz w:val="24"/>
          <w:szCs w:val="28"/>
        </w:rPr>
        <w:t xml:space="preserve"> </w:t>
      </w:r>
      <w:r w:rsidR="003C7EAC" w:rsidRPr="00EF0AAF">
        <w:rPr>
          <w:rFonts w:ascii="Arial" w:hAnsi="Arial" w:cs="Arial"/>
          <w:sz w:val="24"/>
          <w:szCs w:val="28"/>
        </w:rPr>
        <w:t>[REF-07]</w:t>
      </w:r>
      <w:r w:rsidR="000C095E" w:rsidRPr="00EF0AAF">
        <w:rPr>
          <w:rFonts w:ascii="Arial" w:hAnsi="Arial" w:cs="Arial"/>
          <w:sz w:val="24"/>
          <w:szCs w:val="28"/>
        </w:rPr>
        <w:t xml:space="preserve"> </w:t>
      </w:r>
      <w:r w:rsidR="000C095E" w:rsidRPr="00EF0AAF">
        <w:rPr>
          <w:rFonts w:ascii="Arial" w:hAnsi="Arial" w:cs="Arial"/>
          <w:i/>
          <w:sz w:val="24"/>
          <w:szCs w:val="28"/>
        </w:rPr>
        <w:t xml:space="preserve">4.3.1 </w:t>
      </w:r>
      <w:r w:rsidR="0062566D" w:rsidRPr="00EF0AAF">
        <w:rPr>
          <w:rFonts w:ascii="Arial" w:hAnsi="Arial" w:cs="Arial"/>
          <w:i/>
          <w:sz w:val="24"/>
          <w:szCs w:val="28"/>
        </w:rPr>
        <w:t>Niveles de autoridad</w:t>
      </w:r>
      <w:r w:rsidR="00473F88" w:rsidRPr="00EF0AAF">
        <w:rPr>
          <w:rFonts w:ascii="Arial" w:hAnsi="Arial" w:cs="Arial"/>
          <w:sz w:val="24"/>
          <w:szCs w:val="28"/>
        </w:rPr>
        <w:t>.</w:t>
      </w:r>
    </w:p>
    <w:p w14:paraId="4CC4F8F0" w14:textId="27C82509" w:rsidR="00A01081" w:rsidRDefault="00A01081" w:rsidP="00A01081">
      <w:pPr>
        <w:pStyle w:val="Descripcin"/>
        <w:keepNext/>
      </w:pPr>
      <w:bookmarkStart w:id="12" w:name="_Toc98794906"/>
      <w:r>
        <w:lastRenderedPageBreak/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Rango de Autoridad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4819"/>
        <w:gridCol w:w="2403"/>
      </w:tblGrid>
      <w:tr w:rsidR="00C658C1" w14:paraId="5DD81B08" w14:textId="77777777" w:rsidTr="00A01081">
        <w:trPr>
          <w:tblHeader/>
        </w:trPr>
        <w:tc>
          <w:tcPr>
            <w:tcW w:w="2122" w:type="dxa"/>
            <w:shd w:val="clear" w:color="auto" w:fill="7030A0"/>
            <w:vAlign w:val="center"/>
          </w:tcPr>
          <w:p w14:paraId="7EE2A057" w14:textId="77777777" w:rsidR="00C658C1" w:rsidRPr="00A01081" w:rsidRDefault="00C658C1" w:rsidP="00652300">
            <w:pPr>
              <w:rPr>
                <w:rFonts w:asciiTheme="minorHAnsi" w:hAnsiTheme="minorHAnsi" w:cstheme="minorHAnsi"/>
                <w:b/>
                <w:color w:val="FFFFFF" w:themeColor="background1"/>
              </w:rPr>
            </w:pPr>
            <w:r w:rsidRPr="00A01081">
              <w:rPr>
                <w:rFonts w:asciiTheme="minorHAnsi" w:hAnsiTheme="minorHAnsi" w:cstheme="minorHAnsi"/>
                <w:b/>
                <w:color w:val="FFFFFF" w:themeColor="background1"/>
              </w:rPr>
              <w:t>Id de Nivel de Autoridad/Rango</w:t>
            </w:r>
          </w:p>
        </w:tc>
        <w:tc>
          <w:tcPr>
            <w:tcW w:w="4819" w:type="dxa"/>
            <w:shd w:val="clear" w:color="auto" w:fill="7030A0"/>
            <w:vAlign w:val="center"/>
          </w:tcPr>
          <w:p w14:paraId="572E1580" w14:textId="77777777" w:rsidR="00C658C1" w:rsidRPr="00A01081" w:rsidRDefault="00C658C1" w:rsidP="00652300">
            <w:pPr>
              <w:rPr>
                <w:rFonts w:asciiTheme="minorHAnsi" w:hAnsiTheme="minorHAnsi" w:cstheme="minorHAnsi"/>
                <w:b/>
                <w:color w:val="FFFFFF" w:themeColor="background1"/>
                <w:lang w:val="en-US"/>
              </w:rPr>
            </w:pPr>
            <w:r w:rsidRPr="00A01081">
              <w:rPr>
                <w:rFonts w:asciiTheme="minorHAnsi" w:hAnsiTheme="minorHAnsi" w:cstheme="minorHAnsi"/>
                <w:b/>
                <w:color w:val="FFFFFF" w:themeColor="background1"/>
                <w:lang w:val="en-US"/>
              </w:rPr>
              <w:t>Descripción</w:t>
            </w:r>
          </w:p>
        </w:tc>
        <w:tc>
          <w:tcPr>
            <w:tcW w:w="2403" w:type="dxa"/>
            <w:shd w:val="clear" w:color="auto" w:fill="7030A0"/>
            <w:vAlign w:val="center"/>
          </w:tcPr>
          <w:p w14:paraId="1DFBBEEC" w14:textId="77777777" w:rsidR="00C658C1" w:rsidRPr="00A01081" w:rsidRDefault="00C658C1" w:rsidP="00652300">
            <w:pPr>
              <w:rPr>
                <w:rFonts w:asciiTheme="minorHAnsi" w:hAnsiTheme="minorHAnsi" w:cstheme="minorHAnsi"/>
                <w:b/>
                <w:color w:val="FFFFFF" w:themeColor="background1"/>
                <w:lang w:val="en-US"/>
              </w:rPr>
            </w:pPr>
            <w:r w:rsidRPr="00A01081">
              <w:rPr>
                <w:rFonts w:asciiTheme="minorHAnsi" w:hAnsiTheme="minorHAnsi" w:cstheme="minorHAnsi"/>
                <w:b/>
                <w:color w:val="FFFFFF" w:themeColor="background1"/>
                <w:lang w:val="en-US"/>
              </w:rPr>
              <w:t>Tipo</w:t>
            </w:r>
          </w:p>
        </w:tc>
      </w:tr>
      <w:tr w:rsidR="00C658C1" w14:paraId="12E0E39B" w14:textId="77777777" w:rsidTr="00A01081">
        <w:trPr>
          <w:tblHeader/>
        </w:trPr>
        <w:tc>
          <w:tcPr>
            <w:tcW w:w="2122" w:type="dxa"/>
            <w:vAlign w:val="center"/>
          </w:tcPr>
          <w:p w14:paraId="4691DDB1" w14:textId="77777777" w:rsidR="00C658C1" w:rsidRPr="00043F3B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043F3B">
              <w:rPr>
                <w:rFonts w:asciiTheme="minorHAnsi" w:hAnsiTheme="minorHAnsi" w:cstheme="minorHAnsi"/>
                <w:lang w:val="en-US"/>
              </w:rPr>
              <w:t>RG-1</w:t>
            </w:r>
          </w:p>
        </w:tc>
        <w:tc>
          <w:tcPr>
            <w:tcW w:w="4819" w:type="dxa"/>
            <w:vAlign w:val="center"/>
          </w:tcPr>
          <w:p w14:paraId="64F2BCB2" w14:textId="77777777" w:rsidR="00C658C1" w:rsidRPr="00646D77" w:rsidRDefault="00C658C1" w:rsidP="00652300">
            <w:pPr>
              <w:rPr>
                <w:rFonts w:asciiTheme="minorHAnsi" w:hAnsiTheme="minorHAnsi" w:cstheme="minorHAnsi"/>
              </w:rPr>
            </w:pPr>
            <w:r w:rsidRPr="00646D77">
              <w:rPr>
                <w:rFonts w:asciiTheme="minorHAnsi" w:hAnsiTheme="minorHAnsi" w:cstheme="minorHAnsi"/>
              </w:rPr>
              <w:t>Resposable de coordinar al equipo y informar al cliente del estado actual del proyecto. Es el responsable de la gestión del proyecto. Posee la ultima palabra y tiene la autoridad para cambiar el rumbo del proyecto.</w:t>
            </w:r>
          </w:p>
        </w:tc>
        <w:tc>
          <w:tcPr>
            <w:tcW w:w="2403" w:type="dxa"/>
            <w:vAlign w:val="center"/>
          </w:tcPr>
          <w:p w14:paraId="4F3DD9FF" w14:textId="77777777" w:rsidR="00C658C1" w:rsidRPr="00646D77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646D77">
              <w:rPr>
                <w:rFonts w:asciiTheme="minorHAnsi" w:hAnsiTheme="minorHAnsi" w:cstheme="minorHAnsi"/>
                <w:lang w:val="en-US"/>
              </w:rPr>
              <w:t>Coordinador Interno o Externo.</w:t>
            </w:r>
          </w:p>
        </w:tc>
      </w:tr>
      <w:tr w:rsidR="00C658C1" w14:paraId="3CCEB513" w14:textId="77777777" w:rsidTr="00A01081">
        <w:trPr>
          <w:tblHeader/>
        </w:trPr>
        <w:tc>
          <w:tcPr>
            <w:tcW w:w="2122" w:type="dxa"/>
            <w:vAlign w:val="center"/>
          </w:tcPr>
          <w:p w14:paraId="58886E39" w14:textId="77777777" w:rsidR="00C658C1" w:rsidRPr="00043F3B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043F3B">
              <w:rPr>
                <w:rFonts w:asciiTheme="minorHAnsi" w:hAnsiTheme="minorHAnsi" w:cstheme="minorHAnsi"/>
                <w:lang w:val="en-US"/>
              </w:rPr>
              <w:t>RG-2</w:t>
            </w:r>
          </w:p>
        </w:tc>
        <w:tc>
          <w:tcPr>
            <w:tcW w:w="4819" w:type="dxa"/>
            <w:vAlign w:val="center"/>
          </w:tcPr>
          <w:p w14:paraId="04F97466" w14:textId="77777777" w:rsidR="00C658C1" w:rsidRPr="00646D77" w:rsidRDefault="00C658C1" w:rsidP="00652300">
            <w:pPr>
              <w:rPr>
                <w:rFonts w:asciiTheme="minorHAnsi" w:hAnsiTheme="minorHAnsi" w:cstheme="minorHAnsi"/>
              </w:rPr>
            </w:pPr>
            <w:r w:rsidRPr="00646D77">
              <w:rPr>
                <w:rFonts w:asciiTheme="minorHAnsi" w:hAnsiTheme="minorHAnsi" w:cstheme="minorHAnsi"/>
              </w:rPr>
              <w:t>Resposable directo del equipo tiene autoridad para modificar las funcionalidades técnicas del sistema para poder diseñarlo o actualizarlo. Depende del responsable del proyecto.</w:t>
            </w:r>
          </w:p>
        </w:tc>
        <w:tc>
          <w:tcPr>
            <w:tcW w:w="2403" w:type="dxa"/>
            <w:vAlign w:val="center"/>
          </w:tcPr>
          <w:p w14:paraId="70F331E9" w14:textId="77777777" w:rsidR="00C658C1" w:rsidRPr="00646D77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646D77">
              <w:rPr>
                <w:rFonts w:asciiTheme="minorHAnsi" w:hAnsiTheme="minorHAnsi" w:cstheme="minorHAnsi"/>
                <w:lang w:val="en-US"/>
              </w:rPr>
              <w:t>Responsable Interno</w:t>
            </w:r>
          </w:p>
        </w:tc>
      </w:tr>
      <w:tr w:rsidR="00C658C1" w14:paraId="420A359C" w14:textId="77777777" w:rsidTr="00A01081">
        <w:trPr>
          <w:tblHeader/>
        </w:trPr>
        <w:tc>
          <w:tcPr>
            <w:tcW w:w="2122" w:type="dxa"/>
            <w:vAlign w:val="center"/>
          </w:tcPr>
          <w:p w14:paraId="61057670" w14:textId="77777777" w:rsidR="00C658C1" w:rsidRPr="00043F3B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043F3B">
              <w:rPr>
                <w:rFonts w:asciiTheme="minorHAnsi" w:hAnsiTheme="minorHAnsi" w:cstheme="minorHAnsi"/>
                <w:lang w:val="en-US"/>
              </w:rPr>
              <w:t>RG-3</w:t>
            </w:r>
          </w:p>
        </w:tc>
        <w:tc>
          <w:tcPr>
            <w:tcW w:w="4819" w:type="dxa"/>
            <w:vAlign w:val="center"/>
          </w:tcPr>
          <w:p w14:paraId="299D8D0B" w14:textId="77777777" w:rsidR="00C658C1" w:rsidRPr="00646D77" w:rsidRDefault="00C658C1" w:rsidP="00652300">
            <w:pPr>
              <w:rPr>
                <w:rFonts w:asciiTheme="minorHAnsi" w:hAnsiTheme="minorHAnsi" w:cstheme="minorHAnsi"/>
              </w:rPr>
            </w:pPr>
            <w:r w:rsidRPr="00646D77">
              <w:rPr>
                <w:rFonts w:asciiTheme="minorHAnsi" w:hAnsiTheme="minorHAnsi" w:cstheme="minorHAnsi"/>
              </w:rPr>
              <w:t>Reponsable de un área espeficifica del desarrollo, centraliza todas comunicaciones entre los niveles inferiores dentro de un área y los responsables.</w:t>
            </w:r>
          </w:p>
        </w:tc>
        <w:tc>
          <w:tcPr>
            <w:tcW w:w="2403" w:type="dxa"/>
            <w:vAlign w:val="center"/>
          </w:tcPr>
          <w:p w14:paraId="1C38971F" w14:textId="77777777" w:rsidR="00C658C1" w:rsidRPr="00646D77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646D77">
              <w:rPr>
                <w:rFonts w:asciiTheme="minorHAnsi" w:hAnsiTheme="minorHAnsi" w:cstheme="minorHAnsi"/>
                <w:lang w:val="en-US"/>
              </w:rPr>
              <w:t>Interno</w:t>
            </w:r>
          </w:p>
        </w:tc>
      </w:tr>
      <w:tr w:rsidR="00C658C1" w14:paraId="594E9F39" w14:textId="77777777" w:rsidTr="00A01081">
        <w:trPr>
          <w:tblHeader/>
        </w:trPr>
        <w:tc>
          <w:tcPr>
            <w:tcW w:w="2122" w:type="dxa"/>
            <w:vAlign w:val="center"/>
          </w:tcPr>
          <w:p w14:paraId="1CB7881A" w14:textId="77777777" w:rsidR="00C658C1" w:rsidRPr="00043F3B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043F3B">
              <w:rPr>
                <w:rFonts w:asciiTheme="minorHAnsi" w:hAnsiTheme="minorHAnsi" w:cstheme="minorHAnsi"/>
                <w:lang w:val="en-US"/>
              </w:rPr>
              <w:t>RG-4</w:t>
            </w:r>
          </w:p>
        </w:tc>
        <w:tc>
          <w:tcPr>
            <w:tcW w:w="4819" w:type="dxa"/>
            <w:vAlign w:val="center"/>
          </w:tcPr>
          <w:p w14:paraId="47ED0C89" w14:textId="77777777" w:rsidR="00C658C1" w:rsidRPr="00646D77" w:rsidRDefault="00C658C1" w:rsidP="00652300">
            <w:pPr>
              <w:rPr>
                <w:rFonts w:asciiTheme="minorHAnsi" w:hAnsiTheme="minorHAnsi" w:cstheme="minorHAnsi"/>
              </w:rPr>
            </w:pPr>
            <w:r w:rsidRPr="00646D77">
              <w:rPr>
                <w:rFonts w:asciiTheme="minorHAnsi" w:hAnsiTheme="minorHAnsi" w:cstheme="minorHAnsi"/>
              </w:rPr>
              <w:t>Encargado de desarollar una funcionalidad y realizar un servicio especifico dentro de un área de desarrollo. Depende directamente del responsable del área.</w:t>
            </w:r>
          </w:p>
        </w:tc>
        <w:tc>
          <w:tcPr>
            <w:tcW w:w="2403" w:type="dxa"/>
            <w:vAlign w:val="center"/>
          </w:tcPr>
          <w:p w14:paraId="6C06BB5C" w14:textId="77777777" w:rsidR="00C658C1" w:rsidRPr="00646D77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646D77">
              <w:rPr>
                <w:rFonts w:asciiTheme="minorHAnsi" w:hAnsiTheme="minorHAnsi" w:cstheme="minorHAnsi"/>
                <w:lang w:val="en-US"/>
              </w:rPr>
              <w:t>Interno</w:t>
            </w:r>
          </w:p>
        </w:tc>
      </w:tr>
      <w:tr w:rsidR="00C658C1" w14:paraId="52E4374F" w14:textId="77777777" w:rsidTr="00A01081">
        <w:trPr>
          <w:tblHeader/>
        </w:trPr>
        <w:tc>
          <w:tcPr>
            <w:tcW w:w="2122" w:type="dxa"/>
            <w:vAlign w:val="center"/>
          </w:tcPr>
          <w:p w14:paraId="383F2FA4" w14:textId="77777777" w:rsidR="00C658C1" w:rsidRPr="00043F3B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043F3B">
              <w:rPr>
                <w:rFonts w:asciiTheme="minorHAnsi" w:hAnsiTheme="minorHAnsi" w:cstheme="minorHAnsi"/>
                <w:lang w:val="en-US"/>
              </w:rPr>
              <w:t>RG-5</w:t>
            </w:r>
          </w:p>
        </w:tc>
        <w:tc>
          <w:tcPr>
            <w:tcW w:w="4819" w:type="dxa"/>
            <w:vAlign w:val="center"/>
          </w:tcPr>
          <w:p w14:paraId="6B136990" w14:textId="77777777" w:rsidR="00C658C1" w:rsidRPr="00646D77" w:rsidRDefault="00C658C1" w:rsidP="00652300">
            <w:pPr>
              <w:rPr>
                <w:rFonts w:asciiTheme="minorHAnsi" w:hAnsiTheme="minorHAnsi" w:cstheme="minorHAnsi"/>
              </w:rPr>
            </w:pPr>
            <w:r w:rsidRPr="00646D77">
              <w:rPr>
                <w:rFonts w:asciiTheme="minorHAnsi" w:hAnsiTheme="minorHAnsi" w:cstheme="minorHAnsi"/>
              </w:rPr>
              <w:t>Al ser externo al proyecto no tiene autoridad dentro del equipo de trabajo, pero puede afectar al desarrollo del proyecto con cambios de rumbo inesperado o un cambio de expectativas. En general suelen ser los clientes, pero su nivel de autoridad varia dependiendo del proyecto realizado.</w:t>
            </w:r>
          </w:p>
        </w:tc>
        <w:tc>
          <w:tcPr>
            <w:tcW w:w="2403" w:type="dxa"/>
            <w:vAlign w:val="center"/>
          </w:tcPr>
          <w:p w14:paraId="62C5A1FC" w14:textId="77777777" w:rsidR="00C658C1" w:rsidRPr="00646D77" w:rsidRDefault="00C658C1" w:rsidP="00652300">
            <w:pPr>
              <w:rPr>
                <w:rFonts w:asciiTheme="minorHAnsi" w:hAnsiTheme="minorHAnsi" w:cstheme="minorHAnsi"/>
                <w:lang w:val="en-US"/>
              </w:rPr>
            </w:pPr>
            <w:r w:rsidRPr="00646D77">
              <w:rPr>
                <w:rFonts w:asciiTheme="minorHAnsi" w:hAnsiTheme="minorHAnsi" w:cstheme="minorHAnsi"/>
                <w:lang w:val="en-US"/>
              </w:rPr>
              <w:t>Externo</w:t>
            </w:r>
          </w:p>
        </w:tc>
      </w:tr>
    </w:tbl>
    <w:p w14:paraId="0E52E36E" w14:textId="7C040033" w:rsidR="00B50B6C" w:rsidRPr="0062566D" w:rsidRDefault="00B50B6C" w:rsidP="00B50B6C">
      <w:pPr>
        <w:pStyle w:val="Texto"/>
        <w:jc w:val="left"/>
        <w:rPr>
          <w:sz w:val="21"/>
          <w:szCs w:val="21"/>
          <w:highlight w:val="yellow"/>
          <w:shd w:val="clear" w:color="auto" w:fill="F2F2F2"/>
        </w:rPr>
      </w:pPr>
      <w:r>
        <w:rPr>
          <w:sz w:val="24"/>
          <w:szCs w:val="28"/>
        </w:rPr>
        <w:t xml:space="preserve">En lo que respecta </w:t>
      </w:r>
      <w:r w:rsidR="003144ED">
        <w:rPr>
          <w:sz w:val="24"/>
          <w:szCs w:val="28"/>
        </w:rPr>
        <w:t xml:space="preserve">a la </w:t>
      </w:r>
      <w:r w:rsidR="005C1047">
        <w:rPr>
          <w:sz w:val="24"/>
          <w:szCs w:val="28"/>
        </w:rPr>
        <w:t>verificaci</w:t>
      </w:r>
      <w:r w:rsidR="00532DA9">
        <w:rPr>
          <w:sz w:val="24"/>
          <w:szCs w:val="28"/>
        </w:rPr>
        <w:t>ó</w:t>
      </w:r>
      <w:r w:rsidR="005C1047">
        <w:rPr>
          <w:sz w:val="24"/>
          <w:szCs w:val="28"/>
        </w:rPr>
        <w:t>n y validaci</w:t>
      </w:r>
      <w:r w:rsidR="00532DA9">
        <w:rPr>
          <w:sz w:val="24"/>
          <w:szCs w:val="28"/>
        </w:rPr>
        <w:t>ó</w:t>
      </w:r>
      <w:r w:rsidR="005C1047">
        <w:rPr>
          <w:sz w:val="24"/>
          <w:szCs w:val="28"/>
        </w:rPr>
        <w:t xml:space="preserve">n, </w:t>
      </w:r>
      <w:r w:rsidR="00F822CD">
        <w:rPr>
          <w:sz w:val="24"/>
          <w:szCs w:val="28"/>
        </w:rPr>
        <w:t xml:space="preserve">los roles que se encargan de esa gestion son </w:t>
      </w:r>
      <w:r w:rsidR="00635B4C">
        <w:rPr>
          <w:sz w:val="24"/>
          <w:szCs w:val="28"/>
        </w:rPr>
        <w:t>los developer</w:t>
      </w:r>
      <w:r w:rsidR="00AF438E">
        <w:rPr>
          <w:sz w:val="24"/>
          <w:szCs w:val="28"/>
        </w:rPr>
        <w:t xml:space="preserve">, con un nivel de autoridad </w:t>
      </w:r>
      <w:r w:rsidR="00532DA9">
        <w:rPr>
          <w:sz w:val="24"/>
          <w:szCs w:val="28"/>
        </w:rPr>
        <w:t>RG-3 y RG-4</w:t>
      </w:r>
      <w:r>
        <w:rPr>
          <w:sz w:val="24"/>
          <w:szCs w:val="28"/>
        </w:rPr>
        <w:t>.</w:t>
      </w:r>
    </w:p>
    <w:p w14:paraId="2B243847" w14:textId="77777777" w:rsidR="00B216CA" w:rsidRDefault="00B216CA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2ECD08BE" w14:textId="77777777" w:rsidR="00B216CA" w:rsidRDefault="00B216CA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624B5875" w14:textId="77777777" w:rsidR="00B216CA" w:rsidRDefault="00B216CA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004FD03F" w14:textId="77777777" w:rsidR="00B216CA" w:rsidRDefault="00B216CA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157C7C41" w14:textId="77777777" w:rsidR="00B216CA" w:rsidRDefault="00B216CA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52A36872" w14:textId="77777777" w:rsidR="00532DA9" w:rsidRDefault="00532DA9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0431AE0A" w14:textId="77777777" w:rsidR="00532DA9" w:rsidRDefault="00532DA9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55DB81FD" w14:textId="77777777" w:rsidR="00532DA9" w:rsidRDefault="00532DA9" w:rsidP="004701A3">
      <w:pPr>
        <w:pStyle w:val="Texto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7A61C72C" w14:textId="77777777" w:rsidR="00B216CA" w:rsidRPr="00D34D00" w:rsidRDefault="00B216CA" w:rsidP="004701A3">
      <w:pPr>
        <w:pStyle w:val="Texto"/>
        <w:jc w:val="left"/>
        <w:rPr>
          <w:lang w:val="es-ES"/>
        </w:rPr>
      </w:pPr>
    </w:p>
    <w:p w14:paraId="5A8E71CE" w14:textId="3B7FBE67" w:rsidR="00075750" w:rsidRDefault="00075750" w:rsidP="00075750">
      <w:pPr>
        <w:pStyle w:val="Ttulo2"/>
      </w:pPr>
      <w:bookmarkStart w:id="13" w:name="_Toc98794656"/>
      <w:r w:rsidRPr="00075750">
        <w:lastRenderedPageBreak/>
        <w:t>Programa maestro</w:t>
      </w:r>
      <w:bookmarkEnd w:id="13"/>
    </w:p>
    <w:p w14:paraId="0D7F3D6C" w14:textId="329AC3D4" w:rsidR="00B216CA" w:rsidRPr="00A503BB" w:rsidRDefault="008C185F" w:rsidP="00B216CA">
      <w:pPr>
        <w:pStyle w:val="Texto"/>
        <w:rPr>
          <w:b/>
          <w:lang w:val="es-ES"/>
        </w:rPr>
      </w:pPr>
      <w:r w:rsidRPr="00A503BB">
        <w:rPr>
          <w:b/>
          <w:lang w:val="es-ES"/>
        </w:rPr>
        <w:t>4Q</w:t>
      </w:r>
      <w:r w:rsidR="008735A1" w:rsidRPr="00A503BB">
        <w:rPr>
          <w:b/>
          <w:lang w:val="es-ES"/>
        </w:rPr>
        <w:t xml:space="preserve"> Lifecycle Model</w:t>
      </w:r>
    </w:p>
    <w:p w14:paraId="468608DE" w14:textId="77777777" w:rsidR="00A503BB" w:rsidRPr="00B216CA" w:rsidRDefault="00A503BB" w:rsidP="00B216CA">
      <w:pPr>
        <w:pStyle w:val="Texto"/>
        <w:rPr>
          <w:lang w:val="es-ES"/>
        </w:rPr>
      </w:pPr>
    </w:p>
    <w:p w14:paraId="3497CAC9" w14:textId="681DED3F" w:rsidR="00A07561" w:rsidRPr="00133455" w:rsidRDefault="00A503BB" w:rsidP="002278C4">
      <w:pPr>
        <w:numPr>
          <w:ilvl w:val="0"/>
          <w:numId w:val="44"/>
        </w:numPr>
        <w:shd w:val="clear" w:color="auto" w:fill="FFFFFF"/>
        <w:spacing w:before="100" w:beforeAutospacing="1" w:after="150" w:line="300" w:lineRule="atLeast"/>
        <w:ind w:left="1095"/>
        <w:jc w:val="both"/>
        <w:rPr>
          <w:rFonts w:ascii="Arial" w:hAnsi="Arial" w:cs="Arial"/>
          <w:color w:val="000000"/>
          <w:sz w:val="24"/>
        </w:rPr>
      </w:pPr>
      <w:r w:rsidRPr="009A373A">
        <w:rPr>
          <w:rFonts w:ascii="Arial" w:hAnsi="Arial" w:cs="Arial"/>
          <w:b/>
          <w:bCs/>
          <w:color w:val="000000"/>
          <w:sz w:val="24"/>
        </w:rPr>
        <w:t>Cualificaci</w:t>
      </w:r>
      <w:r w:rsidR="00A93B76" w:rsidRPr="009A373A">
        <w:rPr>
          <w:rFonts w:ascii="Arial" w:hAnsi="Arial" w:cs="Arial"/>
          <w:b/>
          <w:bCs/>
          <w:color w:val="000000"/>
          <w:sz w:val="24"/>
        </w:rPr>
        <w:t>ó</w:t>
      </w:r>
      <w:r w:rsidRPr="009A373A">
        <w:rPr>
          <w:rFonts w:ascii="Arial" w:hAnsi="Arial" w:cs="Arial"/>
          <w:b/>
          <w:bCs/>
          <w:color w:val="000000"/>
          <w:sz w:val="24"/>
        </w:rPr>
        <w:t>n de diseño:</w:t>
      </w:r>
      <w:r w:rsidR="00A07561" w:rsidRPr="00A07561">
        <w:rPr>
          <w:rFonts w:ascii="Arial" w:hAnsi="Arial" w:cs="Arial"/>
          <w:b/>
          <w:bCs/>
          <w:color w:val="000000"/>
          <w:sz w:val="24"/>
        </w:rPr>
        <w:t> </w:t>
      </w:r>
      <w:r w:rsidR="0098187B">
        <w:rPr>
          <w:rFonts w:ascii="Arial" w:hAnsi="Arial" w:cs="Arial"/>
          <w:color w:val="000000"/>
          <w:sz w:val="24"/>
        </w:rPr>
        <w:t>validación de la documentación referente a las especificaciones, requerimientos de usuarios, requisitos funcionales y operativos.</w:t>
      </w:r>
    </w:p>
    <w:p w14:paraId="3E4B53C7" w14:textId="65D1548E" w:rsidR="00A07561" w:rsidRPr="00A07561" w:rsidRDefault="004B33EB" w:rsidP="002278C4">
      <w:pPr>
        <w:numPr>
          <w:ilvl w:val="0"/>
          <w:numId w:val="44"/>
        </w:numPr>
        <w:shd w:val="clear" w:color="auto" w:fill="FFFFFF"/>
        <w:spacing w:before="100" w:beforeAutospacing="1" w:after="150" w:line="300" w:lineRule="atLeast"/>
        <w:ind w:left="1095"/>
        <w:jc w:val="both"/>
        <w:rPr>
          <w:rFonts w:ascii="Arial" w:hAnsi="Arial" w:cs="Arial"/>
          <w:color w:val="000000"/>
          <w:sz w:val="24"/>
        </w:rPr>
      </w:pPr>
      <w:r w:rsidRPr="00B60A17">
        <w:rPr>
          <w:rFonts w:ascii="Arial" w:hAnsi="Arial" w:cs="Arial"/>
          <w:b/>
          <w:color w:val="000000"/>
          <w:sz w:val="24"/>
        </w:rPr>
        <w:t xml:space="preserve">Cualificación </w:t>
      </w:r>
      <w:r w:rsidR="008D16E6" w:rsidRPr="00B60A17">
        <w:rPr>
          <w:rFonts w:ascii="Arial" w:hAnsi="Arial" w:cs="Arial"/>
          <w:b/>
          <w:color w:val="000000"/>
          <w:sz w:val="24"/>
        </w:rPr>
        <w:t xml:space="preserve">de instalación: </w:t>
      </w:r>
      <w:r w:rsidR="007F5A2E">
        <w:rPr>
          <w:rFonts w:ascii="Arial" w:hAnsi="Arial" w:cs="Arial"/>
          <w:color w:val="000000"/>
          <w:sz w:val="24"/>
        </w:rPr>
        <w:t xml:space="preserve">validación de la instalación del softare de acuerdo a las especificaciones hardware y software </w:t>
      </w:r>
      <w:r w:rsidR="002278C4">
        <w:rPr>
          <w:rFonts w:ascii="Arial" w:hAnsi="Arial" w:cs="Arial"/>
          <w:color w:val="000000"/>
          <w:sz w:val="24"/>
        </w:rPr>
        <w:t>definidas</w:t>
      </w:r>
      <w:r w:rsidR="007F5A2E">
        <w:rPr>
          <w:rFonts w:ascii="Arial" w:hAnsi="Arial" w:cs="Arial"/>
          <w:color w:val="000000"/>
          <w:sz w:val="24"/>
        </w:rPr>
        <w:t xml:space="preserve"> en la documentación</w:t>
      </w:r>
      <w:r w:rsidR="00A07561" w:rsidRPr="00A07561">
        <w:rPr>
          <w:rFonts w:ascii="Arial" w:hAnsi="Arial" w:cs="Arial"/>
          <w:color w:val="000000"/>
          <w:sz w:val="24"/>
        </w:rPr>
        <w:t>.</w:t>
      </w:r>
    </w:p>
    <w:p w14:paraId="6AD9D7D0" w14:textId="4AD60820" w:rsidR="00A07561" w:rsidRPr="005A6AEF" w:rsidRDefault="004B33EB" w:rsidP="002278C4">
      <w:pPr>
        <w:numPr>
          <w:ilvl w:val="0"/>
          <w:numId w:val="44"/>
        </w:numPr>
        <w:shd w:val="clear" w:color="auto" w:fill="FFFFFF"/>
        <w:spacing w:before="100" w:beforeAutospacing="1" w:after="150" w:line="300" w:lineRule="atLeast"/>
        <w:ind w:left="1095"/>
        <w:jc w:val="both"/>
        <w:rPr>
          <w:rFonts w:ascii="Arial" w:hAnsi="Arial" w:cs="Arial"/>
          <w:color w:val="000000"/>
          <w:sz w:val="24"/>
        </w:rPr>
      </w:pPr>
      <w:r w:rsidRPr="00DB0526">
        <w:rPr>
          <w:rFonts w:ascii="Arial" w:hAnsi="Arial" w:cs="Arial"/>
          <w:b/>
          <w:color w:val="000000"/>
          <w:sz w:val="24"/>
        </w:rPr>
        <w:t>Cualificaci</w:t>
      </w:r>
      <w:r w:rsidR="007F5A2E" w:rsidRPr="00DB0526">
        <w:rPr>
          <w:rFonts w:ascii="Arial" w:hAnsi="Arial" w:cs="Arial"/>
          <w:b/>
          <w:color w:val="000000"/>
          <w:sz w:val="24"/>
        </w:rPr>
        <w:t>ó</w:t>
      </w:r>
      <w:r w:rsidRPr="00DB0526">
        <w:rPr>
          <w:rFonts w:ascii="Arial" w:hAnsi="Arial" w:cs="Arial"/>
          <w:b/>
          <w:color w:val="000000"/>
          <w:sz w:val="24"/>
        </w:rPr>
        <w:t>n operativa:</w:t>
      </w:r>
      <w:r w:rsidR="00A07561" w:rsidRPr="00DB0526">
        <w:rPr>
          <w:rFonts w:ascii="Arial" w:hAnsi="Arial" w:cs="Arial"/>
          <w:b/>
          <w:color w:val="000000"/>
          <w:sz w:val="24"/>
        </w:rPr>
        <w:t> </w:t>
      </w:r>
      <w:r w:rsidR="00295322" w:rsidRPr="00DB0526">
        <w:rPr>
          <w:rFonts w:ascii="Arial" w:hAnsi="Arial" w:cs="Arial"/>
          <w:color w:val="000000"/>
          <w:sz w:val="24"/>
        </w:rPr>
        <w:t>validación</w:t>
      </w:r>
      <w:r w:rsidR="00C314C4" w:rsidRPr="00DB0526">
        <w:rPr>
          <w:rFonts w:ascii="Arial" w:hAnsi="Arial" w:cs="Arial"/>
          <w:color w:val="000000"/>
          <w:sz w:val="24"/>
        </w:rPr>
        <w:t xml:space="preserve"> </w:t>
      </w:r>
      <w:r w:rsidR="00830AA8" w:rsidRPr="00DB0526">
        <w:rPr>
          <w:rFonts w:ascii="Arial" w:hAnsi="Arial" w:cs="Arial"/>
          <w:color w:val="000000"/>
          <w:sz w:val="24"/>
        </w:rPr>
        <w:t>del software</w:t>
      </w:r>
      <w:r w:rsidR="00C314C4" w:rsidRPr="00DB0526">
        <w:rPr>
          <w:rFonts w:ascii="Arial" w:hAnsi="Arial" w:cs="Arial"/>
          <w:color w:val="000000"/>
          <w:sz w:val="24"/>
        </w:rPr>
        <w:t xml:space="preserve"> para ver si cumple con las funcionalidades esperadas </w:t>
      </w:r>
      <w:r w:rsidR="00ED2546" w:rsidRPr="00DB0526">
        <w:rPr>
          <w:rFonts w:ascii="Arial" w:hAnsi="Arial" w:cs="Arial"/>
          <w:bCs/>
          <w:color w:val="000000"/>
          <w:sz w:val="24"/>
        </w:rPr>
        <w:t>e indicadas en los requisitos.</w:t>
      </w:r>
    </w:p>
    <w:p w14:paraId="423938E7" w14:textId="7B14E0C5" w:rsidR="00A07561" w:rsidRPr="00DE15BE" w:rsidRDefault="002A2C26" w:rsidP="002278C4">
      <w:pPr>
        <w:numPr>
          <w:ilvl w:val="0"/>
          <w:numId w:val="44"/>
        </w:numPr>
        <w:shd w:val="clear" w:color="auto" w:fill="FFFFFF"/>
        <w:spacing w:before="100" w:beforeAutospacing="1" w:after="150" w:line="300" w:lineRule="atLeast"/>
        <w:ind w:left="1095"/>
        <w:jc w:val="both"/>
        <w:rPr>
          <w:rFonts w:ascii="Arial" w:hAnsi="Arial" w:cs="Arial"/>
          <w:color w:val="000000"/>
          <w:sz w:val="24"/>
        </w:rPr>
      </w:pPr>
      <w:r w:rsidRPr="00B60A17">
        <w:rPr>
          <w:rFonts w:ascii="Arial" w:hAnsi="Arial" w:cs="Arial"/>
          <w:b/>
          <w:color w:val="000000"/>
          <w:sz w:val="24"/>
        </w:rPr>
        <w:t>Cualificaci</w:t>
      </w:r>
      <w:r w:rsidR="007F5A2E" w:rsidRPr="00B60A17">
        <w:rPr>
          <w:rFonts w:ascii="Arial" w:hAnsi="Arial" w:cs="Arial"/>
          <w:b/>
          <w:color w:val="000000"/>
          <w:sz w:val="24"/>
        </w:rPr>
        <w:t>ó</w:t>
      </w:r>
      <w:r w:rsidRPr="00B60A17">
        <w:rPr>
          <w:rFonts w:ascii="Arial" w:hAnsi="Arial" w:cs="Arial"/>
          <w:b/>
          <w:color w:val="000000"/>
          <w:sz w:val="24"/>
        </w:rPr>
        <w:t xml:space="preserve">n de </w:t>
      </w:r>
      <w:r w:rsidR="00241424" w:rsidRPr="00B60A17">
        <w:rPr>
          <w:rFonts w:ascii="Arial" w:hAnsi="Arial" w:cs="Arial"/>
          <w:b/>
          <w:color w:val="000000"/>
          <w:sz w:val="24"/>
        </w:rPr>
        <w:t>rendimiento:</w:t>
      </w:r>
      <w:r w:rsidR="00A07561" w:rsidRPr="00B60A17">
        <w:rPr>
          <w:rFonts w:ascii="Arial" w:hAnsi="Arial" w:cs="Arial"/>
          <w:b/>
          <w:color w:val="000000"/>
          <w:sz w:val="24"/>
        </w:rPr>
        <w:t> </w:t>
      </w:r>
      <w:r w:rsidR="007F5A2E" w:rsidRPr="00B60A17">
        <w:rPr>
          <w:rFonts w:ascii="Arial" w:hAnsi="Arial" w:cs="Arial"/>
          <w:color w:val="000000"/>
          <w:sz w:val="24"/>
        </w:rPr>
        <w:t>vali</w:t>
      </w:r>
      <w:r w:rsidR="00ED2546">
        <w:rPr>
          <w:rFonts w:ascii="Arial" w:hAnsi="Arial" w:cs="Arial"/>
          <w:color w:val="000000"/>
          <w:sz w:val="24"/>
        </w:rPr>
        <w:t>d</w:t>
      </w:r>
      <w:r w:rsidR="007F5A2E" w:rsidRPr="00B60A17">
        <w:rPr>
          <w:rFonts w:ascii="Arial" w:hAnsi="Arial" w:cs="Arial"/>
          <w:color w:val="000000"/>
          <w:sz w:val="24"/>
        </w:rPr>
        <w:t>aci</w:t>
      </w:r>
      <w:r w:rsidR="00ED2546">
        <w:rPr>
          <w:rFonts w:ascii="Arial" w:hAnsi="Arial" w:cs="Arial"/>
          <w:color w:val="000000"/>
          <w:sz w:val="24"/>
        </w:rPr>
        <w:t>ó</w:t>
      </w:r>
      <w:r w:rsidR="007F5A2E" w:rsidRPr="00B60A17">
        <w:rPr>
          <w:rFonts w:ascii="Arial" w:hAnsi="Arial" w:cs="Arial"/>
          <w:color w:val="000000"/>
          <w:sz w:val="24"/>
        </w:rPr>
        <w:t>n del rendimiento del software acorde a los requistos funcionales y no funcionales definidos para el pr</w:t>
      </w:r>
      <w:r w:rsidR="00ED2546">
        <w:rPr>
          <w:rFonts w:ascii="Arial" w:hAnsi="Arial" w:cs="Arial"/>
          <w:color w:val="000000"/>
          <w:sz w:val="24"/>
        </w:rPr>
        <w:t>o</w:t>
      </w:r>
      <w:r w:rsidR="007F5A2E" w:rsidRPr="00B60A17">
        <w:rPr>
          <w:rFonts w:ascii="Arial" w:hAnsi="Arial" w:cs="Arial"/>
          <w:color w:val="000000"/>
          <w:sz w:val="24"/>
        </w:rPr>
        <w:t>yecto, ademas de pasar los test de prueba.</w:t>
      </w:r>
    </w:p>
    <w:p w14:paraId="6B72BEFC" w14:textId="77777777" w:rsidR="00B216CA" w:rsidRDefault="00B216CA" w:rsidP="00D34D00">
      <w:pPr>
        <w:pStyle w:val="Texto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430A737F" w14:textId="77777777" w:rsidR="00B216CA" w:rsidRPr="00DE15BE" w:rsidRDefault="00B216CA" w:rsidP="00D34D00">
      <w:pPr>
        <w:pStyle w:val="Texto"/>
        <w:rPr>
          <w:lang w:val="es-ES"/>
        </w:rPr>
      </w:pPr>
    </w:p>
    <w:p w14:paraId="1CDACF51" w14:textId="24BCAED8" w:rsidR="00075750" w:rsidRDefault="00075750" w:rsidP="00075750">
      <w:pPr>
        <w:pStyle w:val="Ttulo2"/>
      </w:pPr>
      <w:bookmarkStart w:id="14" w:name="_Toc98794657"/>
      <w:r w:rsidRPr="00075750">
        <w:t>Resumen de recursos</w:t>
      </w:r>
      <w:bookmarkEnd w:id="14"/>
    </w:p>
    <w:p w14:paraId="228E082C" w14:textId="6C28E576" w:rsidR="00A804FB" w:rsidRPr="00EF0AAF" w:rsidRDefault="00A804FB" w:rsidP="00D34D00">
      <w:pPr>
        <w:pStyle w:val="Texto"/>
        <w:rPr>
          <w:rFonts w:ascii="Arial" w:hAnsi="Arial" w:cs="Arial"/>
          <w:sz w:val="24"/>
          <w:lang w:val="es-ES"/>
        </w:rPr>
      </w:pPr>
      <w:r w:rsidRPr="00EF0AAF">
        <w:rPr>
          <w:rFonts w:ascii="Arial" w:hAnsi="Arial" w:cs="Arial"/>
          <w:sz w:val="24"/>
          <w:lang w:val="es-ES"/>
        </w:rPr>
        <w:t>Para la rea</w:t>
      </w:r>
      <w:r w:rsidR="00C50CF2" w:rsidRPr="00EF0AAF">
        <w:rPr>
          <w:rFonts w:ascii="Arial" w:hAnsi="Arial" w:cs="Arial"/>
          <w:sz w:val="24"/>
          <w:lang w:val="es-ES"/>
        </w:rPr>
        <w:t xml:space="preserve">lización de este proyecto será necesario un jefe de proyecto, un arquitecto de la solución, un gestor de la calidad y UX, dos desarrolladores de backend y dos de frontend. También será necesaria la labor de un desarrollador tester y la de un analista de datos, </w:t>
      </w:r>
      <w:hyperlink w:anchor="_Responsabilidades" w:history="1">
        <w:r w:rsidR="00C50CF2" w:rsidRPr="00EF0AAF">
          <w:rPr>
            <w:rStyle w:val="Hipervnculo"/>
            <w:rFonts w:ascii="Arial" w:hAnsi="Arial" w:cs="Arial"/>
            <w:sz w:val="24"/>
            <w:lang w:val="es-ES"/>
          </w:rPr>
          <w:t>tal y como se detalla en el punto 4.4</w:t>
        </w:r>
      </w:hyperlink>
    </w:p>
    <w:p w14:paraId="19A318A4" w14:textId="2B77DEE1" w:rsidR="004F041D" w:rsidRPr="00EF0AAF" w:rsidRDefault="004F041D" w:rsidP="00D34D00">
      <w:pPr>
        <w:pStyle w:val="Texto"/>
        <w:rPr>
          <w:rFonts w:ascii="Arial" w:hAnsi="Arial" w:cs="Arial"/>
          <w:sz w:val="24"/>
          <w:lang w:val="es-ES"/>
        </w:rPr>
      </w:pPr>
      <w:r w:rsidRPr="00EF0AAF">
        <w:rPr>
          <w:rFonts w:ascii="Arial" w:hAnsi="Arial" w:cs="Arial"/>
          <w:sz w:val="24"/>
          <w:lang w:val="es-ES"/>
        </w:rPr>
        <w:t>El seguimiento de las tareas se hará mediante la herramienta Microsoft Teams</w:t>
      </w:r>
      <w:r w:rsidR="000438D4" w:rsidRPr="00EF0AAF">
        <w:rPr>
          <w:rFonts w:ascii="Arial" w:hAnsi="Arial" w:cs="Arial"/>
          <w:sz w:val="24"/>
          <w:lang w:val="es-ES"/>
        </w:rPr>
        <w:t xml:space="preserve"> y la funcionalidad que esta proporciona para crear, asignar y marcar tareas como completadas. </w:t>
      </w:r>
    </w:p>
    <w:p w14:paraId="25B9A466" w14:textId="006403D6" w:rsidR="000438D4" w:rsidRPr="00EF0AAF" w:rsidRDefault="000438D4" w:rsidP="00D34D00">
      <w:pPr>
        <w:pStyle w:val="Texto"/>
        <w:rPr>
          <w:rFonts w:ascii="Arial" w:hAnsi="Arial" w:cs="Arial"/>
          <w:sz w:val="24"/>
          <w:lang w:val="es-ES"/>
        </w:rPr>
      </w:pPr>
      <w:r w:rsidRPr="00EF0AAF">
        <w:rPr>
          <w:rFonts w:ascii="Arial" w:hAnsi="Arial" w:cs="Arial"/>
          <w:sz w:val="24"/>
          <w:lang w:val="es-ES"/>
        </w:rPr>
        <w:t xml:space="preserve">Las reuniones de seguimiento semanales también se llevarán a cabo mediante la herramienta Microsoft Teams, así como </w:t>
      </w:r>
      <w:r w:rsidR="001A1DBE" w:rsidRPr="00EF0AAF">
        <w:rPr>
          <w:rFonts w:ascii="Arial" w:hAnsi="Arial" w:cs="Arial"/>
          <w:sz w:val="24"/>
          <w:lang w:val="es-ES"/>
        </w:rPr>
        <w:t>la gestión de la documentación generada durante el proyecto.</w:t>
      </w:r>
    </w:p>
    <w:p w14:paraId="7EECFDB0" w14:textId="0127115B" w:rsidR="001A1DBE" w:rsidRPr="00A804FB" w:rsidRDefault="00CE2F6A" w:rsidP="00D34D00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EF0AAF">
        <w:rPr>
          <w:rFonts w:ascii="Arial" w:hAnsi="Arial" w:cs="Arial"/>
          <w:sz w:val="24"/>
          <w:lang w:val="es-ES"/>
        </w:rPr>
        <w:t xml:space="preserve">La gestión de versiones y cambios del software se llevará a cabo mediante la herramienta Github, de forma que todos los participantes puedan aportar cambios y mejoras y llevar un registro </w:t>
      </w:r>
      <w:r w:rsidR="00C50CF2" w:rsidRPr="00EF0AAF">
        <w:rPr>
          <w:rFonts w:ascii="Arial" w:hAnsi="Arial" w:cs="Arial"/>
          <w:sz w:val="24"/>
          <w:lang w:val="es-ES"/>
        </w:rPr>
        <w:t xml:space="preserve">ordenado de esto. </w:t>
      </w:r>
    </w:p>
    <w:p w14:paraId="7D6A85F7" w14:textId="3829DB85" w:rsidR="00075750" w:rsidRDefault="00075750" w:rsidP="00075750">
      <w:pPr>
        <w:pStyle w:val="Ttulo2"/>
      </w:pPr>
      <w:bookmarkStart w:id="15" w:name="_Responsabilidades"/>
      <w:bookmarkStart w:id="16" w:name="_Toc98794658"/>
      <w:bookmarkEnd w:id="15"/>
      <w:r w:rsidRPr="00751390">
        <w:lastRenderedPageBreak/>
        <w:t>Responsabilidades</w:t>
      </w:r>
      <w:bookmarkEnd w:id="16"/>
    </w:p>
    <w:p w14:paraId="512E0FCE" w14:textId="10A440C2" w:rsidR="00A01081" w:rsidRDefault="00A01081" w:rsidP="00A01081">
      <w:pPr>
        <w:pStyle w:val="Descripcin"/>
        <w:keepNext/>
      </w:pPr>
      <w:bookmarkStart w:id="17" w:name="_Toc98794907"/>
      <w:r>
        <w:t xml:space="preserve">Tabla </w:t>
      </w:r>
      <w:r>
        <w:fldChar w:fldCharType="begin"/>
      </w:r>
      <w:r>
        <w:instrText>SEQ Tabla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Recursos del Proyecto</w:t>
      </w:r>
      <w:bookmarkEnd w:id="17"/>
    </w:p>
    <w:tbl>
      <w:tblPr>
        <w:tblStyle w:val="TablaDocTcnico"/>
        <w:tblW w:w="9488" w:type="dxa"/>
        <w:tblLook w:val="04A0" w:firstRow="1" w:lastRow="0" w:firstColumn="1" w:lastColumn="0" w:noHBand="0" w:noVBand="1"/>
      </w:tblPr>
      <w:tblGrid>
        <w:gridCol w:w="846"/>
        <w:gridCol w:w="4261"/>
        <w:gridCol w:w="4381"/>
      </w:tblGrid>
      <w:tr w:rsidR="00EB60C9" w:rsidRPr="006B0AFC" w14:paraId="28487CF1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  <w:tblHeader/>
        </w:trPr>
        <w:tc>
          <w:tcPr>
            <w:tcW w:w="846" w:type="dxa"/>
            <w:shd w:val="clear" w:color="auto" w:fill="6C00C0"/>
            <w:vAlign w:val="center"/>
          </w:tcPr>
          <w:p w14:paraId="77E10B16" w14:textId="77777777" w:rsidR="00EB60C9" w:rsidRPr="006B0AFC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6B0AFC">
              <w:rPr>
                <w:rFonts w:asciiTheme="minorHAnsi" w:hAnsiTheme="minorHAnsi" w:cstheme="minorHAnsi"/>
                <w:szCs w:val="22"/>
                <w:lang w:val="en-US"/>
              </w:rPr>
              <w:t>I</w:t>
            </w:r>
            <w:r>
              <w:rPr>
                <w:rFonts w:asciiTheme="minorHAnsi" w:hAnsiTheme="minorHAnsi" w:cstheme="minorHAnsi"/>
                <w:szCs w:val="22"/>
                <w:lang w:val="en-US"/>
              </w:rPr>
              <w:t>d</w:t>
            </w:r>
          </w:p>
        </w:tc>
        <w:tc>
          <w:tcPr>
            <w:tcW w:w="4261" w:type="dxa"/>
            <w:shd w:val="clear" w:color="auto" w:fill="6C00C0"/>
            <w:vAlign w:val="center"/>
          </w:tcPr>
          <w:p w14:paraId="0F734880" w14:textId="77777777" w:rsidR="00EB60C9" w:rsidRPr="006B0AFC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Posición</w:t>
            </w:r>
          </w:p>
        </w:tc>
        <w:tc>
          <w:tcPr>
            <w:tcW w:w="4381" w:type="dxa"/>
            <w:shd w:val="clear" w:color="auto" w:fill="6C00C0"/>
          </w:tcPr>
          <w:p w14:paraId="54B11391" w14:textId="77777777" w:rsidR="00EB60C9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Cs w:val="22"/>
                <w:lang w:val="en-US"/>
              </w:rPr>
              <w:t>Descripción</w:t>
            </w:r>
          </w:p>
        </w:tc>
      </w:tr>
      <w:tr w:rsidR="00EB60C9" w:rsidRPr="006B0AFC" w14:paraId="3DA33D7A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1"/>
          <w:tblHeader/>
        </w:trPr>
        <w:tc>
          <w:tcPr>
            <w:tcW w:w="846" w:type="dxa"/>
            <w:shd w:val="clear" w:color="auto" w:fill="auto"/>
            <w:vAlign w:val="center"/>
          </w:tcPr>
          <w:p w14:paraId="7FEDE62A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REC-01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64A3D76F" w14:textId="77777777" w:rsidR="00EB60C9" w:rsidRPr="00A01081" w:rsidRDefault="00EB60C9" w:rsidP="005F50BB">
            <w:pPr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Jefe de Proyecto</w:t>
            </w:r>
          </w:p>
        </w:tc>
        <w:tc>
          <w:tcPr>
            <w:tcW w:w="4381" w:type="dxa"/>
            <w:shd w:val="clear" w:color="auto" w:fill="auto"/>
          </w:tcPr>
          <w:p w14:paraId="7C8CB907" w14:textId="77777777" w:rsidR="00EB60C9" w:rsidRPr="00A01081" w:rsidRDefault="00EB60C9" w:rsidP="006B78E4">
            <w:pPr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coordinar el equipo, gestionar el proyecto, interactuar con el cliente y aprobar los documento.</w:t>
            </w:r>
          </w:p>
        </w:tc>
      </w:tr>
      <w:tr w:rsidR="00EB60C9" w:rsidRPr="006B0AFC" w14:paraId="2E398115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3A7A3595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s-E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REC-02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7D665ACF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szCs w:val="22"/>
                <w:lang w:val="es-ES"/>
              </w:rPr>
            </w:pPr>
            <w:r w:rsidRPr="00A01081">
              <w:rPr>
                <w:rFonts w:asciiTheme="minorHAnsi" w:hAnsiTheme="minorHAnsi" w:cstheme="minorHAnsi"/>
                <w:b w:val="0"/>
                <w:szCs w:val="22"/>
              </w:rPr>
              <w:t>Arquitecto de la solución.</w:t>
            </w:r>
          </w:p>
        </w:tc>
        <w:tc>
          <w:tcPr>
            <w:tcW w:w="4381" w:type="dxa"/>
            <w:shd w:val="clear" w:color="auto" w:fill="auto"/>
          </w:tcPr>
          <w:p w14:paraId="5AB6B48E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Reponsable de idear a la solución y coordinar el desarrollo técnico.</w:t>
            </w:r>
          </w:p>
        </w:tc>
      </w:tr>
      <w:tr w:rsidR="00EB60C9" w:rsidRPr="006B0AFC" w14:paraId="1DAB2C28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5"/>
          <w:tblHeader/>
        </w:trPr>
        <w:tc>
          <w:tcPr>
            <w:tcW w:w="846" w:type="dxa"/>
            <w:shd w:val="clear" w:color="auto" w:fill="auto"/>
            <w:vAlign w:val="center"/>
          </w:tcPr>
          <w:p w14:paraId="6F19BFC5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s-E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REC-03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49DECACC" w14:textId="77777777" w:rsidR="00EB60C9" w:rsidRPr="00A01081" w:rsidRDefault="00EB60C9" w:rsidP="005F50BB">
            <w:pPr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Gestor de la Calidad y UX</w:t>
            </w:r>
          </w:p>
        </w:tc>
        <w:tc>
          <w:tcPr>
            <w:tcW w:w="4381" w:type="dxa"/>
            <w:shd w:val="clear" w:color="auto" w:fill="auto"/>
          </w:tcPr>
          <w:p w14:paraId="0316D30C" w14:textId="77777777" w:rsidR="00EB60C9" w:rsidRPr="00A01081" w:rsidRDefault="00EB60C9" w:rsidP="006B78E4">
            <w:pPr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revisar y garantizar la calidad del sistema y documentación, además de garantizar la calidad de UX y el branding.</w:t>
            </w:r>
          </w:p>
        </w:tc>
      </w:tr>
      <w:tr w:rsidR="00EB60C9" w:rsidRPr="006B0AFC" w14:paraId="207BD50B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4AC9C83C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vertAlign w:val="superscript"/>
                <w:lang w:val="es-E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REC-04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3A137E23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szCs w:val="22"/>
                <w:lang w:val="es-ES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Desarrollador Backend I</w:t>
            </w:r>
          </w:p>
        </w:tc>
        <w:tc>
          <w:tcPr>
            <w:tcW w:w="4381" w:type="dxa"/>
            <w:shd w:val="clear" w:color="auto" w:fill="auto"/>
          </w:tcPr>
          <w:p w14:paraId="18DAE47A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del desarrollo backend y integración del software.</w:t>
            </w:r>
          </w:p>
        </w:tc>
      </w:tr>
      <w:tr w:rsidR="00EB60C9" w:rsidRPr="006B0AFC" w14:paraId="457EEC39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49A8CDBA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REC-05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6BE94464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Desarrollador Backend II</w:t>
            </w:r>
          </w:p>
        </w:tc>
        <w:tc>
          <w:tcPr>
            <w:tcW w:w="4381" w:type="dxa"/>
            <w:shd w:val="clear" w:color="auto" w:fill="auto"/>
          </w:tcPr>
          <w:p w14:paraId="6EF198C7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la conexión con la base de datos y el tratamiento de los datos en backend.</w:t>
            </w:r>
          </w:p>
        </w:tc>
      </w:tr>
      <w:tr w:rsidR="00EB60C9" w:rsidRPr="006B0AFC" w14:paraId="7F1D6895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31393022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REC-06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79F851A1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Desarrollador Frontend I</w:t>
            </w:r>
          </w:p>
        </w:tc>
        <w:tc>
          <w:tcPr>
            <w:tcW w:w="4381" w:type="dxa"/>
            <w:shd w:val="clear" w:color="auto" w:fill="auto"/>
          </w:tcPr>
          <w:p w14:paraId="4660800E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 xml:space="preserve">Responsable del frontend y diseño de interfaces gráficas. </w:t>
            </w:r>
          </w:p>
        </w:tc>
      </w:tr>
      <w:tr w:rsidR="00EB60C9" w:rsidRPr="006B0AFC" w14:paraId="3A086444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2642119E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REC-07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4FAAAD0B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Desarrollador Frontend II</w:t>
            </w:r>
          </w:p>
        </w:tc>
        <w:tc>
          <w:tcPr>
            <w:tcW w:w="4381" w:type="dxa"/>
            <w:shd w:val="clear" w:color="auto" w:fill="auto"/>
          </w:tcPr>
          <w:p w14:paraId="61BD663F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presentar la información recibida de la conexión con el backend.</w:t>
            </w:r>
          </w:p>
        </w:tc>
      </w:tr>
      <w:tr w:rsidR="00EB60C9" w:rsidRPr="006B0AFC" w14:paraId="3DDC033F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6EFB5553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REC-08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3B053C13" w14:textId="77777777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Desarrollador Tester</w:t>
            </w:r>
          </w:p>
        </w:tc>
        <w:tc>
          <w:tcPr>
            <w:tcW w:w="4381" w:type="dxa"/>
            <w:shd w:val="clear" w:color="auto" w:fill="auto"/>
          </w:tcPr>
          <w:p w14:paraId="52DE8688" w14:textId="77777777" w:rsidR="00EB60C9" w:rsidRPr="00A01081" w:rsidRDefault="00EB60C9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realizar las pruebas de sistema, validación y unitarias. Responsable de revisar el código antes de subir a producción. El tester es reponsable de verificar el desarrollo de backend y frontend.</w:t>
            </w:r>
          </w:p>
        </w:tc>
      </w:tr>
      <w:tr w:rsidR="00EB60C9" w:rsidRPr="006B0AFC" w14:paraId="4BAEB8BC" w14:textId="77777777" w:rsidTr="00A01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</w:trPr>
        <w:tc>
          <w:tcPr>
            <w:tcW w:w="846" w:type="dxa"/>
            <w:shd w:val="clear" w:color="auto" w:fill="auto"/>
            <w:vAlign w:val="center"/>
          </w:tcPr>
          <w:p w14:paraId="3C755AAF" w14:textId="77777777" w:rsidR="00EB60C9" w:rsidRPr="00A01081" w:rsidRDefault="00EB60C9" w:rsidP="005F50BB">
            <w:pPr>
              <w:pStyle w:val="Texto"/>
              <w:spacing w:before="0" w:after="0"/>
              <w:jc w:val="center"/>
              <w:rPr>
                <w:rFonts w:cs="Arial"/>
                <w:b w:val="0"/>
                <w:sz w:val="18"/>
                <w:szCs w:val="18"/>
                <w:lang w:val="en-US"/>
              </w:rPr>
            </w:pPr>
            <w:r w:rsidRPr="00A01081">
              <w:rPr>
                <w:rFonts w:cs="Arial"/>
                <w:b w:val="0"/>
                <w:sz w:val="18"/>
                <w:szCs w:val="18"/>
                <w:lang w:val="en-US"/>
              </w:rPr>
              <w:t>REC-09</w:t>
            </w:r>
          </w:p>
        </w:tc>
        <w:tc>
          <w:tcPr>
            <w:tcW w:w="4261" w:type="dxa"/>
            <w:shd w:val="clear" w:color="auto" w:fill="auto"/>
            <w:vAlign w:val="center"/>
          </w:tcPr>
          <w:p w14:paraId="7D24BA65" w14:textId="09EF1901" w:rsidR="00EB60C9" w:rsidRPr="00A01081" w:rsidRDefault="00EB60C9" w:rsidP="006B78E4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Analista de Datos</w:t>
            </w:r>
          </w:p>
        </w:tc>
        <w:tc>
          <w:tcPr>
            <w:tcW w:w="4381" w:type="dxa"/>
            <w:shd w:val="clear" w:color="auto" w:fill="auto"/>
          </w:tcPr>
          <w:p w14:paraId="050FB832" w14:textId="77777777" w:rsidR="00EB60C9" w:rsidRPr="00A01081" w:rsidRDefault="00EB60C9" w:rsidP="005F50BB">
            <w:pPr>
              <w:pStyle w:val="Texto"/>
              <w:tabs>
                <w:tab w:val="left" w:pos="1005"/>
              </w:tabs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Responsable de diseñar el modelo de datos utilizado en el sistema, además de configurar y gestionar el acceso a la base de datos.</w:t>
            </w:r>
          </w:p>
          <w:p w14:paraId="471A013F" w14:textId="77777777" w:rsidR="00EB60C9" w:rsidRPr="00A01081" w:rsidRDefault="00EB60C9" w:rsidP="005F50BB">
            <w:pPr>
              <w:pStyle w:val="Texto"/>
              <w:tabs>
                <w:tab w:val="left" w:pos="1005"/>
              </w:tabs>
              <w:spacing w:before="0" w:after="0"/>
              <w:jc w:val="left"/>
              <w:rPr>
                <w:rFonts w:asciiTheme="minorHAnsi" w:hAnsiTheme="minorHAnsi" w:cstheme="minorHAnsi"/>
                <w:b w:val="0"/>
                <w:color w:val="000000"/>
                <w:szCs w:val="22"/>
              </w:rPr>
            </w:pPr>
            <w:r w:rsidRPr="00A01081">
              <w:rPr>
                <w:rFonts w:asciiTheme="minorHAnsi" w:hAnsiTheme="minorHAnsi" w:cstheme="minorHAnsi"/>
                <w:b w:val="0"/>
                <w:color w:val="000000"/>
                <w:szCs w:val="22"/>
              </w:rPr>
              <w:t>Trabajará junto al tester analizando el sistema a lo largo del desarrollo.</w:t>
            </w:r>
          </w:p>
        </w:tc>
      </w:tr>
    </w:tbl>
    <w:p w14:paraId="15CD1666" w14:textId="77777777" w:rsidR="00EB60C9" w:rsidRPr="00EB60C9" w:rsidRDefault="00EB60C9" w:rsidP="00DB0CAF">
      <w:pPr>
        <w:pStyle w:val="Texto"/>
        <w:rPr>
          <w:lang w:val="es-ES"/>
        </w:rPr>
      </w:pPr>
    </w:p>
    <w:p w14:paraId="1629D4F8" w14:textId="77777777" w:rsidR="00FA135F" w:rsidRDefault="00FA135F" w:rsidP="00DB0CAF">
      <w:pPr>
        <w:pStyle w:val="Texto"/>
        <w:rPr>
          <w:lang w:val="es-ES"/>
        </w:rPr>
      </w:pPr>
    </w:p>
    <w:p w14:paraId="52453689" w14:textId="77777777" w:rsidR="008B1574" w:rsidRDefault="008B1574" w:rsidP="00DB0CAF">
      <w:pPr>
        <w:pStyle w:val="Texto"/>
        <w:rPr>
          <w:lang w:val="es-ES"/>
        </w:rPr>
      </w:pPr>
    </w:p>
    <w:p w14:paraId="65F3F470" w14:textId="77777777" w:rsidR="008B1574" w:rsidRPr="00EB60C9" w:rsidRDefault="008B1574" w:rsidP="00DB0CAF">
      <w:pPr>
        <w:pStyle w:val="Texto"/>
        <w:rPr>
          <w:lang w:val="es-ES"/>
        </w:rPr>
      </w:pPr>
    </w:p>
    <w:p w14:paraId="45F86C19" w14:textId="06FC92C4" w:rsidR="00075750" w:rsidRDefault="00075750" w:rsidP="00075750">
      <w:pPr>
        <w:pStyle w:val="Ttulo2"/>
      </w:pPr>
      <w:bookmarkStart w:id="18" w:name="_Toc98794659"/>
      <w:r w:rsidRPr="00751390">
        <w:lastRenderedPageBreak/>
        <w:t>Herramientas, técnicas y métodos</w:t>
      </w:r>
      <w:bookmarkEnd w:id="18"/>
    </w:p>
    <w:p w14:paraId="25BBD83D" w14:textId="4C5F533A" w:rsidR="005E1B5E" w:rsidRPr="00470181" w:rsidRDefault="00F01915" w:rsidP="005E1B5E">
      <w:pPr>
        <w:pStyle w:val="Texto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Este</w:t>
      </w:r>
      <w:r w:rsidR="005E1B5E" w:rsidRPr="00470181">
        <w:rPr>
          <w:rFonts w:ascii="Arial" w:hAnsi="Arial" w:cs="Arial"/>
          <w:sz w:val="24"/>
          <w:szCs w:val="28"/>
          <w:lang w:val="es-ES"/>
        </w:rPr>
        <w:t xml:space="preserve"> desarrollo se basara en la utilización de un conjunto de herramientas para la realización de nuestra aplicación. </w:t>
      </w:r>
    </w:p>
    <w:p w14:paraId="32635ACD" w14:textId="77777777" w:rsidR="005E1B5E" w:rsidRPr="00470181" w:rsidRDefault="005E1B5E" w:rsidP="005E1B5E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Estas herramientas seran principalmente software, como PHP, HTML, Bootstrap, CSS, Javascript, jQuery, MySQL, XAMPP, servidor Apache, Chrome y Firefox, siendo la mayoría de estas lenguajes que utilizaremos para desarrollar nuestro programa. </w:t>
      </w:r>
    </w:p>
    <w:p w14:paraId="289F3E9E" w14:textId="1E7431E5" w:rsidR="005E1B5E" w:rsidRPr="00470181" w:rsidRDefault="005E1B5E" w:rsidP="005E1B5E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 xml:space="preserve">También tendremos despliegue de hardware, como una pantalla </w:t>
      </w:r>
      <w:r w:rsidR="001F3F73">
        <w:rPr>
          <w:rFonts w:ascii="Arial" w:hAnsi="Arial" w:cs="Arial"/>
          <w:sz w:val="24"/>
          <w:szCs w:val="28"/>
          <w:lang w:val="es-ES"/>
        </w:rPr>
        <w:t xml:space="preserve"> </w:t>
      </w:r>
      <w:r w:rsidR="001F3F73" w:rsidRPr="001F3F73">
        <w:rPr>
          <w:rFonts w:ascii="Arial" w:hAnsi="Arial" w:cs="Arial"/>
          <w:sz w:val="24"/>
          <w:szCs w:val="28"/>
          <w:lang w:val="es-ES"/>
        </w:rPr>
        <w:t xml:space="preserve">thin-film transistor </w:t>
      </w:r>
      <w:r w:rsidR="001F3F73">
        <w:rPr>
          <w:rFonts w:ascii="Arial" w:hAnsi="Arial" w:cs="Arial"/>
          <w:sz w:val="24"/>
          <w:szCs w:val="28"/>
          <w:lang w:val="es-ES"/>
        </w:rPr>
        <w:t>(</w:t>
      </w:r>
      <w:r w:rsidRPr="00470181">
        <w:rPr>
          <w:rFonts w:ascii="Arial" w:hAnsi="Arial" w:cs="Arial"/>
          <w:sz w:val="24"/>
          <w:szCs w:val="28"/>
          <w:lang w:val="es-ES"/>
        </w:rPr>
        <w:t>TFT</w:t>
      </w:r>
      <w:r w:rsidR="001F3F73">
        <w:rPr>
          <w:rFonts w:ascii="Arial" w:hAnsi="Arial" w:cs="Arial"/>
          <w:sz w:val="24"/>
          <w:szCs w:val="28"/>
          <w:lang w:val="es-ES"/>
        </w:rPr>
        <w:t>)</w:t>
      </w:r>
      <w:r w:rsidRPr="00470181">
        <w:rPr>
          <w:rFonts w:ascii="Arial" w:hAnsi="Arial" w:cs="Arial"/>
          <w:sz w:val="24"/>
          <w:szCs w:val="28"/>
          <w:lang w:val="es-ES"/>
        </w:rPr>
        <w:t xml:space="preserve"> de 75’’, dos barreras automáticas Came Card G3750 conectadas para mástiles, dos cámaras de visión infrarroja. Estas herramientas hardware servirán principalmente para el reconomiento y seguimiento de los vehículos y la visualización de los datos a tiempo real por pantalla.</w:t>
      </w:r>
    </w:p>
    <w:p w14:paraId="00320C91" w14:textId="77777777" w:rsidR="005E1B5E" w:rsidRPr="00470181" w:rsidRDefault="005E1B5E" w:rsidP="005E1B5E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470181">
        <w:rPr>
          <w:rFonts w:ascii="Arial" w:hAnsi="Arial" w:cs="Arial"/>
          <w:sz w:val="24"/>
          <w:szCs w:val="28"/>
          <w:lang w:val="es-ES"/>
        </w:rPr>
        <w:t>Para el desarrollo del sistema utilizaremos los estándares de la ESA, y para la definición del modulo legal, se utilizara como base la GDPR, como norma para la protección de dato europea.</w:t>
      </w:r>
    </w:p>
    <w:p w14:paraId="11207882" w14:textId="77777777" w:rsidR="005E1B5E" w:rsidRPr="005E1B5E" w:rsidRDefault="005E1B5E" w:rsidP="00DB0CAF">
      <w:pPr>
        <w:pStyle w:val="Texto"/>
        <w:rPr>
          <w:lang w:val="es-ES"/>
        </w:rPr>
      </w:pPr>
    </w:p>
    <w:p w14:paraId="3C05AD1B" w14:textId="77777777" w:rsidR="00075750" w:rsidRDefault="00751390" w:rsidP="00075750">
      <w:pPr>
        <w:pStyle w:val="Ttulo1"/>
        <w:rPr>
          <w:rFonts w:ascii="Arial" w:hAnsi="Arial"/>
          <w:color w:val="000000"/>
          <w:sz w:val="27"/>
          <w:szCs w:val="27"/>
        </w:rPr>
      </w:pPr>
      <w:bookmarkStart w:id="19" w:name="_Toc98794660"/>
      <w:r w:rsidRPr="00075750">
        <w:lastRenderedPageBreak/>
        <w:t>Procedimientos administrativos de verificación</w:t>
      </w:r>
      <w:bookmarkEnd w:id="19"/>
      <w:r w:rsidRPr="00751390">
        <w:rPr>
          <w:rFonts w:ascii="Arial" w:hAnsi="Arial"/>
          <w:color w:val="000000"/>
          <w:sz w:val="27"/>
          <w:szCs w:val="27"/>
        </w:rPr>
        <w:t xml:space="preserve">  </w:t>
      </w:r>
    </w:p>
    <w:p w14:paraId="56F8F207" w14:textId="1FF1E97E" w:rsidR="00075750" w:rsidRDefault="00075750" w:rsidP="00075750">
      <w:pPr>
        <w:pStyle w:val="Ttulo2"/>
      </w:pPr>
      <w:bookmarkStart w:id="20" w:name="_Toc98794661"/>
      <w:r w:rsidRPr="00751390">
        <w:t>Notificación y resolución de anomalías</w:t>
      </w:r>
      <w:bookmarkEnd w:id="20"/>
    </w:p>
    <w:p w14:paraId="75D692B8" w14:textId="4598D2C8" w:rsidR="00B7568D" w:rsidRDefault="00863D82" w:rsidP="00B7568D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ED5607">
        <w:rPr>
          <w:rFonts w:ascii="Arial" w:hAnsi="Arial" w:cs="Arial"/>
          <w:sz w:val="24"/>
          <w:szCs w:val="28"/>
          <w:lang w:val="es-ES"/>
        </w:rPr>
        <w:t xml:space="preserve">Como </w:t>
      </w:r>
      <w:r w:rsidR="00787ACA" w:rsidRPr="00ED5607">
        <w:rPr>
          <w:rFonts w:ascii="Arial" w:hAnsi="Arial" w:cs="Arial"/>
          <w:sz w:val="24"/>
          <w:szCs w:val="28"/>
          <w:lang w:val="es-ES"/>
        </w:rPr>
        <w:t>especificado</w:t>
      </w:r>
      <w:r w:rsidR="008E48AD" w:rsidRPr="00ED5607">
        <w:rPr>
          <w:rFonts w:ascii="Arial" w:hAnsi="Arial" w:cs="Arial"/>
          <w:sz w:val="24"/>
          <w:szCs w:val="28"/>
          <w:lang w:val="es-ES"/>
        </w:rPr>
        <w:t xml:space="preserve"> en el documento </w:t>
      </w:r>
      <w:r w:rsidR="002041E2" w:rsidRPr="002041E2">
        <w:rPr>
          <w:rFonts w:ascii="Arial" w:hAnsi="Arial" w:cs="Arial"/>
          <w:sz w:val="24"/>
          <w:szCs w:val="28"/>
          <w:lang w:val="es-ES"/>
        </w:rPr>
        <w:t>Software Configuration Management Plan</w:t>
      </w:r>
      <w:r w:rsidR="008E48AD" w:rsidRPr="00ED5607">
        <w:rPr>
          <w:rFonts w:ascii="Arial" w:hAnsi="Arial" w:cs="Arial"/>
          <w:sz w:val="24"/>
          <w:szCs w:val="28"/>
          <w:lang w:val="es-ES"/>
        </w:rPr>
        <w:t xml:space="preserve"> </w:t>
      </w:r>
      <w:r w:rsidR="002041E2">
        <w:rPr>
          <w:rFonts w:ascii="Arial" w:hAnsi="Arial" w:cs="Arial"/>
          <w:sz w:val="24"/>
          <w:szCs w:val="28"/>
          <w:lang w:val="es-ES"/>
        </w:rPr>
        <w:t>(</w:t>
      </w:r>
      <w:r w:rsidR="00F124AB" w:rsidRPr="00ED5607">
        <w:rPr>
          <w:rFonts w:ascii="Arial" w:hAnsi="Arial" w:cs="Arial"/>
          <w:sz w:val="24"/>
          <w:szCs w:val="28"/>
          <w:lang w:val="es-ES"/>
        </w:rPr>
        <w:t>SCMP</w:t>
      </w:r>
      <w:r w:rsidR="002041E2">
        <w:rPr>
          <w:rFonts w:ascii="Arial" w:hAnsi="Arial" w:cs="Arial"/>
          <w:sz w:val="24"/>
          <w:szCs w:val="28"/>
          <w:lang w:val="es-ES"/>
        </w:rPr>
        <w:t>)</w:t>
      </w:r>
      <w:r w:rsidR="00F124AB" w:rsidRPr="00ED5607">
        <w:rPr>
          <w:rFonts w:ascii="Arial" w:hAnsi="Arial" w:cs="Arial"/>
          <w:sz w:val="24"/>
          <w:szCs w:val="28"/>
          <w:lang w:val="es-ES"/>
        </w:rPr>
        <w:t xml:space="preserve"> </w:t>
      </w:r>
      <w:r w:rsidR="003C7EAC">
        <w:rPr>
          <w:rFonts w:ascii="Arial" w:hAnsi="Arial" w:cs="Arial"/>
          <w:sz w:val="24"/>
          <w:szCs w:val="28"/>
          <w:lang w:val="es-ES"/>
        </w:rPr>
        <w:t xml:space="preserve">[REF-07] </w:t>
      </w:r>
      <w:r w:rsidR="00F124AB" w:rsidRPr="00ED5607">
        <w:rPr>
          <w:rFonts w:ascii="Arial" w:hAnsi="Arial" w:cs="Arial"/>
          <w:sz w:val="24"/>
          <w:szCs w:val="28"/>
          <w:lang w:val="es-ES"/>
        </w:rPr>
        <w:t>en la sec</w:t>
      </w:r>
      <w:r w:rsidR="00ED5607" w:rsidRPr="00ED5607">
        <w:rPr>
          <w:rFonts w:ascii="Arial" w:hAnsi="Arial" w:cs="Arial"/>
          <w:sz w:val="24"/>
          <w:szCs w:val="28"/>
          <w:lang w:val="es-ES"/>
        </w:rPr>
        <w:t xml:space="preserve">ción 4.3.2 </w:t>
      </w:r>
      <w:r w:rsidR="00ED5607">
        <w:rPr>
          <w:rFonts w:ascii="Arial" w:hAnsi="Arial" w:cs="Arial"/>
          <w:sz w:val="24"/>
          <w:szCs w:val="28"/>
          <w:lang w:val="es-ES"/>
        </w:rPr>
        <w:t xml:space="preserve">el procedimiento estándar para realizar cambios y resolver anomalías </w:t>
      </w:r>
      <w:r w:rsidR="001929BB">
        <w:rPr>
          <w:rFonts w:ascii="Arial" w:hAnsi="Arial" w:cs="Arial"/>
          <w:sz w:val="24"/>
          <w:szCs w:val="28"/>
          <w:lang w:val="es-ES"/>
        </w:rPr>
        <w:t>dependerá del tipo de elemento de configuración, si es un documento deberá s</w:t>
      </w:r>
      <w:r w:rsidR="0047491F">
        <w:rPr>
          <w:rFonts w:ascii="Arial" w:hAnsi="Arial" w:cs="Arial"/>
          <w:sz w:val="24"/>
          <w:szCs w:val="28"/>
          <w:lang w:val="es-ES"/>
        </w:rPr>
        <w:t xml:space="preserve">eguir el procedimiento definido en el documento de SCMP </w:t>
      </w:r>
      <w:r w:rsidR="003C7EAC">
        <w:rPr>
          <w:rFonts w:ascii="Arial" w:hAnsi="Arial" w:cs="Arial"/>
          <w:sz w:val="24"/>
          <w:szCs w:val="28"/>
          <w:lang w:val="es-ES"/>
        </w:rPr>
        <w:t xml:space="preserve">[REF-07] </w:t>
      </w:r>
      <w:r w:rsidR="0047491F">
        <w:rPr>
          <w:rFonts w:ascii="Arial" w:hAnsi="Arial" w:cs="Arial"/>
          <w:sz w:val="24"/>
          <w:szCs w:val="28"/>
          <w:lang w:val="es-ES"/>
        </w:rPr>
        <w:t xml:space="preserve">donde se define la necesidad de utilizar un </w:t>
      </w:r>
      <w:r w:rsidR="0047491F" w:rsidRPr="0047491F">
        <w:rPr>
          <w:rFonts w:ascii="Arial" w:hAnsi="Arial" w:cs="Arial"/>
          <w:sz w:val="24"/>
          <w:szCs w:val="28"/>
          <w:lang w:val="es-ES"/>
        </w:rPr>
        <w:t>Formulario de Revisión de Discrepancia de Elementos (RDE)</w:t>
      </w:r>
      <w:r w:rsidR="0047491F">
        <w:rPr>
          <w:rFonts w:ascii="Arial" w:hAnsi="Arial" w:cs="Arial"/>
          <w:sz w:val="24"/>
          <w:szCs w:val="28"/>
          <w:lang w:val="es-ES"/>
        </w:rPr>
        <w:t xml:space="preserve">, que se encuentra anexado en este documento en </w:t>
      </w:r>
      <w:r w:rsidR="009C1573">
        <w:rPr>
          <w:rFonts w:ascii="Arial" w:hAnsi="Arial" w:cs="Arial"/>
          <w:sz w:val="24"/>
          <w:szCs w:val="28"/>
          <w:lang w:val="es-ES"/>
        </w:rPr>
        <w:t>(</w:t>
      </w:r>
      <w:hyperlink w:anchor="_Formulario_de_Revisión" w:history="1">
        <w:r w:rsidR="009C1573" w:rsidRPr="009C1573">
          <w:rPr>
            <w:rStyle w:val="Hipervnculo"/>
            <w:rFonts w:ascii="Arial" w:hAnsi="Arial" w:cs="Arial"/>
            <w:sz w:val="24"/>
            <w:szCs w:val="28"/>
            <w:lang w:val="es-ES"/>
          </w:rPr>
          <w:t>8.1</w:t>
        </w:r>
      </w:hyperlink>
      <w:r w:rsidR="009C1573">
        <w:rPr>
          <w:rFonts w:ascii="Arial" w:hAnsi="Arial" w:cs="Arial"/>
          <w:sz w:val="24"/>
          <w:szCs w:val="28"/>
          <w:lang w:val="es-ES"/>
        </w:rPr>
        <w:t xml:space="preserve">) donde se indica que informaciones debe tener y </w:t>
      </w:r>
      <w:r w:rsidR="004A593E">
        <w:rPr>
          <w:rFonts w:ascii="Arial" w:hAnsi="Arial" w:cs="Arial"/>
          <w:sz w:val="24"/>
          <w:szCs w:val="28"/>
          <w:lang w:val="es-ES"/>
        </w:rPr>
        <w:t>como se debe indicar el procedimiento de notificacion y resolución de anomalías.</w:t>
      </w:r>
      <w:r w:rsidR="000660AE">
        <w:rPr>
          <w:rFonts w:ascii="Arial" w:hAnsi="Arial" w:cs="Arial"/>
          <w:sz w:val="24"/>
          <w:szCs w:val="28"/>
          <w:lang w:val="es-ES"/>
        </w:rPr>
        <w:t xml:space="preserve"> En el caso que sea el código se creará una rama Bugfix/Hotfix dependiendo de que rama en cuestión </w:t>
      </w:r>
      <w:r w:rsidR="00537A87">
        <w:rPr>
          <w:rFonts w:ascii="Arial" w:hAnsi="Arial" w:cs="Arial"/>
          <w:sz w:val="24"/>
          <w:szCs w:val="28"/>
          <w:lang w:val="es-ES"/>
        </w:rPr>
        <w:t>debe ser modificada.</w:t>
      </w:r>
    </w:p>
    <w:p w14:paraId="59A218E5" w14:textId="18ADA5B9" w:rsidR="004A593E" w:rsidRDefault="004A593E" w:rsidP="00B7568D">
      <w:pPr>
        <w:pStyle w:val="Texto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Criterios de Activación del Proceso</w:t>
      </w:r>
      <w:r w:rsidR="00537A87">
        <w:rPr>
          <w:rFonts w:ascii="Arial" w:hAnsi="Arial" w:cs="Arial"/>
          <w:sz w:val="24"/>
          <w:szCs w:val="28"/>
          <w:lang w:val="es-ES"/>
        </w:rPr>
        <w:t xml:space="preserve"> de Resolución de Anomalías:</w:t>
      </w:r>
    </w:p>
    <w:p w14:paraId="262E3DF3" w14:textId="5B480929" w:rsidR="00537A87" w:rsidRDefault="002238F9" w:rsidP="00537A87">
      <w:pPr>
        <w:pStyle w:val="Texto"/>
        <w:numPr>
          <w:ilvl w:val="0"/>
          <w:numId w:val="36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El motivo del cambio d</w:t>
      </w:r>
      <w:r w:rsidR="00537A87">
        <w:rPr>
          <w:rFonts w:ascii="Arial" w:hAnsi="Arial" w:cs="Arial"/>
          <w:sz w:val="24"/>
          <w:szCs w:val="28"/>
          <w:lang w:val="es-ES"/>
        </w:rPr>
        <w:t xml:space="preserve">ebe </w:t>
      </w:r>
      <w:r w:rsidR="00FA32E9">
        <w:rPr>
          <w:rFonts w:ascii="Arial" w:hAnsi="Arial" w:cs="Arial"/>
          <w:sz w:val="24"/>
          <w:szCs w:val="28"/>
          <w:lang w:val="es-ES"/>
        </w:rPr>
        <w:t xml:space="preserve">ser </w:t>
      </w:r>
      <w:r w:rsidR="001D49E3">
        <w:rPr>
          <w:rFonts w:ascii="Arial" w:hAnsi="Arial" w:cs="Arial"/>
          <w:sz w:val="24"/>
          <w:szCs w:val="28"/>
          <w:lang w:val="es-ES"/>
        </w:rPr>
        <w:t>producto de</w:t>
      </w:r>
      <w:r>
        <w:rPr>
          <w:rFonts w:ascii="Arial" w:hAnsi="Arial" w:cs="Arial"/>
          <w:sz w:val="24"/>
          <w:szCs w:val="28"/>
          <w:lang w:val="es-ES"/>
        </w:rPr>
        <w:t xml:space="preserve"> un riesgo de alto nivel.</w:t>
      </w:r>
      <w:r w:rsidR="00537A87">
        <w:rPr>
          <w:rFonts w:ascii="Arial" w:hAnsi="Arial" w:cs="Arial"/>
          <w:sz w:val="24"/>
          <w:szCs w:val="28"/>
          <w:lang w:val="es-ES"/>
        </w:rPr>
        <w:t xml:space="preserve"> </w:t>
      </w:r>
      <w:r w:rsidR="001D49E3">
        <w:rPr>
          <w:rFonts w:ascii="Arial" w:hAnsi="Arial" w:cs="Arial"/>
          <w:sz w:val="24"/>
          <w:szCs w:val="28"/>
          <w:lang w:val="es-ES"/>
        </w:rPr>
        <w:t>(Debe de estar justificado)</w:t>
      </w:r>
    </w:p>
    <w:p w14:paraId="3E6FA1B4" w14:textId="6D674C3E" w:rsidR="001D49E3" w:rsidRDefault="006F5080" w:rsidP="00537A87">
      <w:pPr>
        <w:pStyle w:val="Texto"/>
        <w:numPr>
          <w:ilvl w:val="0"/>
          <w:numId w:val="36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Deben de </w:t>
      </w:r>
      <w:r w:rsidR="001D4D38">
        <w:rPr>
          <w:rFonts w:ascii="Arial" w:hAnsi="Arial" w:cs="Arial"/>
          <w:sz w:val="24"/>
          <w:szCs w:val="28"/>
          <w:lang w:val="es-ES"/>
        </w:rPr>
        <w:t xml:space="preserve">haber </w:t>
      </w:r>
      <w:r w:rsidR="007E2B92">
        <w:rPr>
          <w:rFonts w:ascii="Arial" w:hAnsi="Arial" w:cs="Arial"/>
          <w:sz w:val="24"/>
          <w:szCs w:val="28"/>
          <w:lang w:val="es-ES"/>
        </w:rPr>
        <w:t>más de una causa posible para la anomalía.</w:t>
      </w:r>
    </w:p>
    <w:p w14:paraId="1D186F0B" w14:textId="70861807" w:rsidR="007E2B92" w:rsidRDefault="00252150" w:rsidP="00537A87">
      <w:pPr>
        <w:pStyle w:val="Texto"/>
        <w:numPr>
          <w:ilvl w:val="0"/>
          <w:numId w:val="36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El cambio tiene que afectar a documentación</w:t>
      </w:r>
      <w:r w:rsidR="002C2EC4">
        <w:rPr>
          <w:rFonts w:ascii="Arial" w:hAnsi="Arial" w:cs="Arial"/>
          <w:sz w:val="24"/>
          <w:szCs w:val="28"/>
          <w:lang w:val="es-ES"/>
        </w:rPr>
        <w:t>/código</w:t>
      </w:r>
      <w:r>
        <w:rPr>
          <w:rFonts w:ascii="Arial" w:hAnsi="Arial" w:cs="Arial"/>
          <w:sz w:val="24"/>
          <w:szCs w:val="28"/>
          <w:lang w:val="es-ES"/>
        </w:rPr>
        <w:t xml:space="preserve"> estable</w:t>
      </w:r>
      <w:r w:rsidR="002C2EC4">
        <w:rPr>
          <w:rFonts w:ascii="Arial" w:hAnsi="Arial" w:cs="Arial"/>
          <w:sz w:val="24"/>
          <w:szCs w:val="28"/>
          <w:lang w:val="es-ES"/>
        </w:rPr>
        <w:t xml:space="preserve">, pues afecta a proveedores y a </w:t>
      </w:r>
      <w:r w:rsidR="00693014">
        <w:rPr>
          <w:rFonts w:ascii="Arial" w:hAnsi="Arial" w:cs="Arial"/>
          <w:sz w:val="24"/>
          <w:szCs w:val="28"/>
          <w:lang w:val="es-ES"/>
        </w:rPr>
        <w:t>clientes.</w:t>
      </w:r>
    </w:p>
    <w:p w14:paraId="1DCC9181" w14:textId="25AF58C0" w:rsidR="004A593E" w:rsidRDefault="00EE76A9" w:rsidP="00B7568D">
      <w:pPr>
        <w:pStyle w:val="Texto"/>
        <w:numPr>
          <w:ilvl w:val="0"/>
          <w:numId w:val="36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La discrepancia debe de ser </w:t>
      </w:r>
      <w:r w:rsidR="007022DC">
        <w:rPr>
          <w:rFonts w:ascii="Arial" w:hAnsi="Arial" w:cs="Arial"/>
          <w:sz w:val="24"/>
          <w:szCs w:val="28"/>
          <w:lang w:val="es-ES"/>
        </w:rPr>
        <w:t>posible de definirse (se debe conocer el problema)</w:t>
      </w:r>
      <w:r w:rsidR="00E122AB">
        <w:rPr>
          <w:rFonts w:ascii="Arial" w:hAnsi="Arial" w:cs="Arial"/>
          <w:sz w:val="24"/>
          <w:szCs w:val="28"/>
          <w:lang w:val="es-ES"/>
        </w:rPr>
        <w:t>.</w:t>
      </w:r>
    </w:p>
    <w:p w14:paraId="56FC6A7F" w14:textId="31DBB50B" w:rsidR="00E122AB" w:rsidRPr="007022DC" w:rsidRDefault="00E122AB" w:rsidP="00B7568D">
      <w:pPr>
        <w:pStyle w:val="Texto"/>
        <w:numPr>
          <w:ilvl w:val="0"/>
          <w:numId w:val="36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Se activará también si la anomalia afecta a la </w:t>
      </w:r>
      <w:r w:rsidR="008624BD">
        <w:rPr>
          <w:rFonts w:ascii="Arial" w:hAnsi="Arial" w:cs="Arial"/>
          <w:sz w:val="24"/>
          <w:szCs w:val="28"/>
          <w:lang w:val="es-ES"/>
        </w:rPr>
        <w:t>funcionalidad principal del sistema o a los requisitos.</w:t>
      </w:r>
    </w:p>
    <w:p w14:paraId="5C986C58" w14:textId="3D26CA16" w:rsidR="00075750" w:rsidRDefault="00075750" w:rsidP="00075750">
      <w:pPr>
        <w:pStyle w:val="Ttulo2"/>
      </w:pPr>
      <w:bookmarkStart w:id="21" w:name="_Toc98794662"/>
      <w:r w:rsidRPr="00751390">
        <w:t>Política de iteración de tareas</w:t>
      </w:r>
      <w:bookmarkEnd w:id="21"/>
    </w:p>
    <w:p w14:paraId="3E2FA34F" w14:textId="25A0E6A4" w:rsidR="007022DC" w:rsidRDefault="00E30624" w:rsidP="007022DC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E30624">
        <w:rPr>
          <w:rFonts w:ascii="Arial" w:hAnsi="Arial" w:cs="Arial"/>
          <w:sz w:val="24"/>
          <w:szCs w:val="28"/>
          <w:lang w:val="es-ES"/>
        </w:rPr>
        <w:t>Criterios para la repetición de tareas tras el proceso de resolución de anomalías</w:t>
      </w:r>
      <w:r>
        <w:rPr>
          <w:rFonts w:ascii="Arial" w:hAnsi="Arial" w:cs="Arial"/>
          <w:sz w:val="24"/>
          <w:szCs w:val="28"/>
          <w:lang w:val="es-ES"/>
        </w:rPr>
        <w:t>:</w:t>
      </w:r>
    </w:p>
    <w:p w14:paraId="701DE20E" w14:textId="01DD33A5" w:rsidR="00E30624" w:rsidRDefault="00E30624" w:rsidP="00E30624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el </w:t>
      </w:r>
      <w:r w:rsidR="003974C2">
        <w:rPr>
          <w:rFonts w:ascii="Arial" w:hAnsi="Arial" w:cs="Arial"/>
          <w:sz w:val="24"/>
          <w:szCs w:val="28"/>
          <w:lang w:val="es-ES"/>
        </w:rPr>
        <w:t xml:space="preserve">código se ve afectado, se deberán de ejecutar todos los tests realizados previamente para verificar que el </w:t>
      </w:r>
      <w:r w:rsidR="00173957">
        <w:rPr>
          <w:rFonts w:ascii="Arial" w:hAnsi="Arial" w:cs="Arial"/>
          <w:sz w:val="24"/>
          <w:szCs w:val="28"/>
          <w:lang w:val="es-ES"/>
        </w:rPr>
        <w:t xml:space="preserve">sistema sigue funcionando </w:t>
      </w:r>
      <w:r w:rsidR="00352B33">
        <w:rPr>
          <w:rFonts w:ascii="Arial" w:hAnsi="Arial" w:cs="Arial"/>
          <w:sz w:val="24"/>
          <w:szCs w:val="28"/>
          <w:lang w:val="es-ES"/>
        </w:rPr>
        <w:t>de la misma manera que antes del cambio.</w:t>
      </w:r>
    </w:p>
    <w:p w14:paraId="579965A8" w14:textId="07BC5B36" w:rsidR="00352B33" w:rsidRDefault="00352B33" w:rsidP="00E30624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Se deberán de revisar los documentos afectados</w:t>
      </w:r>
      <w:r w:rsidR="0045032C">
        <w:rPr>
          <w:rFonts w:ascii="Arial" w:hAnsi="Arial" w:cs="Arial"/>
          <w:sz w:val="24"/>
          <w:szCs w:val="28"/>
          <w:lang w:val="es-ES"/>
        </w:rPr>
        <w:t xml:space="preserve"> o que dependen del afectado</w:t>
      </w:r>
      <w:r>
        <w:rPr>
          <w:rFonts w:ascii="Arial" w:hAnsi="Arial" w:cs="Arial"/>
          <w:sz w:val="24"/>
          <w:szCs w:val="28"/>
          <w:lang w:val="es-ES"/>
        </w:rPr>
        <w:t xml:space="preserve"> para verificar que no haya inc</w:t>
      </w:r>
      <w:r w:rsidR="001E37C8">
        <w:rPr>
          <w:rFonts w:ascii="Arial" w:hAnsi="Arial" w:cs="Arial"/>
          <w:sz w:val="24"/>
          <w:szCs w:val="28"/>
          <w:lang w:val="es-ES"/>
        </w:rPr>
        <w:t>ongruencias que afecten a la coherencia del documento y sus apartados.</w:t>
      </w:r>
    </w:p>
    <w:p w14:paraId="1F0864A3" w14:textId="6C2F4A4E" w:rsidR="001E37C8" w:rsidRDefault="00EA6504" w:rsidP="00E30624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se ha realizado un cambio crítico se </w:t>
      </w:r>
      <w:r w:rsidR="00EB7594">
        <w:rPr>
          <w:rFonts w:ascii="Arial" w:hAnsi="Arial" w:cs="Arial"/>
          <w:sz w:val="24"/>
          <w:szCs w:val="28"/>
          <w:lang w:val="es-ES"/>
        </w:rPr>
        <w:t xml:space="preserve">deberán repetir las tareas relacionadas con el mismo cambio, debido a que puedan </w:t>
      </w:r>
      <w:r w:rsidR="004150B1">
        <w:rPr>
          <w:rFonts w:ascii="Arial" w:hAnsi="Arial" w:cs="Arial"/>
          <w:sz w:val="24"/>
          <w:szCs w:val="28"/>
          <w:lang w:val="es-ES"/>
        </w:rPr>
        <w:t>haber modificaciones importantes en la funcionalidad.</w:t>
      </w:r>
    </w:p>
    <w:p w14:paraId="29A6FBCD" w14:textId="23FAA877" w:rsidR="004150B1" w:rsidRPr="00E30624" w:rsidRDefault="004150B1" w:rsidP="00E30624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Se deberán documentar los cambios surgidos como consecuencia del cambio.</w:t>
      </w:r>
    </w:p>
    <w:p w14:paraId="0D1FDEBB" w14:textId="1AB07717" w:rsidR="00075750" w:rsidRDefault="00075750" w:rsidP="00075750">
      <w:pPr>
        <w:pStyle w:val="Ttulo2"/>
      </w:pPr>
      <w:bookmarkStart w:id="22" w:name="_Toc98794663"/>
      <w:r w:rsidRPr="00751390">
        <w:lastRenderedPageBreak/>
        <w:t>Política de desviación</w:t>
      </w:r>
      <w:bookmarkEnd w:id="22"/>
    </w:p>
    <w:p w14:paraId="5705498B" w14:textId="5C119D7D" w:rsidR="00A2330D" w:rsidRDefault="00CD00FD" w:rsidP="00A2330D">
      <w:pPr>
        <w:pStyle w:val="Texto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L</w:t>
      </w:r>
      <w:r w:rsidR="009570AF">
        <w:rPr>
          <w:rFonts w:ascii="Arial" w:hAnsi="Arial" w:cs="Arial"/>
          <w:sz w:val="24"/>
          <w:szCs w:val="28"/>
          <w:lang w:val="es-ES"/>
        </w:rPr>
        <w:t xml:space="preserve">os procedimientos a seguir en caso de desviación quedan definidos en el </w:t>
      </w:r>
      <w:r w:rsidR="00AA1C18">
        <w:rPr>
          <w:rFonts w:ascii="Arial" w:hAnsi="Arial" w:cs="Arial"/>
          <w:sz w:val="24"/>
          <w:szCs w:val="28"/>
          <w:lang w:val="es-ES"/>
        </w:rPr>
        <w:t xml:space="preserve">análisis de gestión de riesgos recogido en el </w:t>
      </w:r>
      <w:r w:rsidR="00776E18">
        <w:rPr>
          <w:rFonts w:ascii="Arial" w:hAnsi="Arial" w:cs="Arial"/>
          <w:sz w:val="24"/>
          <w:szCs w:val="28"/>
          <w:lang w:val="es-ES"/>
        </w:rPr>
        <w:t xml:space="preserve">apartado 3.3 del </w:t>
      </w:r>
      <w:r w:rsidR="00AA1C18">
        <w:rPr>
          <w:rFonts w:ascii="Arial" w:hAnsi="Arial" w:cs="Arial"/>
          <w:sz w:val="24"/>
          <w:szCs w:val="28"/>
          <w:lang w:val="es-ES"/>
        </w:rPr>
        <w:t>documento</w:t>
      </w:r>
      <w:r w:rsidR="002269DF">
        <w:rPr>
          <w:rFonts w:ascii="Arial" w:hAnsi="Arial" w:cs="Arial"/>
          <w:sz w:val="24"/>
          <w:szCs w:val="28"/>
          <w:lang w:val="es-ES"/>
        </w:rPr>
        <w:t xml:space="preserve"> SCMP</w:t>
      </w:r>
      <w:r w:rsidR="003C7EAC">
        <w:rPr>
          <w:rFonts w:ascii="Arial" w:hAnsi="Arial" w:cs="Arial"/>
          <w:sz w:val="24"/>
          <w:szCs w:val="28"/>
          <w:lang w:val="es-ES"/>
        </w:rPr>
        <w:t xml:space="preserve"> [REF-07]</w:t>
      </w:r>
      <w:r w:rsidR="00776E18">
        <w:rPr>
          <w:rFonts w:ascii="Arial" w:hAnsi="Arial" w:cs="Arial"/>
          <w:sz w:val="24"/>
          <w:szCs w:val="28"/>
          <w:lang w:val="es-ES"/>
        </w:rPr>
        <w:t>.</w:t>
      </w:r>
      <w:r w:rsidR="002269DF">
        <w:rPr>
          <w:rFonts w:ascii="Arial" w:hAnsi="Arial" w:cs="Arial"/>
          <w:sz w:val="24"/>
          <w:szCs w:val="28"/>
          <w:lang w:val="es-ES"/>
        </w:rPr>
        <w:t xml:space="preserve"> </w:t>
      </w:r>
      <w:r w:rsidR="00776E18">
        <w:rPr>
          <w:rFonts w:ascii="Arial" w:hAnsi="Arial" w:cs="Arial"/>
          <w:sz w:val="24"/>
          <w:szCs w:val="28"/>
          <w:lang w:val="es-ES"/>
        </w:rPr>
        <w:t>A continuación, se</w:t>
      </w:r>
      <w:r w:rsidR="00917FD1">
        <w:rPr>
          <w:rFonts w:ascii="Arial" w:hAnsi="Arial" w:cs="Arial"/>
          <w:sz w:val="24"/>
          <w:szCs w:val="28"/>
          <w:lang w:val="es-ES"/>
        </w:rPr>
        <w:t xml:space="preserve"> </w:t>
      </w:r>
      <w:r w:rsidR="00D13666">
        <w:rPr>
          <w:rFonts w:ascii="Arial" w:hAnsi="Arial" w:cs="Arial"/>
          <w:sz w:val="24"/>
          <w:szCs w:val="28"/>
          <w:lang w:val="es-ES"/>
        </w:rPr>
        <w:t xml:space="preserve">definen las políticas de desviación de FeedEx en </w:t>
      </w:r>
      <w:r w:rsidR="006274C8">
        <w:rPr>
          <w:rFonts w:ascii="Arial" w:hAnsi="Arial" w:cs="Arial"/>
          <w:sz w:val="24"/>
          <w:szCs w:val="28"/>
          <w:lang w:val="es-ES"/>
        </w:rPr>
        <w:t>todos sus proyectos:</w:t>
      </w:r>
    </w:p>
    <w:p w14:paraId="1CF28E86" w14:textId="0E07DC85" w:rsidR="001329FB" w:rsidRDefault="001329FB" w:rsidP="00A2330D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se </w:t>
      </w:r>
      <w:r w:rsidR="005976BD">
        <w:rPr>
          <w:rFonts w:ascii="Arial" w:hAnsi="Arial" w:cs="Arial"/>
          <w:sz w:val="24"/>
          <w:szCs w:val="28"/>
          <w:lang w:val="es-ES"/>
        </w:rPr>
        <w:t xml:space="preserve">produce una desviación </w:t>
      </w:r>
      <w:r w:rsidR="005546F8">
        <w:rPr>
          <w:rFonts w:ascii="Arial" w:hAnsi="Arial" w:cs="Arial"/>
          <w:sz w:val="24"/>
          <w:szCs w:val="28"/>
          <w:lang w:val="es-ES"/>
        </w:rPr>
        <w:t xml:space="preserve">en el periodo de desarrollo del software se </w:t>
      </w:r>
      <w:r w:rsidR="00FA3FB9">
        <w:rPr>
          <w:rFonts w:ascii="Arial" w:hAnsi="Arial" w:cs="Arial"/>
          <w:sz w:val="24"/>
          <w:szCs w:val="28"/>
          <w:lang w:val="es-ES"/>
        </w:rPr>
        <w:t xml:space="preserve">requerirá que </w:t>
      </w:r>
      <w:r w:rsidR="00AB7F98">
        <w:rPr>
          <w:rFonts w:ascii="Arial" w:hAnsi="Arial" w:cs="Arial"/>
          <w:sz w:val="24"/>
          <w:szCs w:val="28"/>
          <w:lang w:val="es-ES"/>
        </w:rPr>
        <w:t xml:space="preserve">autorización por parte del jefe de proyecto, quien será encargado de </w:t>
      </w:r>
      <w:r w:rsidR="00B576E5">
        <w:rPr>
          <w:rFonts w:ascii="Arial" w:hAnsi="Arial" w:cs="Arial"/>
          <w:sz w:val="24"/>
          <w:szCs w:val="28"/>
          <w:lang w:val="es-ES"/>
        </w:rPr>
        <w:t xml:space="preserve">planificar de nuevo </w:t>
      </w:r>
      <w:r w:rsidR="00856F8E">
        <w:rPr>
          <w:rFonts w:ascii="Arial" w:hAnsi="Arial" w:cs="Arial"/>
          <w:sz w:val="24"/>
          <w:szCs w:val="28"/>
          <w:lang w:val="es-ES"/>
        </w:rPr>
        <w:t xml:space="preserve">las tareas dependientes o no en función </w:t>
      </w:r>
      <w:r w:rsidR="00765177">
        <w:rPr>
          <w:rFonts w:ascii="Arial" w:hAnsi="Arial" w:cs="Arial"/>
          <w:sz w:val="24"/>
          <w:szCs w:val="28"/>
          <w:lang w:val="es-ES"/>
        </w:rPr>
        <w:t>de las necesi</w:t>
      </w:r>
      <w:r w:rsidR="00C7307E">
        <w:rPr>
          <w:rFonts w:ascii="Arial" w:hAnsi="Arial" w:cs="Arial"/>
          <w:sz w:val="24"/>
          <w:szCs w:val="28"/>
          <w:lang w:val="es-ES"/>
        </w:rPr>
        <w:t>dades y plazos.</w:t>
      </w:r>
    </w:p>
    <w:p w14:paraId="44105015" w14:textId="2DF044B7" w:rsidR="00C7307E" w:rsidRDefault="00C7307E" w:rsidP="00A2330D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se produce una desviación en los requisitos </w:t>
      </w:r>
      <w:r w:rsidR="004B2AD5">
        <w:rPr>
          <w:rFonts w:ascii="Arial" w:hAnsi="Arial" w:cs="Arial"/>
          <w:sz w:val="24"/>
          <w:szCs w:val="28"/>
          <w:lang w:val="es-ES"/>
        </w:rPr>
        <w:t xml:space="preserve">que repercute directamente en los </w:t>
      </w:r>
      <w:r w:rsidR="00BB4205">
        <w:rPr>
          <w:rFonts w:ascii="Arial" w:hAnsi="Arial" w:cs="Arial"/>
          <w:sz w:val="24"/>
          <w:szCs w:val="28"/>
          <w:lang w:val="es-ES"/>
        </w:rPr>
        <w:t xml:space="preserve">requerimientos del cliente, se deberá contactar con el cliente. </w:t>
      </w:r>
      <w:r w:rsidR="00667A9F">
        <w:rPr>
          <w:rFonts w:ascii="Arial" w:hAnsi="Arial" w:cs="Arial"/>
          <w:sz w:val="24"/>
          <w:szCs w:val="28"/>
          <w:lang w:val="es-ES"/>
        </w:rPr>
        <w:t>El jefe del proyecto</w:t>
      </w:r>
      <w:r w:rsidR="00A90F93">
        <w:rPr>
          <w:rFonts w:ascii="Arial" w:hAnsi="Arial" w:cs="Arial"/>
          <w:sz w:val="24"/>
          <w:szCs w:val="28"/>
          <w:lang w:val="es-ES"/>
        </w:rPr>
        <w:t>,</w:t>
      </w:r>
      <w:r w:rsidR="00667A9F">
        <w:rPr>
          <w:rFonts w:ascii="Arial" w:hAnsi="Arial" w:cs="Arial"/>
          <w:sz w:val="24"/>
          <w:szCs w:val="28"/>
          <w:lang w:val="es-ES"/>
        </w:rPr>
        <w:t xml:space="preserve"> junto con el resto del equipo</w:t>
      </w:r>
      <w:r w:rsidR="00A90F93">
        <w:rPr>
          <w:rFonts w:ascii="Arial" w:hAnsi="Arial" w:cs="Arial"/>
          <w:sz w:val="24"/>
          <w:szCs w:val="28"/>
          <w:lang w:val="es-ES"/>
        </w:rPr>
        <w:t>,</w:t>
      </w:r>
      <w:r w:rsidR="00667A9F">
        <w:rPr>
          <w:rFonts w:ascii="Arial" w:hAnsi="Arial" w:cs="Arial"/>
          <w:sz w:val="24"/>
          <w:szCs w:val="28"/>
          <w:lang w:val="es-ES"/>
        </w:rPr>
        <w:t xml:space="preserve"> </w:t>
      </w:r>
      <w:r w:rsidR="004057E3">
        <w:rPr>
          <w:rFonts w:ascii="Arial" w:hAnsi="Arial" w:cs="Arial"/>
          <w:sz w:val="24"/>
          <w:szCs w:val="28"/>
          <w:lang w:val="es-ES"/>
        </w:rPr>
        <w:t xml:space="preserve">analizara la situación y </w:t>
      </w:r>
      <w:r w:rsidR="005A4339">
        <w:rPr>
          <w:rFonts w:ascii="Arial" w:hAnsi="Arial" w:cs="Arial"/>
          <w:sz w:val="24"/>
          <w:szCs w:val="28"/>
          <w:lang w:val="es-ES"/>
        </w:rPr>
        <w:t xml:space="preserve">los responsables de proyecto tomaran la decisión más oportuna </w:t>
      </w:r>
      <w:r w:rsidR="00F71F58">
        <w:rPr>
          <w:rFonts w:ascii="Arial" w:hAnsi="Arial" w:cs="Arial"/>
          <w:sz w:val="24"/>
          <w:szCs w:val="28"/>
          <w:lang w:val="es-ES"/>
        </w:rPr>
        <w:t xml:space="preserve">siempre de forma </w:t>
      </w:r>
      <w:r w:rsidR="000A6DB9">
        <w:rPr>
          <w:rFonts w:ascii="Arial" w:hAnsi="Arial" w:cs="Arial"/>
          <w:sz w:val="24"/>
          <w:szCs w:val="28"/>
          <w:lang w:val="es-ES"/>
        </w:rPr>
        <w:t xml:space="preserve">favorable a lo indicado por cliente tras su consulta. </w:t>
      </w:r>
      <w:r w:rsidR="006274C8">
        <w:rPr>
          <w:rFonts w:ascii="Arial" w:hAnsi="Arial" w:cs="Arial"/>
          <w:sz w:val="24"/>
          <w:szCs w:val="28"/>
          <w:lang w:val="es-ES"/>
        </w:rPr>
        <w:t xml:space="preserve">Finalmente, se adecuarán </w:t>
      </w:r>
      <w:r w:rsidR="00C923A1">
        <w:rPr>
          <w:rFonts w:ascii="Arial" w:hAnsi="Arial" w:cs="Arial"/>
          <w:sz w:val="24"/>
          <w:szCs w:val="28"/>
          <w:lang w:val="es-ES"/>
        </w:rPr>
        <w:t>los requisitos afectados.</w:t>
      </w:r>
    </w:p>
    <w:p w14:paraId="287A0D4D" w14:textId="0CE1E2A0" w:rsidR="00A2330D" w:rsidRDefault="00A2330D" w:rsidP="00A2330D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S</w:t>
      </w:r>
      <w:r w:rsidR="00C923A1">
        <w:rPr>
          <w:rFonts w:ascii="Arial" w:hAnsi="Arial" w:cs="Arial"/>
          <w:sz w:val="24"/>
          <w:szCs w:val="28"/>
          <w:lang w:val="es-ES"/>
        </w:rPr>
        <w:t xml:space="preserve">i se produce una desviación en cualquiera de </w:t>
      </w:r>
      <w:r w:rsidR="003C2EBD">
        <w:rPr>
          <w:rFonts w:ascii="Arial" w:hAnsi="Arial" w:cs="Arial"/>
          <w:sz w:val="24"/>
          <w:szCs w:val="28"/>
          <w:lang w:val="es-ES"/>
        </w:rPr>
        <w:t xml:space="preserve">los documentos recogidos en </w:t>
      </w:r>
      <w:r w:rsidR="007E58B0">
        <w:rPr>
          <w:rFonts w:ascii="Arial" w:hAnsi="Arial" w:cs="Arial"/>
          <w:sz w:val="24"/>
          <w:szCs w:val="28"/>
          <w:lang w:val="es-ES"/>
        </w:rPr>
        <w:t xml:space="preserve">el proceso </w:t>
      </w:r>
      <w:r w:rsidR="00B6465F">
        <w:rPr>
          <w:rFonts w:ascii="Arial" w:hAnsi="Arial" w:cs="Arial"/>
          <w:sz w:val="24"/>
          <w:szCs w:val="28"/>
          <w:lang w:val="es-ES"/>
        </w:rPr>
        <w:t xml:space="preserve">previo al desarrollo del proyecto </w:t>
      </w:r>
      <w:r w:rsidR="005556D2">
        <w:rPr>
          <w:rFonts w:ascii="Arial" w:hAnsi="Arial" w:cs="Arial"/>
          <w:sz w:val="24"/>
          <w:szCs w:val="28"/>
          <w:lang w:val="es-ES"/>
        </w:rPr>
        <w:t xml:space="preserve">que han sido aprobados por el cliente, por el jefe de proyecto, o por ambos; se </w:t>
      </w:r>
      <w:r w:rsidR="006C6FC9" w:rsidRPr="006C6FC9">
        <w:rPr>
          <w:rFonts w:ascii="Arial" w:hAnsi="Arial" w:cs="Arial"/>
          <w:sz w:val="24"/>
          <w:szCs w:val="28"/>
          <w:lang w:val="es-ES"/>
        </w:rPr>
        <w:t>analizara la situación y los responsables de proyecto tomaran la decisión más oportuna</w:t>
      </w:r>
      <w:r w:rsidR="00951EA2">
        <w:rPr>
          <w:rFonts w:ascii="Arial" w:hAnsi="Arial" w:cs="Arial"/>
          <w:sz w:val="24"/>
          <w:szCs w:val="28"/>
          <w:lang w:val="es-ES"/>
        </w:rPr>
        <w:t xml:space="preserve"> y favorable para ambas partes.</w:t>
      </w:r>
    </w:p>
    <w:p w14:paraId="6D5D170A" w14:textId="2F625166" w:rsidR="00A2330D" w:rsidRDefault="00A2330D" w:rsidP="00A2330D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</w:t>
      </w:r>
      <w:r w:rsidR="00A41506">
        <w:rPr>
          <w:rFonts w:ascii="Arial" w:hAnsi="Arial" w:cs="Arial"/>
          <w:sz w:val="24"/>
          <w:szCs w:val="28"/>
          <w:lang w:val="es-ES"/>
        </w:rPr>
        <w:t xml:space="preserve">se produce una desviación en </w:t>
      </w:r>
      <w:r w:rsidR="008C206B">
        <w:rPr>
          <w:rFonts w:ascii="Arial" w:hAnsi="Arial" w:cs="Arial"/>
          <w:sz w:val="24"/>
          <w:szCs w:val="28"/>
          <w:lang w:val="es-ES"/>
        </w:rPr>
        <w:t>el plazo de entrega final</w:t>
      </w:r>
      <w:r w:rsidR="00892FB0">
        <w:rPr>
          <w:rFonts w:ascii="Arial" w:hAnsi="Arial" w:cs="Arial"/>
          <w:sz w:val="24"/>
          <w:szCs w:val="28"/>
          <w:lang w:val="es-ES"/>
        </w:rPr>
        <w:t xml:space="preserve">, FeedEx se responsabilizará </w:t>
      </w:r>
      <w:r w:rsidR="004A4843">
        <w:rPr>
          <w:rFonts w:ascii="Arial" w:hAnsi="Arial" w:cs="Arial"/>
          <w:sz w:val="24"/>
          <w:szCs w:val="28"/>
          <w:lang w:val="es-ES"/>
        </w:rPr>
        <w:t xml:space="preserve">de forma proporcional según lo indicado en la oferta del proyecto y las políticas de exención de responsabilidad </w:t>
      </w:r>
      <w:r w:rsidR="002228C5">
        <w:rPr>
          <w:rFonts w:ascii="Arial" w:hAnsi="Arial" w:cs="Arial"/>
          <w:sz w:val="24"/>
          <w:szCs w:val="28"/>
          <w:lang w:val="es-ES"/>
        </w:rPr>
        <w:t>disponibles en nuestra web.</w:t>
      </w:r>
    </w:p>
    <w:p w14:paraId="21AA2291" w14:textId="7E064D18" w:rsidR="00172E6C" w:rsidRDefault="00172E6C" w:rsidP="00A2330D">
      <w:pPr>
        <w:pStyle w:val="Texto"/>
        <w:numPr>
          <w:ilvl w:val="0"/>
          <w:numId w:val="37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Si se produce una desviación en los plazos de pago por parte del </w:t>
      </w:r>
      <w:r w:rsidR="00A6380D">
        <w:rPr>
          <w:rFonts w:ascii="Arial" w:hAnsi="Arial" w:cs="Arial"/>
          <w:sz w:val="24"/>
          <w:szCs w:val="28"/>
          <w:lang w:val="es-ES"/>
        </w:rPr>
        <w:t xml:space="preserve">cliente se </w:t>
      </w:r>
      <w:r w:rsidR="003C0F18">
        <w:rPr>
          <w:rFonts w:ascii="Arial" w:hAnsi="Arial" w:cs="Arial"/>
          <w:sz w:val="24"/>
          <w:szCs w:val="28"/>
          <w:lang w:val="es-ES"/>
        </w:rPr>
        <w:t xml:space="preserve">tratara de </w:t>
      </w:r>
      <w:r w:rsidR="00507E2B">
        <w:rPr>
          <w:rFonts w:ascii="Arial" w:hAnsi="Arial" w:cs="Arial"/>
          <w:sz w:val="24"/>
          <w:szCs w:val="28"/>
          <w:lang w:val="es-ES"/>
        </w:rPr>
        <w:t xml:space="preserve">llegar a un acuerdo </w:t>
      </w:r>
      <w:r w:rsidR="008E4289">
        <w:rPr>
          <w:rFonts w:ascii="Arial" w:hAnsi="Arial" w:cs="Arial"/>
          <w:sz w:val="24"/>
          <w:szCs w:val="28"/>
          <w:lang w:val="es-ES"/>
        </w:rPr>
        <w:t>favorable tanto para FeedEx como para el cliente</w:t>
      </w:r>
    </w:p>
    <w:p w14:paraId="5FADA0A6" w14:textId="3F169B56" w:rsidR="008B1DE0" w:rsidRDefault="008E4289" w:rsidP="00A2330D">
      <w:pPr>
        <w:pStyle w:val="Texto"/>
        <w:rPr>
          <w:rStyle w:val="textlayer--absolute"/>
          <w:rFonts w:ascii="Arial" w:hAnsi="Arial" w:cs="Arial"/>
          <w:sz w:val="25"/>
          <w:szCs w:val="25"/>
          <w:highlight w:val="yellow"/>
          <w:shd w:val="clear" w:color="auto" w:fill="F2F2F2"/>
        </w:rPr>
      </w:pPr>
      <w:r>
        <w:rPr>
          <w:rFonts w:ascii="Arial" w:hAnsi="Arial" w:cs="Arial"/>
          <w:sz w:val="24"/>
          <w:szCs w:val="28"/>
          <w:lang w:val="es-ES"/>
        </w:rPr>
        <w:t xml:space="preserve">Todas las desviaciones quedaran </w:t>
      </w:r>
      <w:r w:rsidR="00B215D1">
        <w:rPr>
          <w:rFonts w:ascii="Arial" w:hAnsi="Arial" w:cs="Arial"/>
          <w:sz w:val="24"/>
          <w:szCs w:val="28"/>
          <w:lang w:val="es-ES"/>
        </w:rPr>
        <w:t xml:space="preserve">reflejadas en un documento vivo que podrá solicitar el cliente </w:t>
      </w:r>
      <w:r w:rsidR="003302C3">
        <w:rPr>
          <w:rFonts w:ascii="Arial" w:hAnsi="Arial" w:cs="Arial"/>
          <w:sz w:val="24"/>
          <w:szCs w:val="28"/>
          <w:lang w:val="es-ES"/>
        </w:rPr>
        <w:t xml:space="preserve">y que se incorporara </w:t>
      </w:r>
      <w:r w:rsidR="00E5648D">
        <w:rPr>
          <w:rFonts w:ascii="Arial" w:hAnsi="Arial" w:cs="Arial"/>
          <w:sz w:val="24"/>
          <w:szCs w:val="28"/>
          <w:lang w:val="es-ES"/>
        </w:rPr>
        <w:t>siguiendo proceso de anonimización</w:t>
      </w:r>
      <w:r w:rsidR="002A1587">
        <w:rPr>
          <w:rFonts w:ascii="Arial" w:hAnsi="Arial" w:cs="Arial"/>
          <w:sz w:val="24"/>
          <w:szCs w:val="28"/>
          <w:lang w:val="es-ES"/>
        </w:rPr>
        <w:t xml:space="preserve"> </w:t>
      </w:r>
      <w:r w:rsidR="00E5648D">
        <w:rPr>
          <w:rFonts w:ascii="Arial" w:hAnsi="Arial" w:cs="Arial"/>
          <w:sz w:val="24"/>
          <w:szCs w:val="28"/>
          <w:lang w:val="es-ES"/>
        </w:rPr>
        <w:t>al registro</w:t>
      </w:r>
      <w:r w:rsidR="003302C3">
        <w:rPr>
          <w:rFonts w:ascii="Arial" w:hAnsi="Arial" w:cs="Arial"/>
          <w:sz w:val="24"/>
          <w:szCs w:val="28"/>
          <w:lang w:val="es-ES"/>
        </w:rPr>
        <w:t xml:space="preserve"> de FeedEx</w:t>
      </w:r>
      <w:r w:rsidR="00C22A30">
        <w:rPr>
          <w:rFonts w:ascii="Arial" w:hAnsi="Arial" w:cs="Arial"/>
          <w:sz w:val="24"/>
          <w:szCs w:val="28"/>
          <w:lang w:val="es-ES"/>
        </w:rPr>
        <w:t>.</w:t>
      </w:r>
    </w:p>
    <w:p w14:paraId="43082A83" w14:textId="2B53B317" w:rsidR="00075750" w:rsidRDefault="00075750" w:rsidP="00075750">
      <w:pPr>
        <w:pStyle w:val="Ttulo2"/>
      </w:pPr>
      <w:bookmarkStart w:id="23" w:name="_Toc98794664"/>
      <w:r w:rsidRPr="00751390">
        <w:t>Procedimientos de control</w:t>
      </w:r>
      <w:bookmarkEnd w:id="23"/>
    </w:p>
    <w:p w14:paraId="69BC7205" w14:textId="448AAA38" w:rsidR="004A2149" w:rsidRPr="004A2149" w:rsidRDefault="004A2149" w:rsidP="004A2149">
      <w:pPr>
        <w:pStyle w:val="Texto"/>
        <w:rPr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Para asegurar la integridad del proyecto </w:t>
      </w:r>
      <w:r w:rsidR="00F01D2C">
        <w:rPr>
          <w:rFonts w:ascii="Arial" w:hAnsi="Arial" w:cs="Arial"/>
          <w:sz w:val="24"/>
          <w:szCs w:val="28"/>
          <w:lang w:val="es-ES"/>
        </w:rPr>
        <w:t xml:space="preserve">y su correcta ejecución se </w:t>
      </w:r>
      <w:r w:rsidR="00F55163">
        <w:rPr>
          <w:rFonts w:ascii="Arial" w:hAnsi="Arial" w:cs="Arial"/>
          <w:sz w:val="24"/>
          <w:szCs w:val="28"/>
          <w:lang w:val="es-ES"/>
        </w:rPr>
        <w:t>seguirán los procedimientos de control periódicos habituales de FeedEx en función de los cargos definidos para cada proyecto en correspondencia con las necesidades del mismo.</w:t>
      </w:r>
    </w:p>
    <w:p w14:paraId="38D9288B" w14:textId="2F71F0E2" w:rsidR="00075750" w:rsidRDefault="00075750" w:rsidP="00075750">
      <w:pPr>
        <w:pStyle w:val="Ttulo2"/>
      </w:pPr>
      <w:bookmarkStart w:id="24" w:name="_Toc98794665"/>
      <w:r w:rsidRPr="00751390">
        <w:t>Normas, prácticas y convenciones</w:t>
      </w:r>
      <w:bookmarkEnd w:id="24"/>
    </w:p>
    <w:p w14:paraId="07B09788" w14:textId="4B5FA5F4" w:rsidR="005E01E5" w:rsidRDefault="005E01E5" w:rsidP="00944E7A">
      <w:pPr>
        <w:pStyle w:val="Texto"/>
        <w:rPr>
          <w:rStyle w:val="textlayer--absolute"/>
          <w:rFonts w:ascii="Arial" w:hAnsi="Arial" w:cs="Arial"/>
          <w:sz w:val="25"/>
          <w:szCs w:val="25"/>
          <w:highlight w:val="yellow"/>
          <w:shd w:val="clear" w:color="auto" w:fill="F2F2F2"/>
        </w:rPr>
      </w:pPr>
      <w:r>
        <w:rPr>
          <w:rFonts w:ascii="Arial" w:hAnsi="Arial" w:cs="Arial"/>
          <w:sz w:val="24"/>
          <w:szCs w:val="28"/>
          <w:lang w:val="es-ES"/>
        </w:rPr>
        <w:t>La empresa</w:t>
      </w:r>
      <w:r w:rsidR="00A470B8">
        <w:rPr>
          <w:rFonts w:ascii="Arial" w:hAnsi="Arial" w:cs="Arial"/>
          <w:sz w:val="24"/>
          <w:szCs w:val="28"/>
          <w:lang w:val="es-ES"/>
        </w:rPr>
        <w:t xml:space="preserve"> </w:t>
      </w:r>
      <w:r>
        <w:rPr>
          <w:rFonts w:ascii="Arial" w:hAnsi="Arial" w:cs="Arial"/>
          <w:sz w:val="24"/>
          <w:szCs w:val="28"/>
          <w:lang w:val="es-ES"/>
        </w:rPr>
        <w:t xml:space="preserve">FeedEx garantiza el cumplimiento de todos los estándares </w:t>
      </w:r>
      <w:r w:rsidR="00AB554D">
        <w:rPr>
          <w:rFonts w:ascii="Arial" w:hAnsi="Arial" w:cs="Arial"/>
          <w:sz w:val="24"/>
          <w:szCs w:val="28"/>
          <w:lang w:val="es-ES"/>
        </w:rPr>
        <w:t xml:space="preserve">gubernamentales para el desarrollo de proyectos software y el tratamiento de información </w:t>
      </w:r>
      <w:r w:rsidR="00AF7DF6">
        <w:rPr>
          <w:rFonts w:ascii="Arial" w:hAnsi="Arial" w:cs="Arial"/>
          <w:sz w:val="24"/>
          <w:szCs w:val="28"/>
          <w:lang w:val="es-ES"/>
        </w:rPr>
        <w:t xml:space="preserve">confidencial. </w:t>
      </w:r>
      <w:r w:rsidR="000F0648">
        <w:rPr>
          <w:rFonts w:ascii="Arial" w:hAnsi="Arial" w:cs="Arial"/>
          <w:sz w:val="24"/>
          <w:szCs w:val="28"/>
          <w:lang w:val="es-ES"/>
        </w:rPr>
        <w:t xml:space="preserve">Con el fin de garantizar este cumplimiento y todos los estándares acordados con el cliente </w:t>
      </w:r>
      <w:r w:rsidR="009A5CB5">
        <w:rPr>
          <w:rFonts w:ascii="Arial" w:hAnsi="Arial" w:cs="Arial"/>
          <w:sz w:val="24"/>
          <w:szCs w:val="28"/>
          <w:lang w:val="es-ES"/>
        </w:rPr>
        <w:t xml:space="preserve">FeedEx </w:t>
      </w:r>
      <w:r w:rsidR="001E24D3">
        <w:rPr>
          <w:rFonts w:ascii="Arial" w:hAnsi="Arial" w:cs="Arial"/>
          <w:sz w:val="24"/>
          <w:szCs w:val="28"/>
          <w:lang w:val="es-ES"/>
        </w:rPr>
        <w:t xml:space="preserve">dispone de un departamento integrado que </w:t>
      </w:r>
      <w:r w:rsidR="005D6B37">
        <w:rPr>
          <w:rFonts w:ascii="Arial" w:hAnsi="Arial" w:cs="Arial"/>
          <w:sz w:val="24"/>
          <w:szCs w:val="28"/>
          <w:lang w:val="es-ES"/>
        </w:rPr>
        <w:t>revisa y verifica todos los proyectos</w:t>
      </w:r>
      <w:r w:rsidR="005F50BB">
        <w:rPr>
          <w:rFonts w:ascii="Arial" w:hAnsi="Arial" w:cs="Arial"/>
          <w:sz w:val="24"/>
          <w:szCs w:val="28"/>
          <w:lang w:val="es-ES"/>
        </w:rPr>
        <w:t>.</w:t>
      </w:r>
    </w:p>
    <w:p w14:paraId="12E63B52" w14:textId="27FC747C" w:rsidR="00075750" w:rsidRDefault="00751390" w:rsidP="00075750">
      <w:pPr>
        <w:pStyle w:val="Ttulo1"/>
      </w:pPr>
      <w:bookmarkStart w:id="25" w:name="_Toc98794666"/>
      <w:r w:rsidRPr="00751390">
        <w:lastRenderedPageBreak/>
        <w:t>Actividades de verificación</w:t>
      </w:r>
      <w:bookmarkEnd w:id="25"/>
      <w:r w:rsidRPr="00751390">
        <w:t xml:space="preserve">  </w:t>
      </w:r>
    </w:p>
    <w:p w14:paraId="7FC9CA53" w14:textId="4235EAB5" w:rsidR="00075750" w:rsidRDefault="00075750" w:rsidP="00075750">
      <w:pPr>
        <w:pStyle w:val="Ttulo2"/>
      </w:pPr>
      <w:bookmarkStart w:id="26" w:name="_Toc98794667"/>
      <w:r>
        <w:t>Seguimiento</w:t>
      </w:r>
      <w:bookmarkEnd w:id="26"/>
    </w:p>
    <w:p w14:paraId="00808402" w14:textId="72525080" w:rsidR="009605C6" w:rsidRDefault="00A85BA2" w:rsidP="009B23F3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A85BA2">
        <w:rPr>
          <w:rFonts w:ascii="Arial" w:hAnsi="Arial" w:cs="Arial"/>
          <w:sz w:val="24"/>
          <w:szCs w:val="28"/>
          <w:lang w:val="es-ES"/>
        </w:rPr>
        <w:t>Para el seguimiento de</w:t>
      </w:r>
      <w:r>
        <w:rPr>
          <w:rFonts w:ascii="Arial" w:hAnsi="Arial" w:cs="Arial"/>
          <w:sz w:val="24"/>
          <w:szCs w:val="28"/>
          <w:lang w:val="es-ES"/>
        </w:rPr>
        <w:t xml:space="preserve"> cada punto de</w:t>
      </w:r>
      <w:r w:rsidRPr="00A85BA2">
        <w:rPr>
          <w:rFonts w:ascii="Arial" w:hAnsi="Arial" w:cs="Arial"/>
          <w:sz w:val="24"/>
          <w:szCs w:val="28"/>
          <w:lang w:val="es-ES"/>
        </w:rPr>
        <w:t xml:space="preserve"> n</w:t>
      </w:r>
      <w:r>
        <w:rPr>
          <w:rFonts w:ascii="Arial" w:hAnsi="Arial" w:cs="Arial"/>
          <w:sz w:val="24"/>
          <w:szCs w:val="28"/>
          <w:lang w:val="es-ES"/>
        </w:rPr>
        <w:t>uestro proyecto seguiremos los siguientes pasos:</w:t>
      </w:r>
    </w:p>
    <w:p w14:paraId="54CCC727" w14:textId="415C9840" w:rsidR="00A85BA2" w:rsidRDefault="00B279D2" w:rsidP="00A85BA2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Planteamos </w:t>
      </w:r>
      <w:r w:rsidR="00B2167B">
        <w:rPr>
          <w:rFonts w:ascii="Arial" w:hAnsi="Arial" w:cs="Arial"/>
          <w:sz w:val="24"/>
          <w:szCs w:val="28"/>
          <w:lang w:val="es-ES"/>
        </w:rPr>
        <w:t xml:space="preserve">una fecha de entrega para </w:t>
      </w:r>
      <w:r w:rsidR="00301D8D">
        <w:rPr>
          <w:rFonts w:ascii="Arial" w:hAnsi="Arial" w:cs="Arial"/>
          <w:sz w:val="24"/>
          <w:szCs w:val="28"/>
          <w:lang w:val="es-ES"/>
        </w:rPr>
        <w:t xml:space="preserve">este punto. Esta fecha </w:t>
      </w:r>
      <w:r w:rsidR="00815809">
        <w:rPr>
          <w:rFonts w:ascii="Arial" w:hAnsi="Arial" w:cs="Arial"/>
          <w:sz w:val="24"/>
          <w:szCs w:val="28"/>
          <w:lang w:val="es-ES"/>
        </w:rPr>
        <w:t>se planteara por el jefe del proyecto y será confirmada por el equipo de desarrollo encargado de esta parte.</w:t>
      </w:r>
    </w:p>
    <w:p w14:paraId="2FAED387" w14:textId="339583CA" w:rsidR="00224656" w:rsidRDefault="000E2221" w:rsidP="00224656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Cada semana se realizara una revisión por todo el equipo de desarrollo </w:t>
      </w:r>
      <w:r w:rsidR="00E573AE">
        <w:rPr>
          <w:rFonts w:ascii="Arial" w:hAnsi="Arial" w:cs="Arial"/>
          <w:sz w:val="24"/>
          <w:szCs w:val="28"/>
          <w:lang w:val="es-ES"/>
        </w:rPr>
        <w:t>sobre como se ha avanzado con esta parte</w:t>
      </w:r>
      <w:r w:rsidR="00224656">
        <w:rPr>
          <w:rFonts w:ascii="Arial" w:hAnsi="Arial" w:cs="Arial"/>
          <w:sz w:val="24"/>
          <w:szCs w:val="28"/>
          <w:lang w:val="es-ES"/>
        </w:rPr>
        <w:t xml:space="preserve">, si se necesita mas tiempo o si </w:t>
      </w:r>
      <w:r w:rsidR="00393BEF">
        <w:rPr>
          <w:rFonts w:ascii="Arial" w:hAnsi="Arial" w:cs="Arial"/>
          <w:sz w:val="24"/>
          <w:szCs w:val="28"/>
          <w:lang w:val="es-ES"/>
        </w:rPr>
        <w:t>van bien las fechas.</w:t>
      </w:r>
    </w:p>
    <w:p w14:paraId="1781A370" w14:textId="567BC93E" w:rsidR="000E0BBC" w:rsidRDefault="000E0BBC" w:rsidP="00224656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Cada </w:t>
      </w:r>
      <w:r w:rsidR="00573A45">
        <w:rPr>
          <w:rFonts w:ascii="Arial" w:hAnsi="Arial" w:cs="Arial"/>
          <w:sz w:val="24"/>
          <w:szCs w:val="28"/>
          <w:lang w:val="es-ES"/>
        </w:rPr>
        <w:t xml:space="preserve">cierto tiempo se realizara una revisión con el cliente </w:t>
      </w:r>
      <w:r w:rsidR="00271AE2">
        <w:rPr>
          <w:rFonts w:ascii="Arial" w:hAnsi="Arial" w:cs="Arial"/>
          <w:sz w:val="24"/>
          <w:szCs w:val="28"/>
          <w:lang w:val="es-ES"/>
        </w:rPr>
        <w:t xml:space="preserve">por parte del jefe del proyecto para que el cliente tenga también un seguimiento del proyecto y por si quiere realizar una sugerencia </w:t>
      </w:r>
      <w:r w:rsidR="00D42FA3">
        <w:rPr>
          <w:rFonts w:ascii="Arial" w:hAnsi="Arial" w:cs="Arial"/>
          <w:sz w:val="24"/>
          <w:szCs w:val="28"/>
          <w:lang w:val="es-ES"/>
        </w:rPr>
        <w:t>sobre algún detalle del desarrollo.</w:t>
      </w:r>
    </w:p>
    <w:p w14:paraId="7D7A9123" w14:textId="4FDF0FA9" w:rsidR="00393BEF" w:rsidRDefault="0090456B" w:rsidP="00224656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Cuando el equipo de desarrollo considere terminada </w:t>
      </w:r>
      <w:r w:rsidR="00BA70A5">
        <w:rPr>
          <w:rFonts w:ascii="Arial" w:hAnsi="Arial" w:cs="Arial"/>
          <w:sz w:val="24"/>
          <w:szCs w:val="28"/>
          <w:lang w:val="es-ES"/>
        </w:rPr>
        <w:t>la parte correspondiente se producirá una revisión completa del desarrollo por parte del jefe de proyecto</w:t>
      </w:r>
      <w:r w:rsidR="00580020">
        <w:rPr>
          <w:rFonts w:ascii="Arial" w:hAnsi="Arial" w:cs="Arial"/>
          <w:sz w:val="24"/>
          <w:szCs w:val="28"/>
          <w:lang w:val="es-ES"/>
        </w:rPr>
        <w:t xml:space="preserve"> mientras el equipo de desarrollo realiza las pruebas necesarias para comprobar que </w:t>
      </w:r>
      <w:r w:rsidR="007A2F3C">
        <w:rPr>
          <w:rFonts w:ascii="Arial" w:hAnsi="Arial" w:cs="Arial"/>
          <w:sz w:val="24"/>
          <w:szCs w:val="28"/>
          <w:lang w:val="es-ES"/>
        </w:rPr>
        <w:t>todo esta correcto.</w:t>
      </w:r>
    </w:p>
    <w:p w14:paraId="068F566C" w14:textId="42C9F35D" w:rsidR="007A2F3C" w:rsidRDefault="007A2F3C" w:rsidP="00224656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Se realizara una reunión entre </w:t>
      </w:r>
      <w:r w:rsidR="00833683">
        <w:rPr>
          <w:rFonts w:ascii="Arial" w:hAnsi="Arial" w:cs="Arial"/>
          <w:sz w:val="24"/>
          <w:szCs w:val="28"/>
          <w:lang w:val="es-ES"/>
        </w:rPr>
        <w:t>el jefe de proyecto y el</w:t>
      </w:r>
      <w:r w:rsidR="009654BE">
        <w:rPr>
          <w:rFonts w:ascii="Arial" w:hAnsi="Arial" w:cs="Arial"/>
          <w:sz w:val="24"/>
          <w:szCs w:val="28"/>
          <w:lang w:val="es-ES"/>
        </w:rPr>
        <w:t xml:space="preserve"> encargado del</w:t>
      </w:r>
      <w:r w:rsidR="00833683">
        <w:rPr>
          <w:rFonts w:ascii="Arial" w:hAnsi="Arial" w:cs="Arial"/>
          <w:sz w:val="24"/>
          <w:szCs w:val="28"/>
          <w:lang w:val="es-ES"/>
        </w:rPr>
        <w:t xml:space="preserve"> equipo de desarrollo en el cual el primero </w:t>
      </w:r>
      <w:r w:rsidR="00A21552">
        <w:rPr>
          <w:rFonts w:ascii="Arial" w:hAnsi="Arial" w:cs="Arial"/>
          <w:sz w:val="24"/>
          <w:szCs w:val="28"/>
          <w:lang w:val="es-ES"/>
        </w:rPr>
        <w:t xml:space="preserve">aprobara o no el </w:t>
      </w:r>
      <w:r w:rsidR="001B6E91">
        <w:rPr>
          <w:rFonts w:ascii="Arial" w:hAnsi="Arial" w:cs="Arial"/>
          <w:sz w:val="24"/>
          <w:szCs w:val="28"/>
          <w:lang w:val="es-ES"/>
        </w:rPr>
        <w:t>desarrollo, en caso negativo comentara los errores y las posibles sugerencias de cambio</w:t>
      </w:r>
      <w:r w:rsidR="006D003E">
        <w:rPr>
          <w:rFonts w:ascii="Arial" w:hAnsi="Arial" w:cs="Arial"/>
          <w:sz w:val="24"/>
          <w:szCs w:val="28"/>
          <w:lang w:val="es-ES"/>
        </w:rPr>
        <w:t xml:space="preserve"> y se propondrá una nueva fecha</w:t>
      </w:r>
      <w:r w:rsidR="00521C90">
        <w:rPr>
          <w:rFonts w:ascii="Arial" w:hAnsi="Arial" w:cs="Arial"/>
          <w:sz w:val="24"/>
          <w:szCs w:val="28"/>
          <w:lang w:val="es-ES"/>
        </w:rPr>
        <w:t>, volviendo al punto 1</w:t>
      </w:r>
      <w:r w:rsidR="0076644C">
        <w:rPr>
          <w:rFonts w:ascii="Arial" w:hAnsi="Arial" w:cs="Arial"/>
          <w:sz w:val="24"/>
          <w:szCs w:val="28"/>
          <w:lang w:val="es-ES"/>
        </w:rPr>
        <w:t>.</w:t>
      </w:r>
    </w:p>
    <w:p w14:paraId="7F96650D" w14:textId="7786CFB0" w:rsidR="0076644C" w:rsidRPr="00224656" w:rsidRDefault="0076644C" w:rsidP="00224656">
      <w:pPr>
        <w:pStyle w:val="Texto"/>
        <w:numPr>
          <w:ilvl w:val="0"/>
          <w:numId w:val="41"/>
        </w:numPr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>Cuando esta parte este terminada, con la aprobación del jefe de proyecto y con las pruebas terminadas</w:t>
      </w:r>
      <w:r w:rsidR="00690A6A">
        <w:rPr>
          <w:rFonts w:ascii="Arial" w:hAnsi="Arial" w:cs="Arial"/>
          <w:sz w:val="24"/>
          <w:szCs w:val="28"/>
          <w:lang w:val="es-ES"/>
        </w:rPr>
        <w:t>, se procederá a su subida a producción para las pruebas finales y su entrega.</w:t>
      </w:r>
    </w:p>
    <w:p w14:paraId="38CA582C" w14:textId="6C5A838B" w:rsidR="00075750" w:rsidRDefault="00075750" w:rsidP="00075750">
      <w:pPr>
        <w:pStyle w:val="Ttulo2"/>
      </w:pPr>
      <w:bookmarkStart w:id="27" w:name="_Toc98794668"/>
      <w:r w:rsidRPr="00075750">
        <w:t>Pruebas formales</w:t>
      </w:r>
      <w:bookmarkEnd w:id="27"/>
    </w:p>
    <w:p w14:paraId="726A84E2" w14:textId="77777777" w:rsidR="00520AA0" w:rsidRDefault="0035676E" w:rsidP="009B23F3">
      <w:pPr>
        <w:pStyle w:val="Texto"/>
        <w:rPr>
          <w:rFonts w:ascii="Arial" w:hAnsi="Arial" w:cs="Arial"/>
          <w:sz w:val="24"/>
          <w:szCs w:val="28"/>
          <w:lang w:val="es-ES"/>
        </w:rPr>
      </w:pPr>
      <w:r w:rsidRPr="0035676E">
        <w:rPr>
          <w:rFonts w:ascii="Arial" w:hAnsi="Arial" w:cs="Arial"/>
          <w:sz w:val="24"/>
          <w:szCs w:val="28"/>
          <w:lang w:val="es-ES"/>
        </w:rPr>
        <w:t xml:space="preserve">Para </w:t>
      </w:r>
      <w:r w:rsidR="00DB7278">
        <w:rPr>
          <w:rFonts w:ascii="Arial" w:hAnsi="Arial" w:cs="Arial"/>
          <w:sz w:val="24"/>
          <w:szCs w:val="28"/>
          <w:lang w:val="es-ES"/>
        </w:rPr>
        <w:t xml:space="preserve">las </w:t>
      </w:r>
      <w:r w:rsidRPr="0035676E">
        <w:rPr>
          <w:rFonts w:ascii="Arial" w:hAnsi="Arial" w:cs="Arial"/>
          <w:sz w:val="24"/>
          <w:szCs w:val="28"/>
          <w:lang w:val="es-ES"/>
        </w:rPr>
        <w:t xml:space="preserve"> pruebas formales s</w:t>
      </w:r>
      <w:r>
        <w:rPr>
          <w:rFonts w:ascii="Arial" w:hAnsi="Arial" w:cs="Arial"/>
          <w:sz w:val="24"/>
          <w:szCs w:val="28"/>
          <w:lang w:val="es-ES"/>
        </w:rPr>
        <w:t xml:space="preserve">e </w:t>
      </w:r>
      <w:r w:rsidR="00262783">
        <w:rPr>
          <w:rFonts w:ascii="Arial" w:hAnsi="Arial" w:cs="Arial"/>
          <w:sz w:val="24"/>
          <w:szCs w:val="28"/>
          <w:lang w:val="es-ES"/>
        </w:rPr>
        <w:t xml:space="preserve">dispondrá de unos datos ficticios </w:t>
      </w:r>
      <w:r w:rsidR="00DB7278">
        <w:rPr>
          <w:rFonts w:ascii="Arial" w:hAnsi="Arial" w:cs="Arial"/>
          <w:sz w:val="24"/>
          <w:szCs w:val="28"/>
          <w:lang w:val="es-ES"/>
        </w:rPr>
        <w:t xml:space="preserve">los cuales se introducirán a la base de datos y así podremos </w:t>
      </w:r>
      <w:r w:rsidR="00520AA0">
        <w:rPr>
          <w:rFonts w:ascii="Arial" w:hAnsi="Arial" w:cs="Arial"/>
          <w:sz w:val="24"/>
          <w:szCs w:val="28"/>
          <w:lang w:val="es-ES"/>
        </w:rPr>
        <w:t xml:space="preserve">ir probando cada parte que se vaya realizando. </w:t>
      </w:r>
    </w:p>
    <w:p w14:paraId="679F339F" w14:textId="6F312A2E" w:rsidR="00D86AD7" w:rsidRDefault="00520AA0" w:rsidP="009B23F3">
      <w:pPr>
        <w:pStyle w:val="Texto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Estas pruebas se producirán </w:t>
      </w:r>
      <w:r w:rsidR="00DD7492">
        <w:rPr>
          <w:rFonts w:ascii="Arial" w:hAnsi="Arial" w:cs="Arial"/>
          <w:sz w:val="24"/>
          <w:szCs w:val="28"/>
          <w:lang w:val="es-ES"/>
        </w:rPr>
        <w:t xml:space="preserve">cuando la parte desarrollada </w:t>
      </w:r>
      <w:r w:rsidR="00C73794">
        <w:rPr>
          <w:rFonts w:ascii="Arial" w:hAnsi="Arial" w:cs="Arial"/>
          <w:sz w:val="24"/>
          <w:szCs w:val="28"/>
          <w:lang w:val="es-ES"/>
        </w:rPr>
        <w:t xml:space="preserve">este terminada, primero </w:t>
      </w:r>
      <w:r w:rsidR="000C7031">
        <w:rPr>
          <w:rFonts w:ascii="Arial" w:hAnsi="Arial" w:cs="Arial"/>
          <w:sz w:val="24"/>
          <w:szCs w:val="28"/>
          <w:lang w:val="es-ES"/>
        </w:rPr>
        <w:t>para comprobar que el desarrollo se ha realizado correctamente, y tras la revisión de este por parte del jefe del proyecto</w:t>
      </w:r>
      <w:r w:rsidR="005027FC">
        <w:rPr>
          <w:rFonts w:ascii="Arial" w:hAnsi="Arial" w:cs="Arial"/>
          <w:sz w:val="24"/>
          <w:szCs w:val="28"/>
          <w:lang w:val="es-ES"/>
        </w:rPr>
        <w:t>, se realizaran las mismas pruebas para el desarrollo ya subido a producción, para comprobar que no se ha producido ningun error antes de entregarlo y dar por terminado el desarrollo</w:t>
      </w:r>
      <w:r w:rsidR="00302065">
        <w:rPr>
          <w:rFonts w:ascii="Arial" w:hAnsi="Arial" w:cs="Arial"/>
          <w:sz w:val="24"/>
          <w:szCs w:val="28"/>
          <w:lang w:val="es-ES"/>
        </w:rPr>
        <w:t>.</w:t>
      </w:r>
    </w:p>
    <w:p w14:paraId="145C7E9B" w14:textId="77777777" w:rsidR="00D42FA3" w:rsidRPr="0035676E" w:rsidRDefault="00D42FA3" w:rsidP="009B23F3">
      <w:pPr>
        <w:pStyle w:val="Texto"/>
        <w:rPr>
          <w:rFonts w:ascii="Arial" w:hAnsi="Arial" w:cs="Arial"/>
          <w:sz w:val="24"/>
          <w:szCs w:val="28"/>
          <w:lang w:val="es-ES"/>
        </w:rPr>
      </w:pPr>
    </w:p>
    <w:p w14:paraId="1D7B11BE" w14:textId="21702EF4" w:rsidR="00075750" w:rsidRDefault="00075750" w:rsidP="00075750">
      <w:pPr>
        <w:pStyle w:val="Ttulo2"/>
      </w:pPr>
      <w:bookmarkStart w:id="28" w:name="_Toc98794669"/>
      <w:r w:rsidRPr="00075750">
        <w:lastRenderedPageBreak/>
        <w:t>Revisiones</w:t>
      </w:r>
      <w:bookmarkEnd w:id="28"/>
    </w:p>
    <w:p w14:paraId="410BDC88" w14:textId="118B9D49" w:rsidR="00200DB5" w:rsidRDefault="00200DB5" w:rsidP="009B23F3">
      <w:pPr>
        <w:pStyle w:val="Texto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Para nuestro proyecto habrá </w:t>
      </w:r>
      <w:r w:rsidR="00DB0526">
        <w:rPr>
          <w:rFonts w:ascii="Arial" w:hAnsi="Arial" w:cs="Arial"/>
          <w:sz w:val="24"/>
          <w:szCs w:val="28"/>
          <w:lang w:val="es-ES"/>
        </w:rPr>
        <w:t>tres</w:t>
      </w:r>
      <w:r>
        <w:rPr>
          <w:rFonts w:ascii="Arial" w:hAnsi="Arial" w:cs="Arial"/>
          <w:sz w:val="24"/>
          <w:szCs w:val="28"/>
          <w:lang w:val="es-ES"/>
        </w:rPr>
        <w:t xml:space="preserve"> tipos de revisiones:</w:t>
      </w:r>
    </w:p>
    <w:p w14:paraId="717F245D" w14:textId="77777777" w:rsidR="00FB2623" w:rsidRPr="00FB2623" w:rsidRDefault="00184A72" w:rsidP="00FB2623">
      <w:pPr>
        <w:pStyle w:val="Texto"/>
        <w:numPr>
          <w:ilvl w:val="0"/>
          <w:numId w:val="43"/>
        </w:numPr>
        <w:rPr>
          <w:rFonts w:ascii="Arial" w:hAnsi="Arial" w:cs="Arial"/>
          <w:sz w:val="24"/>
          <w:shd w:val="clear" w:color="auto" w:fill="F2F2F2"/>
        </w:rPr>
      </w:pPr>
      <w:r w:rsidRPr="00E444E0">
        <w:rPr>
          <w:rFonts w:ascii="Arial" w:hAnsi="Arial" w:cs="Arial"/>
          <w:b/>
          <w:bCs/>
          <w:sz w:val="24"/>
          <w:szCs w:val="28"/>
          <w:lang w:val="es-ES"/>
        </w:rPr>
        <w:t>Internas</w:t>
      </w:r>
      <w:r w:rsidR="000E5B94">
        <w:rPr>
          <w:rFonts w:ascii="Arial" w:hAnsi="Arial" w:cs="Arial"/>
          <w:sz w:val="24"/>
          <w:szCs w:val="28"/>
          <w:lang w:val="es-ES"/>
        </w:rPr>
        <w:t>: Estas revisiones estarán presididas por el jefe de proyecto</w:t>
      </w:r>
      <w:r w:rsidR="007A4D45">
        <w:rPr>
          <w:rFonts w:ascii="Arial" w:hAnsi="Arial" w:cs="Arial"/>
          <w:sz w:val="24"/>
          <w:szCs w:val="28"/>
          <w:lang w:val="es-ES"/>
        </w:rPr>
        <w:t>, asistirá el equipo de desarrollo de la parte correspondiente</w:t>
      </w:r>
      <w:r w:rsidR="000E5B94">
        <w:rPr>
          <w:rFonts w:ascii="Arial" w:hAnsi="Arial" w:cs="Arial"/>
          <w:sz w:val="24"/>
          <w:szCs w:val="28"/>
          <w:lang w:val="es-ES"/>
        </w:rPr>
        <w:t xml:space="preserve"> y se producirán una vez a la semana</w:t>
      </w:r>
      <w:r w:rsidR="00E444E0">
        <w:rPr>
          <w:rFonts w:ascii="Arial" w:hAnsi="Arial" w:cs="Arial"/>
          <w:sz w:val="24"/>
          <w:szCs w:val="28"/>
          <w:lang w:val="es-ES"/>
        </w:rPr>
        <w:t xml:space="preserve">. En ellas </w:t>
      </w:r>
      <w:r w:rsidR="007A4D45">
        <w:rPr>
          <w:rFonts w:ascii="Arial" w:hAnsi="Arial" w:cs="Arial"/>
          <w:sz w:val="24"/>
          <w:szCs w:val="28"/>
          <w:lang w:val="es-ES"/>
        </w:rPr>
        <w:t xml:space="preserve">el equipo de desarrollo </w:t>
      </w:r>
      <w:r w:rsidR="006B436A">
        <w:rPr>
          <w:rFonts w:ascii="Arial" w:hAnsi="Arial" w:cs="Arial"/>
          <w:sz w:val="24"/>
          <w:szCs w:val="28"/>
          <w:lang w:val="es-ES"/>
        </w:rPr>
        <w:t xml:space="preserve">presentara </w:t>
      </w:r>
      <w:r w:rsidR="007D45FB">
        <w:rPr>
          <w:rFonts w:ascii="Arial" w:hAnsi="Arial" w:cs="Arial"/>
          <w:sz w:val="24"/>
          <w:szCs w:val="28"/>
          <w:lang w:val="es-ES"/>
        </w:rPr>
        <w:t>la evolución de</w:t>
      </w:r>
      <w:r w:rsidR="001F079E">
        <w:rPr>
          <w:rFonts w:ascii="Arial" w:hAnsi="Arial" w:cs="Arial"/>
          <w:sz w:val="24"/>
          <w:szCs w:val="28"/>
          <w:lang w:val="es-ES"/>
        </w:rPr>
        <w:t xml:space="preserve"> su parte correspondiente y planteara las dudas que puedan surgir al jefe de proyecto</w:t>
      </w:r>
      <w:r w:rsidR="00D850E8">
        <w:rPr>
          <w:rFonts w:ascii="Arial" w:hAnsi="Arial" w:cs="Arial"/>
          <w:sz w:val="24"/>
          <w:szCs w:val="28"/>
          <w:lang w:val="es-ES"/>
        </w:rPr>
        <w:t>.</w:t>
      </w:r>
    </w:p>
    <w:p w14:paraId="68FC8AE3" w14:textId="4C55EED8" w:rsidR="00BB34B2" w:rsidRPr="00A87D1B" w:rsidRDefault="00184A72" w:rsidP="00FB2623">
      <w:pPr>
        <w:pStyle w:val="Texto"/>
        <w:numPr>
          <w:ilvl w:val="0"/>
          <w:numId w:val="43"/>
        </w:numPr>
        <w:rPr>
          <w:rFonts w:ascii="Arial" w:hAnsi="Arial" w:cs="Arial"/>
          <w:sz w:val="28"/>
          <w:szCs w:val="28"/>
          <w:shd w:val="clear" w:color="auto" w:fill="F2F2F2"/>
        </w:rPr>
      </w:pPr>
      <w:r w:rsidRPr="00FB2623">
        <w:rPr>
          <w:rFonts w:ascii="Arial" w:hAnsi="Arial" w:cs="Arial"/>
          <w:b/>
          <w:bCs/>
          <w:sz w:val="24"/>
          <w:szCs w:val="32"/>
        </w:rPr>
        <w:t>Externas</w:t>
      </w:r>
      <w:r w:rsidR="00A432DA" w:rsidRPr="00FB2623">
        <w:rPr>
          <w:rFonts w:ascii="Arial" w:hAnsi="Arial" w:cs="Arial"/>
          <w:sz w:val="24"/>
          <w:szCs w:val="32"/>
        </w:rPr>
        <w:t>: Estas revisiones se producirán entre el jefe del proyecto y el cliente</w:t>
      </w:r>
      <w:r w:rsidR="00CD610A" w:rsidRPr="00FB2623">
        <w:rPr>
          <w:rFonts w:ascii="Arial" w:hAnsi="Arial" w:cs="Arial"/>
          <w:sz w:val="24"/>
          <w:szCs w:val="32"/>
        </w:rPr>
        <w:t>, están también presente el encargado del equipo de desarrollo en caso de que surjan dudas relacionadas con el propio desarrollo</w:t>
      </w:r>
      <w:r w:rsidR="00D875B8" w:rsidRPr="00FB2623">
        <w:rPr>
          <w:rFonts w:ascii="Arial" w:hAnsi="Arial" w:cs="Arial"/>
          <w:sz w:val="24"/>
          <w:szCs w:val="32"/>
        </w:rPr>
        <w:t xml:space="preserve">. En estas revisiones el jefe de proyecto expondrá el </w:t>
      </w:r>
      <w:r w:rsidR="004C5527" w:rsidRPr="00FB2623">
        <w:rPr>
          <w:rFonts w:ascii="Arial" w:hAnsi="Arial" w:cs="Arial"/>
          <w:sz w:val="24"/>
          <w:szCs w:val="32"/>
        </w:rPr>
        <w:t xml:space="preserve">avance del </w:t>
      </w:r>
      <w:r w:rsidR="00133455" w:rsidRPr="00FB2623">
        <w:rPr>
          <w:rFonts w:ascii="Arial" w:hAnsi="Arial" w:cs="Arial"/>
          <w:sz w:val="24"/>
          <w:szCs w:val="32"/>
        </w:rPr>
        <w:t>desarrollo</w:t>
      </w:r>
      <w:r w:rsidR="004C5527" w:rsidRPr="00FB2623">
        <w:rPr>
          <w:rFonts w:ascii="Arial" w:hAnsi="Arial" w:cs="Arial"/>
          <w:sz w:val="24"/>
          <w:szCs w:val="32"/>
        </w:rPr>
        <w:t xml:space="preserve"> al cliente, para que en caso de alguna sugerencia por parte del cliente</w:t>
      </w:r>
      <w:r w:rsidR="00133455" w:rsidRPr="00FB2623">
        <w:rPr>
          <w:rFonts w:ascii="Arial" w:hAnsi="Arial" w:cs="Arial"/>
          <w:sz w:val="24"/>
          <w:szCs w:val="32"/>
        </w:rPr>
        <w:t xml:space="preserve">, el jefe de proyecto y el encargado puedan comunicárselo al equipo de desarrollo. También se podrán </w:t>
      </w:r>
      <w:r w:rsidR="007A72E9" w:rsidRPr="00FB2623">
        <w:rPr>
          <w:rFonts w:ascii="Arial" w:hAnsi="Arial" w:cs="Arial"/>
          <w:sz w:val="24"/>
          <w:szCs w:val="32"/>
        </w:rPr>
        <w:t>proponer nuevas sugerencias de cara a a</w:t>
      </w:r>
      <w:r w:rsidR="0081192A" w:rsidRPr="00FB2623">
        <w:rPr>
          <w:rFonts w:ascii="Arial" w:hAnsi="Arial" w:cs="Arial"/>
          <w:color w:val="000000"/>
          <w:sz w:val="24"/>
          <w:szCs w:val="28"/>
        </w:rPr>
        <w:t xml:space="preserve">ñadir </w:t>
      </w:r>
      <w:r w:rsidR="00DE15BE">
        <w:rPr>
          <w:rFonts w:ascii="Arial" w:hAnsi="Arial" w:cs="Arial"/>
          <w:color w:val="000000"/>
          <w:sz w:val="24"/>
          <w:szCs w:val="28"/>
        </w:rPr>
        <w:t xml:space="preserve">nuevos detalles sin </w:t>
      </w:r>
      <w:r w:rsidR="00A15457">
        <w:rPr>
          <w:rFonts w:ascii="Arial" w:hAnsi="Arial" w:cs="Arial"/>
          <w:color w:val="000000"/>
          <w:sz w:val="24"/>
          <w:szCs w:val="28"/>
        </w:rPr>
        <w:t>trastocar los requisitos definidos por el cliente.</w:t>
      </w:r>
    </w:p>
    <w:p w14:paraId="5EB32029" w14:textId="3B213247" w:rsidR="00A87D1B" w:rsidRPr="00FB2623" w:rsidRDefault="00C07554" w:rsidP="00FB2623">
      <w:pPr>
        <w:pStyle w:val="Texto"/>
        <w:numPr>
          <w:ilvl w:val="0"/>
          <w:numId w:val="43"/>
        </w:numPr>
        <w:rPr>
          <w:rFonts w:ascii="Arial" w:hAnsi="Arial" w:cs="Arial"/>
          <w:sz w:val="28"/>
          <w:szCs w:val="28"/>
          <w:shd w:val="clear" w:color="auto" w:fill="F2F2F2"/>
        </w:rPr>
      </w:pPr>
      <w:r>
        <w:rPr>
          <w:rFonts w:ascii="Arial" w:hAnsi="Arial" w:cs="Arial"/>
          <w:b/>
          <w:bCs/>
          <w:sz w:val="24"/>
          <w:szCs w:val="32"/>
        </w:rPr>
        <w:t>Revision final</w:t>
      </w:r>
      <w:r>
        <w:rPr>
          <w:rFonts w:ascii="Arial" w:hAnsi="Arial" w:cs="Arial"/>
          <w:sz w:val="24"/>
          <w:szCs w:val="32"/>
        </w:rPr>
        <w:t xml:space="preserve">: </w:t>
      </w:r>
      <w:r w:rsidR="00E266FD">
        <w:rPr>
          <w:rFonts w:ascii="Arial" w:hAnsi="Arial" w:cs="Arial"/>
          <w:sz w:val="24"/>
          <w:szCs w:val="32"/>
        </w:rPr>
        <w:t xml:space="preserve">Esta revision se producira cuando el equipo de desarrollo </w:t>
      </w:r>
      <w:r w:rsidR="00B60A17">
        <w:rPr>
          <w:rFonts w:ascii="Arial" w:hAnsi="Arial" w:cs="Arial"/>
          <w:sz w:val="24"/>
          <w:szCs w:val="32"/>
        </w:rPr>
        <w:t>confirme la finalizacion de una parte del proyecto</w:t>
      </w:r>
      <w:r w:rsidR="00512545">
        <w:rPr>
          <w:rFonts w:ascii="Arial" w:hAnsi="Arial" w:cs="Arial"/>
          <w:sz w:val="24"/>
          <w:szCs w:val="32"/>
        </w:rPr>
        <w:t xml:space="preserve">. </w:t>
      </w:r>
      <w:r w:rsidR="00AA4169">
        <w:rPr>
          <w:rFonts w:ascii="Arial" w:hAnsi="Arial" w:cs="Arial"/>
          <w:sz w:val="24"/>
          <w:szCs w:val="32"/>
        </w:rPr>
        <w:t>Asistira el jefe de proyecto y el encargado del equipo de desarrollo</w:t>
      </w:r>
      <w:r w:rsidR="00EA75B7">
        <w:rPr>
          <w:rFonts w:ascii="Arial" w:hAnsi="Arial" w:cs="Arial"/>
          <w:sz w:val="24"/>
          <w:szCs w:val="32"/>
        </w:rPr>
        <w:t xml:space="preserve">. El encargado </w:t>
      </w:r>
      <w:r w:rsidR="00FA7666">
        <w:rPr>
          <w:rFonts w:ascii="Arial" w:hAnsi="Arial" w:cs="Arial"/>
          <w:sz w:val="24"/>
          <w:szCs w:val="32"/>
        </w:rPr>
        <w:t>mostrara al jefe de proyecto el desarrollo realizado por el equipo y el jefe de proyecto corro</w:t>
      </w:r>
      <w:r w:rsidR="005A6AEF">
        <w:rPr>
          <w:rFonts w:ascii="Arial" w:hAnsi="Arial" w:cs="Arial"/>
          <w:sz w:val="24"/>
          <w:szCs w:val="32"/>
        </w:rPr>
        <w:t>b</w:t>
      </w:r>
      <w:r w:rsidR="00FA7666">
        <w:rPr>
          <w:rFonts w:ascii="Arial" w:hAnsi="Arial" w:cs="Arial"/>
          <w:sz w:val="24"/>
          <w:szCs w:val="32"/>
        </w:rPr>
        <w:t>orara</w:t>
      </w:r>
      <w:r w:rsidR="005A6AEF">
        <w:rPr>
          <w:rFonts w:ascii="Arial" w:hAnsi="Arial" w:cs="Arial"/>
          <w:sz w:val="24"/>
          <w:szCs w:val="32"/>
        </w:rPr>
        <w:t xml:space="preserve"> si se cumplen los requisitos expuestos por el cliente o si es necesario cambiar o realizar algo. En caso de que no haga falta cambiar nada se podra subir a produccion la parte terminada. En caso negativo, se propondra una nueva fecha de entrega</w:t>
      </w:r>
      <w:r w:rsidR="00DB0526">
        <w:rPr>
          <w:rFonts w:ascii="Arial" w:hAnsi="Arial" w:cs="Arial"/>
          <w:sz w:val="24"/>
          <w:szCs w:val="32"/>
        </w:rPr>
        <w:t>.</w:t>
      </w:r>
    </w:p>
    <w:p w14:paraId="501F16BF" w14:textId="3B690C71" w:rsidR="00184A72" w:rsidRPr="00A432DA" w:rsidRDefault="00184A72" w:rsidP="00FB2623">
      <w:pPr>
        <w:pStyle w:val="Texto"/>
        <w:ind w:left="720"/>
        <w:rPr>
          <w:rFonts w:ascii="Arial" w:hAnsi="Arial" w:cs="Arial"/>
          <w:b/>
          <w:bCs/>
          <w:sz w:val="24"/>
          <w:shd w:val="clear" w:color="auto" w:fill="F2F2F2"/>
        </w:rPr>
      </w:pPr>
    </w:p>
    <w:p w14:paraId="2FCF8E34" w14:textId="7298E13F" w:rsidR="00751390" w:rsidRPr="00075750" w:rsidRDefault="00075750" w:rsidP="00075750">
      <w:pPr>
        <w:pStyle w:val="Ttulo1"/>
      </w:pPr>
      <w:bookmarkStart w:id="29" w:name="_Toc98794670"/>
      <w:r w:rsidRPr="00075750">
        <w:lastRenderedPageBreak/>
        <w:t>I</w:t>
      </w:r>
      <w:r w:rsidR="00751390" w:rsidRPr="00075750">
        <w:t>nformes de verificación del software</w:t>
      </w:r>
      <w:bookmarkEnd w:id="29"/>
    </w:p>
    <w:p w14:paraId="7F33E8F4" w14:textId="77777777" w:rsidR="00F50A4D" w:rsidRDefault="00F50A4D" w:rsidP="00F50A4D">
      <w:pPr>
        <w:shd w:val="clear" w:color="auto" w:fill="FFFFFF"/>
        <w:spacing w:before="100" w:beforeAutospacing="1" w:after="150" w:line="300" w:lineRule="atLeast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sz w:val="24"/>
          <w:szCs w:val="28"/>
        </w:rPr>
        <w:t xml:space="preserve">Los informes de verificación de software estarán dividos en cuatro categorías, siguiendo el </w:t>
      </w:r>
      <w:r w:rsidRPr="00F50A4D">
        <w:rPr>
          <w:rFonts w:ascii="Arial" w:hAnsi="Arial" w:cs="Arial"/>
          <w:i/>
          <w:iCs/>
          <w:sz w:val="24"/>
          <w:szCs w:val="28"/>
        </w:rPr>
        <w:t>4.2 Plan maestro</w:t>
      </w:r>
      <w:r>
        <w:rPr>
          <w:rFonts w:ascii="Arial" w:hAnsi="Arial" w:cs="Arial"/>
          <w:sz w:val="24"/>
          <w:szCs w:val="28"/>
        </w:rPr>
        <w:t xml:space="preserve">: </w:t>
      </w:r>
      <w:r w:rsidRPr="009F7A6D">
        <w:rPr>
          <w:rFonts w:ascii="Arial" w:hAnsi="Arial" w:cs="Arial"/>
          <w:b/>
          <w:bCs/>
          <w:color w:val="000000"/>
          <w:sz w:val="24"/>
        </w:rPr>
        <w:t>validación de diseño, validación de instalación, validación operativa, validación de rendimiento</w:t>
      </w:r>
      <w:r>
        <w:rPr>
          <w:rFonts w:ascii="Arial" w:hAnsi="Arial" w:cs="Arial"/>
          <w:color w:val="000000"/>
          <w:sz w:val="24"/>
        </w:rPr>
        <w:t>.</w:t>
      </w:r>
    </w:p>
    <w:p w14:paraId="4476CE8C" w14:textId="682D7FEB" w:rsidR="00C12947" w:rsidRDefault="002C177C" w:rsidP="00F50A4D">
      <w:pPr>
        <w:shd w:val="clear" w:color="auto" w:fill="FFFFFF"/>
        <w:spacing w:before="100" w:beforeAutospacing="1" w:after="150" w:line="300" w:lineRule="atLeast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Los informes de verificación del software que reflejaran el resultado de las pruebas o conjunto de verificaciones </w:t>
      </w:r>
      <w:r w:rsidR="000B10A3">
        <w:rPr>
          <w:rFonts w:ascii="Arial" w:hAnsi="Arial" w:cs="Arial"/>
          <w:sz w:val="24"/>
          <w:szCs w:val="28"/>
        </w:rPr>
        <w:t>estarán dispuestas de la siguiente manera</w:t>
      </w:r>
      <w:r w:rsidR="009F7A6D">
        <w:rPr>
          <w:rFonts w:ascii="Arial" w:hAnsi="Arial" w:cs="Arial"/>
          <w:sz w:val="24"/>
          <w:szCs w:val="28"/>
        </w:rPr>
        <w:t>_</w:t>
      </w:r>
    </w:p>
    <w:p w14:paraId="7F4DE79D" w14:textId="5C380B96" w:rsidR="004A4982" w:rsidRPr="004A4982" w:rsidRDefault="004A4982" w:rsidP="004A4982">
      <w:pPr>
        <w:pStyle w:val="Prrafodelista"/>
        <w:numPr>
          <w:ilvl w:val="0"/>
          <w:numId w:val="39"/>
        </w:numPr>
        <w:shd w:val="clear" w:color="auto" w:fill="FFFFFF"/>
        <w:spacing w:before="100" w:beforeAutospacing="1" w:after="150" w:line="300" w:lineRule="atLeast"/>
        <w:jc w:val="both"/>
        <w:rPr>
          <w:rFonts w:ascii="Arial" w:hAnsi="Arial" w:cs="Arial"/>
          <w:color w:val="000000"/>
          <w:sz w:val="24"/>
        </w:rPr>
      </w:pPr>
      <w:r w:rsidRPr="009F7A6D">
        <w:rPr>
          <w:rFonts w:ascii="Arial" w:hAnsi="Arial" w:cs="Arial"/>
          <w:b/>
          <w:bCs/>
          <w:color w:val="000000"/>
          <w:sz w:val="24"/>
        </w:rPr>
        <w:t>Resumen del informe</w:t>
      </w:r>
      <w:r w:rsidR="009F7A6D">
        <w:rPr>
          <w:rFonts w:ascii="Arial" w:hAnsi="Arial" w:cs="Arial"/>
          <w:color w:val="000000"/>
          <w:sz w:val="24"/>
        </w:rPr>
        <w:t>, explicando que es lo que se quiere conseguir con la validación.</w:t>
      </w:r>
    </w:p>
    <w:p w14:paraId="4431DCEE" w14:textId="0FC5C9FB" w:rsidR="00F40FD0" w:rsidRDefault="00C12947" w:rsidP="00C12947">
      <w:pPr>
        <w:pStyle w:val="Texto"/>
        <w:numPr>
          <w:ilvl w:val="0"/>
          <w:numId w:val="39"/>
        </w:numPr>
        <w:jc w:val="left"/>
        <w:rPr>
          <w:rFonts w:ascii="Arial" w:hAnsi="Arial" w:cs="Arial"/>
          <w:sz w:val="24"/>
          <w:szCs w:val="28"/>
          <w:lang w:val="es-ES"/>
        </w:rPr>
      </w:pPr>
      <w:r w:rsidRPr="008D1E7E">
        <w:rPr>
          <w:rFonts w:ascii="Arial" w:hAnsi="Arial" w:cs="Arial"/>
          <w:b/>
          <w:sz w:val="24"/>
          <w:szCs w:val="28"/>
          <w:lang w:val="es-ES"/>
        </w:rPr>
        <w:t>Datos d</w:t>
      </w:r>
      <w:r w:rsidR="00CE349B" w:rsidRPr="008D1E7E">
        <w:rPr>
          <w:rFonts w:ascii="Arial" w:hAnsi="Arial" w:cs="Arial"/>
          <w:b/>
          <w:sz w:val="24"/>
          <w:szCs w:val="28"/>
          <w:lang w:val="es-ES"/>
        </w:rPr>
        <w:t>el proyecto</w:t>
      </w:r>
      <w:r w:rsidR="00CE349B">
        <w:rPr>
          <w:rFonts w:ascii="Arial" w:hAnsi="Arial" w:cs="Arial"/>
          <w:sz w:val="24"/>
          <w:szCs w:val="28"/>
          <w:lang w:val="es-ES"/>
        </w:rPr>
        <w:t xml:space="preserve"> que han sido utilizados para las verificaciones</w:t>
      </w:r>
      <w:r w:rsidR="007438E8">
        <w:rPr>
          <w:rFonts w:ascii="Arial" w:hAnsi="Arial" w:cs="Arial"/>
          <w:sz w:val="24"/>
          <w:szCs w:val="28"/>
          <w:lang w:val="es-ES"/>
        </w:rPr>
        <w:t>.</w:t>
      </w:r>
    </w:p>
    <w:p w14:paraId="074FDA93" w14:textId="44A17782" w:rsidR="00CE349B" w:rsidRDefault="003C374B" w:rsidP="00C12947">
      <w:pPr>
        <w:pStyle w:val="Texto"/>
        <w:numPr>
          <w:ilvl w:val="0"/>
          <w:numId w:val="39"/>
        </w:numPr>
        <w:jc w:val="left"/>
        <w:rPr>
          <w:rFonts w:ascii="Arial" w:hAnsi="Arial" w:cs="Arial"/>
          <w:sz w:val="24"/>
          <w:szCs w:val="28"/>
          <w:lang w:val="es-ES"/>
        </w:rPr>
      </w:pPr>
      <w:r w:rsidRPr="008D1E7E">
        <w:rPr>
          <w:rFonts w:ascii="Arial" w:hAnsi="Arial" w:cs="Arial"/>
          <w:b/>
          <w:sz w:val="24"/>
          <w:szCs w:val="28"/>
          <w:lang w:val="es-ES"/>
        </w:rPr>
        <w:t>Datos de las verificaciones</w:t>
      </w:r>
      <w:r>
        <w:rPr>
          <w:rFonts w:ascii="Arial" w:hAnsi="Arial" w:cs="Arial"/>
          <w:sz w:val="24"/>
          <w:szCs w:val="28"/>
          <w:lang w:val="es-ES"/>
        </w:rPr>
        <w:t xml:space="preserve">: id, fecha de realización, objetivo de la revisión, datos utilizados, </w:t>
      </w:r>
      <w:r w:rsidR="007438E8">
        <w:rPr>
          <w:rFonts w:ascii="Arial" w:hAnsi="Arial" w:cs="Arial"/>
          <w:sz w:val="24"/>
          <w:szCs w:val="28"/>
          <w:lang w:val="es-ES"/>
        </w:rPr>
        <w:t>comentarios.</w:t>
      </w:r>
    </w:p>
    <w:p w14:paraId="241BE1B1" w14:textId="4F5BCC9F" w:rsidR="007438E8" w:rsidRDefault="007438E8" w:rsidP="00C12947">
      <w:pPr>
        <w:pStyle w:val="Texto"/>
        <w:numPr>
          <w:ilvl w:val="0"/>
          <w:numId w:val="39"/>
        </w:numPr>
        <w:jc w:val="left"/>
        <w:rPr>
          <w:rFonts w:ascii="Arial" w:hAnsi="Arial" w:cs="Arial"/>
          <w:sz w:val="24"/>
          <w:szCs w:val="28"/>
          <w:lang w:val="es-ES"/>
        </w:rPr>
      </w:pPr>
      <w:r w:rsidRPr="008D1E7E">
        <w:rPr>
          <w:rFonts w:ascii="Arial" w:hAnsi="Arial" w:cs="Arial"/>
          <w:b/>
          <w:sz w:val="24"/>
          <w:szCs w:val="28"/>
          <w:lang w:val="es-ES"/>
        </w:rPr>
        <w:t>Resumen de los resultados</w:t>
      </w:r>
      <w:r>
        <w:rPr>
          <w:rFonts w:ascii="Arial" w:hAnsi="Arial" w:cs="Arial"/>
          <w:sz w:val="24"/>
          <w:szCs w:val="28"/>
          <w:lang w:val="es-ES"/>
        </w:rPr>
        <w:t>, adjuntando comentarios y valoraciones de los resultados.</w:t>
      </w:r>
    </w:p>
    <w:p w14:paraId="513C9A3E" w14:textId="2A783F60" w:rsidR="007438E8" w:rsidRDefault="00787D8B" w:rsidP="00787D8B">
      <w:pPr>
        <w:pStyle w:val="Texto"/>
        <w:jc w:val="left"/>
        <w:rPr>
          <w:rFonts w:ascii="Arial" w:hAnsi="Arial" w:cs="Arial"/>
          <w:sz w:val="24"/>
          <w:szCs w:val="28"/>
          <w:lang w:val="es-ES"/>
        </w:rPr>
      </w:pPr>
      <w:r>
        <w:rPr>
          <w:rFonts w:ascii="Arial" w:hAnsi="Arial" w:cs="Arial"/>
          <w:sz w:val="24"/>
          <w:szCs w:val="28"/>
          <w:lang w:val="es-ES"/>
        </w:rPr>
        <w:t xml:space="preserve">El formato de las verificaciones </w:t>
      </w:r>
      <w:r w:rsidR="007F6A12">
        <w:rPr>
          <w:rFonts w:ascii="Arial" w:hAnsi="Arial" w:cs="Arial"/>
          <w:sz w:val="24"/>
          <w:szCs w:val="28"/>
          <w:lang w:val="es-ES"/>
        </w:rPr>
        <w:t xml:space="preserve">será a través de tablas </w:t>
      </w:r>
      <w:r w:rsidR="00094C98">
        <w:rPr>
          <w:rFonts w:ascii="Arial" w:hAnsi="Arial" w:cs="Arial"/>
          <w:sz w:val="24"/>
          <w:szCs w:val="28"/>
          <w:lang w:val="es-ES"/>
        </w:rPr>
        <w:t>en documentos tipo PDF o Excel</w:t>
      </w:r>
      <w:r w:rsidR="008D1E7E">
        <w:rPr>
          <w:rFonts w:ascii="Arial" w:hAnsi="Arial" w:cs="Arial"/>
          <w:sz w:val="24"/>
          <w:szCs w:val="28"/>
          <w:lang w:val="es-ES"/>
        </w:rPr>
        <w:t xml:space="preserve"> en función del tipo de verificaciones realizadas.</w:t>
      </w:r>
    </w:p>
    <w:p w14:paraId="6EC3E88B" w14:textId="5585D3B3" w:rsidR="000B10A3" w:rsidRDefault="000B10A3" w:rsidP="00C12947">
      <w:pPr>
        <w:pStyle w:val="Texto"/>
        <w:ind w:left="720"/>
        <w:jc w:val="left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</w:p>
    <w:p w14:paraId="04313DCA" w14:textId="47CB2A2A" w:rsidR="008E05BB" w:rsidRDefault="00231BE6" w:rsidP="008E05BB">
      <w:pPr>
        <w:pStyle w:val="Ttulo1"/>
        <w:rPr>
          <w:lang w:val="en-US"/>
        </w:rPr>
      </w:pPr>
      <w:bookmarkStart w:id="30" w:name="_Toc98794671"/>
      <w:r>
        <w:rPr>
          <w:lang w:val="en-US"/>
        </w:rPr>
        <w:lastRenderedPageBreak/>
        <w:t>Anexos</w:t>
      </w:r>
      <w:bookmarkEnd w:id="30"/>
    </w:p>
    <w:p w14:paraId="07835BF6" w14:textId="63ACC80F" w:rsidR="003D212C" w:rsidRDefault="0047491F" w:rsidP="003D212C">
      <w:pPr>
        <w:pStyle w:val="Ttulo2"/>
      </w:pPr>
      <w:bookmarkStart w:id="31" w:name="_Formulario_de_Revisión"/>
      <w:bookmarkStart w:id="32" w:name="_Toc98794672"/>
      <w:bookmarkEnd w:id="31"/>
      <w:r>
        <w:t>Formulario</w:t>
      </w:r>
      <w:r w:rsidR="00461434" w:rsidRPr="00864FA1">
        <w:t xml:space="preserve"> de </w:t>
      </w:r>
      <w:r w:rsidR="00864FA1" w:rsidRPr="00864FA1">
        <w:t>Revisión de D</w:t>
      </w:r>
      <w:r w:rsidR="00864FA1">
        <w:t xml:space="preserve">iscrepancia de </w:t>
      </w:r>
      <w:r w:rsidR="00D66436">
        <w:t>Elementos (RDE)</w:t>
      </w:r>
      <w:bookmarkEnd w:id="32"/>
    </w:p>
    <w:p w14:paraId="23504C8B" w14:textId="20B486E3" w:rsidR="00DD7B71" w:rsidRPr="00DD7B71" w:rsidRDefault="00CF54C0" w:rsidP="00DD7B71">
      <w:pPr>
        <w:pStyle w:val="Ttulo3"/>
      </w:pPr>
      <w:bookmarkStart w:id="33" w:name="_Toc98794673"/>
      <w:r>
        <w:t>Hoja</w:t>
      </w:r>
      <w:r w:rsidR="00DD7B71">
        <w:t xml:space="preserve"> A</w:t>
      </w:r>
      <w:bookmarkEnd w:id="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03"/>
        <w:gridCol w:w="811"/>
        <w:gridCol w:w="2977"/>
        <w:gridCol w:w="1800"/>
        <w:gridCol w:w="1453"/>
      </w:tblGrid>
      <w:tr w:rsidR="003D212C" w:rsidRPr="00864FA1" w14:paraId="7F44F935" w14:textId="77777777" w:rsidTr="00DD7B71">
        <w:trPr>
          <w:trHeight w:val="155"/>
        </w:trPr>
        <w:tc>
          <w:tcPr>
            <w:tcW w:w="9344" w:type="dxa"/>
            <w:gridSpan w:val="5"/>
          </w:tcPr>
          <w:p w14:paraId="053C8EF5" w14:textId="33683B25" w:rsidR="003D212C" w:rsidRPr="000C286B" w:rsidRDefault="00CF54C0" w:rsidP="00DD7B71">
            <w:pPr>
              <w:pStyle w:val="Texto"/>
              <w:spacing w:before="0" w:after="0"/>
              <w:jc w:val="right"/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  <w:t>Hoja</w:t>
            </w:r>
            <w:r w:rsidR="00DD7B71" w:rsidRPr="000C286B"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  <w:t xml:space="preserve"> A</w:t>
            </w:r>
          </w:p>
        </w:tc>
      </w:tr>
      <w:tr w:rsidR="00E43B3F" w:rsidRPr="00864FA1" w14:paraId="2E739D21" w14:textId="77777777" w:rsidTr="00CF2D9E">
        <w:trPr>
          <w:trHeight w:val="854"/>
        </w:trPr>
        <w:tc>
          <w:tcPr>
            <w:tcW w:w="2303" w:type="dxa"/>
            <w:vAlign w:val="center"/>
          </w:tcPr>
          <w:p w14:paraId="2DD56D07" w14:textId="77777777" w:rsidR="00E43B3F" w:rsidRPr="007F0529" w:rsidRDefault="007F0529" w:rsidP="007F0529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CONSUMIDOR</w:t>
            </w:r>
          </w:p>
          <w:p w14:paraId="00612690" w14:textId="5C7E6274" w:rsidR="007F0529" w:rsidRPr="007F0529" w:rsidRDefault="007F0529" w:rsidP="007F0529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Organización</w:t>
            </w:r>
          </w:p>
        </w:tc>
        <w:tc>
          <w:tcPr>
            <w:tcW w:w="5588" w:type="dxa"/>
            <w:gridSpan w:val="3"/>
            <w:vAlign w:val="center"/>
          </w:tcPr>
          <w:p w14:paraId="2A110DFF" w14:textId="75141C41" w:rsidR="00E43B3F" w:rsidRPr="007F0529" w:rsidRDefault="007F0529" w:rsidP="007F0529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REVISIÓN DE DISCREPANCIA DE ELEMENTOS</w:t>
            </w:r>
          </w:p>
        </w:tc>
        <w:tc>
          <w:tcPr>
            <w:tcW w:w="1453" w:type="dxa"/>
            <w:vAlign w:val="center"/>
          </w:tcPr>
          <w:p w14:paraId="4DAE0089" w14:textId="77777777" w:rsidR="00E43B3F" w:rsidRDefault="00864B44" w:rsidP="007F0529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Revisión de</w:t>
            </w:r>
          </w:p>
          <w:p w14:paraId="14196CE7" w14:textId="15D5D506" w:rsidR="00864B44" w:rsidRPr="007F0529" w:rsidRDefault="00864B44" w:rsidP="007F0529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Projecto</w:t>
            </w:r>
          </w:p>
        </w:tc>
      </w:tr>
      <w:tr w:rsidR="005B2582" w:rsidRPr="00864FA1" w14:paraId="0B0FFF38" w14:textId="77777777" w:rsidTr="004413E9">
        <w:trPr>
          <w:trHeight w:val="606"/>
        </w:trPr>
        <w:tc>
          <w:tcPr>
            <w:tcW w:w="2303" w:type="dxa"/>
            <w:vAlign w:val="center"/>
          </w:tcPr>
          <w:p w14:paraId="6185387E" w14:textId="458C88FF" w:rsidR="005B2582" w:rsidRPr="00CF56F7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F56F7">
              <w:rPr>
                <w:rFonts w:asciiTheme="minorHAnsi" w:hAnsiTheme="minorHAnsi" w:cstheme="minorHAnsi"/>
                <w:b/>
                <w:bCs/>
                <w:lang w:val="es-ES"/>
              </w:rPr>
              <w:t>(A) T</w:t>
            </w:r>
            <w:r w:rsidR="00CF56F7">
              <w:rPr>
                <w:rFonts w:asciiTheme="minorHAnsi" w:hAnsiTheme="minorHAnsi" w:cstheme="minorHAnsi"/>
                <w:b/>
                <w:bCs/>
                <w:lang w:val="es-ES"/>
              </w:rPr>
              <w:t>Í</w:t>
            </w:r>
            <w:r w:rsidRPr="00CF56F7">
              <w:rPr>
                <w:rFonts w:asciiTheme="minorHAnsi" w:hAnsiTheme="minorHAnsi" w:cstheme="minorHAnsi"/>
                <w:b/>
                <w:bCs/>
                <w:lang w:val="es-ES"/>
              </w:rPr>
              <w:t>TULO:</w:t>
            </w:r>
          </w:p>
        </w:tc>
        <w:tc>
          <w:tcPr>
            <w:tcW w:w="3788" w:type="dxa"/>
            <w:gridSpan w:val="2"/>
            <w:vAlign w:val="center"/>
          </w:tcPr>
          <w:p w14:paraId="4ED5346E" w14:textId="77777777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00" w:type="dxa"/>
            <w:vAlign w:val="center"/>
          </w:tcPr>
          <w:p w14:paraId="6449470F" w14:textId="0BCC19F3" w:rsidR="005B2582" w:rsidRPr="005D2101" w:rsidRDefault="00CF56F7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Nº RDE:</w:t>
            </w:r>
          </w:p>
        </w:tc>
        <w:tc>
          <w:tcPr>
            <w:tcW w:w="1453" w:type="dxa"/>
            <w:vAlign w:val="center"/>
          </w:tcPr>
          <w:p w14:paraId="245FD235" w14:textId="534D8F74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5B2582" w:rsidRPr="00864FA1" w14:paraId="4FCAC037" w14:textId="77777777" w:rsidTr="004413E9">
        <w:trPr>
          <w:trHeight w:val="684"/>
        </w:trPr>
        <w:tc>
          <w:tcPr>
            <w:tcW w:w="2303" w:type="dxa"/>
            <w:vAlign w:val="center"/>
          </w:tcPr>
          <w:p w14:paraId="3694AAD9" w14:textId="7491E9C5" w:rsidR="005B2582" w:rsidRPr="00CF56F7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F56F7">
              <w:rPr>
                <w:rFonts w:asciiTheme="minorHAnsi" w:hAnsiTheme="minorHAnsi" w:cstheme="minorHAnsi"/>
                <w:b/>
                <w:bCs/>
                <w:lang w:val="es-ES"/>
              </w:rPr>
              <w:t xml:space="preserve">Refencia </w:t>
            </w:r>
            <w:r w:rsidR="00CF56F7" w:rsidRPr="00CF56F7">
              <w:rPr>
                <w:rFonts w:asciiTheme="minorHAnsi" w:hAnsiTheme="minorHAnsi" w:cstheme="minorHAnsi"/>
                <w:b/>
                <w:bCs/>
                <w:lang w:val="es-ES"/>
              </w:rPr>
              <w:t xml:space="preserve">del </w:t>
            </w:r>
            <w:r w:rsidR="00B20100">
              <w:rPr>
                <w:rFonts w:asciiTheme="minorHAnsi" w:hAnsiTheme="minorHAnsi" w:cstheme="minorHAnsi"/>
                <w:b/>
                <w:bCs/>
                <w:lang w:val="es-ES"/>
              </w:rPr>
              <w:t>Autor</w:t>
            </w:r>
            <w:r w:rsidR="00CF56F7" w:rsidRPr="00CF56F7">
              <w:rPr>
                <w:rFonts w:asciiTheme="minorHAnsi" w:hAnsiTheme="minorHAnsi" w:cstheme="minorHAnsi"/>
                <w:b/>
                <w:bCs/>
                <w:lang w:val="es-ES"/>
              </w:rPr>
              <w:t>:</w:t>
            </w:r>
          </w:p>
        </w:tc>
        <w:tc>
          <w:tcPr>
            <w:tcW w:w="3788" w:type="dxa"/>
            <w:gridSpan w:val="2"/>
            <w:vAlign w:val="center"/>
          </w:tcPr>
          <w:p w14:paraId="006B1895" w14:textId="77777777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00" w:type="dxa"/>
            <w:vAlign w:val="center"/>
          </w:tcPr>
          <w:p w14:paraId="279AC620" w14:textId="1CCE97F6" w:rsidR="005B2582" w:rsidRPr="005D2101" w:rsidRDefault="00CF56F7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Nº ID:</w:t>
            </w:r>
          </w:p>
        </w:tc>
        <w:tc>
          <w:tcPr>
            <w:tcW w:w="1453" w:type="dxa"/>
            <w:vAlign w:val="center"/>
          </w:tcPr>
          <w:p w14:paraId="096A5851" w14:textId="712BC0E9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5B2582" w:rsidRPr="00864FA1" w14:paraId="2A4178AD" w14:textId="77777777" w:rsidTr="004413E9">
        <w:trPr>
          <w:trHeight w:val="710"/>
        </w:trPr>
        <w:tc>
          <w:tcPr>
            <w:tcW w:w="2303" w:type="dxa"/>
            <w:vAlign w:val="center"/>
          </w:tcPr>
          <w:p w14:paraId="7B58DB53" w14:textId="288CF9F8" w:rsidR="005B2582" w:rsidRPr="00CF56F7" w:rsidRDefault="00B20100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Autor</w:t>
            </w:r>
            <w:r w:rsidR="00CF56F7" w:rsidRPr="00CF56F7">
              <w:rPr>
                <w:rFonts w:asciiTheme="minorHAnsi" w:hAnsiTheme="minorHAnsi" w:cstheme="minorHAnsi"/>
                <w:b/>
                <w:bCs/>
                <w:lang w:val="es-ES"/>
              </w:rPr>
              <w:t>:</w:t>
            </w:r>
          </w:p>
        </w:tc>
        <w:tc>
          <w:tcPr>
            <w:tcW w:w="3788" w:type="dxa"/>
            <w:gridSpan w:val="2"/>
            <w:vAlign w:val="center"/>
          </w:tcPr>
          <w:p w14:paraId="1AE2F65E" w14:textId="77777777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00" w:type="dxa"/>
            <w:vAlign w:val="center"/>
          </w:tcPr>
          <w:p w14:paraId="10122754" w14:textId="415D2E84" w:rsidR="005B2582" w:rsidRPr="005D2101" w:rsidRDefault="00CF56F7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RDE Asociado:</w:t>
            </w:r>
          </w:p>
        </w:tc>
        <w:tc>
          <w:tcPr>
            <w:tcW w:w="1453" w:type="dxa"/>
            <w:vAlign w:val="center"/>
          </w:tcPr>
          <w:p w14:paraId="303CDEF0" w14:textId="75EC0A6D" w:rsidR="005B2582" w:rsidRPr="007F0529" w:rsidRDefault="005B2582" w:rsidP="00CF56F7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3D212C" w:rsidRPr="00864FA1" w14:paraId="06A1BAB2" w14:textId="77777777" w:rsidTr="006D76DF">
        <w:trPr>
          <w:trHeight w:val="1363"/>
        </w:trPr>
        <w:tc>
          <w:tcPr>
            <w:tcW w:w="9344" w:type="dxa"/>
            <w:gridSpan w:val="5"/>
          </w:tcPr>
          <w:p w14:paraId="722AD652" w14:textId="77777777" w:rsidR="003D212C" w:rsidRDefault="00B643CC" w:rsidP="006D76DF">
            <w:pPr>
              <w:pStyle w:val="Texto"/>
              <w:spacing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673F15">
              <w:rPr>
                <w:rFonts w:asciiTheme="minorHAnsi" w:hAnsiTheme="minorHAnsi" w:cstheme="minorHAnsi"/>
                <w:b/>
                <w:bCs/>
                <w:lang w:val="es-ES"/>
              </w:rPr>
              <w:t>(B) REF. Y T</w:t>
            </w:r>
            <w:r w:rsidR="00673F15" w:rsidRPr="00673F15">
              <w:rPr>
                <w:rFonts w:asciiTheme="minorHAnsi" w:hAnsiTheme="minorHAnsi" w:cstheme="minorHAnsi"/>
                <w:b/>
                <w:bCs/>
                <w:lang w:val="es-ES"/>
              </w:rPr>
              <w:t>Í</w:t>
            </w:r>
            <w:r w:rsidRPr="00673F15">
              <w:rPr>
                <w:rFonts w:asciiTheme="minorHAnsi" w:hAnsiTheme="minorHAnsi" w:cstheme="minorHAnsi"/>
                <w:b/>
                <w:bCs/>
                <w:lang w:val="es-ES"/>
              </w:rPr>
              <w:t>TULO DEL DOCU</w:t>
            </w:r>
            <w:r w:rsidR="00673F15" w:rsidRPr="00673F15">
              <w:rPr>
                <w:rFonts w:asciiTheme="minorHAnsi" w:hAnsiTheme="minorHAnsi" w:cstheme="minorHAnsi"/>
                <w:b/>
                <w:bCs/>
                <w:lang w:val="es-ES"/>
              </w:rPr>
              <w:t>MENTO:</w:t>
            </w:r>
          </w:p>
          <w:p w14:paraId="32AF356F" w14:textId="3A3F16FC" w:rsidR="00DF162B" w:rsidRPr="00673F15" w:rsidRDefault="00DF162B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 xml:space="preserve">Página/Sección/Parágrafo: </w:t>
            </w:r>
            <w:r w:rsidRPr="00DF162B">
              <w:rPr>
                <w:rFonts w:asciiTheme="minorHAnsi" w:hAnsiTheme="minorHAnsi" w:cstheme="minorHAnsi"/>
                <w:b/>
                <w:bCs/>
                <w:color w:val="FF0000"/>
                <w:lang w:val="es-ES"/>
              </w:rPr>
              <w:t>del documento en revisión</w:t>
            </w:r>
          </w:p>
        </w:tc>
      </w:tr>
      <w:tr w:rsidR="003D212C" w:rsidRPr="00864FA1" w14:paraId="3275AA9C" w14:textId="77777777" w:rsidTr="005A5AC2">
        <w:trPr>
          <w:trHeight w:val="1837"/>
        </w:trPr>
        <w:tc>
          <w:tcPr>
            <w:tcW w:w="9344" w:type="dxa"/>
            <w:gridSpan w:val="5"/>
          </w:tcPr>
          <w:p w14:paraId="0583F5B4" w14:textId="6F8E2AA9" w:rsidR="003D212C" w:rsidRPr="00DF162B" w:rsidRDefault="00DF162B" w:rsidP="006D76DF">
            <w:pPr>
              <w:pStyle w:val="Texto"/>
              <w:spacing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DF162B">
              <w:rPr>
                <w:rFonts w:asciiTheme="minorHAnsi" w:hAnsiTheme="minorHAnsi" w:cstheme="minorHAnsi"/>
                <w:b/>
                <w:bCs/>
                <w:lang w:val="es-ES"/>
              </w:rPr>
              <w:t xml:space="preserve">(C) DISCREPANCIA: </w:t>
            </w:r>
          </w:p>
        </w:tc>
      </w:tr>
      <w:tr w:rsidR="003D212C" w:rsidRPr="00864FA1" w14:paraId="2741F7F0" w14:textId="77777777" w:rsidTr="00735B83">
        <w:trPr>
          <w:trHeight w:val="1693"/>
        </w:trPr>
        <w:tc>
          <w:tcPr>
            <w:tcW w:w="9344" w:type="dxa"/>
            <w:gridSpan w:val="5"/>
          </w:tcPr>
          <w:p w14:paraId="671EE4F2" w14:textId="749F163C" w:rsidR="003D212C" w:rsidRPr="00DC1EB8" w:rsidRDefault="00DC1EB8" w:rsidP="006D76DF">
            <w:pPr>
              <w:pStyle w:val="Texto"/>
              <w:spacing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DC1EB8">
              <w:rPr>
                <w:rFonts w:asciiTheme="minorHAnsi" w:hAnsiTheme="minorHAnsi" w:cstheme="minorHAnsi"/>
                <w:b/>
                <w:bCs/>
                <w:lang w:val="es-ES"/>
              </w:rPr>
              <w:t>(D) SOLUCIONES RECOMENDADAS POR EL INICIADOR</w:t>
            </w:r>
            <w:r w:rsidR="00171EDA">
              <w:rPr>
                <w:rFonts w:asciiTheme="minorHAnsi" w:hAnsiTheme="minorHAnsi" w:cstheme="minorHAnsi"/>
                <w:b/>
                <w:bCs/>
                <w:lang w:val="es-ES"/>
              </w:rPr>
              <w:t>:</w:t>
            </w:r>
          </w:p>
        </w:tc>
      </w:tr>
      <w:tr w:rsidR="003D212C" w:rsidRPr="00864FA1" w14:paraId="065D6028" w14:textId="77777777" w:rsidTr="003D212C">
        <w:tc>
          <w:tcPr>
            <w:tcW w:w="9344" w:type="dxa"/>
            <w:gridSpan w:val="5"/>
          </w:tcPr>
          <w:p w14:paraId="05C58A75" w14:textId="6F1CAF1F" w:rsidR="003D212C" w:rsidRPr="00103D70" w:rsidRDefault="00DC1EB8" w:rsidP="00B20100">
            <w:pPr>
              <w:pStyle w:val="Texto"/>
              <w:spacing w:before="0" w:after="0"/>
              <w:jc w:val="righ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103D70">
              <w:rPr>
                <w:rFonts w:asciiTheme="minorHAnsi" w:hAnsiTheme="minorHAnsi" w:cstheme="minorHAnsi"/>
                <w:b/>
                <w:bCs/>
                <w:lang w:val="es-ES"/>
              </w:rPr>
              <w:t xml:space="preserve">Firma del </w:t>
            </w:r>
            <w:r w:rsidR="00B20100" w:rsidRPr="00103D70">
              <w:rPr>
                <w:rFonts w:asciiTheme="minorHAnsi" w:hAnsiTheme="minorHAnsi" w:cstheme="minorHAnsi"/>
                <w:b/>
                <w:bCs/>
                <w:lang w:val="es-ES"/>
              </w:rPr>
              <w:t>Autor</w:t>
            </w:r>
          </w:p>
        </w:tc>
      </w:tr>
      <w:tr w:rsidR="003D212C" w:rsidRPr="00864FA1" w14:paraId="00F23F63" w14:textId="77777777" w:rsidTr="00735B83">
        <w:trPr>
          <w:trHeight w:val="1564"/>
        </w:trPr>
        <w:tc>
          <w:tcPr>
            <w:tcW w:w="9344" w:type="dxa"/>
            <w:gridSpan w:val="5"/>
          </w:tcPr>
          <w:p w14:paraId="4BF0EC1E" w14:textId="77777777" w:rsidR="003D212C" w:rsidRPr="00171EDA" w:rsidRDefault="00103D70" w:rsidP="006D76DF">
            <w:pPr>
              <w:pStyle w:val="Texto"/>
              <w:spacing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171EDA">
              <w:rPr>
                <w:rFonts w:asciiTheme="minorHAnsi" w:hAnsiTheme="minorHAnsi" w:cstheme="minorHAnsi"/>
                <w:b/>
                <w:bCs/>
                <w:lang w:val="es-ES"/>
              </w:rPr>
              <w:t xml:space="preserve">(E) </w:t>
            </w:r>
            <w:r w:rsidR="00171EDA" w:rsidRPr="00171EDA">
              <w:rPr>
                <w:rFonts w:asciiTheme="minorHAnsi" w:hAnsiTheme="minorHAnsi" w:cstheme="minorHAnsi"/>
                <w:b/>
                <w:bCs/>
                <w:lang w:val="es-ES"/>
              </w:rPr>
              <w:t>RECOMENDACIONES DEL EQUIPO DE REVISIÓN:</w:t>
            </w:r>
          </w:p>
          <w:p w14:paraId="46C4A4C7" w14:textId="7B96315E" w:rsidR="00171EDA" w:rsidRPr="007F0529" w:rsidRDefault="00171EDA" w:rsidP="00DD7B71">
            <w:pPr>
              <w:pStyle w:val="Texto"/>
              <w:spacing w:before="0" w:after="0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171EDA" w:rsidRPr="00864FA1" w14:paraId="700DF5B3" w14:textId="77777777" w:rsidTr="00220B71">
        <w:trPr>
          <w:trHeight w:val="996"/>
        </w:trPr>
        <w:tc>
          <w:tcPr>
            <w:tcW w:w="3114" w:type="dxa"/>
            <w:gridSpan w:val="2"/>
          </w:tcPr>
          <w:p w14:paraId="7A284C8C" w14:textId="77777777" w:rsidR="00171EDA" w:rsidRDefault="006772EE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4413E9">
              <w:rPr>
                <w:rFonts w:asciiTheme="minorHAnsi" w:hAnsiTheme="minorHAnsi" w:cstheme="minorHAnsi"/>
                <w:b/>
                <w:bCs/>
                <w:lang w:val="es-ES"/>
              </w:rPr>
              <w:t>Status:</w:t>
            </w:r>
          </w:p>
          <w:p w14:paraId="48B79D3E" w14:textId="77777777" w:rsidR="004413E9" w:rsidRPr="004413E9" w:rsidRDefault="004413E9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</w:p>
          <w:p w14:paraId="345E7456" w14:textId="73743CB8" w:rsidR="006772EE" w:rsidRPr="004413E9" w:rsidRDefault="00CF2D9E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4413E9">
              <w:rPr>
                <w:rFonts w:asciiTheme="minorHAnsi" w:hAnsiTheme="minorHAnsi" w:cstheme="minorHAnsi"/>
                <w:b/>
                <w:bCs/>
                <w:color w:val="FF0000"/>
                <w:lang w:val="es-ES"/>
              </w:rPr>
              <w:t>(aceptado/recusado/</w:t>
            </w:r>
            <w:r w:rsidR="0083026C" w:rsidRPr="004413E9">
              <w:rPr>
                <w:rFonts w:asciiTheme="minorHAnsi" w:hAnsiTheme="minorHAnsi" w:cstheme="minorHAnsi"/>
                <w:b/>
                <w:bCs/>
                <w:color w:val="FF0000"/>
                <w:lang w:val="es-ES"/>
              </w:rPr>
              <w:t>retirado</w:t>
            </w:r>
            <w:r w:rsidRPr="004413E9">
              <w:rPr>
                <w:rFonts w:asciiTheme="minorHAnsi" w:hAnsiTheme="minorHAnsi" w:cstheme="minorHAnsi"/>
                <w:b/>
                <w:bCs/>
                <w:color w:val="FF0000"/>
                <w:lang w:val="es-ES"/>
              </w:rPr>
              <w:t>)</w:t>
            </w:r>
          </w:p>
        </w:tc>
        <w:tc>
          <w:tcPr>
            <w:tcW w:w="2977" w:type="dxa"/>
          </w:tcPr>
          <w:p w14:paraId="0790509D" w14:textId="77777777" w:rsidR="00171EDA" w:rsidRDefault="004413E9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4413E9">
              <w:rPr>
                <w:rFonts w:asciiTheme="minorHAnsi" w:hAnsiTheme="minorHAnsi" w:cstheme="minorHAnsi"/>
                <w:b/>
                <w:bCs/>
                <w:lang w:val="es-ES"/>
              </w:rPr>
              <w:t>Clasificación de Importancia</w:t>
            </w:r>
            <w:r w:rsidR="00815088" w:rsidRPr="004413E9">
              <w:rPr>
                <w:rFonts w:asciiTheme="minorHAnsi" w:hAnsiTheme="minorHAnsi" w:cstheme="minorHAnsi"/>
                <w:b/>
                <w:bCs/>
                <w:lang w:val="es-ES"/>
              </w:rPr>
              <w:t>:</w:t>
            </w:r>
          </w:p>
          <w:p w14:paraId="4F591AF3" w14:textId="77777777" w:rsidR="004413E9" w:rsidRPr="004413E9" w:rsidRDefault="004413E9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</w:p>
          <w:p w14:paraId="26A1DC4A" w14:textId="5DF15D75" w:rsidR="004413E9" w:rsidRPr="004413E9" w:rsidRDefault="004413E9" w:rsidP="00DD7B71">
            <w:pPr>
              <w:pStyle w:val="Texto"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4413E9">
              <w:rPr>
                <w:rFonts w:asciiTheme="minorHAnsi" w:hAnsiTheme="minorHAnsi" w:cstheme="minorHAnsi"/>
                <w:b/>
                <w:bCs/>
                <w:color w:val="FF0000"/>
                <w:lang w:val="es-ES"/>
              </w:rPr>
              <w:t>(Alta / Baja)</w:t>
            </w:r>
          </w:p>
        </w:tc>
        <w:tc>
          <w:tcPr>
            <w:tcW w:w="3253" w:type="dxa"/>
            <w:gridSpan w:val="2"/>
          </w:tcPr>
          <w:p w14:paraId="21FFDEAA" w14:textId="4D4A43C6" w:rsidR="00171EDA" w:rsidRPr="0083026C" w:rsidRDefault="00815088" w:rsidP="00735B83">
            <w:pPr>
              <w:pStyle w:val="Texto"/>
              <w:keepNext/>
              <w:spacing w:before="0" w:after="0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83026C">
              <w:rPr>
                <w:rFonts w:asciiTheme="minorHAnsi" w:hAnsiTheme="minorHAnsi" w:cstheme="minorHAnsi"/>
                <w:b/>
                <w:bCs/>
                <w:lang w:val="es-ES"/>
              </w:rPr>
              <w:t>Firma del Presidente del Panel</w:t>
            </w:r>
          </w:p>
        </w:tc>
      </w:tr>
    </w:tbl>
    <w:p w14:paraId="3D39C641" w14:textId="393EBDF4" w:rsidR="00735B83" w:rsidRDefault="00735B83" w:rsidP="00735B83">
      <w:pPr>
        <w:pStyle w:val="Descripcin"/>
      </w:pPr>
      <w:bookmarkStart w:id="34" w:name="_Toc98794908"/>
      <w:r>
        <w:t xml:space="preserve">Tabla </w:t>
      </w:r>
      <w:r w:rsidR="003801EF">
        <w:t>5</w:t>
      </w:r>
      <w:r>
        <w:fldChar w:fldCharType="begin"/>
      </w:r>
      <w:r>
        <w:instrText>SEQ Tabla \* ARABIC</w:instrText>
      </w:r>
      <w:r w:rsidR="00274CE9">
        <w:fldChar w:fldCharType="separate"/>
      </w:r>
      <w:r>
        <w:fldChar w:fldCharType="end"/>
      </w:r>
      <w:r>
        <w:t xml:space="preserve">: </w:t>
      </w:r>
      <w:r w:rsidRPr="00455E18">
        <w:t xml:space="preserve">Ejemplo de Formulario RDE (Hoja </w:t>
      </w:r>
      <w:r>
        <w:t>A</w:t>
      </w:r>
      <w:r w:rsidRPr="00455E18">
        <w:t>) [REF-01]</w:t>
      </w:r>
      <w:bookmarkEnd w:id="34"/>
    </w:p>
    <w:p w14:paraId="2407D30C" w14:textId="3139A009" w:rsidR="000C286B" w:rsidRDefault="00CF54C0" w:rsidP="000C286B">
      <w:pPr>
        <w:pStyle w:val="Ttulo3"/>
      </w:pPr>
      <w:bookmarkStart w:id="35" w:name="_Toc98794674"/>
      <w:r>
        <w:lastRenderedPageBreak/>
        <w:t>Hoja</w:t>
      </w:r>
      <w:r w:rsidR="000C286B">
        <w:t xml:space="preserve"> B</w:t>
      </w:r>
      <w:bookmarkEnd w:id="3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8"/>
        <w:gridCol w:w="279"/>
        <w:gridCol w:w="2125"/>
        <w:gridCol w:w="1702"/>
        <w:gridCol w:w="1538"/>
        <w:gridCol w:w="1432"/>
      </w:tblGrid>
      <w:tr w:rsidR="000C286B" w:rsidRPr="000C286B" w14:paraId="647EF298" w14:textId="77777777" w:rsidTr="005F50BB">
        <w:trPr>
          <w:trHeight w:val="155"/>
        </w:trPr>
        <w:tc>
          <w:tcPr>
            <w:tcW w:w="9344" w:type="dxa"/>
            <w:gridSpan w:val="6"/>
          </w:tcPr>
          <w:p w14:paraId="5E75B3C8" w14:textId="23A19B65" w:rsidR="000C286B" w:rsidRPr="000C286B" w:rsidRDefault="00CF54C0" w:rsidP="005F50BB">
            <w:pPr>
              <w:pStyle w:val="Texto"/>
              <w:spacing w:before="0" w:after="0"/>
              <w:jc w:val="right"/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  <w:t>Hoja</w:t>
            </w:r>
            <w:r w:rsidR="000C286B" w:rsidRPr="000C286B"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  <w:t xml:space="preserve"> </w:t>
            </w:r>
            <w:r w:rsidR="000C286B">
              <w:rPr>
                <w:rFonts w:asciiTheme="minorHAnsi" w:hAnsiTheme="minorHAnsi" w:cstheme="minorHAnsi"/>
                <w:b/>
                <w:bCs/>
                <w:i/>
                <w:iCs/>
                <w:lang w:val="es-ES"/>
              </w:rPr>
              <w:t>B</w:t>
            </w:r>
          </w:p>
        </w:tc>
      </w:tr>
      <w:tr w:rsidR="000C286B" w:rsidRPr="007F0529" w14:paraId="3E593327" w14:textId="77777777" w:rsidTr="00E00584">
        <w:trPr>
          <w:trHeight w:val="854"/>
        </w:trPr>
        <w:tc>
          <w:tcPr>
            <w:tcW w:w="2268" w:type="dxa"/>
            <w:vAlign w:val="center"/>
          </w:tcPr>
          <w:p w14:paraId="752DA37B" w14:textId="77777777" w:rsidR="000C286B" w:rsidRPr="007F0529" w:rsidRDefault="000C286B" w:rsidP="005F50BB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CONSUMIDOR</w:t>
            </w:r>
          </w:p>
          <w:p w14:paraId="72E5A5F5" w14:textId="77777777" w:rsidR="000C286B" w:rsidRPr="007F0529" w:rsidRDefault="000C286B" w:rsidP="005F50BB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Organización</w:t>
            </w:r>
          </w:p>
        </w:tc>
        <w:tc>
          <w:tcPr>
            <w:tcW w:w="5644" w:type="dxa"/>
            <w:gridSpan w:val="4"/>
            <w:vAlign w:val="center"/>
          </w:tcPr>
          <w:p w14:paraId="6F1CA701" w14:textId="77777777" w:rsidR="000C286B" w:rsidRPr="007F0529" w:rsidRDefault="000C286B" w:rsidP="005F50BB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7F0529">
              <w:rPr>
                <w:rFonts w:asciiTheme="minorHAnsi" w:hAnsiTheme="minorHAnsi" w:cstheme="minorHAnsi"/>
                <w:b/>
                <w:bCs/>
                <w:lang w:val="es-ES"/>
              </w:rPr>
              <w:t>REVISIÓN DE DISCREPANCIA DE ELEMENTOS</w:t>
            </w:r>
          </w:p>
        </w:tc>
        <w:tc>
          <w:tcPr>
            <w:tcW w:w="1432" w:type="dxa"/>
            <w:vAlign w:val="center"/>
          </w:tcPr>
          <w:p w14:paraId="393FCD12" w14:textId="77777777" w:rsidR="000C286B" w:rsidRDefault="000C286B" w:rsidP="005F50BB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Revisión de</w:t>
            </w:r>
          </w:p>
          <w:p w14:paraId="5FAB012E" w14:textId="77777777" w:rsidR="000C286B" w:rsidRPr="007F0529" w:rsidRDefault="000C286B" w:rsidP="005F50BB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Projecto</w:t>
            </w:r>
          </w:p>
        </w:tc>
      </w:tr>
      <w:tr w:rsidR="000C286B" w:rsidRPr="007F0529" w14:paraId="22C05612" w14:textId="77777777" w:rsidTr="00E00584">
        <w:trPr>
          <w:trHeight w:val="606"/>
        </w:trPr>
        <w:tc>
          <w:tcPr>
            <w:tcW w:w="2268" w:type="dxa"/>
            <w:vAlign w:val="center"/>
          </w:tcPr>
          <w:p w14:paraId="7F0C3927" w14:textId="77777777" w:rsidR="000C286B" w:rsidRPr="00CF56F7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F56F7">
              <w:rPr>
                <w:rFonts w:asciiTheme="minorHAnsi" w:hAnsiTheme="minorHAnsi" w:cstheme="minorHAnsi"/>
                <w:b/>
                <w:bCs/>
                <w:lang w:val="es-ES"/>
              </w:rPr>
              <w:t>(A) T</w:t>
            </w:r>
            <w:r>
              <w:rPr>
                <w:rFonts w:asciiTheme="minorHAnsi" w:hAnsiTheme="minorHAnsi" w:cstheme="minorHAnsi"/>
                <w:b/>
                <w:bCs/>
                <w:lang w:val="es-ES"/>
              </w:rPr>
              <w:t>Í</w:t>
            </w:r>
            <w:r w:rsidRPr="00CF56F7">
              <w:rPr>
                <w:rFonts w:asciiTheme="minorHAnsi" w:hAnsiTheme="minorHAnsi" w:cstheme="minorHAnsi"/>
                <w:b/>
                <w:bCs/>
                <w:lang w:val="es-ES"/>
              </w:rPr>
              <w:t>TULO:</w:t>
            </w:r>
          </w:p>
        </w:tc>
        <w:tc>
          <w:tcPr>
            <w:tcW w:w="4106" w:type="dxa"/>
            <w:gridSpan w:val="3"/>
            <w:vAlign w:val="center"/>
          </w:tcPr>
          <w:p w14:paraId="12F99325" w14:textId="77777777" w:rsidR="000C286B" w:rsidRPr="007F0529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538" w:type="dxa"/>
            <w:vAlign w:val="center"/>
          </w:tcPr>
          <w:p w14:paraId="0B8E9D3B" w14:textId="77777777" w:rsidR="000C286B" w:rsidRPr="005D2101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Nº RDE:</w:t>
            </w:r>
          </w:p>
        </w:tc>
        <w:tc>
          <w:tcPr>
            <w:tcW w:w="1432" w:type="dxa"/>
            <w:vAlign w:val="center"/>
          </w:tcPr>
          <w:p w14:paraId="7932890B" w14:textId="77777777" w:rsidR="000C286B" w:rsidRPr="007F0529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0C286B" w:rsidRPr="007F0529" w14:paraId="6DDDCAF8" w14:textId="77777777" w:rsidTr="00E00584">
        <w:trPr>
          <w:trHeight w:val="684"/>
        </w:trPr>
        <w:tc>
          <w:tcPr>
            <w:tcW w:w="2268" w:type="dxa"/>
            <w:vAlign w:val="center"/>
          </w:tcPr>
          <w:p w14:paraId="47B2B9BE" w14:textId="3052CA72" w:rsidR="000C286B" w:rsidRPr="00CF56F7" w:rsidRDefault="00CF54C0" w:rsidP="00CF54C0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-</w:t>
            </w:r>
          </w:p>
        </w:tc>
        <w:tc>
          <w:tcPr>
            <w:tcW w:w="4106" w:type="dxa"/>
            <w:gridSpan w:val="3"/>
            <w:vAlign w:val="center"/>
          </w:tcPr>
          <w:p w14:paraId="2E8C999F" w14:textId="45264A41" w:rsidR="000C286B" w:rsidRPr="007F0529" w:rsidRDefault="00CF54C0" w:rsidP="00CF54C0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-</w:t>
            </w:r>
          </w:p>
        </w:tc>
        <w:tc>
          <w:tcPr>
            <w:tcW w:w="1538" w:type="dxa"/>
            <w:vAlign w:val="center"/>
          </w:tcPr>
          <w:p w14:paraId="62EE3C4E" w14:textId="77777777" w:rsidR="000C286B" w:rsidRPr="005D2101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Nº ID:</w:t>
            </w:r>
          </w:p>
        </w:tc>
        <w:tc>
          <w:tcPr>
            <w:tcW w:w="1432" w:type="dxa"/>
            <w:vAlign w:val="center"/>
          </w:tcPr>
          <w:p w14:paraId="688C6A7A" w14:textId="77777777" w:rsidR="000C286B" w:rsidRPr="007F0529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0C286B" w:rsidRPr="007F0529" w14:paraId="422AD664" w14:textId="77777777" w:rsidTr="00E00584">
        <w:trPr>
          <w:trHeight w:val="710"/>
        </w:trPr>
        <w:tc>
          <w:tcPr>
            <w:tcW w:w="2268" w:type="dxa"/>
            <w:vAlign w:val="center"/>
          </w:tcPr>
          <w:p w14:paraId="70C08793" w14:textId="2D5C333C" w:rsidR="000C286B" w:rsidRPr="00CF56F7" w:rsidRDefault="00CF54C0" w:rsidP="00CF54C0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-</w:t>
            </w:r>
          </w:p>
        </w:tc>
        <w:tc>
          <w:tcPr>
            <w:tcW w:w="4106" w:type="dxa"/>
            <w:gridSpan w:val="3"/>
            <w:vAlign w:val="center"/>
          </w:tcPr>
          <w:p w14:paraId="251DF96E" w14:textId="68FB8810" w:rsidR="000C286B" w:rsidRPr="007F0529" w:rsidRDefault="00CF54C0" w:rsidP="00CF54C0">
            <w:pPr>
              <w:pStyle w:val="Texto"/>
              <w:spacing w:before="0" w:after="0"/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-</w:t>
            </w:r>
          </w:p>
        </w:tc>
        <w:tc>
          <w:tcPr>
            <w:tcW w:w="1538" w:type="dxa"/>
            <w:vAlign w:val="center"/>
          </w:tcPr>
          <w:p w14:paraId="09F6C183" w14:textId="77777777" w:rsidR="000C286B" w:rsidRPr="005D2101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D2101">
              <w:rPr>
                <w:rFonts w:asciiTheme="minorHAnsi" w:hAnsiTheme="minorHAnsi" w:cstheme="minorHAnsi"/>
                <w:b/>
                <w:bCs/>
                <w:lang w:val="es-ES"/>
              </w:rPr>
              <w:t>RDE Asociado:</w:t>
            </w:r>
          </w:p>
        </w:tc>
        <w:tc>
          <w:tcPr>
            <w:tcW w:w="1432" w:type="dxa"/>
            <w:vAlign w:val="center"/>
          </w:tcPr>
          <w:p w14:paraId="5A6A7C2E" w14:textId="77777777" w:rsidR="000C286B" w:rsidRPr="007F0529" w:rsidRDefault="000C286B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CF54C0" w:rsidRPr="007F0529" w14:paraId="1D4EA367" w14:textId="77777777" w:rsidTr="006D76DF">
        <w:trPr>
          <w:trHeight w:val="1756"/>
        </w:trPr>
        <w:tc>
          <w:tcPr>
            <w:tcW w:w="9344" w:type="dxa"/>
            <w:gridSpan w:val="6"/>
          </w:tcPr>
          <w:p w14:paraId="354B1AC4" w14:textId="0AED4D5B" w:rsidR="00CF54C0" w:rsidRPr="00320477" w:rsidRDefault="00320477" w:rsidP="006D76DF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320477">
              <w:rPr>
                <w:rFonts w:asciiTheme="minorHAnsi" w:hAnsiTheme="minorHAnsi" w:cstheme="minorHAnsi"/>
                <w:b/>
                <w:bCs/>
                <w:lang w:val="es-ES"/>
              </w:rPr>
              <w:t>(G) POSICIÓN DEL PROVEEDOR:</w:t>
            </w:r>
          </w:p>
        </w:tc>
      </w:tr>
      <w:tr w:rsidR="00E01336" w:rsidRPr="007F0529" w14:paraId="7C9CF8FC" w14:textId="77777777" w:rsidTr="009742BE">
        <w:trPr>
          <w:trHeight w:val="718"/>
        </w:trPr>
        <w:tc>
          <w:tcPr>
            <w:tcW w:w="2547" w:type="dxa"/>
            <w:gridSpan w:val="2"/>
            <w:vAlign w:val="center"/>
          </w:tcPr>
          <w:p w14:paraId="671B9153" w14:textId="3C210543" w:rsidR="00E01336" w:rsidRPr="00E01336" w:rsidRDefault="00E01336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E01336">
              <w:rPr>
                <w:rFonts w:asciiTheme="minorHAnsi" w:hAnsiTheme="minorHAnsi" w:cstheme="minorHAnsi"/>
                <w:b/>
                <w:bCs/>
                <w:lang w:val="es-ES"/>
              </w:rPr>
              <w:t>Status</w:t>
            </w:r>
          </w:p>
        </w:tc>
        <w:tc>
          <w:tcPr>
            <w:tcW w:w="3827" w:type="dxa"/>
            <w:gridSpan w:val="2"/>
            <w:vAlign w:val="center"/>
          </w:tcPr>
          <w:p w14:paraId="27A2FF03" w14:textId="00618C6F" w:rsidR="00E01336" w:rsidRPr="00E01336" w:rsidRDefault="00E01336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E01336">
              <w:rPr>
                <w:rFonts w:asciiTheme="minorHAnsi" w:hAnsiTheme="minorHAnsi" w:cstheme="minorHAnsi"/>
                <w:b/>
                <w:bCs/>
                <w:lang w:val="es-ES"/>
              </w:rPr>
              <w:t>Responsable:</w:t>
            </w:r>
          </w:p>
        </w:tc>
        <w:tc>
          <w:tcPr>
            <w:tcW w:w="2970" w:type="dxa"/>
            <w:gridSpan w:val="2"/>
            <w:vAlign w:val="center"/>
          </w:tcPr>
          <w:p w14:paraId="0A51BBC4" w14:textId="45BC2D02" w:rsidR="00E01336" w:rsidRPr="00E01336" w:rsidRDefault="00E01336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E01336">
              <w:rPr>
                <w:rFonts w:asciiTheme="minorHAnsi" w:hAnsiTheme="minorHAnsi" w:cstheme="minorHAnsi"/>
                <w:b/>
                <w:bCs/>
                <w:lang w:val="es-ES"/>
              </w:rPr>
              <w:t>Firma del Proveedor</w:t>
            </w:r>
          </w:p>
        </w:tc>
      </w:tr>
      <w:tr w:rsidR="00CF54C0" w:rsidRPr="007F0529" w14:paraId="2FE900B5" w14:textId="77777777" w:rsidTr="00FA2E49">
        <w:trPr>
          <w:trHeight w:val="1692"/>
        </w:trPr>
        <w:tc>
          <w:tcPr>
            <w:tcW w:w="9344" w:type="dxa"/>
            <w:gridSpan w:val="6"/>
          </w:tcPr>
          <w:p w14:paraId="65DC21DA" w14:textId="77777777" w:rsidR="00CF54C0" w:rsidRPr="00FA2E49" w:rsidRDefault="00FA2E49" w:rsidP="00FA2E49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FA2E49">
              <w:rPr>
                <w:rFonts w:asciiTheme="minorHAnsi" w:hAnsiTheme="minorHAnsi" w:cstheme="minorHAnsi"/>
                <w:b/>
                <w:bCs/>
                <w:lang w:val="es-ES"/>
              </w:rPr>
              <w:t>(H) DISPOSICIÓN DEL EQUIPO DE REVISIÓN:</w:t>
            </w:r>
          </w:p>
          <w:p w14:paraId="5D0F52D1" w14:textId="4B75160F" w:rsidR="00FA2E49" w:rsidRPr="007F0529" w:rsidRDefault="00FA2E49" w:rsidP="00FA2E49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037B0E" w:rsidRPr="007F0529" w14:paraId="5E9152CA" w14:textId="77777777" w:rsidTr="00E00584">
        <w:trPr>
          <w:trHeight w:val="710"/>
        </w:trPr>
        <w:tc>
          <w:tcPr>
            <w:tcW w:w="2547" w:type="dxa"/>
            <w:gridSpan w:val="2"/>
            <w:vAlign w:val="center"/>
          </w:tcPr>
          <w:p w14:paraId="14A65DC4" w14:textId="23FB10FF" w:rsidR="00037B0E" w:rsidRPr="00C334CD" w:rsidRDefault="00037B0E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334CD">
              <w:rPr>
                <w:rFonts w:asciiTheme="minorHAnsi" w:hAnsiTheme="minorHAnsi" w:cstheme="minorHAnsi"/>
                <w:b/>
                <w:bCs/>
                <w:lang w:val="es-ES"/>
              </w:rPr>
              <w:t>Firma del Consumidor</w:t>
            </w:r>
          </w:p>
        </w:tc>
        <w:tc>
          <w:tcPr>
            <w:tcW w:w="3827" w:type="dxa"/>
            <w:gridSpan w:val="2"/>
            <w:vAlign w:val="center"/>
          </w:tcPr>
          <w:p w14:paraId="4D67D6F5" w14:textId="30F39D1A" w:rsidR="00037B0E" w:rsidRPr="00C334CD" w:rsidRDefault="00C334CD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334CD">
              <w:rPr>
                <w:rFonts w:asciiTheme="minorHAnsi" w:hAnsiTheme="minorHAnsi" w:cstheme="minorHAnsi"/>
                <w:b/>
                <w:bCs/>
                <w:lang w:val="es-ES"/>
              </w:rPr>
              <w:t>Publicado en:</w:t>
            </w:r>
          </w:p>
        </w:tc>
        <w:tc>
          <w:tcPr>
            <w:tcW w:w="2970" w:type="dxa"/>
            <w:gridSpan w:val="2"/>
            <w:vAlign w:val="center"/>
          </w:tcPr>
          <w:p w14:paraId="3109C32D" w14:textId="4852D4C3" w:rsidR="00037B0E" w:rsidRPr="00C334CD" w:rsidRDefault="00C334CD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C334CD">
              <w:rPr>
                <w:rFonts w:asciiTheme="minorHAnsi" w:hAnsiTheme="minorHAnsi" w:cstheme="minorHAnsi"/>
                <w:b/>
                <w:bCs/>
                <w:lang w:val="es-ES"/>
              </w:rPr>
              <w:t>Firma del Proveedor</w:t>
            </w:r>
          </w:p>
        </w:tc>
      </w:tr>
      <w:tr w:rsidR="00C334CD" w:rsidRPr="007F0529" w14:paraId="79CE66EE" w14:textId="77777777" w:rsidTr="00A82778">
        <w:trPr>
          <w:trHeight w:val="710"/>
        </w:trPr>
        <w:tc>
          <w:tcPr>
            <w:tcW w:w="2547" w:type="dxa"/>
            <w:gridSpan w:val="2"/>
            <w:vAlign w:val="center"/>
          </w:tcPr>
          <w:p w14:paraId="12745312" w14:textId="3BCCF3B9" w:rsidR="00C334CD" w:rsidRPr="007F0529" w:rsidRDefault="00AB63E7" w:rsidP="00A82778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00593453">
              <w:rPr>
                <w:rFonts w:asciiTheme="minorHAnsi" w:hAnsiTheme="minorHAnsi" w:cstheme="minorHAnsi"/>
                <w:b/>
                <w:bCs/>
                <w:sz w:val="36"/>
                <w:szCs w:val="40"/>
                <w:lang w:val="es-ES"/>
              </w:rPr>
              <w:t>□</w:t>
            </w:r>
            <w:r w:rsidRPr="00AB63E7">
              <w:rPr>
                <w:rFonts w:asciiTheme="minorHAnsi" w:hAnsiTheme="minorHAnsi" w:cstheme="minorHAnsi"/>
                <w:sz w:val="18"/>
                <w:szCs w:val="20"/>
                <w:lang w:val="es-ES"/>
              </w:rPr>
              <w:t xml:space="preserve"> </w:t>
            </w:r>
            <w:r w:rsidR="00C334CD">
              <w:rPr>
                <w:rFonts w:asciiTheme="minorHAnsi" w:hAnsiTheme="minorHAnsi" w:cstheme="minorHAnsi"/>
                <w:lang w:val="es-ES"/>
              </w:rPr>
              <w:t>Acceptado con acción</w:t>
            </w:r>
          </w:p>
        </w:tc>
        <w:tc>
          <w:tcPr>
            <w:tcW w:w="3827" w:type="dxa"/>
            <w:gridSpan w:val="2"/>
            <w:vAlign w:val="center"/>
          </w:tcPr>
          <w:tbl>
            <w:tblPr>
              <w:tblStyle w:val="Tablaconcuadrcula"/>
              <w:tblW w:w="35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68"/>
              <w:gridCol w:w="1417"/>
              <w:gridCol w:w="992"/>
            </w:tblGrid>
            <w:tr w:rsidR="00C334CD" w14:paraId="7A18F464" w14:textId="77777777" w:rsidTr="00A82778">
              <w:tc>
                <w:tcPr>
                  <w:tcW w:w="1168" w:type="dxa"/>
                </w:tcPr>
                <w:p w14:paraId="55E5C7B3" w14:textId="15EB2979" w:rsidR="00C334CD" w:rsidRDefault="00AB63E7" w:rsidP="00593453">
                  <w:pPr>
                    <w:pStyle w:val="Texto"/>
                    <w:spacing w:before="0" w:after="0"/>
                    <w:jc w:val="left"/>
                    <w:rPr>
                      <w:rFonts w:asciiTheme="minorHAnsi" w:hAnsiTheme="minorHAnsi" w:cstheme="minorHAnsi"/>
                      <w:lang w:val="es-ES"/>
                    </w:rPr>
                  </w:pPr>
                  <w:r w:rsidRPr="00593453">
                    <w:rPr>
                      <w:rFonts w:asciiTheme="minorHAnsi" w:hAnsiTheme="minorHAnsi" w:cstheme="minorHAnsi"/>
                      <w:b/>
                      <w:bCs/>
                      <w:sz w:val="36"/>
                      <w:szCs w:val="40"/>
                      <w:lang w:val="es-ES"/>
                    </w:rPr>
                    <w:t>□</w:t>
                  </w:r>
                  <w:r w:rsidRPr="00593453">
                    <w:rPr>
                      <w:rFonts w:asciiTheme="minorHAnsi" w:hAnsiTheme="minorHAnsi" w:cstheme="minorHAnsi"/>
                      <w:b/>
                      <w:bCs/>
                      <w:sz w:val="18"/>
                      <w:szCs w:val="20"/>
                      <w:lang w:val="es-ES"/>
                    </w:rPr>
                    <w:t xml:space="preserve"> </w:t>
                  </w:r>
                  <w:r w:rsidR="00E00584">
                    <w:rPr>
                      <w:rFonts w:asciiTheme="minorHAnsi" w:hAnsiTheme="minorHAnsi" w:cstheme="minorHAnsi"/>
                      <w:lang w:val="es-ES"/>
                    </w:rPr>
                    <w:t>Cuadro Cerrado</w:t>
                  </w:r>
                </w:p>
              </w:tc>
              <w:tc>
                <w:tcPr>
                  <w:tcW w:w="1417" w:type="dxa"/>
                </w:tcPr>
                <w:p w14:paraId="6B2AFA90" w14:textId="2CBEA1D2" w:rsidR="00C334CD" w:rsidRDefault="00AB63E7" w:rsidP="00593453">
                  <w:pPr>
                    <w:pStyle w:val="Texto"/>
                    <w:spacing w:before="0" w:after="0"/>
                    <w:jc w:val="left"/>
                    <w:rPr>
                      <w:rFonts w:asciiTheme="minorHAnsi" w:hAnsiTheme="minorHAnsi" w:cstheme="minorHAnsi"/>
                      <w:lang w:val="es-ES"/>
                    </w:rPr>
                  </w:pPr>
                  <w:r w:rsidRPr="00593453">
                    <w:rPr>
                      <w:rFonts w:asciiTheme="minorHAnsi" w:hAnsiTheme="minorHAnsi" w:cstheme="minorHAnsi"/>
                      <w:b/>
                      <w:bCs/>
                      <w:sz w:val="36"/>
                      <w:szCs w:val="40"/>
                      <w:lang w:val="es-ES"/>
                    </w:rPr>
                    <w:t>□</w:t>
                  </w:r>
                  <w:r w:rsidRPr="00AB63E7">
                    <w:rPr>
                      <w:rFonts w:asciiTheme="minorHAnsi" w:hAnsiTheme="minorHAnsi" w:cstheme="minorHAnsi"/>
                      <w:sz w:val="18"/>
                      <w:szCs w:val="20"/>
                      <w:lang w:val="es-ES"/>
                    </w:rPr>
                    <w:t xml:space="preserve"> </w:t>
                  </w:r>
                  <w:r w:rsidR="00E00584">
                    <w:rPr>
                      <w:rFonts w:asciiTheme="minorHAnsi" w:hAnsiTheme="minorHAnsi" w:cstheme="minorHAnsi"/>
                      <w:lang w:val="es-ES"/>
                    </w:rPr>
                    <w:t>Para pre-cuadro</w:t>
                  </w:r>
                </w:p>
              </w:tc>
              <w:tc>
                <w:tcPr>
                  <w:tcW w:w="992" w:type="dxa"/>
                </w:tcPr>
                <w:p w14:paraId="6ADB4CAA" w14:textId="475D8AE4" w:rsidR="00C334CD" w:rsidRDefault="00AB63E7" w:rsidP="00593453">
                  <w:pPr>
                    <w:pStyle w:val="Texto"/>
                    <w:spacing w:before="0" w:after="0"/>
                    <w:jc w:val="left"/>
                    <w:rPr>
                      <w:rFonts w:asciiTheme="minorHAnsi" w:hAnsiTheme="minorHAnsi" w:cstheme="minorHAnsi"/>
                      <w:lang w:val="es-ES"/>
                    </w:rPr>
                  </w:pPr>
                  <w:r w:rsidRPr="00593453">
                    <w:rPr>
                      <w:rFonts w:asciiTheme="minorHAnsi" w:hAnsiTheme="minorHAnsi" w:cstheme="minorHAnsi"/>
                      <w:b/>
                      <w:bCs/>
                      <w:sz w:val="36"/>
                      <w:szCs w:val="40"/>
                      <w:lang w:val="es-ES"/>
                    </w:rPr>
                    <w:t>□</w:t>
                  </w:r>
                  <w:r w:rsidRPr="00AB63E7">
                    <w:rPr>
                      <w:rFonts w:asciiTheme="minorHAnsi" w:hAnsiTheme="minorHAnsi" w:cstheme="minorHAnsi"/>
                      <w:sz w:val="18"/>
                      <w:szCs w:val="20"/>
                      <w:lang w:val="es-ES"/>
                    </w:rPr>
                    <w:t xml:space="preserve"> </w:t>
                  </w:r>
                  <w:r w:rsidR="00E00584">
                    <w:rPr>
                      <w:rFonts w:asciiTheme="minorHAnsi" w:hAnsiTheme="minorHAnsi" w:cstheme="minorHAnsi"/>
                      <w:lang w:val="es-ES"/>
                    </w:rPr>
                    <w:t>Para</w:t>
                  </w:r>
                </w:p>
              </w:tc>
            </w:tr>
          </w:tbl>
          <w:p w14:paraId="13A3A12C" w14:textId="04AA4F8E" w:rsidR="00C334CD" w:rsidRPr="007F0529" w:rsidRDefault="00C334CD" w:rsidP="0059345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970" w:type="dxa"/>
            <w:gridSpan w:val="2"/>
            <w:vAlign w:val="center"/>
          </w:tcPr>
          <w:p w14:paraId="0379FC3D" w14:textId="23EB9C00" w:rsidR="00C334CD" w:rsidRPr="007F0529" w:rsidRDefault="00AB63E7" w:rsidP="00593453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lang w:val="es-ES"/>
              </w:rPr>
            </w:pPr>
            <w:r w:rsidRPr="00593453">
              <w:rPr>
                <w:rFonts w:asciiTheme="minorHAnsi" w:hAnsiTheme="minorHAnsi" w:cstheme="minorHAnsi"/>
                <w:b/>
                <w:bCs/>
                <w:sz w:val="36"/>
                <w:szCs w:val="40"/>
                <w:lang w:val="es-ES"/>
              </w:rPr>
              <w:t>□</w:t>
            </w:r>
            <w:r w:rsidRPr="00AB63E7">
              <w:rPr>
                <w:rFonts w:asciiTheme="minorHAnsi" w:hAnsiTheme="minorHAnsi" w:cstheme="minorHAnsi"/>
                <w:sz w:val="18"/>
                <w:szCs w:val="20"/>
                <w:lang w:val="es-ES"/>
              </w:rPr>
              <w:t xml:space="preserve"> </w:t>
            </w:r>
            <w:r w:rsidR="00593453">
              <w:rPr>
                <w:rFonts w:asciiTheme="minorHAnsi" w:hAnsiTheme="minorHAnsi" w:cstheme="minorHAnsi"/>
                <w:lang w:val="es-ES"/>
              </w:rPr>
              <w:t>Aplazado</w:t>
            </w:r>
          </w:p>
        </w:tc>
      </w:tr>
      <w:tr w:rsidR="00CF54C0" w:rsidRPr="007F0529" w14:paraId="3B4A0256" w14:textId="77777777" w:rsidTr="00735B83">
        <w:trPr>
          <w:trHeight w:val="1099"/>
        </w:trPr>
        <w:tc>
          <w:tcPr>
            <w:tcW w:w="9344" w:type="dxa"/>
            <w:gridSpan w:val="6"/>
          </w:tcPr>
          <w:p w14:paraId="698859D4" w14:textId="789A633D" w:rsidR="00CF54C0" w:rsidRPr="00167001" w:rsidRDefault="00167001" w:rsidP="005A5AC2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167001">
              <w:rPr>
                <w:rFonts w:asciiTheme="minorHAnsi" w:hAnsiTheme="minorHAnsi" w:cstheme="minorHAnsi"/>
                <w:b/>
                <w:bCs/>
                <w:lang w:val="es-ES"/>
              </w:rPr>
              <w:t xml:space="preserve">(I) </w:t>
            </w:r>
            <w:r w:rsidR="005A5AC2">
              <w:rPr>
                <w:rFonts w:asciiTheme="minorHAnsi" w:hAnsiTheme="minorHAnsi" w:cstheme="minorHAnsi"/>
                <w:b/>
                <w:bCs/>
                <w:lang w:val="es-ES"/>
              </w:rPr>
              <w:t>CIERRE</w:t>
            </w:r>
            <w:r w:rsidRPr="00167001">
              <w:rPr>
                <w:rFonts w:asciiTheme="minorHAnsi" w:hAnsiTheme="minorHAnsi" w:cstheme="minorHAnsi"/>
                <w:b/>
                <w:bCs/>
                <w:lang w:val="es-ES"/>
              </w:rPr>
              <w:t xml:space="preserve"> DEL EQUIPO DE REVISIÓN:</w:t>
            </w:r>
          </w:p>
          <w:p w14:paraId="5A5087B8" w14:textId="77777777" w:rsidR="00167001" w:rsidRDefault="00167001" w:rsidP="005A5AC2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  <w:p w14:paraId="7C1B3841" w14:textId="517AA7E8" w:rsidR="00167001" w:rsidRPr="007F0529" w:rsidRDefault="00167001" w:rsidP="005A5AC2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lang w:val="es-ES"/>
              </w:rPr>
            </w:pPr>
          </w:p>
        </w:tc>
      </w:tr>
      <w:tr w:rsidR="005A5AC2" w:rsidRPr="007F0529" w14:paraId="698190D2" w14:textId="77777777" w:rsidTr="005F50BB">
        <w:trPr>
          <w:trHeight w:val="713"/>
        </w:trPr>
        <w:tc>
          <w:tcPr>
            <w:tcW w:w="4672" w:type="dxa"/>
            <w:gridSpan w:val="3"/>
            <w:vAlign w:val="center"/>
          </w:tcPr>
          <w:p w14:paraId="2E7DC67D" w14:textId="30EC488F" w:rsidR="005A5AC2" w:rsidRPr="005A5AC2" w:rsidRDefault="005A5AC2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A5AC2">
              <w:rPr>
                <w:rFonts w:asciiTheme="minorHAnsi" w:hAnsiTheme="minorHAnsi" w:cstheme="minorHAnsi"/>
                <w:b/>
                <w:bCs/>
                <w:lang w:val="es-ES"/>
              </w:rPr>
              <w:t>Firma del Consumidor</w:t>
            </w:r>
          </w:p>
        </w:tc>
        <w:tc>
          <w:tcPr>
            <w:tcW w:w="4672" w:type="dxa"/>
            <w:gridSpan w:val="3"/>
            <w:vAlign w:val="center"/>
          </w:tcPr>
          <w:p w14:paraId="320AF5B9" w14:textId="2A9F6D30" w:rsidR="005A5AC2" w:rsidRPr="005A5AC2" w:rsidRDefault="005A5AC2" w:rsidP="005F50BB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A5AC2">
              <w:rPr>
                <w:rFonts w:asciiTheme="minorHAnsi" w:hAnsiTheme="minorHAnsi" w:cstheme="minorHAnsi"/>
                <w:b/>
                <w:bCs/>
                <w:lang w:val="es-ES"/>
              </w:rPr>
              <w:t>Firma del Proveedor</w:t>
            </w:r>
          </w:p>
        </w:tc>
      </w:tr>
      <w:tr w:rsidR="005A5AC2" w:rsidRPr="007F0529" w14:paraId="16391A38" w14:textId="77777777" w:rsidTr="00735B83">
        <w:trPr>
          <w:trHeight w:val="1117"/>
        </w:trPr>
        <w:tc>
          <w:tcPr>
            <w:tcW w:w="4672" w:type="dxa"/>
            <w:gridSpan w:val="3"/>
          </w:tcPr>
          <w:p w14:paraId="35CAD218" w14:textId="77777777" w:rsidR="005A5AC2" w:rsidRPr="005A5AC2" w:rsidRDefault="005A5AC2" w:rsidP="005A5AC2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 w:rsidRPr="005A5AC2">
              <w:rPr>
                <w:rFonts w:asciiTheme="minorHAnsi" w:hAnsiTheme="minorHAnsi" w:cstheme="minorHAnsi"/>
                <w:b/>
                <w:bCs/>
                <w:lang w:val="es-ES"/>
              </w:rPr>
              <w:t>(K) REFERENCIAS DE CIERRE:</w:t>
            </w:r>
          </w:p>
          <w:p w14:paraId="269D77E1" w14:textId="682D8817" w:rsidR="005A5AC2" w:rsidRPr="005A5AC2" w:rsidRDefault="005A5AC2" w:rsidP="005A5A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</w:p>
        </w:tc>
        <w:tc>
          <w:tcPr>
            <w:tcW w:w="4672" w:type="dxa"/>
            <w:gridSpan w:val="3"/>
          </w:tcPr>
          <w:p w14:paraId="6E5BBF72" w14:textId="77777777" w:rsidR="005A5AC2" w:rsidRDefault="005A5AC2" w:rsidP="005A5AC2">
            <w:pPr>
              <w:pStyle w:val="Texto"/>
              <w:spacing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Cerrado:                    Fecha:</w:t>
            </w:r>
          </w:p>
          <w:p w14:paraId="6E440BE2" w14:textId="77777777" w:rsidR="005A5AC2" w:rsidRDefault="005A5AC2" w:rsidP="005A5AC2">
            <w:pPr>
              <w:pStyle w:val="Texto"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</w:p>
          <w:p w14:paraId="14C64B07" w14:textId="4E92C548" w:rsidR="005A5AC2" w:rsidRPr="005A5AC2" w:rsidRDefault="005A5AC2" w:rsidP="00735B83">
            <w:pPr>
              <w:pStyle w:val="Texto"/>
              <w:keepNext/>
              <w:spacing w:before="0" w:after="0"/>
              <w:jc w:val="left"/>
              <w:rPr>
                <w:rFonts w:asciiTheme="minorHAnsi" w:hAnsiTheme="minorHAnsi" w:cstheme="minorHAnsi"/>
                <w:b/>
                <w:bCs/>
                <w:lang w:val="es-ES"/>
              </w:rPr>
            </w:pPr>
            <w:r>
              <w:rPr>
                <w:rFonts w:asciiTheme="minorHAnsi" w:hAnsiTheme="minorHAnsi" w:cstheme="minorHAnsi"/>
                <w:b/>
                <w:bCs/>
                <w:lang w:val="es-ES"/>
              </w:rPr>
              <w:t>FIRMA</w:t>
            </w:r>
          </w:p>
        </w:tc>
      </w:tr>
    </w:tbl>
    <w:p w14:paraId="0AAEFAD9" w14:textId="370A1DBF" w:rsidR="00560302" w:rsidRPr="000C286B" w:rsidRDefault="00735B83" w:rsidP="00735B83">
      <w:pPr>
        <w:pStyle w:val="Descripcin"/>
      </w:pPr>
      <w:bookmarkStart w:id="36" w:name="_Toc98794909"/>
      <w:r>
        <w:t xml:space="preserve">Tabla </w:t>
      </w:r>
      <w:r w:rsidR="003801EF">
        <w:t>6</w:t>
      </w:r>
      <w:r>
        <w:fldChar w:fldCharType="begin"/>
      </w:r>
      <w:r>
        <w:instrText>SEQ Tabla \* ARABIC</w:instrText>
      </w:r>
      <w:r w:rsidR="00274CE9">
        <w:fldChar w:fldCharType="separate"/>
      </w:r>
      <w:r>
        <w:fldChar w:fldCharType="end"/>
      </w:r>
      <w:r>
        <w:t>: Ejemplo de Formulario RDE (Hoja B) [REF-01]</w:t>
      </w:r>
      <w:bookmarkEnd w:id="36"/>
    </w:p>
    <w:sectPr w:rsidR="00560302" w:rsidRPr="000C286B" w:rsidSect="00261581">
      <w:headerReference w:type="default" r:id="rId33"/>
      <w:footerReference w:type="default" r:id="rId34"/>
      <w:pgSz w:w="11906" w:h="16838" w:code="9"/>
      <w:pgMar w:top="1418" w:right="1418" w:bottom="1418" w:left="1134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F2D0E" w14:textId="77777777" w:rsidR="00DB6C4C" w:rsidRDefault="00DB6C4C">
      <w:r>
        <w:separator/>
      </w:r>
    </w:p>
    <w:p w14:paraId="0FB03719" w14:textId="77777777" w:rsidR="00DB6C4C" w:rsidRDefault="00DB6C4C"/>
  </w:endnote>
  <w:endnote w:type="continuationSeparator" w:id="0">
    <w:p w14:paraId="55AA255A" w14:textId="77777777" w:rsidR="00DB6C4C" w:rsidRDefault="00DB6C4C">
      <w:r>
        <w:continuationSeparator/>
      </w:r>
    </w:p>
    <w:p w14:paraId="7B67C6EE" w14:textId="77777777" w:rsidR="00DB6C4C" w:rsidRDefault="00DB6C4C"/>
  </w:endnote>
  <w:endnote w:type="continuationNotice" w:id="1">
    <w:p w14:paraId="72A40D76" w14:textId="77777777" w:rsidR="00DB6C4C" w:rsidRDefault="00DB6C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90BB4" w14:textId="77777777" w:rsidR="0034135B" w:rsidRPr="0019067A" w:rsidRDefault="0034135B" w:rsidP="0019067A">
    <w:pPr>
      <w:pStyle w:val="Piedepgina"/>
      <w:rPr>
        <w:sz w:val="14"/>
        <w:szCs w:val="14"/>
      </w:rPr>
    </w:pPr>
    <w:r>
      <w:rPr>
        <w:b/>
        <w:bCs/>
        <w:noProof/>
        <w:sz w:val="20"/>
        <w:szCs w:val="20"/>
      </w:rPr>
      <w:drawing>
        <wp:anchor distT="0" distB="0" distL="114300" distR="114300" simplePos="0" relativeHeight="251658242" behindDoc="0" locked="0" layoutInCell="1" allowOverlap="1" wp14:anchorId="521D46AE" wp14:editId="15500203">
          <wp:simplePos x="0" y="0"/>
          <wp:positionH relativeFrom="column">
            <wp:posOffset>5147310</wp:posOffset>
          </wp:positionH>
          <wp:positionV relativeFrom="paragraph">
            <wp:posOffset>-1115060</wp:posOffset>
          </wp:positionV>
          <wp:extent cx="1693545" cy="1693545"/>
          <wp:effectExtent l="0" t="0" r="1905" b="1905"/>
          <wp:wrapNone/>
          <wp:docPr id="8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 descr="Logotip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3967" cy="16939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23E0E8A" wp14:editId="71C085EB">
              <wp:simplePos x="0" y="0"/>
              <wp:positionH relativeFrom="page">
                <wp:posOffset>180340</wp:posOffset>
              </wp:positionH>
              <wp:positionV relativeFrom="page">
                <wp:posOffset>5400675</wp:posOffset>
              </wp:positionV>
              <wp:extent cx="360045" cy="0"/>
              <wp:effectExtent l="8890" t="9525" r="12065" b="952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1193BA" id="Line 3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2pt,425.25pt" to="42.5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" strokecolor="#969696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5F6FB" w14:textId="69EDDBEC" w:rsidR="00A66852" w:rsidRPr="00BD2EDC" w:rsidRDefault="00F729A6" w:rsidP="00F729A6">
    <w:pPr>
      <w:pStyle w:val="Piedepgina"/>
      <w:tabs>
        <w:tab w:val="clear" w:pos="4252"/>
        <w:tab w:val="clear" w:pos="8504"/>
        <w:tab w:val="left" w:pos="3300"/>
      </w:tabs>
    </w:pPr>
    <w:r>
      <w:tab/>
    </w:r>
  </w:p>
  <w:tbl>
    <w:tblPr>
      <w:tblW w:w="4926" w:type="pct"/>
      <w:tblBorders>
        <w:top w:val="single" w:sz="4" w:space="0" w:color="E5510C"/>
      </w:tblBorders>
      <w:tblLook w:val="01E0" w:firstRow="1" w:lastRow="1" w:firstColumn="1" w:lastColumn="1" w:noHBand="0" w:noVBand="0"/>
    </w:tblPr>
    <w:tblGrid>
      <w:gridCol w:w="1966"/>
      <w:gridCol w:w="223"/>
      <w:gridCol w:w="4142"/>
      <w:gridCol w:w="1325"/>
      <w:gridCol w:w="780"/>
      <w:gridCol w:w="780"/>
    </w:tblGrid>
    <w:tr w:rsidR="000E5D85" w:rsidRPr="00583FC6" w14:paraId="09E51F49" w14:textId="77777777" w:rsidTr="000E5D85">
      <w:trPr>
        <w:trHeight w:val="264"/>
      </w:trPr>
      <w:tc>
        <w:tcPr>
          <w:tcW w:w="1067" w:type="pct"/>
          <w:shd w:val="clear" w:color="auto" w:fill="auto"/>
          <w:noWrap/>
          <w:vAlign w:val="center"/>
        </w:tcPr>
        <w:p w14:paraId="37A0CA15" w14:textId="77777777" w:rsidR="00A66852" w:rsidRPr="00583FC6" w:rsidRDefault="00A66852" w:rsidP="00CD66E5">
          <w:pPr>
            <w:rPr>
              <w:rFonts w:cs="Yu Mincho Light"/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2E756BBC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69B2D88C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0D2A571E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2C5CCEB9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7F736B37" w14:textId="77777777" w:rsidR="00A66852" w:rsidRPr="00583FC6" w:rsidRDefault="00A66852" w:rsidP="00A9683D">
          <w:pPr>
            <w:rPr>
              <w:szCs w:val="22"/>
            </w:rPr>
          </w:pPr>
        </w:p>
      </w:tc>
    </w:tr>
    <w:tr w:rsidR="000E5D85" w:rsidRPr="00583FC6" w14:paraId="37D8A45E" w14:textId="77777777" w:rsidTr="000E5D85">
      <w:trPr>
        <w:trHeight w:val="189"/>
      </w:trPr>
      <w:tc>
        <w:tcPr>
          <w:tcW w:w="1067" w:type="pct"/>
          <w:vMerge w:val="restart"/>
          <w:shd w:val="clear" w:color="auto" w:fill="auto"/>
          <w:noWrap/>
          <w:vAlign w:val="center"/>
        </w:tcPr>
        <w:p w14:paraId="35EDE233" w14:textId="14E37C41" w:rsidR="00A66852" w:rsidRPr="00583FC6" w:rsidRDefault="00A66852" w:rsidP="00E0717A">
          <w:pPr>
            <w:jc w:val="center"/>
            <w:rPr>
              <w:szCs w:val="22"/>
            </w:rPr>
          </w:pPr>
          <w:r w:rsidRPr="00583FC6">
            <w:rPr>
              <w:rFonts w:cs="Yu Mincho Light"/>
              <w:szCs w:val="22"/>
            </w:rPr>
            <w:t>©</w:t>
          </w:r>
          <w:r w:rsidR="00C275B5" w:rsidRPr="00583FC6">
            <w:rPr>
              <w:szCs w:val="22"/>
            </w:rPr>
            <w:t xml:space="preserve"> </w:t>
          </w:r>
          <w:r w:rsidR="001302C7" w:rsidRPr="00583FC6">
            <w:rPr>
              <w:szCs w:val="22"/>
            </w:rPr>
            <w:t>UFV</w:t>
          </w:r>
          <w:r w:rsidR="00C275B5" w:rsidRPr="00583FC6">
            <w:rPr>
              <w:szCs w:val="22"/>
            </w:rPr>
            <w:t xml:space="preserve"> </w:t>
          </w:r>
          <w:r w:rsidR="00581DE7" w:rsidRPr="00583FC6">
            <w:rPr>
              <w:szCs w:val="22"/>
            </w:rPr>
            <w:t>20</w:t>
          </w:r>
          <w:r w:rsidR="009A4D9B">
            <w:rPr>
              <w:szCs w:val="22"/>
            </w:rPr>
            <w:t>2</w:t>
          </w:r>
          <w:r w:rsidR="00686FFF">
            <w:rPr>
              <w:szCs w:val="22"/>
            </w:rPr>
            <w:t>2</w:t>
          </w:r>
        </w:p>
        <w:p w14:paraId="020B9E97" w14:textId="77777777" w:rsidR="00A66852" w:rsidRPr="00583FC6" w:rsidRDefault="00A66852" w:rsidP="00E0717A">
          <w:pPr>
            <w:jc w:val="center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12CFB517" w14:textId="77777777" w:rsidR="00A66852" w:rsidRPr="00583FC6" w:rsidRDefault="00A66852" w:rsidP="00A9683D">
          <w:pPr>
            <w:rPr>
              <w:sz w:val="16"/>
              <w:szCs w:val="16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4562E99B" w14:textId="73361D36" w:rsidR="00A66852" w:rsidRPr="00583FC6" w:rsidRDefault="001302C7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Nombre del fichero</w:t>
          </w:r>
          <w:r w:rsidR="00A66852" w:rsidRPr="00583FC6">
            <w:rPr>
              <w:sz w:val="16"/>
              <w:szCs w:val="16"/>
            </w:rPr>
            <w:t xml:space="preserve">: 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7EA8BD44" w14:textId="7E0B8A1D" w:rsidR="00A66852" w:rsidRPr="00583FC6" w:rsidRDefault="00610941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Fecha</w:t>
          </w:r>
          <w:r w:rsidR="00A66852" w:rsidRPr="00583FC6">
            <w:rPr>
              <w:sz w:val="16"/>
              <w:szCs w:val="16"/>
            </w:rPr>
            <w:t>: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2A71D15E" w14:textId="1BBE7126" w:rsidR="00A66852" w:rsidRPr="00583FC6" w:rsidRDefault="00A66852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E</w:t>
          </w:r>
          <w:r w:rsidR="00610941" w:rsidRPr="00583FC6">
            <w:rPr>
              <w:sz w:val="16"/>
              <w:szCs w:val="16"/>
            </w:rPr>
            <w:t>dición</w:t>
          </w:r>
          <w:r w:rsidRPr="00583FC6">
            <w:rPr>
              <w:sz w:val="16"/>
              <w:szCs w:val="16"/>
            </w:rPr>
            <w:t>: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6B79B9C5" w14:textId="740786F5" w:rsidR="00A66852" w:rsidRPr="00583FC6" w:rsidRDefault="00A66852" w:rsidP="00A9683D">
          <w:pPr>
            <w:rPr>
              <w:sz w:val="16"/>
              <w:szCs w:val="16"/>
            </w:rPr>
          </w:pPr>
          <w:r w:rsidRPr="00583FC6">
            <w:rPr>
              <w:sz w:val="16"/>
              <w:szCs w:val="16"/>
            </w:rPr>
            <w:t>P</w:t>
          </w:r>
          <w:r w:rsidR="00610941" w:rsidRPr="00583FC6">
            <w:rPr>
              <w:sz w:val="16"/>
              <w:szCs w:val="16"/>
            </w:rPr>
            <w:t>ágina</w:t>
          </w:r>
          <w:r w:rsidRPr="00583FC6">
            <w:rPr>
              <w:sz w:val="16"/>
              <w:szCs w:val="16"/>
            </w:rPr>
            <w:t>:</w:t>
          </w:r>
        </w:p>
      </w:tc>
    </w:tr>
    <w:tr w:rsidR="000E5D85" w:rsidRPr="00583FC6" w14:paraId="148B5290" w14:textId="77777777" w:rsidTr="000E5D85">
      <w:trPr>
        <w:trHeight w:val="531"/>
      </w:trPr>
      <w:tc>
        <w:tcPr>
          <w:tcW w:w="1067" w:type="pct"/>
          <w:vMerge/>
          <w:shd w:val="clear" w:color="auto" w:fill="auto"/>
          <w:noWrap/>
          <w:vAlign w:val="center"/>
        </w:tcPr>
        <w:p w14:paraId="0D266FE9" w14:textId="77777777" w:rsidR="00A66852" w:rsidRPr="00583FC6" w:rsidRDefault="00A66852" w:rsidP="00583FC6">
          <w:pPr>
            <w:jc w:val="center"/>
            <w:rPr>
              <w:szCs w:val="22"/>
            </w:rPr>
          </w:pPr>
        </w:p>
      </w:tc>
      <w:tc>
        <w:tcPr>
          <w:tcW w:w="121" w:type="pct"/>
          <w:shd w:val="clear" w:color="auto" w:fill="auto"/>
          <w:noWrap/>
        </w:tcPr>
        <w:p w14:paraId="169FF53F" w14:textId="77777777" w:rsidR="00A66852" w:rsidRPr="00583FC6" w:rsidRDefault="00A66852" w:rsidP="00A9683D">
          <w:pPr>
            <w:rPr>
              <w:b/>
              <w:bCs/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11901CD3" w14:textId="2E895834" w:rsidR="00A66852" w:rsidRPr="00583FC6" w:rsidRDefault="007636E4" w:rsidP="00A9683D">
          <w:pPr>
            <w:rPr>
              <w:szCs w:val="22"/>
            </w:rPr>
          </w:pPr>
          <w:r>
            <w:t>v1.0_0006_</w:t>
          </w:r>
          <w:r w:rsidR="00686FFF">
            <w:t>SVVP_GA1_SGM.</w:t>
          </w:r>
          <w:r w:rsidR="00F729A6">
            <w:t>pdf</w:t>
          </w:r>
        </w:p>
      </w:tc>
      <w:tc>
        <w:tcPr>
          <w:tcW w:w="719" w:type="pct"/>
          <w:shd w:val="clear" w:color="auto" w:fill="auto"/>
          <w:noWrap/>
          <w:vAlign w:val="center"/>
        </w:tcPr>
        <w:p w14:paraId="60AE8133" w14:textId="7CFD6D71" w:rsidR="00A66852" w:rsidRPr="00583FC6" w:rsidRDefault="009A4D9B" w:rsidP="00EE1DBC">
          <w:pPr>
            <w:rPr>
              <w:szCs w:val="22"/>
            </w:rPr>
          </w:pPr>
          <w:r>
            <w:rPr>
              <w:szCs w:val="22"/>
            </w:rPr>
            <w:t>2</w:t>
          </w:r>
          <w:r w:rsidR="007636E4">
            <w:rPr>
              <w:szCs w:val="22"/>
            </w:rPr>
            <w:t>1</w:t>
          </w:r>
          <w:r w:rsidR="002D74DC">
            <w:rPr>
              <w:szCs w:val="22"/>
            </w:rPr>
            <w:t>/</w:t>
          </w:r>
          <w:r w:rsidR="007636E4">
            <w:rPr>
              <w:szCs w:val="22"/>
            </w:rPr>
            <w:t>03/</w:t>
          </w:r>
          <w:r>
            <w:rPr>
              <w:szCs w:val="22"/>
            </w:rPr>
            <w:t>202</w:t>
          </w:r>
          <w:r w:rsidR="007636E4">
            <w:rPr>
              <w:szCs w:val="22"/>
            </w:rPr>
            <w:t>2</w:t>
          </w:r>
        </w:p>
      </w:tc>
      <w:tc>
        <w:tcPr>
          <w:tcW w:w="423" w:type="pct"/>
          <w:shd w:val="clear" w:color="auto" w:fill="auto"/>
          <w:noWrap/>
          <w:vAlign w:val="center"/>
        </w:tcPr>
        <w:p w14:paraId="219F645C" w14:textId="5A4A85CC" w:rsidR="00A66852" w:rsidRPr="00583FC6" w:rsidRDefault="006E6802" w:rsidP="00A9683D">
          <w:pPr>
            <w:rPr>
              <w:szCs w:val="22"/>
            </w:rPr>
          </w:pPr>
          <w:r>
            <w:rPr>
              <w:szCs w:val="22"/>
            </w:rPr>
            <w:t>1.</w:t>
          </w:r>
          <w:r w:rsidR="00A02DC5">
            <w:rPr>
              <w:szCs w:val="22"/>
            </w:rPr>
            <w:t>0</w:t>
          </w:r>
        </w:p>
      </w:tc>
      <w:tc>
        <w:tcPr>
          <w:tcW w:w="424" w:type="pct"/>
          <w:shd w:val="clear" w:color="auto" w:fill="auto"/>
          <w:noWrap/>
          <w:vAlign w:val="center"/>
        </w:tcPr>
        <w:p w14:paraId="7AD9E74C" w14:textId="77777777" w:rsidR="00A66852" w:rsidRPr="00583FC6" w:rsidRDefault="00A66852" w:rsidP="00A9683D">
          <w:pPr>
            <w:rPr>
              <w:szCs w:val="22"/>
            </w:rPr>
          </w:pP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 w:rsidR="00DF432A">
            <w:rPr>
              <w:szCs w:val="22"/>
            </w:rPr>
            <w:instrText>PAGE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 w:rsidR="00136287">
            <w:rPr>
              <w:noProof/>
              <w:szCs w:val="22"/>
            </w:rPr>
            <w:t>2</w:t>
          </w:r>
          <w:r w:rsidRPr="00583FC6">
            <w:rPr>
              <w:szCs w:val="22"/>
            </w:rPr>
            <w:fldChar w:fldCharType="end"/>
          </w:r>
          <w:r w:rsidRPr="00583FC6">
            <w:rPr>
              <w:szCs w:val="22"/>
            </w:rPr>
            <w:t>/</w:t>
          </w:r>
          <w:r w:rsidRPr="00583FC6">
            <w:rPr>
              <w:szCs w:val="22"/>
            </w:rPr>
            <w:fldChar w:fldCharType="begin"/>
          </w:r>
          <w:r w:rsidRPr="00583FC6">
            <w:rPr>
              <w:szCs w:val="22"/>
            </w:rPr>
            <w:instrText xml:space="preserve"> </w:instrText>
          </w:r>
          <w:r w:rsidR="00DF432A">
            <w:rPr>
              <w:szCs w:val="22"/>
            </w:rPr>
            <w:instrText>NUMPAGES</w:instrText>
          </w:r>
          <w:r w:rsidRPr="00583FC6">
            <w:rPr>
              <w:szCs w:val="22"/>
            </w:rPr>
            <w:instrText xml:space="preserve">   \* MERGEFORMAT </w:instrText>
          </w:r>
          <w:r w:rsidRPr="00583FC6">
            <w:rPr>
              <w:szCs w:val="22"/>
            </w:rPr>
            <w:fldChar w:fldCharType="separate"/>
          </w:r>
          <w:r w:rsidR="00136287">
            <w:rPr>
              <w:noProof/>
              <w:szCs w:val="22"/>
            </w:rPr>
            <w:t>10</w:t>
          </w:r>
          <w:r w:rsidRPr="00583FC6">
            <w:rPr>
              <w:szCs w:val="22"/>
            </w:rPr>
            <w:fldChar w:fldCharType="end"/>
          </w:r>
        </w:p>
      </w:tc>
    </w:tr>
    <w:tr w:rsidR="000E5D85" w:rsidRPr="00583FC6" w14:paraId="62D45AC7" w14:textId="77777777" w:rsidTr="000E5D85">
      <w:trPr>
        <w:trHeight w:val="264"/>
      </w:trPr>
      <w:tc>
        <w:tcPr>
          <w:tcW w:w="1067" w:type="pct"/>
          <w:vMerge/>
          <w:shd w:val="clear" w:color="auto" w:fill="auto"/>
          <w:noWrap/>
        </w:tcPr>
        <w:p w14:paraId="3FEB0CD8" w14:textId="77777777" w:rsidR="00A66852" w:rsidRPr="00583FC6" w:rsidRDefault="00A66852" w:rsidP="00583FC6">
          <w:pPr>
            <w:jc w:val="both"/>
            <w:rPr>
              <w:sz w:val="10"/>
              <w:szCs w:val="10"/>
            </w:rPr>
          </w:pPr>
        </w:p>
      </w:tc>
      <w:tc>
        <w:tcPr>
          <w:tcW w:w="121" w:type="pct"/>
          <w:shd w:val="clear" w:color="auto" w:fill="auto"/>
          <w:noWrap/>
        </w:tcPr>
        <w:p w14:paraId="37588C97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2247" w:type="pct"/>
          <w:shd w:val="clear" w:color="auto" w:fill="auto"/>
          <w:noWrap/>
          <w:vAlign w:val="center"/>
        </w:tcPr>
        <w:p w14:paraId="5B1659B1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719" w:type="pct"/>
          <w:shd w:val="clear" w:color="auto" w:fill="auto"/>
          <w:noWrap/>
          <w:vAlign w:val="center"/>
        </w:tcPr>
        <w:p w14:paraId="037BB72B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3" w:type="pct"/>
          <w:shd w:val="clear" w:color="auto" w:fill="auto"/>
          <w:noWrap/>
          <w:vAlign w:val="center"/>
        </w:tcPr>
        <w:p w14:paraId="3C2E9442" w14:textId="77777777" w:rsidR="00A66852" w:rsidRPr="00583FC6" w:rsidRDefault="00A66852" w:rsidP="00A9683D">
          <w:pPr>
            <w:rPr>
              <w:szCs w:val="22"/>
            </w:rPr>
          </w:pPr>
        </w:p>
      </w:tc>
      <w:tc>
        <w:tcPr>
          <w:tcW w:w="424" w:type="pct"/>
          <w:shd w:val="clear" w:color="auto" w:fill="auto"/>
          <w:noWrap/>
          <w:vAlign w:val="center"/>
        </w:tcPr>
        <w:p w14:paraId="61FA8530" w14:textId="77777777" w:rsidR="00A66852" w:rsidRPr="00583FC6" w:rsidRDefault="00A66852" w:rsidP="00A9683D">
          <w:pPr>
            <w:rPr>
              <w:szCs w:val="22"/>
            </w:rPr>
          </w:pPr>
        </w:p>
      </w:tc>
    </w:tr>
  </w:tbl>
  <w:p w14:paraId="07AB640E" w14:textId="77777777" w:rsidR="00A66852" w:rsidRPr="008C76D7" w:rsidRDefault="00A66852" w:rsidP="00546624">
    <w:pPr>
      <w:pStyle w:val="Piedepgina"/>
      <w:rPr>
        <w:sz w:val="2"/>
        <w:szCs w:val="2"/>
      </w:rPr>
    </w:pPr>
  </w:p>
  <w:p w14:paraId="287EA8CF" w14:textId="77777777" w:rsidR="008C4424" w:rsidRDefault="008C44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FC73E" w14:textId="77777777" w:rsidR="00DB6C4C" w:rsidRDefault="00DB6C4C">
      <w:r>
        <w:separator/>
      </w:r>
    </w:p>
    <w:p w14:paraId="128BA038" w14:textId="77777777" w:rsidR="00DB6C4C" w:rsidRDefault="00DB6C4C"/>
  </w:footnote>
  <w:footnote w:type="continuationSeparator" w:id="0">
    <w:p w14:paraId="1942367B" w14:textId="77777777" w:rsidR="00DB6C4C" w:rsidRDefault="00DB6C4C">
      <w:r>
        <w:continuationSeparator/>
      </w:r>
    </w:p>
    <w:p w14:paraId="1C30BE83" w14:textId="77777777" w:rsidR="00DB6C4C" w:rsidRDefault="00DB6C4C"/>
  </w:footnote>
  <w:footnote w:type="continuationNotice" w:id="1">
    <w:p w14:paraId="27839879" w14:textId="77777777" w:rsidR="00DB6C4C" w:rsidRDefault="00DB6C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1F92" w14:textId="77777777" w:rsidR="0034135B" w:rsidRDefault="0034135B" w:rsidP="00A3216A">
    <w:pPr>
      <w:jc w:val="center"/>
      <w:rPr>
        <w:b/>
        <w:bCs/>
        <w:sz w:val="20"/>
        <w:szCs w:val="20"/>
      </w:rPr>
    </w:pPr>
  </w:p>
  <w:p w14:paraId="1DC3E72D" w14:textId="77777777" w:rsidR="0034135B" w:rsidRDefault="0034135B" w:rsidP="00A3216A">
    <w:pPr>
      <w:jc w:val="center"/>
      <w:rPr>
        <w:b/>
        <w:bCs/>
        <w:sz w:val="20"/>
        <w:szCs w:val="20"/>
      </w:rPr>
    </w:pPr>
    <w:r>
      <w:rPr>
        <w:b/>
        <w:bCs/>
        <w:sz w:val="20"/>
        <w:szCs w:val="20"/>
      </w:rPr>
      <w:t>Confidencial Didáctico</w:t>
    </w:r>
  </w:p>
  <w:p w14:paraId="7F887998" w14:textId="77777777" w:rsidR="0034135B" w:rsidRPr="00A3216A" w:rsidRDefault="0034135B" w:rsidP="00A3216A">
    <w:pPr>
      <w:jc w:val="center"/>
      <w:rPr>
        <w:b/>
        <w:bCs/>
        <w:sz w:val="20"/>
        <w:szCs w:val="20"/>
      </w:rPr>
    </w:pPr>
    <w:r>
      <w:rPr>
        <w:b/>
        <w:bCs/>
        <w:noProof/>
        <w:sz w:val="20"/>
        <w:szCs w:val="20"/>
      </w:rPr>
      <w:drawing>
        <wp:anchor distT="0" distB="0" distL="114300" distR="114300" simplePos="0" relativeHeight="251658243" behindDoc="0" locked="0" layoutInCell="1" allowOverlap="1" wp14:anchorId="35B0DD96" wp14:editId="5D319490">
          <wp:simplePos x="0" y="0"/>
          <wp:positionH relativeFrom="column">
            <wp:posOffset>1741805</wp:posOffset>
          </wp:positionH>
          <wp:positionV relativeFrom="paragraph">
            <wp:posOffset>656590</wp:posOffset>
          </wp:positionV>
          <wp:extent cx="2394461" cy="716508"/>
          <wp:effectExtent l="0" t="0" r="6350" b="7620"/>
          <wp:wrapNone/>
          <wp:docPr id="7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94461" cy="7165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46" w:type="pct"/>
      <w:tblBorders>
        <w:bottom w:val="single" w:sz="4" w:space="0" w:color="6C00C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085"/>
      <w:gridCol w:w="1543"/>
      <w:gridCol w:w="1542"/>
      <w:gridCol w:w="3083"/>
    </w:tblGrid>
    <w:tr w:rsidR="00656EC1" w:rsidRPr="00583FC6" w14:paraId="4081D6FF" w14:textId="77777777" w:rsidTr="00F729A6">
      <w:trPr>
        <w:cantSplit/>
        <w:trHeight w:hRule="exact" w:val="284"/>
      </w:trPr>
      <w:tc>
        <w:tcPr>
          <w:tcW w:w="1667" w:type="pct"/>
          <w:shd w:val="clear" w:color="auto" w:fill="auto"/>
          <w:vAlign w:val="center"/>
        </w:tcPr>
        <w:p w14:paraId="329845B8" w14:textId="77777777" w:rsidR="004B44D0" w:rsidRDefault="004B44D0" w:rsidP="004B44D0"/>
      </w:tc>
      <w:tc>
        <w:tcPr>
          <w:tcW w:w="1666" w:type="pct"/>
          <w:gridSpan w:val="2"/>
          <w:shd w:val="clear" w:color="auto" w:fill="auto"/>
        </w:tcPr>
        <w:p w14:paraId="16B77FEF" w14:textId="498AF6DA" w:rsidR="004B44D0" w:rsidRPr="00583FC6" w:rsidRDefault="003628E9" w:rsidP="00583FC6">
          <w:pPr>
            <w:jc w:val="center"/>
            <w:rPr>
              <w:b/>
              <w:bCs/>
              <w:sz w:val="18"/>
              <w:szCs w:val="18"/>
            </w:rPr>
          </w:pPr>
          <w:r w:rsidRPr="00583FC6">
            <w:rPr>
              <w:b/>
              <w:bCs/>
              <w:sz w:val="18"/>
              <w:szCs w:val="18"/>
            </w:rPr>
            <w:t>Confidencial didáctico</w:t>
          </w:r>
        </w:p>
      </w:tc>
      <w:tc>
        <w:tcPr>
          <w:tcW w:w="1666" w:type="pct"/>
          <w:shd w:val="clear" w:color="auto" w:fill="auto"/>
          <w:vAlign w:val="center"/>
        </w:tcPr>
        <w:p w14:paraId="18B3B05E" w14:textId="06028709" w:rsidR="004B44D0" w:rsidRDefault="004B44D0" w:rsidP="00583FC6">
          <w:pPr>
            <w:jc w:val="right"/>
          </w:pPr>
        </w:p>
      </w:tc>
    </w:tr>
    <w:tr w:rsidR="00656EC1" w:rsidRPr="00583FC6" w14:paraId="011CC189" w14:textId="77777777" w:rsidTr="00656EC1">
      <w:trPr>
        <w:trHeight w:val="518"/>
      </w:trPr>
      <w:tc>
        <w:tcPr>
          <w:tcW w:w="2501" w:type="pct"/>
          <w:gridSpan w:val="2"/>
          <w:shd w:val="clear" w:color="auto" w:fill="auto"/>
        </w:tcPr>
        <w:p w14:paraId="5021CE1A" w14:textId="43345FEB" w:rsidR="00A66852" w:rsidRPr="00583FC6" w:rsidRDefault="009D055A" w:rsidP="00A66852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PGPI</w:t>
          </w:r>
        </w:p>
        <w:p w14:paraId="3BEC90A4" w14:textId="5FB357F6" w:rsidR="004B44D0" w:rsidRPr="00583FC6" w:rsidRDefault="009D055A" w:rsidP="00A66852">
          <w:pPr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 xml:space="preserve">Sistema de </w:t>
          </w:r>
          <w:r w:rsidR="00BB5576">
            <w:rPr>
              <w:b/>
              <w:bCs/>
              <w:sz w:val="20"/>
              <w:szCs w:val="20"/>
            </w:rPr>
            <w:t>Gestión de Muelles</w:t>
          </w:r>
        </w:p>
      </w:tc>
      <w:tc>
        <w:tcPr>
          <w:tcW w:w="833" w:type="pct"/>
          <w:shd w:val="clear" w:color="auto" w:fill="auto"/>
        </w:tcPr>
        <w:p w14:paraId="7D75AB35" w14:textId="77777777" w:rsidR="00A66852" w:rsidRPr="00583FC6" w:rsidRDefault="00A66852" w:rsidP="00583FC6">
          <w:pPr>
            <w:jc w:val="center"/>
            <w:rPr>
              <w:sz w:val="18"/>
              <w:szCs w:val="18"/>
            </w:rPr>
          </w:pPr>
        </w:p>
      </w:tc>
      <w:tc>
        <w:tcPr>
          <w:tcW w:w="1666" w:type="pct"/>
          <w:shd w:val="clear" w:color="auto" w:fill="auto"/>
        </w:tcPr>
        <w:p w14:paraId="6B5203C5" w14:textId="26FAF220" w:rsidR="0030656D" w:rsidRDefault="0030656D" w:rsidP="00583FC6">
          <w:pPr>
            <w:jc w:val="right"/>
            <w:rPr>
              <w:b/>
              <w:bCs/>
              <w:noProof/>
              <w:sz w:val="20"/>
              <w:szCs w:val="20"/>
            </w:rPr>
          </w:pPr>
          <w:r>
            <w:rPr>
              <w:b/>
              <w:bCs/>
              <w:noProof/>
              <w:sz w:val="20"/>
              <w:szCs w:val="20"/>
            </w:rPr>
            <w:drawing>
              <wp:anchor distT="0" distB="0" distL="114300" distR="114300" simplePos="0" relativeHeight="251658240" behindDoc="0" locked="0" layoutInCell="1" allowOverlap="1" wp14:anchorId="131CD173" wp14:editId="523062CA">
                <wp:simplePos x="0" y="0"/>
                <wp:positionH relativeFrom="column">
                  <wp:posOffset>284139</wp:posOffset>
                </wp:positionH>
                <wp:positionV relativeFrom="paragraph">
                  <wp:posOffset>-209029</wp:posOffset>
                </wp:positionV>
                <wp:extent cx="1719618" cy="514571"/>
                <wp:effectExtent l="0" t="0" r="5715" b="3175"/>
                <wp:wrapNone/>
                <wp:docPr id="36" name="Imagen 3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Logotip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618" cy="514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3602F9" w14:textId="3F7FDAD5" w:rsidR="00A66852" w:rsidRPr="007B0CEA" w:rsidRDefault="00A66852" w:rsidP="00583FC6">
          <w:pPr>
            <w:jc w:val="right"/>
          </w:pPr>
        </w:p>
      </w:tc>
    </w:tr>
    <w:tr w:rsidR="00656EC1" w:rsidRPr="00583FC6" w14:paraId="7676B5D1" w14:textId="77777777" w:rsidTr="00656EC1">
      <w:trPr>
        <w:trHeight w:val="100"/>
      </w:trPr>
      <w:tc>
        <w:tcPr>
          <w:tcW w:w="1667" w:type="pct"/>
          <w:shd w:val="clear" w:color="auto" w:fill="auto"/>
          <w:vAlign w:val="center"/>
        </w:tcPr>
        <w:p w14:paraId="4739454A" w14:textId="77777777" w:rsidR="004B44D0" w:rsidRPr="00583FC6" w:rsidRDefault="004B44D0" w:rsidP="00A66852">
          <w:pPr>
            <w:rPr>
              <w:sz w:val="8"/>
              <w:szCs w:val="8"/>
            </w:rPr>
          </w:pPr>
        </w:p>
      </w:tc>
      <w:tc>
        <w:tcPr>
          <w:tcW w:w="1666" w:type="pct"/>
          <w:gridSpan w:val="2"/>
          <w:shd w:val="clear" w:color="auto" w:fill="auto"/>
        </w:tcPr>
        <w:p w14:paraId="7B23FB47" w14:textId="77777777" w:rsidR="004B44D0" w:rsidRPr="00583FC6" w:rsidRDefault="004B44D0" w:rsidP="00583FC6">
          <w:pPr>
            <w:jc w:val="center"/>
            <w:rPr>
              <w:sz w:val="8"/>
              <w:szCs w:val="8"/>
            </w:rPr>
          </w:pPr>
        </w:p>
      </w:tc>
      <w:tc>
        <w:tcPr>
          <w:tcW w:w="1666" w:type="pct"/>
          <w:shd w:val="clear" w:color="auto" w:fill="auto"/>
          <w:vAlign w:val="center"/>
        </w:tcPr>
        <w:p w14:paraId="2E6BBE77" w14:textId="4CE1A45E" w:rsidR="004B44D0" w:rsidRPr="00583FC6" w:rsidRDefault="004B44D0" w:rsidP="00583FC6">
          <w:pPr>
            <w:jc w:val="right"/>
            <w:rPr>
              <w:sz w:val="8"/>
              <w:szCs w:val="8"/>
            </w:rPr>
          </w:pPr>
        </w:p>
      </w:tc>
    </w:tr>
  </w:tbl>
  <w:p w14:paraId="32A9E186" w14:textId="77777777" w:rsidR="00704DA0" w:rsidRDefault="00704D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05CD"/>
    <w:multiLevelType w:val="hybridMultilevel"/>
    <w:tmpl w:val="FFFFFFFF"/>
    <w:styleLink w:val="Vietas1"/>
    <w:lvl w:ilvl="0" w:tplc="95429C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9AE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44F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3ED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B2F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C8E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EB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C7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EC12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130B4"/>
    <w:multiLevelType w:val="hybridMultilevel"/>
    <w:tmpl w:val="5052B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536A9"/>
    <w:multiLevelType w:val="hybridMultilevel"/>
    <w:tmpl w:val="56B262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A3649"/>
    <w:multiLevelType w:val="hybridMultilevel"/>
    <w:tmpl w:val="BD90E6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F064A"/>
    <w:multiLevelType w:val="multilevel"/>
    <w:tmpl w:val="DD22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4976FC"/>
    <w:multiLevelType w:val="hybridMultilevel"/>
    <w:tmpl w:val="4A08A15A"/>
    <w:lvl w:ilvl="0" w:tplc="3B7EACCA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F62658"/>
    <w:multiLevelType w:val="hybridMultilevel"/>
    <w:tmpl w:val="7D6AD45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C3307"/>
    <w:multiLevelType w:val="hybridMultilevel"/>
    <w:tmpl w:val="C3B6976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45366"/>
    <w:multiLevelType w:val="hybridMultilevel"/>
    <w:tmpl w:val="FFFFFFFF"/>
    <w:lvl w:ilvl="0" w:tplc="7040C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B563C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24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7A4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1AB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3C4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86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C27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E02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71093"/>
    <w:multiLevelType w:val="hybridMultilevel"/>
    <w:tmpl w:val="37DC7C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6059D7"/>
    <w:multiLevelType w:val="hybridMultilevel"/>
    <w:tmpl w:val="453EC6F0"/>
    <w:lvl w:ilvl="0" w:tplc="65EA1910">
      <w:numFmt w:val="bullet"/>
      <w:pStyle w:val="EstiloLatinaArialComplejoArial11ptInterlineadoMnim1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E43AC"/>
    <w:multiLevelType w:val="hybridMultilevel"/>
    <w:tmpl w:val="B290F6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D770A"/>
    <w:multiLevelType w:val="hybridMultilevel"/>
    <w:tmpl w:val="6A82952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751E2"/>
    <w:multiLevelType w:val="multilevel"/>
    <w:tmpl w:val="AB70681C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color w:val="6C00C0"/>
        <w:kern w:val="20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0" w:firstLine="0"/>
      </w:pPr>
      <w:rPr>
        <w:rFonts w:ascii="Arial" w:hAnsi="Arial" w:hint="default"/>
        <w:b/>
        <w:i w:val="0"/>
        <w:sz w:val="26"/>
        <w:u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09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992"/>
        </w:tabs>
        <w:ind w:left="0" w:firstLine="0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992"/>
        </w:tabs>
        <w:ind w:left="0" w:firstLine="0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34"/>
        </w:tabs>
        <w:ind w:left="0" w:firstLine="0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134"/>
        </w:tabs>
        <w:ind w:left="1440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</w:abstractNum>
  <w:abstractNum w:abstractNumId="14" w15:restartNumberingAfterBreak="0">
    <w:nsid w:val="202E4959"/>
    <w:multiLevelType w:val="hybridMultilevel"/>
    <w:tmpl w:val="4E2A0F0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15F7C23"/>
    <w:multiLevelType w:val="multilevel"/>
    <w:tmpl w:val="2926DE94"/>
    <w:styleLink w:val="Numeracin1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381"/>
        </w:tabs>
        <w:ind w:left="2381" w:hanging="396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778"/>
        </w:tabs>
        <w:ind w:left="2778" w:hanging="397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175"/>
        </w:tabs>
        <w:ind w:left="3175" w:hanging="397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572"/>
        </w:tabs>
        <w:ind w:left="3572" w:hanging="397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3969"/>
        </w:tabs>
        <w:ind w:left="3969" w:hanging="397"/>
      </w:pPr>
      <w:rPr>
        <w:rFonts w:hint="default"/>
      </w:rPr>
    </w:lvl>
  </w:abstractNum>
  <w:abstractNum w:abstractNumId="16" w15:restartNumberingAfterBreak="0">
    <w:nsid w:val="21ED3A68"/>
    <w:multiLevelType w:val="hybridMultilevel"/>
    <w:tmpl w:val="CDDC1E3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1C2AE7"/>
    <w:multiLevelType w:val="hybridMultilevel"/>
    <w:tmpl w:val="8AD6C326"/>
    <w:lvl w:ilvl="0" w:tplc="8166C942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8E28FA"/>
    <w:multiLevelType w:val="hybridMultilevel"/>
    <w:tmpl w:val="443E85DA"/>
    <w:lvl w:ilvl="0" w:tplc="C84EDCAC">
      <w:start w:val="4"/>
      <w:numFmt w:val="bullet"/>
      <w:lvlText w:val="-"/>
      <w:lvlJc w:val="left"/>
      <w:pPr>
        <w:ind w:left="720" w:hanging="360"/>
      </w:pPr>
      <w:rPr>
        <w:rFonts w:ascii="Arial Nova" w:eastAsia="Times New Roman" w:hAnsi="Arial Nov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6E45B4"/>
    <w:multiLevelType w:val="hybridMultilevel"/>
    <w:tmpl w:val="7A381A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CB22C1"/>
    <w:multiLevelType w:val="hybridMultilevel"/>
    <w:tmpl w:val="D854C14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B035B6"/>
    <w:multiLevelType w:val="hybridMultilevel"/>
    <w:tmpl w:val="83782C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8209FD"/>
    <w:multiLevelType w:val="hybridMultilevel"/>
    <w:tmpl w:val="D43A34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44BDF"/>
    <w:multiLevelType w:val="hybridMultilevel"/>
    <w:tmpl w:val="EE7A6F6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CC69A0"/>
    <w:multiLevelType w:val="hybridMultilevel"/>
    <w:tmpl w:val="61A0ACA8"/>
    <w:lvl w:ilvl="0" w:tplc="12768944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3E1899"/>
    <w:multiLevelType w:val="hybridMultilevel"/>
    <w:tmpl w:val="CAD027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586794"/>
    <w:multiLevelType w:val="hybridMultilevel"/>
    <w:tmpl w:val="B3CE86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756235"/>
    <w:multiLevelType w:val="hybridMultilevel"/>
    <w:tmpl w:val="8C2AA8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5773F"/>
    <w:multiLevelType w:val="hybridMultilevel"/>
    <w:tmpl w:val="08FCF9A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343868"/>
    <w:multiLevelType w:val="hybridMultilevel"/>
    <w:tmpl w:val="FE048F88"/>
    <w:lvl w:ilvl="0" w:tplc="44BAF9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3B79FB"/>
    <w:multiLevelType w:val="hybridMultilevel"/>
    <w:tmpl w:val="D8C6AB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CC6D31"/>
    <w:multiLevelType w:val="hybridMultilevel"/>
    <w:tmpl w:val="7DAA8A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79575E"/>
    <w:multiLevelType w:val="hybridMultilevel"/>
    <w:tmpl w:val="070CCFE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Calibri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Arial Nova" w:hAnsi="Arial Nova" w:cs="Arial Nova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Calibri" w:hAnsi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Yu Mincho Light" w:hAnsi="Yu Mincho Light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Arial Nova" w:hAnsi="Arial Nova" w:cs="Arial Nova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Calibri" w:hAnsi="Calibri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Yu Mincho Light" w:hAnsi="Yu Mincho Light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Arial Nova" w:hAnsi="Arial Nova" w:cs="Arial Nova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517D66A5"/>
    <w:multiLevelType w:val="multilevel"/>
    <w:tmpl w:val="9F364F68"/>
    <w:lvl w:ilvl="0">
      <w:start w:val="1"/>
      <w:numFmt w:val="upperLetter"/>
      <w:pStyle w:val="AnexoTtulo1"/>
      <w:lvlText w:val="Anexo %1"/>
      <w:lvlJc w:val="left"/>
      <w:pPr>
        <w:tabs>
          <w:tab w:val="num" w:pos="1418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nexoTtulo2"/>
      <w:lvlText w:val="%1.%2 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6"/>
        <w:u w:val="none"/>
      </w:rPr>
    </w:lvl>
    <w:lvl w:ilvl="2">
      <w:start w:val="1"/>
      <w:numFmt w:val="decimal"/>
      <w:pStyle w:val="AnexoTtulo3"/>
      <w:lvlText w:val="%1.%2.%3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lvlText w:val="%1.%2.%3.%4  "/>
      <w:lvlJc w:val="left"/>
      <w:pPr>
        <w:tabs>
          <w:tab w:val="num" w:pos="1134"/>
        </w:tabs>
        <w:ind w:left="1134" w:hanging="851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lvlText w:val="%1.%2.%3.%4.%5  "/>
      <w:lvlJc w:val="left"/>
      <w:pPr>
        <w:tabs>
          <w:tab w:val="num" w:pos="1417"/>
        </w:tabs>
        <w:ind w:left="1360" w:hanging="1077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lvlText w:val="%1.%2.%3.%4.%5.%6  "/>
      <w:lvlJc w:val="left"/>
      <w:pPr>
        <w:tabs>
          <w:tab w:val="num" w:pos="1417"/>
        </w:tabs>
        <w:ind w:left="1559" w:hanging="1276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417"/>
        </w:tabs>
        <w:ind w:left="1723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  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</w:abstractNum>
  <w:abstractNum w:abstractNumId="34" w15:restartNumberingAfterBreak="0">
    <w:nsid w:val="52E97FC9"/>
    <w:multiLevelType w:val="hybridMultilevel"/>
    <w:tmpl w:val="116CB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FC545E"/>
    <w:multiLevelType w:val="hybridMultilevel"/>
    <w:tmpl w:val="0818F31A"/>
    <w:lvl w:ilvl="0" w:tplc="96105A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0A66E7"/>
    <w:multiLevelType w:val="hybridMultilevel"/>
    <w:tmpl w:val="F07A0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0637F8"/>
    <w:multiLevelType w:val="multilevel"/>
    <w:tmpl w:val="B85E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4C2F01"/>
    <w:multiLevelType w:val="hybridMultilevel"/>
    <w:tmpl w:val="08B2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123445"/>
    <w:multiLevelType w:val="hybridMultilevel"/>
    <w:tmpl w:val="EE20F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052BA2"/>
    <w:multiLevelType w:val="hybridMultilevel"/>
    <w:tmpl w:val="7340D618"/>
    <w:lvl w:ilvl="0" w:tplc="E75EAD8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611504"/>
    <w:multiLevelType w:val="hybridMultilevel"/>
    <w:tmpl w:val="EB44191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44A9B"/>
    <w:multiLevelType w:val="hybridMultilevel"/>
    <w:tmpl w:val="06B47BDC"/>
    <w:lvl w:ilvl="0" w:tplc="7480F614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751C7"/>
    <w:multiLevelType w:val="hybridMultilevel"/>
    <w:tmpl w:val="66228756"/>
    <w:lvl w:ilvl="0" w:tplc="A66E63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33"/>
  </w:num>
  <w:num w:numId="4">
    <w:abstractNumId w:val="8"/>
  </w:num>
  <w:num w:numId="5">
    <w:abstractNumId w:val="0"/>
  </w:num>
  <w:num w:numId="6">
    <w:abstractNumId w:val="15"/>
  </w:num>
  <w:num w:numId="7">
    <w:abstractNumId w:val="39"/>
  </w:num>
  <w:num w:numId="8">
    <w:abstractNumId w:val="11"/>
  </w:num>
  <w:num w:numId="9">
    <w:abstractNumId w:val="25"/>
  </w:num>
  <w:num w:numId="10">
    <w:abstractNumId w:val="23"/>
  </w:num>
  <w:num w:numId="11">
    <w:abstractNumId w:val="31"/>
  </w:num>
  <w:num w:numId="12">
    <w:abstractNumId w:val="9"/>
  </w:num>
  <w:num w:numId="13">
    <w:abstractNumId w:val="14"/>
  </w:num>
  <w:num w:numId="14">
    <w:abstractNumId w:val="1"/>
  </w:num>
  <w:num w:numId="15">
    <w:abstractNumId w:val="21"/>
  </w:num>
  <w:num w:numId="16">
    <w:abstractNumId w:val="19"/>
  </w:num>
  <w:num w:numId="17">
    <w:abstractNumId w:val="41"/>
  </w:num>
  <w:num w:numId="18">
    <w:abstractNumId w:val="16"/>
  </w:num>
  <w:num w:numId="19">
    <w:abstractNumId w:val="32"/>
  </w:num>
  <w:num w:numId="20">
    <w:abstractNumId w:val="26"/>
  </w:num>
  <w:num w:numId="21">
    <w:abstractNumId w:val="6"/>
  </w:num>
  <w:num w:numId="22">
    <w:abstractNumId w:val="28"/>
  </w:num>
  <w:num w:numId="23">
    <w:abstractNumId w:val="7"/>
  </w:num>
  <w:num w:numId="24">
    <w:abstractNumId w:val="20"/>
  </w:num>
  <w:num w:numId="25">
    <w:abstractNumId w:val="12"/>
  </w:num>
  <w:num w:numId="26">
    <w:abstractNumId w:val="30"/>
  </w:num>
  <w:num w:numId="27">
    <w:abstractNumId w:val="34"/>
  </w:num>
  <w:num w:numId="28">
    <w:abstractNumId w:val="13"/>
  </w:num>
  <w:num w:numId="29">
    <w:abstractNumId w:val="40"/>
  </w:num>
  <w:num w:numId="30">
    <w:abstractNumId w:val="43"/>
  </w:num>
  <w:num w:numId="31">
    <w:abstractNumId w:val="22"/>
  </w:num>
  <w:num w:numId="32">
    <w:abstractNumId w:val="42"/>
  </w:num>
  <w:num w:numId="33">
    <w:abstractNumId w:val="5"/>
  </w:num>
  <w:num w:numId="34">
    <w:abstractNumId w:val="24"/>
  </w:num>
  <w:num w:numId="35">
    <w:abstractNumId w:val="17"/>
  </w:num>
  <w:num w:numId="36">
    <w:abstractNumId w:val="36"/>
  </w:num>
  <w:num w:numId="37">
    <w:abstractNumId w:val="27"/>
  </w:num>
  <w:num w:numId="38">
    <w:abstractNumId w:val="29"/>
  </w:num>
  <w:num w:numId="39">
    <w:abstractNumId w:val="35"/>
  </w:num>
  <w:num w:numId="40">
    <w:abstractNumId w:val="38"/>
  </w:num>
  <w:num w:numId="41">
    <w:abstractNumId w:val="3"/>
  </w:num>
  <w:num w:numId="42">
    <w:abstractNumId w:val="18"/>
  </w:num>
  <w:num w:numId="43">
    <w:abstractNumId w:val="2"/>
  </w:num>
  <w:num w:numId="44">
    <w:abstractNumId w:val="37"/>
  </w:num>
  <w:num w:numId="4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GB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5C"/>
    <w:rsid w:val="0000063D"/>
    <w:rsid w:val="000008A5"/>
    <w:rsid w:val="00000CB4"/>
    <w:rsid w:val="00000E31"/>
    <w:rsid w:val="000013C4"/>
    <w:rsid w:val="00001C93"/>
    <w:rsid w:val="00002179"/>
    <w:rsid w:val="000023B5"/>
    <w:rsid w:val="00002478"/>
    <w:rsid w:val="00002944"/>
    <w:rsid w:val="00003480"/>
    <w:rsid w:val="000036C6"/>
    <w:rsid w:val="00003B5A"/>
    <w:rsid w:val="00003CC6"/>
    <w:rsid w:val="00004269"/>
    <w:rsid w:val="0000475C"/>
    <w:rsid w:val="00004B12"/>
    <w:rsid w:val="00004E88"/>
    <w:rsid w:val="00005844"/>
    <w:rsid w:val="00006466"/>
    <w:rsid w:val="00007300"/>
    <w:rsid w:val="0000757B"/>
    <w:rsid w:val="00007937"/>
    <w:rsid w:val="00007E2E"/>
    <w:rsid w:val="00010D86"/>
    <w:rsid w:val="00010E98"/>
    <w:rsid w:val="00010FA8"/>
    <w:rsid w:val="000112CB"/>
    <w:rsid w:val="00011B87"/>
    <w:rsid w:val="00011C71"/>
    <w:rsid w:val="00011DBE"/>
    <w:rsid w:val="00012C2B"/>
    <w:rsid w:val="00012E99"/>
    <w:rsid w:val="00013032"/>
    <w:rsid w:val="000131E6"/>
    <w:rsid w:val="00013914"/>
    <w:rsid w:val="000144BD"/>
    <w:rsid w:val="00014676"/>
    <w:rsid w:val="00014BDD"/>
    <w:rsid w:val="00014DB3"/>
    <w:rsid w:val="0001588D"/>
    <w:rsid w:val="000158A0"/>
    <w:rsid w:val="000159C5"/>
    <w:rsid w:val="00015D5F"/>
    <w:rsid w:val="0001647D"/>
    <w:rsid w:val="000167D8"/>
    <w:rsid w:val="00017073"/>
    <w:rsid w:val="00017B2D"/>
    <w:rsid w:val="00017E6F"/>
    <w:rsid w:val="0002021F"/>
    <w:rsid w:val="00020668"/>
    <w:rsid w:val="00020B2F"/>
    <w:rsid w:val="00020EDB"/>
    <w:rsid w:val="00021178"/>
    <w:rsid w:val="00021AAB"/>
    <w:rsid w:val="00021D75"/>
    <w:rsid w:val="00022478"/>
    <w:rsid w:val="000231B9"/>
    <w:rsid w:val="00023602"/>
    <w:rsid w:val="00023B63"/>
    <w:rsid w:val="0002413C"/>
    <w:rsid w:val="00025061"/>
    <w:rsid w:val="000254EA"/>
    <w:rsid w:val="00025ECD"/>
    <w:rsid w:val="00026408"/>
    <w:rsid w:val="00026770"/>
    <w:rsid w:val="0002720D"/>
    <w:rsid w:val="00027988"/>
    <w:rsid w:val="000307A8"/>
    <w:rsid w:val="00030858"/>
    <w:rsid w:val="00030BF5"/>
    <w:rsid w:val="00031375"/>
    <w:rsid w:val="00032388"/>
    <w:rsid w:val="000325F2"/>
    <w:rsid w:val="000326F6"/>
    <w:rsid w:val="0003360D"/>
    <w:rsid w:val="00033801"/>
    <w:rsid w:val="00033C63"/>
    <w:rsid w:val="000346F7"/>
    <w:rsid w:val="00034E7A"/>
    <w:rsid w:val="00035A11"/>
    <w:rsid w:val="00035B36"/>
    <w:rsid w:val="0003627C"/>
    <w:rsid w:val="000363BB"/>
    <w:rsid w:val="00036489"/>
    <w:rsid w:val="00036874"/>
    <w:rsid w:val="00036A5E"/>
    <w:rsid w:val="00036BB7"/>
    <w:rsid w:val="00036BE2"/>
    <w:rsid w:val="00036BF3"/>
    <w:rsid w:val="00036C1E"/>
    <w:rsid w:val="00036C87"/>
    <w:rsid w:val="00037645"/>
    <w:rsid w:val="00037682"/>
    <w:rsid w:val="00037914"/>
    <w:rsid w:val="00037B0E"/>
    <w:rsid w:val="00037F1E"/>
    <w:rsid w:val="00037FAD"/>
    <w:rsid w:val="000402DC"/>
    <w:rsid w:val="00040D9D"/>
    <w:rsid w:val="00040F94"/>
    <w:rsid w:val="00041385"/>
    <w:rsid w:val="00041B36"/>
    <w:rsid w:val="00042414"/>
    <w:rsid w:val="00042729"/>
    <w:rsid w:val="000438D4"/>
    <w:rsid w:val="00044803"/>
    <w:rsid w:val="00045208"/>
    <w:rsid w:val="000456AA"/>
    <w:rsid w:val="00045A9D"/>
    <w:rsid w:val="00045E1D"/>
    <w:rsid w:val="00045E97"/>
    <w:rsid w:val="00045FB5"/>
    <w:rsid w:val="00046057"/>
    <w:rsid w:val="0004624B"/>
    <w:rsid w:val="000462B1"/>
    <w:rsid w:val="0004692B"/>
    <w:rsid w:val="000469A9"/>
    <w:rsid w:val="00046D0C"/>
    <w:rsid w:val="000470A6"/>
    <w:rsid w:val="00047834"/>
    <w:rsid w:val="000478CB"/>
    <w:rsid w:val="00047D24"/>
    <w:rsid w:val="00047DA2"/>
    <w:rsid w:val="00047FEB"/>
    <w:rsid w:val="000500B8"/>
    <w:rsid w:val="00050B3D"/>
    <w:rsid w:val="00050F0D"/>
    <w:rsid w:val="00051737"/>
    <w:rsid w:val="00051A1D"/>
    <w:rsid w:val="000520CF"/>
    <w:rsid w:val="000524B5"/>
    <w:rsid w:val="00052B93"/>
    <w:rsid w:val="000544BF"/>
    <w:rsid w:val="00054535"/>
    <w:rsid w:val="00054872"/>
    <w:rsid w:val="0005491A"/>
    <w:rsid w:val="00054A27"/>
    <w:rsid w:val="00055963"/>
    <w:rsid w:val="00055BF1"/>
    <w:rsid w:val="00056389"/>
    <w:rsid w:val="000564D4"/>
    <w:rsid w:val="00056B0E"/>
    <w:rsid w:val="00057732"/>
    <w:rsid w:val="00057C60"/>
    <w:rsid w:val="00060D52"/>
    <w:rsid w:val="00062495"/>
    <w:rsid w:val="00062BED"/>
    <w:rsid w:val="00062DBD"/>
    <w:rsid w:val="00062E91"/>
    <w:rsid w:val="00063139"/>
    <w:rsid w:val="000638B3"/>
    <w:rsid w:val="00063A09"/>
    <w:rsid w:val="00063F35"/>
    <w:rsid w:val="00064F19"/>
    <w:rsid w:val="00065489"/>
    <w:rsid w:val="000654EE"/>
    <w:rsid w:val="0006551C"/>
    <w:rsid w:val="000655D2"/>
    <w:rsid w:val="00065811"/>
    <w:rsid w:val="000660AE"/>
    <w:rsid w:val="00066262"/>
    <w:rsid w:val="00066997"/>
    <w:rsid w:val="00067216"/>
    <w:rsid w:val="00067587"/>
    <w:rsid w:val="00067B33"/>
    <w:rsid w:val="00070E83"/>
    <w:rsid w:val="000710FB"/>
    <w:rsid w:val="00072137"/>
    <w:rsid w:val="000729CE"/>
    <w:rsid w:val="00072BA1"/>
    <w:rsid w:val="000734CA"/>
    <w:rsid w:val="00073B95"/>
    <w:rsid w:val="00074060"/>
    <w:rsid w:val="0007424D"/>
    <w:rsid w:val="0007438A"/>
    <w:rsid w:val="000745E3"/>
    <w:rsid w:val="00074D16"/>
    <w:rsid w:val="000750CC"/>
    <w:rsid w:val="00075750"/>
    <w:rsid w:val="0007586D"/>
    <w:rsid w:val="00076749"/>
    <w:rsid w:val="00076F4C"/>
    <w:rsid w:val="00077269"/>
    <w:rsid w:val="000773BB"/>
    <w:rsid w:val="000776C4"/>
    <w:rsid w:val="0007776B"/>
    <w:rsid w:val="00077A3F"/>
    <w:rsid w:val="00081397"/>
    <w:rsid w:val="0008187E"/>
    <w:rsid w:val="00081BE2"/>
    <w:rsid w:val="00081CBA"/>
    <w:rsid w:val="00081E70"/>
    <w:rsid w:val="00081E7B"/>
    <w:rsid w:val="00082139"/>
    <w:rsid w:val="0008232C"/>
    <w:rsid w:val="000824AA"/>
    <w:rsid w:val="00082528"/>
    <w:rsid w:val="000831FD"/>
    <w:rsid w:val="0008342B"/>
    <w:rsid w:val="00083C63"/>
    <w:rsid w:val="00083E3F"/>
    <w:rsid w:val="00084403"/>
    <w:rsid w:val="00084C8A"/>
    <w:rsid w:val="00084EA6"/>
    <w:rsid w:val="00084EDD"/>
    <w:rsid w:val="00085E59"/>
    <w:rsid w:val="00085EB5"/>
    <w:rsid w:val="00085ED1"/>
    <w:rsid w:val="0008648F"/>
    <w:rsid w:val="00086FA7"/>
    <w:rsid w:val="00087399"/>
    <w:rsid w:val="00087433"/>
    <w:rsid w:val="000875C5"/>
    <w:rsid w:val="0008796C"/>
    <w:rsid w:val="000900C2"/>
    <w:rsid w:val="00090A41"/>
    <w:rsid w:val="00090DE2"/>
    <w:rsid w:val="00091187"/>
    <w:rsid w:val="00091982"/>
    <w:rsid w:val="0009210E"/>
    <w:rsid w:val="00092486"/>
    <w:rsid w:val="00092D3B"/>
    <w:rsid w:val="0009362E"/>
    <w:rsid w:val="00093912"/>
    <w:rsid w:val="00093BF5"/>
    <w:rsid w:val="00093EEE"/>
    <w:rsid w:val="00094033"/>
    <w:rsid w:val="000946C1"/>
    <w:rsid w:val="00094C98"/>
    <w:rsid w:val="00095165"/>
    <w:rsid w:val="0009516B"/>
    <w:rsid w:val="00095340"/>
    <w:rsid w:val="0009556F"/>
    <w:rsid w:val="000959E0"/>
    <w:rsid w:val="00095B3E"/>
    <w:rsid w:val="00096070"/>
    <w:rsid w:val="00096417"/>
    <w:rsid w:val="00096687"/>
    <w:rsid w:val="00096C41"/>
    <w:rsid w:val="00096D6B"/>
    <w:rsid w:val="00097118"/>
    <w:rsid w:val="0009756A"/>
    <w:rsid w:val="0009757A"/>
    <w:rsid w:val="000978A2"/>
    <w:rsid w:val="000978A6"/>
    <w:rsid w:val="00097CD8"/>
    <w:rsid w:val="00097DE6"/>
    <w:rsid w:val="000A0066"/>
    <w:rsid w:val="000A14DE"/>
    <w:rsid w:val="000A1ED1"/>
    <w:rsid w:val="000A215C"/>
    <w:rsid w:val="000A264F"/>
    <w:rsid w:val="000A2C06"/>
    <w:rsid w:val="000A3208"/>
    <w:rsid w:val="000A3272"/>
    <w:rsid w:val="000A35F3"/>
    <w:rsid w:val="000A3E49"/>
    <w:rsid w:val="000A43AB"/>
    <w:rsid w:val="000A4573"/>
    <w:rsid w:val="000A56D8"/>
    <w:rsid w:val="000A5B34"/>
    <w:rsid w:val="000A6512"/>
    <w:rsid w:val="000A67E9"/>
    <w:rsid w:val="000A6879"/>
    <w:rsid w:val="000A6DB9"/>
    <w:rsid w:val="000A774B"/>
    <w:rsid w:val="000B04DA"/>
    <w:rsid w:val="000B10A3"/>
    <w:rsid w:val="000B11FA"/>
    <w:rsid w:val="000B1380"/>
    <w:rsid w:val="000B14C4"/>
    <w:rsid w:val="000B1C98"/>
    <w:rsid w:val="000B284B"/>
    <w:rsid w:val="000B33BE"/>
    <w:rsid w:val="000B371D"/>
    <w:rsid w:val="000B45A6"/>
    <w:rsid w:val="000B467F"/>
    <w:rsid w:val="000B4B15"/>
    <w:rsid w:val="000B541C"/>
    <w:rsid w:val="000B5BFB"/>
    <w:rsid w:val="000B5CFF"/>
    <w:rsid w:val="000B65DE"/>
    <w:rsid w:val="000B6ADF"/>
    <w:rsid w:val="000B6FD7"/>
    <w:rsid w:val="000B702B"/>
    <w:rsid w:val="000B7BBD"/>
    <w:rsid w:val="000C0670"/>
    <w:rsid w:val="000C06E9"/>
    <w:rsid w:val="000C0753"/>
    <w:rsid w:val="000C07EC"/>
    <w:rsid w:val="000C095E"/>
    <w:rsid w:val="000C132A"/>
    <w:rsid w:val="000C202A"/>
    <w:rsid w:val="000C2085"/>
    <w:rsid w:val="000C286B"/>
    <w:rsid w:val="000C2AF2"/>
    <w:rsid w:val="000C2B14"/>
    <w:rsid w:val="000C2C39"/>
    <w:rsid w:val="000C2E10"/>
    <w:rsid w:val="000C3268"/>
    <w:rsid w:val="000C3705"/>
    <w:rsid w:val="000C3D11"/>
    <w:rsid w:val="000C4024"/>
    <w:rsid w:val="000C4940"/>
    <w:rsid w:val="000C4954"/>
    <w:rsid w:val="000C5271"/>
    <w:rsid w:val="000C5417"/>
    <w:rsid w:val="000C58AB"/>
    <w:rsid w:val="000C5A58"/>
    <w:rsid w:val="000C60E4"/>
    <w:rsid w:val="000C64CC"/>
    <w:rsid w:val="000C6B3A"/>
    <w:rsid w:val="000C7031"/>
    <w:rsid w:val="000C7794"/>
    <w:rsid w:val="000C7D2D"/>
    <w:rsid w:val="000D031B"/>
    <w:rsid w:val="000D1153"/>
    <w:rsid w:val="000D1362"/>
    <w:rsid w:val="000D14DE"/>
    <w:rsid w:val="000D1520"/>
    <w:rsid w:val="000D152F"/>
    <w:rsid w:val="000D1899"/>
    <w:rsid w:val="000D1BC0"/>
    <w:rsid w:val="000D1BD0"/>
    <w:rsid w:val="000D2923"/>
    <w:rsid w:val="000D3279"/>
    <w:rsid w:val="000D396C"/>
    <w:rsid w:val="000D3F5E"/>
    <w:rsid w:val="000D4E11"/>
    <w:rsid w:val="000D4EE3"/>
    <w:rsid w:val="000D5444"/>
    <w:rsid w:val="000D5892"/>
    <w:rsid w:val="000D5AA8"/>
    <w:rsid w:val="000D68A2"/>
    <w:rsid w:val="000D766E"/>
    <w:rsid w:val="000D792C"/>
    <w:rsid w:val="000D7D19"/>
    <w:rsid w:val="000E09BB"/>
    <w:rsid w:val="000E0BBC"/>
    <w:rsid w:val="000E1480"/>
    <w:rsid w:val="000E16D2"/>
    <w:rsid w:val="000E18A5"/>
    <w:rsid w:val="000E18C8"/>
    <w:rsid w:val="000E1C0E"/>
    <w:rsid w:val="000E1CEF"/>
    <w:rsid w:val="000E1DE1"/>
    <w:rsid w:val="000E1DEB"/>
    <w:rsid w:val="000E1EEF"/>
    <w:rsid w:val="000E2221"/>
    <w:rsid w:val="000E23BC"/>
    <w:rsid w:val="000E2FC8"/>
    <w:rsid w:val="000E3088"/>
    <w:rsid w:val="000E32FC"/>
    <w:rsid w:val="000E334B"/>
    <w:rsid w:val="000E3657"/>
    <w:rsid w:val="000E365B"/>
    <w:rsid w:val="000E3AC4"/>
    <w:rsid w:val="000E3BC6"/>
    <w:rsid w:val="000E449E"/>
    <w:rsid w:val="000E50CA"/>
    <w:rsid w:val="000E5915"/>
    <w:rsid w:val="000E5B94"/>
    <w:rsid w:val="000E5D85"/>
    <w:rsid w:val="000E6741"/>
    <w:rsid w:val="000E6C51"/>
    <w:rsid w:val="000E794C"/>
    <w:rsid w:val="000E7E19"/>
    <w:rsid w:val="000E7EBA"/>
    <w:rsid w:val="000F0319"/>
    <w:rsid w:val="000F043F"/>
    <w:rsid w:val="000F0648"/>
    <w:rsid w:val="000F0853"/>
    <w:rsid w:val="000F08FE"/>
    <w:rsid w:val="000F0D7F"/>
    <w:rsid w:val="000F1335"/>
    <w:rsid w:val="000F15D8"/>
    <w:rsid w:val="000F1B40"/>
    <w:rsid w:val="000F1D11"/>
    <w:rsid w:val="000F1D72"/>
    <w:rsid w:val="000F1F43"/>
    <w:rsid w:val="000F274D"/>
    <w:rsid w:val="000F2BF8"/>
    <w:rsid w:val="000F2DA2"/>
    <w:rsid w:val="000F303E"/>
    <w:rsid w:val="000F38F7"/>
    <w:rsid w:val="000F3A85"/>
    <w:rsid w:val="000F4C67"/>
    <w:rsid w:val="000F4C96"/>
    <w:rsid w:val="000F5767"/>
    <w:rsid w:val="000F5C35"/>
    <w:rsid w:val="000F5DB9"/>
    <w:rsid w:val="000F5DEC"/>
    <w:rsid w:val="000F5E15"/>
    <w:rsid w:val="000F66B6"/>
    <w:rsid w:val="000F6726"/>
    <w:rsid w:val="000F6829"/>
    <w:rsid w:val="000F7655"/>
    <w:rsid w:val="000F77DB"/>
    <w:rsid w:val="000F7832"/>
    <w:rsid w:val="000F7E41"/>
    <w:rsid w:val="001002BB"/>
    <w:rsid w:val="0010073A"/>
    <w:rsid w:val="00100757"/>
    <w:rsid w:val="00100796"/>
    <w:rsid w:val="00100BE7"/>
    <w:rsid w:val="00101C9E"/>
    <w:rsid w:val="001021CA"/>
    <w:rsid w:val="001023E2"/>
    <w:rsid w:val="0010246E"/>
    <w:rsid w:val="00102701"/>
    <w:rsid w:val="001028A7"/>
    <w:rsid w:val="0010361C"/>
    <w:rsid w:val="00103D70"/>
    <w:rsid w:val="001040DB"/>
    <w:rsid w:val="0010423A"/>
    <w:rsid w:val="001057A6"/>
    <w:rsid w:val="001062B0"/>
    <w:rsid w:val="00106672"/>
    <w:rsid w:val="00106F1B"/>
    <w:rsid w:val="00106F52"/>
    <w:rsid w:val="00107548"/>
    <w:rsid w:val="00107567"/>
    <w:rsid w:val="00110274"/>
    <w:rsid w:val="0011085D"/>
    <w:rsid w:val="00110A6D"/>
    <w:rsid w:val="001110E5"/>
    <w:rsid w:val="001110F6"/>
    <w:rsid w:val="00112436"/>
    <w:rsid w:val="00112447"/>
    <w:rsid w:val="00112725"/>
    <w:rsid w:val="00112FC2"/>
    <w:rsid w:val="00114056"/>
    <w:rsid w:val="00114248"/>
    <w:rsid w:val="00114A55"/>
    <w:rsid w:val="00114B62"/>
    <w:rsid w:val="00114CB7"/>
    <w:rsid w:val="00114DA2"/>
    <w:rsid w:val="00114FE8"/>
    <w:rsid w:val="00115012"/>
    <w:rsid w:val="0011569D"/>
    <w:rsid w:val="001156F3"/>
    <w:rsid w:val="00115934"/>
    <w:rsid w:val="00115B02"/>
    <w:rsid w:val="00116851"/>
    <w:rsid w:val="00117291"/>
    <w:rsid w:val="00117671"/>
    <w:rsid w:val="00117FF5"/>
    <w:rsid w:val="0012035A"/>
    <w:rsid w:val="001204D1"/>
    <w:rsid w:val="00120FFC"/>
    <w:rsid w:val="00121063"/>
    <w:rsid w:val="001210E6"/>
    <w:rsid w:val="001213D4"/>
    <w:rsid w:val="00121D87"/>
    <w:rsid w:val="00121F0B"/>
    <w:rsid w:val="00122226"/>
    <w:rsid w:val="0012258A"/>
    <w:rsid w:val="001226B3"/>
    <w:rsid w:val="001229F3"/>
    <w:rsid w:val="00123615"/>
    <w:rsid w:val="00123D4F"/>
    <w:rsid w:val="00123E90"/>
    <w:rsid w:val="001243BB"/>
    <w:rsid w:val="001247F3"/>
    <w:rsid w:val="00124A38"/>
    <w:rsid w:val="00125CA5"/>
    <w:rsid w:val="00125F37"/>
    <w:rsid w:val="00126387"/>
    <w:rsid w:val="00126D10"/>
    <w:rsid w:val="00126D4A"/>
    <w:rsid w:val="00127049"/>
    <w:rsid w:val="001271FD"/>
    <w:rsid w:val="0012751E"/>
    <w:rsid w:val="00127C8E"/>
    <w:rsid w:val="00127EE0"/>
    <w:rsid w:val="001302C7"/>
    <w:rsid w:val="00130637"/>
    <w:rsid w:val="00130BCF"/>
    <w:rsid w:val="00131264"/>
    <w:rsid w:val="00131934"/>
    <w:rsid w:val="00131CC1"/>
    <w:rsid w:val="0013204E"/>
    <w:rsid w:val="001329FB"/>
    <w:rsid w:val="0013300E"/>
    <w:rsid w:val="001332C3"/>
    <w:rsid w:val="00133455"/>
    <w:rsid w:val="00133C64"/>
    <w:rsid w:val="001343AA"/>
    <w:rsid w:val="00134A63"/>
    <w:rsid w:val="00134E80"/>
    <w:rsid w:val="001350E9"/>
    <w:rsid w:val="0013567C"/>
    <w:rsid w:val="00136049"/>
    <w:rsid w:val="00136287"/>
    <w:rsid w:val="00136D6E"/>
    <w:rsid w:val="00137000"/>
    <w:rsid w:val="00137AEB"/>
    <w:rsid w:val="00137D5E"/>
    <w:rsid w:val="0014061A"/>
    <w:rsid w:val="00140B0E"/>
    <w:rsid w:val="00142D28"/>
    <w:rsid w:val="00142F7D"/>
    <w:rsid w:val="00143714"/>
    <w:rsid w:val="00143A91"/>
    <w:rsid w:val="00143AC5"/>
    <w:rsid w:val="00144107"/>
    <w:rsid w:val="00144178"/>
    <w:rsid w:val="00144451"/>
    <w:rsid w:val="00144AFE"/>
    <w:rsid w:val="0014506B"/>
    <w:rsid w:val="0014528C"/>
    <w:rsid w:val="001452F2"/>
    <w:rsid w:val="00145C4A"/>
    <w:rsid w:val="001460CA"/>
    <w:rsid w:val="0014678A"/>
    <w:rsid w:val="00146BD1"/>
    <w:rsid w:val="00146CA1"/>
    <w:rsid w:val="001471A1"/>
    <w:rsid w:val="001475AC"/>
    <w:rsid w:val="00147712"/>
    <w:rsid w:val="001477B6"/>
    <w:rsid w:val="00147EB6"/>
    <w:rsid w:val="00147F47"/>
    <w:rsid w:val="0015017D"/>
    <w:rsid w:val="0015046B"/>
    <w:rsid w:val="001508E0"/>
    <w:rsid w:val="0015093C"/>
    <w:rsid w:val="0015112D"/>
    <w:rsid w:val="00151792"/>
    <w:rsid w:val="001519D0"/>
    <w:rsid w:val="00151CAC"/>
    <w:rsid w:val="00151E7C"/>
    <w:rsid w:val="0015364E"/>
    <w:rsid w:val="001537D5"/>
    <w:rsid w:val="001538F1"/>
    <w:rsid w:val="00155433"/>
    <w:rsid w:val="001554E3"/>
    <w:rsid w:val="00155DAA"/>
    <w:rsid w:val="00155EC9"/>
    <w:rsid w:val="00156F6E"/>
    <w:rsid w:val="001577E1"/>
    <w:rsid w:val="00157D31"/>
    <w:rsid w:val="0016014A"/>
    <w:rsid w:val="001601E9"/>
    <w:rsid w:val="001607F8"/>
    <w:rsid w:val="00161682"/>
    <w:rsid w:val="001616E1"/>
    <w:rsid w:val="00161837"/>
    <w:rsid w:val="00161987"/>
    <w:rsid w:val="00161BA4"/>
    <w:rsid w:val="00161E93"/>
    <w:rsid w:val="00162A17"/>
    <w:rsid w:val="00162CF7"/>
    <w:rsid w:val="00162D4F"/>
    <w:rsid w:val="00162FCA"/>
    <w:rsid w:val="00163B82"/>
    <w:rsid w:val="00163CD9"/>
    <w:rsid w:val="00164582"/>
    <w:rsid w:val="00164C32"/>
    <w:rsid w:val="001651C3"/>
    <w:rsid w:val="0016551E"/>
    <w:rsid w:val="001655DE"/>
    <w:rsid w:val="00165925"/>
    <w:rsid w:val="001659FF"/>
    <w:rsid w:val="001661F3"/>
    <w:rsid w:val="0016671C"/>
    <w:rsid w:val="00166BD7"/>
    <w:rsid w:val="00166DDA"/>
    <w:rsid w:val="00167001"/>
    <w:rsid w:val="001670CE"/>
    <w:rsid w:val="0016729E"/>
    <w:rsid w:val="00167731"/>
    <w:rsid w:val="00167737"/>
    <w:rsid w:val="0016788D"/>
    <w:rsid w:val="00167C7E"/>
    <w:rsid w:val="00167E6C"/>
    <w:rsid w:val="00170E94"/>
    <w:rsid w:val="00171056"/>
    <w:rsid w:val="001716AF"/>
    <w:rsid w:val="0017180D"/>
    <w:rsid w:val="00171893"/>
    <w:rsid w:val="00171CCB"/>
    <w:rsid w:val="00171D59"/>
    <w:rsid w:val="00171EDA"/>
    <w:rsid w:val="0017206A"/>
    <w:rsid w:val="001721A0"/>
    <w:rsid w:val="001721C6"/>
    <w:rsid w:val="001724ED"/>
    <w:rsid w:val="0017261C"/>
    <w:rsid w:val="00172E6C"/>
    <w:rsid w:val="001732BE"/>
    <w:rsid w:val="0017332C"/>
    <w:rsid w:val="0017354A"/>
    <w:rsid w:val="001738C0"/>
    <w:rsid w:val="00173957"/>
    <w:rsid w:val="00173F6B"/>
    <w:rsid w:val="0017454D"/>
    <w:rsid w:val="001748CF"/>
    <w:rsid w:val="00174FF4"/>
    <w:rsid w:val="0017526E"/>
    <w:rsid w:val="00175BDC"/>
    <w:rsid w:val="00175CD7"/>
    <w:rsid w:val="00176351"/>
    <w:rsid w:val="001764D2"/>
    <w:rsid w:val="0017673F"/>
    <w:rsid w:val="00176756"/>
    <w:rsid w:val="0017683B"/>
    <w:rsid w:val="00176C1E"/>
    <w:rsid w:val="001772ED"/>
    <w:rsid w:val="00178469"/>
    <w:rsid w:val="00180315"/>
    <w:rsid w:val="001805CB"/>
    <w:rsid w:val="00180CE8"/>
    <w:rsid w:val="00180FF7"/>
    <w:rsid w:val="001810DD"/>
    <w:rsid w:val="001816C3"/>
    <w:rsid w:val="00182022"/>
    <w:rsid w:val="00182479"/>
    <w:rsid w:val="00183275"/>
    <w:rsid w:val="00183AD0"/>
    <w:rsid w:val="00184A72"/>
    <w:rsid w:val="00185173"/>
    <w:rsid w:val="001854EA"/>
    <w:rsid w:val="00185AC4"/>
    <w:rsid w:val="00185C07"/>
    <w:rsid w:val="00186121"/>
    <w:rsid w:val="001865B7"/>
    <w:rsid w:val="00186744"/>
    <w:rsid w:val="00187266"/>
    <w:rsid w:val="00187556"/>
    <w:rsid w:val="001878F9"/>
    <w:rsid w:val="001879CE"/>
    <w:rsid w:val="00187BCE"/>
    <w:rsid w:val="00187DAA"/>
    <w:rsid w:val="00187F74"/>
    <w:rsid w:val="00190539"/>
    <w:rsid w:val="0019067A"/>
    <w:rsid w:val="00191876"/>
    <w:rsid w:val="00191F69"/>
    <w:rsid w:val="0019231C"/>
    <w:rsid w:val="00192762"/>
    <w:rsid w:val="001929BB"/>
    <w:rsid w:val="00192C90"/>
    <w:rsid w:val="00192E7A"/>
    <w:rsid w:val="00192F37"/>
    <w:rsid w:val="00193A5F"/>
    <w:rsid w:val="00193F2F"/>
    <w:rsid w:val="00194146"/>
    <w:rsid w:val="001944C8"/>
    <w:rsid w:val="00194879"/>
    <w:rsid w:val="00194C09"/>
    <w:rsid w:val="00194EE8"/>
    <w:rsid w:val="001953E2"/>
    <w:rsid w:val="001955E7"/>
    <w:rsid w:val="0019573B"/>
    <w:rsid w:val="001959FA"/>
    <w:rsid w:val="00195F17"/>
    <w:rsid w:val="00196236"/>
    <w:rsid w:val="001967DC"/>
    <w:rsid w:val="00196950"/>
    <w:rsid w:val="00196E8A"/>
    <w:rsid w:val="00196FFD"/>
    <w:rsid w:val="00197431"/>
    <w:rsid w:val="00197568"/>
    <w:rsid w:val="001978CF"/>
    <w:rsid w:val="001A007A"/>
    <w:rsid w:val="001A03E1"/>
    <w:rsid w:val="001A049C"/>
    <w:rsid w:val="001A06BA"/>
    <w:rsid w:val="001A07D2"/>
    <w:rsid w:val="001A1535"/>
    <w:rsid w:val="001A1DBE"/>
    <w:rsid w:val="001A271B"/>
    <w:rsid w:val="001A419D"/>
    <w:rsid w:val="001A4205"/>
    <w:rsid w:val="001A4740"/>
    <w:rsid w:val="001A4772"/>
    <w:rsid w:val="001A4E84"/>
    <w:rsid w:val="001A53AC"/>
    <w:rsid w:val="001A5429"/>
    <w:rsid w:val="001A6C94"/>
    <w:rsid w:val="001A7344"/>
    <w:rsid w:val="001A77FC"/>
    <w:rsid w:val="001A7918"/>
    <w:rsid w:val="001A7BE3"/>
    <w:rsid w:val="001B0801"/>
    <w:rsid w:val="001B09EB"/>
    <w:rsid w:val="001B0B5A"/>
    <w:rsid w:val="001B0DAC"/>
    <w:rsid w:val="001B0FB8"/>
    <w:rsid w:val="001B176A"/>
    <w:rsid w:val="001B1E2F"/>
    <w:rsid w:val="001B2254"/>
    <w:rsid w:val="001B2411"/>
    <w:rsid w:val="001B2647"/>
    <w:rsid w:val="001B2864"/>
    <w:rsid w:val="001B2BC2"/>
    <w:rsid w:val="001B2FB4"/>
    <w:rsid w:val="001B3176"/>
    <w:rsid w:val="001B3816"/>
    <w:rsid w:val="001B4478"/>
    <w:rsid w:val="001B45A6"/>
    <w:rsid w:val="001B477F"/>
    <w:rsid w:val="001B4B0E"/>
    <w:rsid w:val="001B5257"/>
    <w:rsid w:val="001B5FCC"/>
    <w:rsid w:val="001B6022"/>
    <w:rsid w:val="001B6DBF"/>
    <w:rsid w:val="001B6E91"/>
    <w:rsid w:val="001B724D"/>
    <w:rsid w:val="001B7576"/>
    <w:rsid w:val="001B7A1D"/>
    <w:rsid w:val="001B7B3F"/>
    <w:rsid w:val="001B7C30"/>
    <w:rsid w:val="001B7D81"/>
    <w:rsid w:val="001B7E17"/>
    <w:rsid w:val="001C007E"/>
    <w:rsid w:val="001C1CD2"/>
    <w:rsid w:val="001C243E"/>
    <w:rsid w:val="001C256F"/>
    <w:rsid w:val="001C2984"/>
    <w:rsid w:val="001C2D80"/>
    <w:rsid w:val="001C30E2"/>
    <w:rsid w:val="001C352F"/>
    <w:rsid w:val="001C3F0D"/>
    <w:rsid w:val="001C4387"/>
    <w:rsid w:val="001C4883"/>
    <w:rsid w:val="001C4B91"/>
    <w:rsid w:val="001C5443"/>
    <w:rsid w:val="001C578A"/>
    <w:rsid w:val="001C5BC5"/>
    <w:rsid w:val="001C5DE0"/>
    <w:rsid w:val="001C5FEF"/>
    <w:rsid w:val="001C64CE"/>
    <w:rsid w:val="001C6773"/>
    <w:rsid w:val="001C78A0"/>
    <w:rsid w:val="001C7A7F"/>
    <w:rsid w:val="001C7D24"/>
    <w:rsid w:val="001D03E0"/>
    <w:rsid w:val="001D06EF"/>
    <w:rsid w:val="001D0792"/>
    <w:rsid w:val="001D08A7"/>
    <w:rsid w:val="001D0CEA"/>
    <w:rsid w:val="001D1395"/>
    <w:rsid w:val="001D1AE9"/>
    <w:rsid w:val="001D254A"/>
    <w:rsid w:val="001D2557"/>
    <w:rsid w:val="001D298E"/>
    <w:rsid w:val="001D3148"/>
    <w:rsid w:val="001D3D9A"/>
    <w:rsid w:val="001D48EB"/>
    <w:rsid w:val="001D49E3"/>
    <w:rsid w:val="001D4D38"/>
    <w:rsid w:val="001D5081"/>
    <w:rsid w:val="001D52AE"/>
    <w:rsid w:val="001D54FE"/>
    <w:rsid w:val="001D586A"/>
    <w:rsid w:val="001D5A07"/>
    <w:rsid w:val="001D5A18"/>
    <w:rsid w:val="001D5A91"/>
    <w:rsid w:val="001D5C60"/>
    <w:rsid w:val="001D5D6D"/>
    <w:rsid w:val="001D60DC"/>
    <w:rsid w:val="001D64F1"/>
    <w:rsid w:val="001D6AFD"/>
    <w:rsid w:val="001D6BCE"/>
    <w:rsid w:val="001D75BA"/>
    <w:rsid w:val="001D7618"/>
    <w:rsid w:val="001D76F6"/>
    <w:rsid w:val="001D77EE"/>
    <w:rsid w:val="001D7EF2"/>
    <w:rsid w:val="001E1440"/>
    <w:rsid w:val="001E1AF2"/>
    <w:rsid w:val="001E1BA1"/>
    <w:rsid w:val="001E218C"/>
    <w:rsid w:val="001E24D3"/>
    <w:rsid w:val="001E2514"/>
    <w:rsid w:val="001E2726"/>
    <w:rsid w:val="001E27B1"/>
    <w:rsid w:val="001E2ADE"/>
    <w:rsid w:val="001E2D54"/>
    <w:rsid w:val="001E303F"/>
    <w:rsid w:val="001E37C8"/>
    <w:rsid w:val="001E401C"/>
    <w:rsid w:val="001E4805"/>
    <w:rsid w:val="001E4A6E"/>
    <w:rsid w:val="001E4B30"/>
    <w:rsid w:val="001E4C31"/>
    <w:rsid w:val="001E589E"/>
    <w:rsid w:val="001E5D4A"/>
    <w:rsid w:val="001E5F02"/>
    <w:rsid w:val="001E784F"/>
    <w:rsid w:val="001E7B7A"/>
    <w:rsid w:val="001E7FB9"/>
    <w:rsid w:val="001F04F2"/>
    <w:rsid w:val="001F079E"/>
    <w:rsid w:val="001F0900"/>
    <w:rsid w:val="001F0E1E"/>
    <w:rsid w:val="001F0FAE"/>
    <w:rsid w:val="001F1195"/>
    <w:rsid w:val="001F156C"/>
    <w:rsid w:val="001F21F8"/>
    <w:rsid w:val="001F286E"/>
    <w:rsid w:val="001F2BE8"/>
    <w:rsid w:val="001F2DB3"/>
    <w:rsid w:val="001F2E44"/>
    <w:rsid w:val="001F33C4"/>
    <w:rsid w:val="001F3958"/>
    <w:rsid w:val="001F39BD"/>
    <w:rsid w:val="001F3B7A"/>
    <w:rsid w:val="001F3F73"/>
    <w:rsid w:val="001F420C"/>
    <w:rsid w:val="001F43F9"/>
    <w:rsid w:val="001F4F37"/>
    <w:rsid w:val="001F4FB2"/>
    <w:rsid w:val="001F55A1"/>
    <w:rsid w:val="001F55D5"/>
    <w:rsid w:val="001F5A6A"/>
    <w:rsid w:val="001F642F"/>
    <w:rsid w:val="001F656E"/>
    <w:rsid w:val="001F73AD"/>
    <w:rsid w:val="00200B93"/>
    <w:rsid w:val="00200DB5"/>
    <w:rsid w:val="002010B8"/>
    <w:rsid w:val="002013B8"/>
    <w:rsid w:val="00201861"/>
    <w:rsid w:val="00201B6B"/>
    <w:rsid w:val="00201BF5"/>
    <w:rsid w:val="002025B5"/>
    <w:rsid w:val="00202608"/>
    <w:rsid w:val="00202975"/>
    <w:rsid w:val="00202FB8"/>
    <w:rsid w:val="0020332C"/>
    <w:rsid w:val="00203C27"/>
    <w:rsid w:val="0020413F"/>
    <w:rsid w:val="002041E2"/>
    <w:rsid w:val="002046D8"/>
    <w:rsid w:val="00204721"/>
    <w:rsid w:val="002048DB"/>
    <w:rsid w:val="002049F5"/>
    <w:rsid w:val="00205234"/>
    <w:rsid w:val="00205F18"/>
    <w:rsid w:val="00205F5D"/>
    <w:rsid w:val="002062BB"/>
    <w:rsid w:val="002062DB"/>
    <w:rsid w:val="00206376"/>
    <w:rsid w:val="002063A6"/>
    <w:rsid w:val="002064AC"/>
    <w:rsid w:val="002068F3"/>
    <w:rsid w:val="00206B4E"/>
    <w:rsid w:val="00207617"/>
    <w:rsid w:val="00207A40"/>
    <w:rsid w:val="00210363"/>
    <w:rsid w:val="00210367"/>
    <w:rsid w:val="0021078C"/>
    <w:rsid w:val="00210A86"/>
    <w:rsid w:val="0021101D"/>
    <w:rsid w:val="00211092"/>
    <w:rsid w:val="002118A1"/>
    <w:rsid w:val="00211D84"/>
    <w:rsid w:val="002123BE"/>
    <w:rsid w:val="002128DC"/>
    <w:rsid w:val="00212916"/>
    <w:rsid w:val="00213224"/>
    <w:rsid w:val="00213258"/>
    <w:rsid w:val="00213573"/>
    <w:rsid w:val="002136A3"/>
    <w:rsid w:val="00213BBA"/>
    <w:rsid w:val="00213DF4"/>
    <w:rsid w:val="0021490C"/>
    <w:rsid w:val="0021548D"/>
    <w:rsid w:val="00215E8F"/>
    <w:rsid w:val="00215F10"/>
    <w:rsid w:val="00216BD8"/>
    <w:rsid w:val="00217131"/>
    <w:rsid w:val="0021737A"/>
    <w:rsid w:val="00217481"/>
    <w:rsid w:val="0021761D"/>
    <w:rsid w:val="00217A63"/>
    <w:rsid w:val="0022078E"/>
    <w:rsid w:val="002207F4"/>
    <w:rsid w:val="00220B71"/>
    <w:rsid w:val="00220C77"/>
    <w:rsid w:val="00220EC4"/>
    <w:rsid w:val="00221255"/>
    <w:rsid w:val="00221E87"/>
    <w:rsid w:val="002223DE"/>
    <w:rsid w:val="00222492"/>
    <w:rsid w:val="002224DD"/>
    <w:rsid w:val="00222500"/>
    <w:rsid w:val="002228C5"/>
    <w:rsid w:val="002229B3"/>
    <w:rsid w:val="002238F9"/>
    <w:rsid w:val="00223CBF"/>
    <w:rsid w:val="002245D0"/>
    <w:rsid w:val="002245D4"/>
    <w:rsid w:val="00224656"/>
    <w:rsid w:val="00224AF8"/>
    <w:rsid w:val="00225657"/>
    <w:rsid w:val="00225E1A"/>
    <w:rsid w:val="00225F6A"/>
    <w:rsid w:val="002269DF"/>
    <w:rsid w:val="002269FE"/>
    <w:rsid w:val="00226AE7"/>
    <w:rsid w:val="00226FA6"/>
    <w:rsid w:val="002270B6"/>
    <w:rsid w:val="002272BB"/>
    <w:rsid w:val="00227770"/>
    <w:rsid w:val="002277E9"/>
    <w:rsid w:val="00227802"/>
    <w:rsid w:val="002278C4"/>
    <w:rsid w:val="00227996"/>
    <w:rsid w:val="00227D58"/>
    <w:rsid w:val="002307B6"/>
    <w:rsid w:val="00230A2F"/>
    <w:rsid w:val="00231141"/>
    <w:rsid w:val="00231895"/>
    <w:rsid w:val="00231A5A"/>
    <w:rsid w:val="00231B09"/>
    <w:rsid w:val="00231BE6"/>
    <w:rsid w:val="00231C0C"/>
    <w:rsid w:val="00232A82"/>
    <w:rsid w:val="00232F46"/>
    <w:rsid w:val="002331E6"/>
    <w:rsid w:val="00233296"/>
    <w:rsid w:val="0023332E"/>
    <w:rsid w:val="00233D9E"/>
    <w:rsid w:val="00234334"/>
    <w:rsid w:val="002347E4"/>
    <w:rsid w:val="00234DDF"/>
    <w:rsid w:val="0023530B"/>
    <w:rsid w:val="002355A0"/>
    <w:rsid w:val="002363B1"/>
    <w:rsid w:val="0023653F"/>
    <w:rsid w:val="00237646"/>
    <w:rsid w:val="00237D61"/>
    <w:rsid w:val="00240A2E"/>
    <w:rsid w:val="00240BFF"/>
    <w:rsid w:val="00241238"/>
    <w:rsid w:val="00241424"/>
    <w:rsid w:val="0024148F"/>
    <w:rsid w:val="002418E6"/>
    <w:rsid w:val="00241C3F"/>
    <w:rsid w:val="00242927"/>
    <w:rsid w:val="00243470"/>
    <w:rsid w:val="00243977"/>
    <w:rsid w:val="00243BF5"/>
    <w:rsid w:val="002448BC"/>
    <w:rsid w:val="00244DF8"/>
    <w:rsid w:val="00244EFB"/>
    <w:rsid w:val="00245792"/>
    <w:rsid w:val="002458BF"/>
    <w:rsid w:val="00245CFF"/>
    <w:rsid w:val="00245DCC"/>
    <w:rsid w:val="002463CE"/>
    <w:rsid w:val="00246893"/>
    <w:rsid w:val="00246B3F"/>
    <w:rsid w:val="00247D63"/>
    <w:rsid w:val="00250336"/>
    <w:rsid w:val="0025072B"/>
    <w:rsid w:val="00250F66"/>
    <w:rsid w:val="002513EE"/>
    <w:rsid w:val="002516BD"/>
    <w:rsid w:val="00251742"/>
    <w:rsid w:val="0025188F"/>
    <w:rsid w:val="00252150"/>
    <w:rsid w:val="00252FB4"/>
    <w:rsid w:val="00253123"/>
    <w:rsid w:val="00253173"/>
    <w:rsid w:val="0025328D"/>
    <w:rsid w:val="0025338B"/>
    <w:rsid w:val="002537C9"/>
    <w:rsid w:val="00253869"/>
    <w:rsid w:val="00253BF8"/>
    <w:rsid w:val="00253E62"/>
    <w:rsid w:val="00254293"/>
    <w:rsid w:val="00254DF3"/>
    <w:rsid w:val="002559C6"/>
    <w:rsid w:val="00255FE1"/>
    <w:rsid w:val="00256FA1"/>
    <w:rsid w:val="00257193"/>
    <w:rsid w:val="00257477"/>
    <w:rsid w:val="0025794A"/>
    <w:rsid w:val="00257A38"/>
    <w:rsid w:val="00260B23"/>
    <w:rsid w:val="00260EC9"/>
    <w:rsid w:val="00261581"/>
    <w:rsid w:val="00261622"/>
    <w:rsid w:val="00261981"/>
    <w:rsid w:val="00262640"/>
    <w:rsid w:val="00262783"/>
    <w:rsid w:val="002628DC"/>
    <w:rsid w:val="00262A5E"/>
    <w:rsid w:val="00262F1A"/>
    <w:rsid w:val="00263E80"/>
    <w:rsid w:val="00264450"/>
    <w:rsid w:val="002644DF"/>
    <w:rsid w:val="00264689"/>
    <w:rsid w:val="00264DB9"/>
    <w:rsid w:val="002650E6"/>
    <w:rsid w:val="0026525F"/>
    <w:rsid w:val="00265CEE"/>
    <w:rsid w:val="00265FAC"/>
    <w:rsid w:val="00266888"/>
    <w:rsid w:val="00266EAD"/>
    <w:rsid w:val="00267324"/>
    <w:rsid w:val="00267510"/>
    <w:rsid w:val="00267823"/>
    <w:rsid w:val="002679F2"/>
    <w:rsid w:val="00267EFC"/>
    <w:rsid w:val="00270226"/>
    <w:rsid w:val="00270502"/>
    <w:rsid w:val="00270668"/>
    <w:rsid w:val="00270B9D"/>
    <w:rsid w:val="00271112"/>
    <w:rsid w:val="00271AE2"/>
    <w:rsid w:val="00272890"/>
    <w:rsid w:val="00272B8F"/>
    <w:rsid w:val="00273C9D"/>
    <w:rsid w:val="00273D16"/>
    <w:rsid w:val="0027431C"/>
    <w:rsid w:val="00274514"/>
    <w:rsid w:val="0027473A"/>
    <w:rsid w:val="002748A6"/>
    <w:rsid w:val="00274CE9"/>
    <w:rsid w:val="00274E84"/>
    <w:rsid w:val="002750CA"/>
    <w:rsid w:val="00275A6C"/>
    <w:rsid w:val="00275C78"/>
    <w:rsid w:val="002768F2"/>
    <w:rsid w:val="00276A3F"/>
    <w:rsid w:val="00277112"/>
    <w:rsid w:val="00277999"/>
    <w:rsid w:val="00277B5C"/>
    <w:rsid w:val="00277B9E"/>
    <w:rsid w:val="002803DF"/>
    <w:rsid w:val="00280475"/>
    <w:rsid w:val="00280DAB"/>
    <w:rsid w:val="00280F36"/>
    <w:rsid w:val="00281650"/>
    <w:rsid w:val="00281FB9"/>
    <w:rsid w:val="002822D0"/>
    <w:rsid w:val="00282B57"/>
    <w:rsid w:val="00282BBF"/>
    <w:rsid w:val="00282BF6"/>
    <w:rsid w:val="00283130"/>
    <w:rsid w:val="002836CB"/>
    <w:rsid w:val="0028376D"/>
    <w:rsid w:val="00283A84"/>
    <w:rsid w:val="00284137"/>
    <w:rsid w:val="0028440E"/>
    <w:rsid w:val="00284978"/>
    <w:rsid w:val="00284DFD"/>
    <w:rsid w:val="00285109"/>
    <w:rsid w:val="0028538A"/>
    <w:rsid w:val="00285736"/>
    <w:rsid w:val="0028605E"/>
    <w:rsid w:val="002864B1"/>
    <w:rsid w:val="002865AC"/>
    <w:rsid w:val="00286A6A"/>
    <w:rsid w:val="00287C95"/>
    <w:rsid w:val="00287D09"/>
    <w:rsid w:val="00287F73"/>
    <w:rsid w:val="00290294"/>
    <w:rsid w:val="002904AA"/>
    <w:rsid w:val="00290952"/>
    <w:rsid w:val="00290D60"/>
    <w:rsid w:val="002914A1"/>
    <w:rsid w:val="00291793"/>
    <w:rsid w:val="00291E91"/>
    <w:rsid w:val="00292E81"/>
    <w:rsid w:val="002931CC"/>
    <w:rsid w:val="00294162"/>
    <w:rsid w:val="002942F0"/>
    <w:rsid w:val="00294356"/>
    <w:rsid w:val="00294759"/>
    <w:rsid w:val="0029489C"/>
    <w:rsid w:val="002948CC"/>
    <w:rsid w:val="00294DBA"/>
    <w:rsid w:val="00295322"/>
    <w:rsid w:val="0029576B"/>
    <w:rsid w:val="00295BC3"/>
    <w:rsid w:val="00295C89"/>
    <w:rsid w:val="00295E73"/>
    <w:rsid w:val="00296277"/>
    <w:rsid w:val="00296628"/>
    <w:rsid w:val="002967A9"/>
    <w:rsid w:val="00296B49"/>
    <w:rsid w:val="00296C85"/>
    <w:rsid w:val="002978BA"/>
    <w:rsid w:val="002A0009"/>
    <w:rsid w:val="002A03C9"/>
    <w:rsid w:val="002A067A"/>
    <w:rsid w:val="002A0F4E"/>
    <w:rsid w:val="002A1587"/>
    <w:rsid w:val="002A1F4F"/>
    <w:rsid w:val="002A201F"/>
    <w:rsid w:val="002A20B6"/>
    <w:rsid w:val="002A2255"/>
    <w:rsid w:val="002A23D6"/>
    <w:rsid w:val="002A2524"/>
    <w:rsid w:val="002A2C26"/>
    <w:rsid w:val="002A3013"/>
    <w:rsid w:val="002A3122"/>
    <w:rsid w:val="002A3C74"/>
    <w:rsid w:val="002A3DF6"/>
    <w:rsid w:val="002A4E3B"/>
    <w:rsid w:val="002A5065"/>
    <w:rsid w:val="002A507D"/>
    <w:rsid w:val="002A5605"/>
    <w:rsid w:val="002A59C8"/>
    <w:rsid w:val="002A5F16"/>
    <w:rsid w:val="002A6072"/>
    <w:rsid w:val="002A63FF"/>
    <w:rsid w:val="002A64C0"/>
    <w:rsid w:val="002A65E7"/>
    <w:rsid w:val="002A6E27"/>
    <w:rsid w:val="002A78A8"/>
    <w:rsid w:val="002A791E"/>
    <w:rsid w:val="002A7F8E"/>
    <w:rsid w:val="002A7FA5"/>
    <w:rsid w:val="002B01DC"/>
    <w:rsid w:val="002B059F"/>
    <w:rsid w:val="002B05FE"/>
    <w:rsid w:val="002B0A33"/>
    <w:rsid w:val="002B0B2A"/>
    <w:rsid w:val="002B13C7"/>
    <w:rsid w:val="002B158E"/>
    <w:rsid w:val="002B1620"/>
    <w:rsid w:val="002B1649"/>
    <w:rsid w:val="002B1710"/>
    <w:rsid w:val="002B1899"/>
    <w:rsid w:val="002B18E4"/>
    <w:rsid w:val="002B1AF0"/>
    <w:rsid w:val="002B1C62"/>
    <w:rsid w:val="002B1CDC"/>
    <w:rsid w:val="002B2024"/>
    <w:rsid w:val="002B246B"/>
    <w:rsid w:val="002B28E0"/>
    <w:rsid w:val="002B2BDB"/>
    <w:rsid w:val="002B3E09"/>
    <w:rsid w:val="002B3F1C"/>
    <w:rsid w:val="002B4142"/>
    <w:rsid w:val="002B4496"/>
    <w:rsid w:val="002B4C26"/>
    <w:rsid w:val="002B4D43"/>
    <w:rsid w:val="002B528A"/>
    <w:rsid w:val="002B5A1A"/>
    <w:rsid w:val="002B5AA7"/>
    <w:rsid w:val="002B623D"/>
    <w:rsid w:val="002B688A"/>
    <w:rsid w:val="002B7464"/>
    <w:rsid w:val="002B7B9E"/>
    <w:rsid w:val="002C0A81"/>
    <w:rsid w:val="002C103C"/>
    <w:rsid w:val="002C1041"/>
    <w:rsid w:val="002C10CA"/>
    <w:rsid w:val="002C15B4"/>
    <w:rsid w:val="002C163B"/>
    <w:rsid w:val="002C177C"/>
    <w:rsid w:val="002C1A94"/>
    <w:rsid w:val="002C1D66"/>
    <w:rsid w:val="002C1F3C"/>
    <w:rsid w:val="002C261F"/>
    <w:rsid w:val="002C2D72"/>
    <w:rsid w:val="002C2E38"/>
    <w:rsid w:val="002C2EC4"/>
    <w:rsid w:val="002C2ECD"/>
    <w:rsid w:val="002C3191"/>
    <w:rsid w:val="002C37E7"/>
    <w:rsid w:val="002C3D61"/>
    <w:rsid w:val="002C3E16"/>
    <w:rsid w:val="002C42A0"/>
    <w:rsid w:val="002C4554"/>
    <w:rsid w:val="002C4830"/>
    <w:rsid w:val="002C6D10"/>
    <w:rsid w:val="002C772E"/>
    <w:rsid w:val="002D0382"/>
    <w:rsid w:val="002D0927"/>
    <w:rsid w:val="002D0B22"/>
    <w:rsid w:val="002D0DF4"/>
    <w:rsid w:val="002D1285"/>
    <w:rsid w:val="002D13B0"/>
    <w:rsid w:val="002D1476"/>
    <w:rsid w:val="002D18F3"/>
    <w:rsid w:val="002D1BF9"/>
    <w:rsid w:val="002D2732"/>
    <w:rsid w:val="002D276D"/>
    <w:rsid w:val="002D27A6"/>
    <w:rsid w:val="002D2C8E"/>
    <w:rsid w:val="002D2E59"/>
    <w:rsid w:val="002D2E61"/>
    <w:rsid w:val="002D31CC"/>
    <w:rsid w:val="002D37C8"/>
    <w:rsid w:val="002D388D"/>
    <w:rsid w:val="002D3A06"/>
    <w:rsid w:val="002D3A88"/>
    <w:rsid w:val="002D3B23"/>
    <w:rsid w:val="002D3C60"/>
    <w:rsid w:val="002D3D05"/>
    <w:rsid w:val="002D3E15"/>
    <w:rsid w:val="002D4954"/>
    <w:rsid w:val="002D525A"/>
    <w:rsid w:val="002D525B"/>
    <w:rsid w:val="002D52C8"/>
    <w:rsid w:val="002D5ECA"/>
    <w:rsid w:val="002D667B"/>
    <w:rsid w:val="002D6B4D"/>
    <w:rsid w:val="002D7016"/>
    <w:rsid w:val="002D74C8"/>
    <w:rsid w:val="002D74DC"/>
    <w:rsid w:val="002D7602"/>
    <w:rsid w:val="002D7EE8"/>
    <w:rsid w:val="002D7FB8"/>
    <w:rsid w:val="002E00EE"/>
    <w:rsid w:val="002E0215"/>
    <w:rsid w:val="002E0AA4"/>
    <w:rsid w:val="002E0AA7"/>
    <w:rsid w:val="002E0B81"/>
    <w:rsid w:val="002E0D33"/>
    <w:rsid w:val="002E1309"/>
    <w:rsid w:val="002E1C84"/>
    <w:rsid w:val="002E1DC6"/>
    <w:rsid w:val="002E2102"/>
    <w:rsid w:val="002E242F"/>
    <w:rsid w:val="002E2627"/>
    <w:rsid w:val="002E2670"/>
    <w:rsid w:val="002E2683"/>
    <w:rsid w:val="002E38A4"/>
    <w:rsid w:val="002E4233"/>
    <w:rsid w:val="002E49BB"/>
    <w:rsid w:val="002E4A6D"/>
    <w:rsid w:val="002E5004"/>
    <w:rsid w:val="002E55DD"/>
    <w:rsid w:val="002E5659"/>
    <w:rsid w:val="002E598B"/>
    <w:rsid w:val="002E5EC4"/>
    <w:rsid w:val="002E6E8B"/>
    <w:rsid w:val="002E76D8"/>
    <w:rsid w:val="002E7FE7"/>
    <w:rsid w:val="002F05CE"/>
    <w:rsid w:val="002F094C"/>
    <w:rsid w:val="002F0E35"/>
    <w:rsid w:val="002F1772"/>
    <w:rsid w:val="002F204E"/>
    <w:rsid w:val="002F27C4"/>
    <w:rsid w:val="002F2D0C"/>
    <w:rsid w:val="002F31B0"/>
    <w:rsid w:val="002F3355"/>
    <w:rsid w:val="002F378B"/>
    <w:rsid w:val="002F379B"/>
    <w:rsid w:val="002F3969"/>
    <w:rsid w:val="002F3983"/>
    <w:rsid w:val="002F45FB"/>
    <w:rsid w:val="002F54D3"/>
    <w:rsid w:val="002F6DC1"/>
    <w:rsid w:val="002F6FC5"/>
    <w:rsid w:val="002F7675"/>
    <w:rsid w:val="002F76F0"/>
    <w:rsid w:val="002F7853"/>
    <w:rsid w:val="002F79F0"/>
    <w:rsid w:val="002F7E78"/>
    <w:rsid w:val="002F7F7F"/>
    <w:rsid w:val="003007B7"/>
    <w:rsid w:val="00300861"/>
    <w:rsid w:val="00301099"/>
    <w:rsid w:val="003014EB"/>
    <w:rsid w:val="00301765"/>
    <w:rsid w:val="00301AA3"/>
    <w:rsid w:val="00301D8D"/>
    <w:rsid w:val="00302065"/>
    <w:rsid w:val="003029FE"/>
    <w:rsid w:val="00302FD2"/>
    <w:rsid w:val="0030309F"/>
    <w:rsid w:val="003037E2"/>
    <w:rsid w:val="00303FC1"/>
    <w:rsid w:val="00303FD8"/>
    <w:rsid w:val="0030460E"/>
    <w:rsid w:val="003047BE"/>
    <w:rsid w:val="0030513F"/>
    <w:rsid w:val="00305405"/>
    <w:rsid w:val="003054FB"/>
    <w:rsid w:val="003062DB"/>
    <w:rsid w:val="003064D6"/>
    <w:rsid w:val="0030656D"/>
    <w:rsid w:val="003067FE"/>
    <w:rsid w:val="0030725F"/>
    <w:rsid w:val="00307284"/>
    <w:rsid w:val="00307F03"/>
    <w:rsid w:val="003103E4"/>
    <w:rsid w:val="003103F3"/>
    <w:rsid w:val="00310441"/>
    <w:rsid w:val="003104D6"/>
    <w:rsid w:val="003107CA"/>
    <w:rsid w:val="00310919"/>
    <w:rsid w:val="00310DB1"/>
    <w:rsid w:val="00310EBE"/>
    <w:rsid w:val="0031122A"/>
    <w:rsid w:val="0031127E"/>
    <w:rsid w:val="00311544"/>
    <w:rsid w:val="00311605"/>
    <w:rsid w:val="00311608"/>
    <w:rsid w:val="00312097"/>
    <w:rsid w:val="0031216B"/>
    <w:rsid w:val="0031220A"/>
    <w:rsid w:val="0031242E"/>
    <w:rsid w:val="00312439"/>
    <w:rsid w:val="003129D2"/>
    <w:rsid w:val="00313AE9"/>
    <w:rsid w:val="00314280"/>
    <w:rsid w:val="003144ED"/>
    <w:rsid w:val="00314732"/>
    <w:rsid w:val="0031489A"/>
    <w:rsid w:val="00314F5D"/>
    <w:rsid w:val="003151A5"/>
    <w:rsid w:val="003155EF"/>
    <w:rsid w:val="00316194"/>
    <w:rsid w:val="00316381"/>
    <w:rsid w:val="003164DF"/>
    <w:rsid w:val="003165BC"/>
    <w:rsid w:val="00316E24"/>
    <w:rsid w:val="00317265"/>
    <w:rsid w:val="00317D37"/>
    <w:rsid w:val="00320477"/>
    <w:rsid w:val="003206F6"/>
    <w:rsid w:val="00320D88"/>
    <w:rsid w:val="003211AF"/>
    <w:rsid w:val="00321327"/>
    <w:rsid w:val="00321704"/>
    <w:rsid w:val="00321C29"/>
    <w:rsid w:val="003223B2"/>
    <w:rsid w:val="003228B3"/>
    <w:rsid w:val="0032300D"/>
    <w:rsid w:val="00323361"/>
    <w:rsid w:val="00324FC5"/>
    <w:rsid w:val="0032503C"/>
    <w:rsid w:val="003250FF"/>
    <w:rsid w:val="00325331"/>
    <w:rsid w:val="00325C47"/>
    <w:rsid w:val="003264DA"/>
    <w:rsid w:val="00326594"/>
    <w:rsid w:val="00326605"/>
    <w:rsid w:val="0032709D"/>
    <w:rsid w:val="003270D9"/>
    <w:rsid w:val="0032717B"/>
    <w:rsid w:val="003302C3"/>
    <w:rsid w:val="003305AF"/>
    <w:rsid w:val="003307BF"/>
    <w:rsid w:val="003310C9"/>
    <w:rsid w:val="0033169B"/>
    <w:rsid w:val="00332834"/>
    <w:rsid w:val="00332B01"/>
    <w:rsid w:val="00333719"/>
    <w:rsid w:val="003337D5"/>
    <w:rsid w:val="00333A4F"/>
    <w:rsid w:val="00333B32"/>
    <w:rsid w:val="00333C90"/>
    <w:rsid w:val="00334072"/>
    <w:rsid w:val="00334143"/>
    <w:rsid w:val="0033415C"/>
    <w:rsid w:val="0033439F"/>
    <w:rsid w:val="003343F7"/>
    <w:rsid w:val="00334A9D"/>
    <w:rsid w:val="00335722"/>
    <w:rsid w:val="0033577D"/>
    <w:rsid w:val="00335A1B"/>
    <w:rsid w:val="0033609F"/>
    <w:rsid w:val="0033629D"/>
    <w:rsid w:val="00336B9A"/>
    <w:rsid w:val="003370B2"/>
    <w:rsid w:val="00337A89"/>
    <w:rsid w:val="00337ED8"/>
    <w:rsid w:val="0034090C"/>
    <w:rsid w:val="00340956"/>
    <w:rsid w:val="00340A3B"/>
    <w:rsid w:val="00340C3C"/>
    <w:rsid w:val="00340CA0"/>
    <w:rsid w:val="00340CB8"/>
    <w:rsid w:val="00340E88"/>
    <w:rsid w:val="0034125A"/>
    <w:rsid w:val="0034135B"/>
    <w:rsid w:val="00341BFA"/>
    <w:rsid w:val="00341D6E"/>
    <w:rsid w:val="003421AA"/>
    <w:rsid w:val="00342529"/>
    <w:rsid w:val="0034310E"/>
    <w:rsid w:val="003436F7"/>
    <w:rsid w:val="00343763"/>
    <w:rsid w:val="00344075"/>
    <w:rsid w:val="00344449"/>
    <w:rsid w:val="00344C5B"/>
    <w:rsid w:val="00345F68"/>
    <w:rsid w:val="0034601F"/>
    <w:rsid w:val="00346109"/>
    <w:rsid w:val="00346660"/>
    <w:rsid w:val="003466FD"/>
    <w:rsid w:val="003469E4"/>
    <w:rsid w:val="00346DC5"/>
    <w:rsid w:val="0034724B"/>
    <w:rsid w:val="0034749F"/>
    <w:rsid w:val="0035008F"/>
    <w:rsid w:val="0035017A"/>
    <w:rsid w:val="00350BA2"/>
    <w:rsid w:val="00350C8A"/>
    <w:rsid w:val="00351B8A"/>
    <w:rsid w:val="00351BAE"/>
    <w:rsid w:val="00351C3B"/>
    <w:rsid w:val="00351DA9"/>
    <w:rsid w:val="00352089"/>
    <w:rsid w:val="0035285B"/>
    <w:rsid w:val="00352897"/>
    <w:rsid w:val="003528F1"/>
    <w:rsid w:val="00352B33"/>
    <w:rsid w:val="00352EAE"/>
    <w:rsid w:val="003530BC"/>
    <w:rsid w:val="003534E3"/>
    <w:rsid w:val="003537BF"/>
    <w:rsid w:val="0035389A"/>
    <w:rsid w:val="00355107"/>
    <w:rsid w:val="00355588"/>
    <w:rsid w:val="003555BC"/>
    <w:rsid w:val="003555F7"/>
    <w:rsid w:val="0035580D"/>
    <w:rsid w:val="003558F9"/>
    <w:rsid w:val="00355B30"/>
    <w:rsid w:val="00355B6F"/>
    <w:rsid w:val="00355F53"/>
    <w:rsid w:val="0035630F"/>
    <w:rsid w:val="00356711"/>
    <w:rsid w:val="0035676E"/>
    <w:rsid w:val="00356CA0"/>
    <w:rsid w:val="00357114"/>
    <w:rsid w:val="00357BEB"/>
    <w:rsid w:val="003601D7"/>
    <w:rsid w:val="0036083C"/>
    <w:rsid w:val="00360D8A"/>
    <w:rsid w:val="003610E2"/>
    <w:rsid w:val="003611C2"/>
    <w:rsid w:val="00361801"/>
    <w:rsid w:val="003618FC"/>
    <w:rsid w:val="00361F45"/>
    <w:rsid w:val="00361FE3"/>
    <w:rsid w:val="003620F4"/>
    <w:rsid w:val="003628E9"/>
    <w:rsid w:val="00362B56"/>
    <w:rsid w:val="00362ED4"/>
    <w:rsid w:val="0036338C"/>
    <w:rsid w:val="0036340F"/>
    <w:rsid w:val="003636EC"/>
    <w:rsid w:val="00364A72"/>
    <w:rsid w:val="003662F3"/>
    <w:rsid w:val="003666D0"/>
    <w:rsid w:val="0036691C"/>
    <w:rsid w:val="00366934"/>
    <w:rsid w:val="00367DEC"/>
    <w:rsid w:val="00370B70"/>
    <w:rsid w:val="00372615"/>
    <w:rsid w:val="00372B3A"/>
    <w:rsid w:val="00372D90"/>
    <w:rsid w:val="00372EF3"/>
    <w:rsid w:val="0037373E"/>
    <w:rsid w:val="003737AB"/>
    <w:rsid w:val="003740E1"/>
    <w:rsid w:val="00374273"/>
    <w:rsid w:val="003743E6"/>
    <w:rsid w:val="00374480"/>
    <w:rsid w:val="00374483"/>
    <w:rsid w:val="003748D7"/>
    <w:rsid w:val="00374E99"/>
    <w:rsid w:val="003750E4"/>
    <w:rsid w:val="0037593D"/>
    <w:rsid w:val="00375B5E"/>
    <w:rsid w:val="00375BEE"/>
    <w:rsid w:val="00376325"/>
    <w:rsid w:val="0037644C"/>
    <w:rsid w:val="00376562"/>
    <w:rsid w:val="0037683B"/>
    <w:rsid w:val="00377FE2"/>
    <w:rsid w:val="003800FE"/>
    <w:rsid w:val="003801EF"/>
    <w:rsid w:val="003805AE"/>
    <w:rsid w:val="00380CAC"/>
    <w:rsid w:val="00381A5D"/>
    <w:rsid w:val="0038320F"/>
    <w:rsid w:val="00383BC7"/>
    <w:rsid w:val="00383DEB"/>
    <w:rsid w:val="00384746"/>
    <w:rsid w:val="0038520B"/>
    <w:rsid w:val="00385826"/>
    <w:rsid w:val="00385BA6"/>
    <w:rsid w:val="003861F3"/>
    <w:rsid w:val="00387206"/>
    <w:rsid w:val="00387522"/>
    <w:rsid w:val="003876E4"/>
    <w:rsid w:val="00387F01"/>
    <w:rsid w:val="0039018E"/>
    <w:rsid w:val="00390409"/>
    <w:rsid w:val="00390900"/>
    <w:rsid w:val="00390BD0"/>
    <w:rsid w:val="00391038"/>
    <w:rsid w:val="003918B2"/>
    <w:rsid w:val="00391CEC"/>
    <w:rsid w:val="003924EF"/>
    <w:rsid w:val="0039276B"/>
    <w:rsid w:val="003933B1"/>
    <w:rsid w:val="00393BEF"/>
    <w:rsid w:val="003940AF"/>
    <w:rsid w:val="00394684"/>
    <w:rsid w:val="00394B23"/>
    <w:rsid w:val="003956A2"/>
    <w:rsid w:val="003957FD"/>
    <w:rsid w:val="00395B4A"/>
    <w:rsid w:val="0039674F"/>
    <w:rsid w:val="003967F5"/>
    <w:rsid w:val="00397198"/>
    <w:rsid w:val="003971C1"/>
    <w:rsid w:val="00397489"/>
    <w:rsid w:val="003974C2"/>
    <w:rsid w:val="003974C5"/>
    <w:rsid w:val="00397A4C"/>
    <w:rsid w:val="00397CFC"/>
    <w:rsid w:val="00397D60"/>
    <w:rsid w:val="003A0A3B"/>
    <w:rsid w:val="003A0D47"/>
    <w:rsid w:val="003A0F52"/>
    <w:rsid w:val="003A1059"/>
    <w:rsid w:val="003A178E"/>
    <w:rsid w:val="003A1947"/>
    <w:rsid w:val="003A1A93"/>
    <w:rsid w:val="003A1FAE"/>
    <w:rsid w:val="003A20CE"/>
    <w:rsid w:val="003A24FF"/>
    <w:rsid w:val="003A2B59"/>
    <w:rsid w:val="003A2F36"/>
    <w:rsid w:val="003A33CF"/>
    <w:rsid w:val="003A3645"/>
    <w:rsid w:val="003A3C1A"/>
    <w:rsid w:val="003A4010"/>
    <w:rsid w:val="003A40EE"/>
    <w:rsid w:val="003A4159"/>
    <w:rsid w:val="003A499B"/>
    <w:rsid w:val="003A4C00"/>
    <w:rsid w:val="003A5275"/>
    <w:rsid w:val="003A5A90"/>
    <w:rsid w:val="003A6177"/>
    <w:rsid w:val="003A62A1"/>
    <w:rsid w:val="003A6486"/>
    <w:rsid w:val="003A6BD7"/>
    <w:rsid w:val="003A7112"/>
    <w:rsid w:val="003A77B2"/>
    <w:rsid w:val="003B0D68"/>
    <w:rsid w:val="003B123C"/>
    <w:rsid w:val="003B16FD"/>
    <w:rsid w:val="003B1A16"/>
    <w:rsid w:val="003B20EB"/>
    <w:rsid w:val="003B2311"/>
    <w:rsid w:val="003B2EA8"/>
    <w:rsid w:val="003B366A"/>
    <w:rsid w:val="003B547A"/>
    <w:rsid w:val="003B5556"/>
    <w:rsid w:val="003B565C"/>
    <w:rsid w:val="003B57B8"/>
    <w:rsid w:val="003B58D6"/>
    <w:rsid w:val="003B59F5"/>
    <w:rsid w:val="003B6433"/>
    <w:rsid w:val="003B652B"/>
    <w:rsid w:val="003B687D"/>
    <w:rsid w:val="003B6AD0"/>
    <w:rsid w:val="003B6EF4"/>
    <w:rsid w:val="003B7131"/>
    <w:rsid w:val="003B7306"/>
    <w:rsid w:val="003B774D"/>
    <w:rsid w:val="003B79E5"/>
    <w:rsid w:val="003B7E46"/>
    <w:rsid w:val="003C053C"/>
    <w:rsid w:val="003C0636"/>
    <w:rsid w:val="003C0F18"/>
    <w:rsid w:val="003C138E"/>
    <w:rsid w:val="003C156A"/>
    <w:rsid w:val="003C1ACA"/>
    <w:rsid w:val="003C235C"/>
    <w:rsid w:val="003C2609"/>
    <w:rsid w:val="003C2B68"/>
    <w:rsid w:val="003C2EBD"/>
    <w:rsid w:val="003C3519"/>
    <w:rsid w:val="003C374B"/>
    <w:rsid w:val="003C38B1"/>
    <w:rsid w:val="003C44EC"/>
    <w:rsid w:val="003C4631"/>
    <w:rsid w:val="003C4700"/>
    <w:rsid w:val="003C4DDB"/>
    <w:rsid w:val="003C543A"/>
    <w:rsid w:val="003C59B8"/>
    <w:rsid w:val="003C6692"/>
    <w:rsid w:val="003C6982"/>
    <w:rsid w:val="003C6D46"/>
    <w:rsid w:val="003C770C"/>
    <w:rsid w:val="003C7EAC"/>
    <w:rsid w:val="003D03CD"/>
    <w:rsid w:val="003D0549"/>
    <w:rsid w:val="003D0F6C"/>
    <w:rsid w:val="003D0F8B"/>
    <w:rsid w:val="003D14B5"/>
    <w:rsid w:val="003D16A7"/>
    <w:rsid w:val="003D1D5B"/>
    <w:rsid w:val="003D212C"/>
    <w:rsid w:val="003D28B6"/>
    <w:rsid w:val="003D29E9"/>
    <w:rsid w:val="003D2C49"/>
    <w:rsid w:val="003D2C4B"/>
    <w:rsid w:val="003D2D70"/>
    <w:rsid w:val="003D3290"/>
    <w:rsid w:val="003D3997"/>
    <w:rsid w:val="003D4727"/>
    <w:rsid w:val="003D4DE0"/>
    <w:rsid w:val="003D4F1A"/>
    <w:rsid w:val="003D50EA"/>
    <w:rsid w:val="003D521C"/>
    <w:rsid w:val="003D576E"/>
    <w:rsid w:val="003D5DB1"/>
    <w:rsid w:val="003D6242"/>
    <w:rsid w:val="003D63C2"/>
    <w:rsid w:val="003D6791"/>
    <w:rsid w:val="003D67AD"/>
    <w:rsid w:val="003D6B98"/>
    <w:rsid w:val="003D7602"/>
    <w:rsid w:val="003D769B"/>
    <w:rsid w:val="003D79E5"/>
    <w:rsid w:val="003E00CA"/>
    <w:rsid w:val="003E073D"/>
    <w:rsid w:val="003E0C81"/>
    <w:rsid w:val="003E0EBD"/>
    <w:rsid w:val="003E1279"/>
    <w:rsid w:val="003E13D1"/>
    <w:rsid w:val="003E1A82"/>
    <w:rsid w:val="003E1BD7"/>
    <w:rsid w:val="003E1C21"/>
    <w:rsid w:val="003E204E"/>
    <w:rsid w:val="003E27AD"/>
    <w:rsid w:val="003E400F"/>
    <w:rsid w:val="003E4052"/>
    <w:rsid w:val="003E40D0"/>
    <w:rsid w:val="003E42BF"/>
    <w:rsid w:val="003E4987"/>
    <w:rsid w:val="003E6042"/>
    <w:rsid w:val="003E605D"/>
    <w:rsid w:val="003E634E"/>
    <w:rsid w:val="003E664F"/>
    <w:rsid w:val="003E6BB5"/>
    <w:rsid w:val="003E6C76"/>
    <w:rsid w:val="003E7757"/>
    <w:rsid w:val="003E7988"/>
    <w:rsid w:val="003E7C0A"/>
    <w:rsid w:val="003F03FA"/>
    <w:rsid w:val="003F0772"/>
    <w:rsid w:val="003F0969"/>
    <w:rsid w:val="003F0F03"/>
    <w:rsid w:val="003F196C"/>
    <w:rsid w:val="003F1A48"/>
    <w:rsid w:val="003F1E9B"/>
    <w:rsid w:val="003F21A6"/>
    <w:rsid w:val="003F2688"/>
    <w:rsid w:val="003F29B3"/>
    <w:rsid w:val="003F2D3E"/>
    <w:rsid w:val="003F427B"/>
    <w:rsid w:val="003F4EF0"/>
    <w:rsid w:val="003F4F0E"/>
    <w:rsid w:val="003F536C"/>
    <w:rsid w:val="003F5B03"/>
    <w:rsid w:val="003F67EA"/>
    <w:rsid w:val="003F7A95"/>
    <w:rsid w:val="003F7B30"/>
    <w:rsid w:val="003F7BB0"/>
    <w:rsid w:val="00400027"/>
    <w:rsid w:val="00400510"/>
    <w:rsid w:val="00400685"/>
    <w:rsid w:val="00400B84"/>
    <w:rsid w:val="00401238"/>
    <w:rsid w:val="004018F3"/>
    <w:rsid w:val="00401BE4"/>
    <w:rsid w:val="00401FC9"/>
    <w:rsid w:val="00402AC1"/>
    <w:rsid w:val="00402E89"/>
    <w:rsid w:val="004031B9"/>
    <w:rsid w:val="00403E28"/>
    <w:rsid w:val="00404364"/>
    <w:rsid w:val="00404BB2"/>
    <w:rsid w:val="00404BD7"/>
    <w:rsid w:val="004051AB"/>
    <w:rsid w:val="0040532E"/>
    <w:rsid w:val="004056D7"/>
    <w:rsid w:val="004057E3"/>
    <w:rsid w:val="00405955"/>
    <w:rsid w:val="00405BA4"/>
    <w:rsid w:val="00405E24"/>
    <w:rsid w:val="0040610E"/>
    <w:rsid w:val="004061E3"/>
    <w:rsid w:val="00406694"/>
    <w:rsid w:val="00406897"/>
    <w:rsid w:val="00407505"/>
    <w:rsid w:val="004076A7"/>
    <w:rsid w:val="00407BC5"/>
    <w:rsid w:val="00407BE0"/>
    <w:rsid w:val="00410069"/>
    <w:rsid w:val="00410641"/>
    <w:rsid w:val="00411322"/>
    <w:rsid w:val="00411362"/>
    <w:rsid w:val="00411CB6"/>
    <w:rsid w:val="00412DF0"/>
    <w:rsid w:val="00413078"/>
    <w:rsid w:val="00414031"/>
    <w:rsid w:val="004140CE"/>
    <w:rsid w:val="004141D5"/>
    <w:rsid w:val="0041481C"/>
    <w:rsid w:val="00414946"/>
    <w:rsid w:val="00414B61"/>
    <w:rsid w:val="00414BBF"/>
    <w:rsid w:val="00414D8A"/>
    <w:rsid w:val="004150B1"/>
    <w:rsid w:val="0041516E"/>
    <w:rsid w:val="00415386"/>
    <w:rsid w:val="00415407"/>
    <w:rsid w:val="00415A20"/>
    <w:rsid w:val="00415BF7"/>
    <w:rsid w:val="00415F6E"/>
    <w:rsid w:val="00416659"/>
    <w:rsid w:val="00416850"/>
    <w:rsid w:val="00416FA9"/>
    <w:rsid w:val="00417835"/>
    <w:rsid w:val="00417C0D"/>
    <w:rsid w:val="00417D50"/>
    <w:rsid w:val="00417E07"/>
    <w:rsid w:val="004200DA"/>
    <w:rsid w:val="00420298"/>
    <w:rsid w:val="00420390"/>
    <w:rsid w:val="004203EF"/>
    <w:rsid w:val="00421267"/>
    <w:rsid w:val="00421F1F"/>
    <w:rsid w:val="004229F0"/>
    <w:rsid w:val="00422F1C"/>
    <w:rsid w:val="0042350B"/>
    <w:rsid w:val="00424798"/>
    <w:rsid w:val="00424808"/>
    <w:rsid w:val="00424FB5"/>
    <w:rsid w:val="0042537D"/>
    <w:rsid w:val="004255E9"/>
    <w:rsid w:val="00425635"/>
    <w:rsid w:val="0042584B"/>
    <w:rsid w:val="00425CCF"/>
    <w:rsid w:val="0042600F"/>
    <w:rsid w:val="004261A9"/>
    <w:rsid w:val="0042675D"/>
    <w:rsid w:val="00426791"/>
    <w:rsid w:val="00426D74"/>
    <w:rsid w:val="00426FD3"/>
    <w:rsid w:val="00427584"/>
    <w:rsid w:val="00427815"/>
    <w:rsid w:val="00427892"/>
    <w:rsid w:val="00427959"/>
    <w:rsid w:val="00430DA3"/>
    <w:rsid w:val="0043111A"/>
    <w:rsid w:val="004320A6"/>
    <w:rsid w:val="00432B03"/>
    <w:rsid w:val="00432BA1"/>
    <w:rsid w:val="00432CD5"/>
    <w:rsid w:val="00433403"/>
    <w:rsid w:val="00433411"/>
    <w:rsid w:val="004336B4"/>
    <w:rsid w:val="0043418A"/>
    <w:rsid w:val="004342A2"/>
    <w:rsid w:val="004345BF"/>
    <w:rsid w:val="004346C5"/>
    <w:rsid w:val="004347C3"/>
    <w:rsid w:val="0043580A"/>
    <w:rsid w:val="00435A24"/>
    <w:rsid w:val="00436024"/>
    <w:rsid w:val="00436A25"/>
    <w:rsid w:val="0043716D"/>
    <w:rsid w:val="004372F1"/>
    <w:rsid w:val="00437FD7"/>
    <w:rsid w:val="004402E9"/>
    <w:rsid w:val="004403E7"/>
    <w:rsid w:val="00441260"/>
    <w:rsid w:val="004413E9"/>
    <w:rsid w:val="00441D5B"/>
    <w:rsid w:val="004427D6"/>
    <w:rsid w:val="0044322C"/>
    <w:rsid w:val="00443BC0"/>
    <w:rsid w:val="00443EA6"/>
    <w:rsid w:val="00443EC7"/>
    <w:rsid w:val="00444431"/>
    <w:rsid w:val="00444A7E"/>
    <w:rsid w:val="004452BD"/>
    <w:rsid w:val="00445D1D"/>
    <w:rsid w:val="00446079"/>
    <w:rsid w:val="00446E5F"/>
    <w:rsid w:val="0044765E"/>
    <w:rsid w:val="00447B41"/>
    <w:rsid w:val="0045032C"/>
    <w:rsid w:val="004504D2"/>
    <w:rsid w:val="004505B1"/>
    <w:rsid w:val="00450705"/>
    <w:rsid w:val="004508F0"/>
    <w:rsid w:val="00450B52"/>
    <w:rsid w:val="00450C4F"/>
    <w:rsid w:val="004510CB"/>
    <w:rsid w:val="004517D6"/>
    <w:rsid w:val="00451D70"/>
    <w:rsid w:val="00452FDB"/>
    <w:rsid w:val="004533FD"/>
    <w:rsid w:val="00454483"/>
    <w:rsid w:val="004547C4"/>
    <w:rsid w:val="00454848"/>
    <w:rsid w:val="004553AB"/>
    <w:rsid w:val="00455865"/>
    <w:rsid w:val="004566EB"/>
    <w:rsid w:val="00456A6B"/>
    <w:rsid w:val="004572B1"/>
    <w:rsid w:val="00457956"/>
    <w:rsid w:val="00457A7C"/>
    <w:rsid w:val="00457B9C"/>
    <w:rsid w:val="004606CD"/>
    <w:rsid w:val="00460DF1"/>
    <w:rsid w:val="00460F89"/>
    <w:rsid w:val="00461434"/>
    <w:rsid w:val="0046173A"/>
    <w:rsid w:val="00461EEF"/>
    <w:rsid w:val="00462A67"/>
    <w:rsid w:val="00462C82"/>
    <w:rsid w:val="00462CD0"/>
    <w:rsid w:val="00463488"/>
    <w:rsid w:val="004639EB"/>
    <w:rsid w:val="00464136"/>
    <w:rsid w:val="004649BB"/>
    <w:rsid w:val="00464B56"/>
    <w:rsid w:val="00465037"/>
    <w:rsid w:val="00465AA1"/>
    <w:rsid w:val="004660FA"/>
    <w:rsid w:val="0046673B"/>
    <w:rsid w:val="00466EC2"/>
    <w:rsid w:val="00466FF6"/>
    <w:rsid w:val="0047006D"/>
    <w:rsid w:val="004701A3"/>
    <w:rsid w:val="004705ED"/>
    <w:rsid w:val="00470677"/>
    <w:rsid w:val="00470EF9"/>
    <w:rsid w:val="0047102D"/>
    <w:rsid w:val="004711FE"/>
    <w:rsid w:val="0047209D"/>
    <w:rsid w:val="004723B9"/>
    <w:rsid w:val="00472765"/>
    <w:rsid w:val="00472963"/>
    <w:rsid w:val="00472A03"/>
    <w:rsid w:val="00472CCC"/>
    <w:rsid w:val="004733B8"/>
    <w:rsid w:val="00473F88"/>
    <w:rsid w:val="004743EA"/>
    <w:rsid w:val="0047491F"/>
    <w:rsid w:val="00474E98"/>
    <w:rsid w:val="0047544A"/>
    <w:rsid w:val="004758D0"/>
    <w:rsid w:val="004758F2"/>
    <w:rsid w:val="00475DC8"/>
    <w:rsid w:val="00476588"/>
    <w:rsid w:val="00476A99"/>
    <w:rsid w:val="0047730A"/>
    <w:rsid w:val="0047796E"/>
    <w:rsid w:val="00477AAA"/>
    <w:rsid w:val="00477BE1"/>
    <w:rsid w:val="00480767"/>
    <w:rsid w:val="004815DE"/>
    <w:rsid w:val="00481BA6"/>
    <w:rsid w:val="00481D3B"/>
    <w:rsid w:val="0048243F"/>
    <w:rsid w:val="0048299C"/>
    <w:rsid w:val="00482DB6"/>
    <w:rsid w:val="00482F05"/>
    <w:rsid w:val="00483054"/>
    <w:rsid w:val="004831CF"/>
    <w:rsid w:val="004832CA"/>
    <w:rsid w:val="004832E9"/>
    <w:rsid w:val="0048357C"/>
    <w:rsid w:val="0048393D"/>
    <w:rsid w:val="00484833"/>
    <w:rsid w:val="004849D0"/>
    <w:rsid w:val="00485359"/>
    <w:rsid w:val="00485533"/>
    <w:rsid w:val="0048590C"/>
    <w:rsid w:val="00485A35"/>
    <w:rsid w:val="00485ABA"/>
    <w:rsid w:val="00486873"/>
    <w:rsid w:val="00486B05"/>
    <w:rsid w:val="00486FFA"/>
    <w:rsid w:val="004878F5"/>
    <w:rsid w:val="00487CF8"/>
    <w:rsid w:val="00490865"/>
    <w:rsid w:val="00490C2C"/>
    <w:rsid w:val="00490D6A"/>
    <w:rsid w:val="00490ED9"/>
    <w:rsid w:val="00491C9C"/>
    <w:rsid w:val="00491FFE"/>
    <w:rsid w:val="0049203D"/>
    <w:rsid w:val="004922F1"/>
    <w:rsid w:val="004925ED"/>
    <w:rsid w:val="00493B9B"/>
    <w:rsid w:val="00493F3C"/>
    <w:rsid w:val="00494090"/>
    <w:rsid w:val="00494112"/>
    <w:rsid w:val="00494206"/>
    <w:rsid w:val="0049426F"/>
    <w:rsid w:val="00494481"/>
    <w:rsid w:val="00495578"/>
    <w:rsid w:val="004955F7"/>
    <w:rsid w:val="00496175"/>
    <w:rsid w:val="00496681"/>
    <w:rsid w:val="0049681D"/>
    <w:rsid w:val="0049694F"/>
    <w:rsid w:val="00496EB8"/>
    <w:rsid w:val="004970DB"/>
    <w:rsid w:val="00497752"/>
    <w:rsid w:val="0049781B"/>
    <w:rsid w:val="004A0165"/>
    <w:rsid w:val="004A137C"/>
    <w:rsid w:val="004A1DD3"/>
    <w:rsid w:val="004A2149"/>
    <w:rsid w:val="004A2298"/>
    <w:rsid w:val="004A24A8"/>
    <w:rsid w:val="004A3653"/>
    <w:rsid w:val="004A38B3"/>
    <w:rsid w:val="004A3955"/>
    <w:rsid w:val="004A3AB1"/>
    <w:rsid w:val="004A3DD9"/>
    <w:rsid w:val="004A3E58"/>
    <w:rsid w:val="004A430D"/>
    <w:rsid w:val="004A4354"/>
    <w:rsid w:val="004A4843"/>
    <w:rsid w:val="004A4884"/>
    <w:rsid w:val="004A4982"/>
    <w:rsid w:val="004A4B78"/>
    <w:rsid w:val="004A4F58"/>
    <w:rsid w:val="004A593E"/>
    <w:rsid w:val="004A5D7C"/>
    <w:rsid w:val="004A6101"/>
    <w:rsid w:val="004A668B"/>
    <w:rsid w:val="004A67A7"/>
    <w:rsid w:val="004A6AF9"/>
    <w:rsid w:val="004A6E38"/>
    <w:rsid w:val="004A75D2"/>
    <w:rsid w:val="004A7622"/>
    <w:rsid w:val="004A7820"/>
    <w:rsid w:val="004B061B"/>
    <w:rsid w:val="004B062D"/>
    <w:rsid w:val="004B1C43"/>
    <w:rsid w:val="004B2AD5"/>
    <w:rsid w:val="004B2D80"/>
    <w:rsid w:val="004B2F36"/>
    <w:rsid w:val="004B32D8"/>
    <w:rsid w:val="004B33EB"/>
    <w:rsid w:val="004B40B0"/>
    <w:rsid w:val="004B4185"/>
    <w:rsid w:val="004B44D0"/>
    <w:rsid w:val="004B5240"/>
    <w:rsid w:val="004B52BE"/>
    <w:rsid w:val="004B5549"/>
    <w:rsid w:val="004B5643"/>
    <w:rsid w:val="004B633A"/>
    <w:rsid w:val="004B682C"/>
    <w:rsid w:val="004B6DA0"/>
    <w:rsid w:val="004B6EC8"/>
    <w:rsid w:val="004B72D8"/>
    <w:rsid w:val="004B77A3"/>
    <w:rsid w:val="004B7CD6"/>
    <w:rsid w:val="004C0239"/>
    <w:rsid w:val="004C0264"/>
    <w:rsid w:val="004C0265"/>
    <w:rsid w:val="004C0D6C"/>
    <w:rsid w:val="004C1112"/>
    <w:rsid w:val="004C1159"/>
    <w:rsid w:val="004C1204"/>
    <w:rsid w:val="004C17FF"/>
    <w:rsid w:val="004C19BE"/>
    <w:rsid w:val="004C1BB8"/>
    <w:rsid w:val="004C2601"/>
    <w:rsid w:val="004C27F2"/>
    <w:rsid w:val="004C29D8"/>
    <w:rsid w:val="004C3317"/>
    <w:rsid w:val="004C3642"/>
    <w:rsid w:val="004C39D3"/>
    <w:rsid w:val="004C3BB9"/>
    <w:rsid w:val="004C4C05"/>
    <w:rsid w:val="004C5527"/>
    <w:rsid w:val="004C5EB8"/>
    <w:rsid w:val="004C7012"/>
    <w:rsid w:val="004C742B"/>
    <w:rsid w:val="004C7696"/>
    <w:rsid w:val="004C77E4"/>
    <w:rsid w:val="004C782F"/>
    <w:rsid w:val="004C796F"/>
    <w:rsid w:val="004C7A49"/>
    <w:rsid w:val="004C7F7C"/>
    <w:rsid w:val="004D0357"/>
    <w:rsid w:val="004D03B4"/>
    <w:rsid w:val="004D0424"/>
    <w:rsid w:val="004D0477"/>
    <w:rsid w:val="004D0484"/>
    <w:rsid w:val="004D083B"/>
    <w:rsid w:val="004D09BE"/>
    <w:rsid w:val="004D1004"/>
    <w:rsid w:val="004D160E"/>
    <w:rsid w:val="004D1B68"/>
    <w:rsid w:val="004D2397"/>
    <w:rsid w:val="004D2CB1"/>
    <w:rsid w:val="004D2E5E"/>
    <w:rsid w:val="004D318E"/>
    <w:rsid w:val="004D3D3C"/>
    <w:rsid w:val="004D42C2"/>
    <w:rsid w:val="004D481E"/>
    <w:rsid w:val="004D4C1B"/>
    <w:rsid w:val="004D4E8E"/>
    <w:rsid w:val="004D57B2"/>
    <w:rsid w:val="004D57E0"/>
    <w:rsid w:val="004D5C4D"/>
    <w:rsid w:val="004D610C"/>
    <w:rsid w:val="004D638C"/>
    <w:rsid w:val="004D73DF"/>
    <w:rsid w:val="004D78E4"/>
    <w:rsid w:val="004D7EDC"/>
    <w:rsid w:val="004E0091"/>
    <w:rsid w:val="004E09D0"/>
    <w:rsid w:val="004E0C63"/>
    <w:rsid w:val="004E10FE"/>
    <w:rsid w:val="004E145A"/>
    <w:rsid w:val="004E1D39"/>
    <w:rsid w:val="004E26DB"/>
    <w:rsid w:val="004E2AEB"/>
    <w:rsid w:val="004E3464"/>
    <w:rsid w:val="004E38EF"/>
    <w:rsid w:val="004E4467"/>
    <w:rsid w:val="004E447E"/>
    <w:rsid w:val="004E4858"/>
    <w:rsid w:val="004E6053"/>
    <w:rsid w:val="004E614E"/>
    <w:rsid w:val="004E7301"/>
    <w:rsid w:val="004E75F5"/>
    <w:rsid w:val="004E78EF"/>
    <w:rsid w:val="004E7CF6"/>
    <w:rsid w:val="004F0381"/>
    <w:rsid w:val="004F041D"/>
    <w:rsid w:val="004F0604"/>
    <w:rsid w:val="004F0819"/>
    <w:rsid w:val="004F21DC"/>
    <w:rsid w:val="004F2F23"/>
    <w:rsid w:val="004F2FE4"/>
    <w:rsid w:val="004F3444"/>
    <w:rsid w:val="004F351D"/>
    <w:rsid w:val="004F35A3"/>
    <w:rsid w:val="004F3651"/>
    <w:rsid w:val="004F36DB"/>
    <w:rsid w:val="004F3805"/>
    <w:rsid w:val="004F3DBD"/>
    <w:rsid w:val="004F40C1"/>
    <w:rsid w:val="004F4829"/>
    <w:rsid w:val="004F4B60"/>
    <w:rsid w:val="004F51E5"/>
    <w:rsid w:val="004F54BD"/>
    <w:rsid w:val="004F581B"/>
    <w:rsid w:val="004F6202"/>
    <w:rsid w:val="004F7702"/>
    <w:rsid w:val="004F7B35"/>
    <w:rsid w:val="004F7EB0"/>
    <w:rsid w:val="0050023A"/>
    <w:rsid w:val="0050079E"/>
    <w:rsid w:val="0050187A"/>
    <w:rsid w:val="005019FF"/>
    <w:rsid w:val="00501A2A"/>
    <w:rsid w:val="00501F73"/>
    <w:rsid w:val="00502202"/>
    <w:rsid w:val="00502768"/>
    <w:rsid w:val="005027FC"/>
    <w:rsid w:val="0050290C"/>
    <w:rsid w:val="00502E95"/>
    <w:rsid w:val="00502FF7"/>
    <w:rsid w:val="005033A2"/>
    <w:rsid w:val="005033B3"/>
    <w:rsid w:val="00503920"/>
    <w:rsid w:val="00503D29"/>
    <w:rsid w:val="00503E1D"/>
    <w:rsid w:val="00503F37"/>
    <w:rsid w:val="005053B3"/>
    <w:rsid w:val="0050576B"/>
    <w:rsid w:val="005057D8"/>
    <w:rsid w:val="005057DD"/>
    <w:rsid w:val="00505B79"/>
    <w:rsid w:val="00505BA5"/>
    <w:rsid w:val="00505E4C"/>
    <w:rsid w:val="00505E89"/>
    <w:rsid w:val="005063D8"/>
    <w:rsid w:val="0050667A"/>
    <w:rsid w:val="00506906"/>
    <w:rsid w:val="00506D23"/>
    <w:rsid w:val="005077B9"/>
    <w:rsid w:val="00507A13"/>
    <w:rsid w:val="00507B6D"/>
    <w:rsid w:val="00507E2B"/>
    <w:rsid w:val="00510092"/>
    <w:rsid w:val="00510427"/>
    <w:rsid w:val="005109CD"/>
    <w:rsid w:val="00510A43"/>
    <w:rsid w:val="00511B31"/>
    <w:rsid w:val="00511B78"/>
    <w:rsid w:val="00511E0C"/>
    <w:rsid w:val="00512185"/>
    <w:rsid w:val="005121EA"/>
    <w:rsid w:val="00512545"/>
    <w:rsid w:val="00512571"/>
    <w:rsid w:val="00512E04"/>
    <w:rsid w:val="00512E15"/>
    <w:rsid w:val="00512EF2"/>
    <w:rsid w:val="005135ED"/>
    <w:rsid w:val="005137CA"/>
    <w:rsid w:val="0051410D"/>
    <w:rsid w:val="0051453A"/>
    <w:rsid w:val="005145A8"/>
    <w:rsid w:val="0051565F"/>
    <w:rsid w:val="005156D4"/>
    <w:rsid w:val="00515808"/>
    <w:rsid w:val="00515980"/>
    <w:rsid w:val="00515F74"/>
    <w:rsid w:val="00516855"/>
    <w:rsid w:val="005170A4"/>
    <w:rsid w:val="00517198"/>
    <w:rsid w:val="00517414"/>
    <w:rsid w:val="005175E5"/>
    <w:rsid w:val="005176FA"/>
    <w:rsid w:val="005177AE"/>
    <w:rsid w:val="0052032D"/>
    <w:rsid w:val="00520608"/>
    <w:rsid w:val="00520851"/>
    <w:rsid w:val="005209B0"/>
    <w:rsid w:val="00520AA0"/>
    <w:rsid w:val="005214A5"/>
    <w:rsid w:val="00521AC2"/>
    <w:rsid w:val="00521C90"/>
    <w:rsid w:val="005224C6"/>
    <w:rsid w:val="00522D62"/>
    <w:rsid w:val="00522EA6"/>
    <w:rsid w:val="00523487"/>
    <w:rsid w:val="00523829"/>
    <w:rsid w:val="00523A9C"/>
    <w:rsid w:val="00523D3F"/>
    <w:rsid w:val="00524342"/>
    <w:rsid w:val="00524AC0"/>
    <w:rsid w:val="00524B5D"/>
    <w:rsid w:val="0052642B"/>
    <w:rsid w:val="00526DFD"/>
    <w:rsid w:val="00527055"/>
    <w:rsid w:val="0052751B"/>
    <w:rsid w:val="005301FD"/>
    <w:rsid w:val="00530239"/>
    <w:rsid w:val="005308A8"/>
    <w:rsid w:val="00530973"/>
    <w:rsid w:val="00530ED0"/>
    <w:rsid w:val="005313B7"/>
    <w:rsid w:val="005313BE"/>
    <w:rsid w:val="005314AD"/>
    <w:rsid w:val="00531C00"/>
    <w:rsid w:val="005324F0"/>
    <w:rsid w:val="0053284B"/>
    <w:rsid w:val="00532AD0"/>
    <w:rsid w:val="00532DA9"/>
    <w:rsid w:val="00532E73"/>
    <w:rsid w:val="00534385"/>
    <w:rsid w:val="005347DD"/>
    <w:rsid w:val="00535A10"/>
    <w:rsid w:val="00535AF8"/>
    <w:rsid w:val="00535C31"/>
    <w:rsid w:val="005362F6"/>
    <w:rsid w:val="005368F3"/>
    <w:rsid w:val="00536B8B"/>
    <w:rsid w:val="00536E1A"/>
    <w:rsid w:val="00537723"/>
    <w:rsid w:val="005379F8"/>
    <w:rsid w:val="00537A87"/>
    <w:rsid w:val="0054031E"/>
    <w:rsid w:val="00540523"/>
    <w:rsid w:val="005405FD"/>
    <w:rsid w:val="00540F34"/>
    <w:rsid w:val="00540FF7"/>
    <w:rsid w:val="00541316"/>
    <w:rsid w:val="0054173B"/>
    <w:rsid w:val="0054194D"/>
    <w:rsid w:val="00541A35"/>
    <w:rsid w:val="00541EA9"/>
    <w:rsid w:val="00541FF9"/>
    <w:rsid w:val="00542F07"/>
    <w:rsid w:val="00543070"/>
    <w:rsid w:val="0054366F"/>
    <w:rsid w:val="005437C3"/>
    <w:rsid w:val="00543817"/>
    <w:rsid w:val="00543898"/>
    <w:rsid w:val="00543994"/>
    <w:rsid w:val="00543C5B"/>
    <w:rsid w:val="005448D8"/>
    <w:rsid w:val="0054513A"/>
    <w:rsid w:val="0054523F"/>
    <w:rsid w:val="0054621D"/>
    <w:rsid w:val="00546624"/>
    <w:rsid w:val="00547FCB"/>
    <w:rsid w:val="00550AAA"/>
    <w:rsid w:val="00550EC9"/>
    <w:rsid w:val="00551271"/>
    <w:rsid w:val="00551430"/>
    <w:rsid w:val="0055153D"/>
    <w:rsid w:val="00551B9B"/>
    <w:rsid w:val="00551F29"/>
    <w:rsid w:val="0055206D"/>
    <w:rsid w:val="00552F46"/>
    <w:rsid w:val="005535AA"/>
    <w:rsid w:val="00553E1E"/>
    <w:rsid w:val="00554004"/>
    <w:rsid w:val="005546F8"/>
    <w:rsid w:val="005549A0"/>
    <w:rsid w:val="0055556E"/>
    <w:rsid w:val="005556D2"/>
    <w:rsid w:val="00555707"/>
    <w:rsid w:val="00555C4B"/>
    <w:rsid w:val="005573CB"/>
    <w:rsid w:val="00557752"/>
    <w:rsid w:val="00557D24"/>
    <w:rsid w:val="00560302"/>
    <w:rsid w:val="005603B3"/>
    <w:rsid w:val="0056076D"/>
    <w:rsid w:val="00560BCF"/>
    <w:rsid w:val="00560DA7"/>
    <w:rsid w:val="00562820"/>
    <w:rsid w:val="00562CD4"/>
    <w:rsid w:val="005631A9"/>
    <w:rsid w:val="0056331F"/>
    <w:rsid w:val="00563B7A"/>
    <w:rsid w:val="005640FC"/>
    <w:rsid w:val="00564ABD"/>
    <w:rsid w:val="00566537"/>
    <w:rsid w:val="0056664C"/>
    <w:rsid w:val="00566DBE"/>
    <w:rsid w:val="00567270"/>
    <w:rsid w:val="00567FF3"/>
    <w:rsid w:val="005708CB"/>
    <w:rsid w:val="0057105A"/>
    <w:rsid w:val="005713FD"/>
    <w:rsid w:val="00571452"/>
    <w:rsid w:val="00571DB2"/>
    <w:rsid w:val="00571DCF"/>
    <w:rsid w:val="00572640"/>
    <w:rsid w:val="005726F7"/>
    <w:rsid w:val="00572BE2"/>
    <w:rsid w:val="00573A45"/>
    <w:rsid w:val="00573E64"/>
    <w:rsid w:val="00573FE6"/>
    <w:rsid w:val="00574E18"/>
    <w:rsid w:val="005752D4"/>
    <w:rsid w:val="00577190"/>
    <w:rsid w:val="005771A4"/>
    <w:rsid w:val="005771CE"/>
    <w:rsid w:val="0057775C"/>
    <w:rsid w:val="00577B2D"/>
    <w:rsid w:val="00577C1B"/>
    <w:rsid w:val="00580020"/>
    <w:rsid w:val="0058092A"/>
    <w:rsid w:val="00580A33"/>
    <w:rsid w:val="00581095"/>
    <w:rsid w:val="00581521"/>
    <w:rsid w:val="00581D2E"/>
    <w:rsid w:val="00581DE7"/>
    <w:rsid w:val="00582AAA"/>
    <w:rsid w:val="00582E14"/>
    <w:rsid w:val="00582F8B"/>
    <w:rsid w:val="0058339D"/>
    <w:rsid w:val="00583623"/>
    <w:rsid w:val="00583AE2"/>
    <w:rsid w:val="00583C66"/>
    <w:rsid w:val="00583FC6"/>
    <w:rsid w:val="005844AA"/>
    <w:rsid w:val="00584B99"/>
    <w:rsid w:val="00585232"/>
    <w:rsid w:val="00585BEE"/>
    <w:rsid w:val="005861D2"/>
    <w:rsid w:val="00586273"/>
    <w:rsid w:val="00586D8F"/>
    <w:rsid w:val="00586F72"/>
    <w:rsid w:val="00587FCF"/>
    <w:rsid w:val="00590193"/>
    <w:rsid w:val="005903A1"/>
    <w:rsid w:val="005905EC"/>
    <w:rsid w:val="00590EFE"/>
    <w:rsid w:val="00591075"/>
    <w:rsid w:val="00591915"/>
    <w:rsid w:val="00591ADC"/>
    <w:rsid w:val="00592036"/>
    <w:rsid w:val="005923DE"/>
    <w:rsid w:val="005927E5"/>
    <w:rsid w:val="005933DF"/>
    <w:rsid w:val="00593453"/>
    <w:rsid w:val="00593B1A"/>
    <w:rsid w:val="00594615"/>
    <w:rsid w:val="00594E4F"/>
    <w:rsid w:val="00594F08"/>
    <w:rsid w:val="00595555"/>
    <w:rsid w:val="00595618"/>
    <w:rsid w:val="005957C7"/>
    <w:rsid w:val="005958C0"/>
    <w:rsid w:val="00595EA7"/>
    <w:rsid w:val="00596111"/>
    <w:rsid w:val="00596462"/>
    <w:rsid w:val="005964D7"/>
    <w:rsid w:val="00596A57"/>
    <w:rsid w:val="00596DB6"/>
    <w:rsid w:val="005973BF"/>
    <w:rsid w:val="005976BD"/>
    <w:rsid w:val="00597BF5"/>
    <w:rsid w:val="00597C07"/>
    <w:rsid w:val="005A03BA"/>
    <w:rsid w:val="005A0513"/>
    <w:rsid w:val="005A054E"/>
    <w:rsid w:val="005A0738"/>
    <w:rsid w:val="005A092D"/>
    <w:rsid w:val="005A09EE"/>
    <w:rsid w:val="005A1070"/>
    <w:rsid w:val="005A157C"/>
    <w:rsid w:val="005A17C5"/>
    <w:rsid w:val="005A199F"/>
    <w:rsid w:val="005A2411"/>
    <w:rsid w:val="005A276A"/>
    <w:rsid w:val="005A278D"/>
    <w:rsid w:val="005A3007"/>
    <w:rsid w:val="005A36F4"/>
    <w:rsid w:val="005A3C1A"/>
    <w:rsid w:val="005A3D0F"/>
    <w:rsid w:val="005A40A8"/>
    <w:rsid w:val="005A412E"/>
    <w:rsid w:val="005A4339"/>
    <w:rsid w:val="005A436A"/>
    <w:rsid w:val="005A469D"/>
    <w:rsid w:val="005A4917"/>
    <w:rsid w:val="005A49D6"/>
    <w:rsid w:val="005A4B03"/>
    <w:rsid w:val="005A4EC5"/>
    <w:rsid w:val="005A50C0"/>
    <w:rsid w:val="005A56A8"/>
    <w:rsid w:val="005A5AC2"/>
    <w:rsid w:val="005A618C"/>
    <w:rsid w:val="005A649A"/>
    <w:rsid w:val="005A68FA"/>
    <w:rsid w:val="005A6AEF"/>
    <w:rsid w:val="005A7189"/>
    <w:rsid w:val="005A71BC"/>
    <w:rsid w:val="005A79E9"/>
    <w:rsid w:val="005A7C28"/>
    <w:rsid w:val="005B00C4"/>
    <w:rsid w:val="005B027E"/>
    <w:rsid w:val="005B070D"/>
    <w:rsid w:val="005B0BEC"/>
    <w:rsid w:val="005B0F0D"/>
    <w:rsid w:val="005B11D0"/>
    <w:rsid w:val="005B23BE"/>
    <w:rsid w:val="005B2582"/>
    <w:rsid w:val="005B29BF"/>
    <w:rsid w:val="005B3A7A"/>
    <w:rsid w:val="005B3AD7"/>
    <w:rsid w:val="005B4131"/>
    <w:rsid w:val="005B4E84"/>
    <w:rsid w:val="005B5270"/>
    <w:rsid w:val="005B5747"/>
    <w:rsid w:val="005B5822"/>
    <w:rsid w:val="005B588E"/>
    <w:rsid w:val="005B5D4B"/>
    <w:rsid w:val="005B6DD0"/>
    <w:rsid w:val="005B6F96"/>
    <w:rsid w:val="005B70BB"/>
    <w:rsid w:val="005B75BB"/>
    <w:rsid w:val="005C0264"/>
    <w:rsid w:val="005C051A"/>
    <w:rsid w:val="005C07F6"/>
    <w:rsid w:val="005C1047"/>
    <w:rsid w:val="005C15C4"/>
    <w:rsid w:val="005C29B6"/>
    <w:rsid w:val="005C2BE2"/>
    <w:rsid w:val="005C2D0C"/>
    <w:rsid w:val="005C2EF6"/>
    <w:rsid w:val="005C3AEE"/>
    <w:rsid w:val="005C3FB3"/>
    <w:rsid w:val="005C3FE6"/>
    <w:rsid w:val="005C40B5"/>
    <w:rsid w:val="005C4CB5"/>
    <w:rsid w:val="005C5506"/>
    <w:rsid w:val="005C57F7"/>
    <w:rsid w:val="005C6039"/>
    <w:rsid w:val="005C639D"/>
    <w:rsid w:val="005C7210"/>
    <w:rsid w:val="005C7321"/>
    <w:rsid w:val="005C7CE2"/>
    <w:rsid w:val="005D030C"/>
    <w:rsid w:val="005D09F9"/>
    <w:rsid w:val="005D0EEE"/>
    <w:rsid w:val="005D0EF3"/>
    <w:rsid w:val="005D0FDE"/>
    <w:rsid w:val="005D1165"/>
    <w:rsid w:val="005D1F2D"/>
    <w:rsid w:val="005D2101"/>
    <w:rsid w:val="005D26A6"/>
    <w:rsid w:val="005D2964"/>
    <w:rsid w:val="005D29BF"/>
    <w:rsid w:val="005D2C15"/>
    <w:rsid w:val="005D2FA9"/>
    <w:rsid w:val="005D3385"/>
    <w:rsid w:val="005D3834"/>
    <w:rsid w:val="005D38D4"/>
    <w:rsid w:val="005D3C8E"/>
    <w:rsid w:val="005D3E0D"/>
    <w:rsid w:val="005D4171"/>
    <w:rsid w:val="005D5624"/>
    <w:rsid w:val="005D5A0F"/>
    <w:rsid w:val="005D5A2A"/>
    <w:rsid w:val="005D5EC5"/>
    <w:rsid w:val="005D604A"/>
    <w:rsid w:val="005D60AE"/>
    <w:rsid w:val="005D6388"/>
    <w:rsid w:val="005D644D"/>
    <w:rsid w:val="005D682C"/>
    <w:rsid w:val="005D6876"/>
    <w:rsid w:val="005D6941"/>
    <w:rsid w:val="005D6B2D"/>
    <w:rsid w:val="005D6B37"/>
    <w:rsid w:val="005D6B3A"/>
    <w:rsid w:val="005D6FCA"/>
    <w:rsid w:val="005D7040"/>
    <w:rsid w:val="005D7254"/>
    <w:rsid w:val="005D7418"/>
    <w:rsid w:val="005E01E5"/>
    <w:rsid w:val="005E0742"/>
    <w:rsid w:val="005E0999"/>
    <w:rsid w:val="005E142C"/>
    <w:rsid w:val="005E1B40"/>
    <w:rsid w:val="005E1B5E"/>
    <w:rsid w:val="005E1D8A"/>
    <w:rsid w:val="005E22D7"/>
    <w:rsid w:val="005E2303"/>
    <w:rsid w:val="005E25DC"/>
    <w:rsid w:val="005E2721"/>
    <w:rsid w:val="005E29BF"/>
    <w:rsid w:val="005E3156"/>
    <w:rsid w:val="005E3162"/>
    <w:rsid w:val="005E3400"/>
    <w:rsid w:val="005E3493"/>
    <w:rsid w:val="005E3F14"/>
    <w:rsid w:val="005E48CE"/>
    <w:rsid w:val="005E538F"/>
    <w:rsid w:val="005E62AB"/>
    <w:rsid w:val="005E64E2"/>
    <w:rsid w:val="005E6594"/>
    <w:rsid w:val="005E6C82"/>
    <w:rsid w:val="005E733B"/>
    <w:rsid w:val="005E7438"/>
    <w:rsid w:val="005F0014"/>
    <w:rsid w:val="005F0077"/>
    <w:rsid w:val="005F0081"/>
    <w:rsid w:val="005F03CA"/>
    <w:rsid w:val="005F11FA"/>
    <w:rsid w:val="005F14A0"/>
    <w:rsid w:val="005F1A6C"/>
    <w:rsid w:val="005F1F1F"/>
    <w:rsid w:val="005F2142"/>
    <w:rsid w:val="005F2A28"/>
    <w:rsid w:val="005F2D8A"/>
    <w:rsid w:val="005F3A5D"/>
    <w:rsid w:val="005F4D67"/>
    <w:rsid w:val="005F50BB"/>
    <w:rsid w:val="005F53C8"/>
    <w:rsid w:val="005F56A6"/>
    <w:rsid w:val="005F573A"/>
    <w:rsid w:val="005F6B43"/>
    <w:rsid w:val="005F6B56"/>
    <w:rsid w:val="005F6BAC"/>
    <w:rsid w:val="00600957"/>
    <w:rsid w:val="00600C9F"/>
    <w:rsid w:val="00600FEC"/>
    <w:rsid w:val="006017CC"/>
    <w:rsid w:val="006018C6"/>
    <w:rsid w:val="00601BBD"/>
    <w:rsid w:val="00602400"/>
    <w:rsid w:val="006027B0"/>
    <w:rsid w:val="00602978"/>
    <w:rsid w:val="00602EF3"/>
    <w:rsid w:val="006038B3"/>
    <w:rsid w:val="0060394E"/>
    <w:rsid w:val="006041FA"/>
    <w:rsid w:val="006045B3"/>
    <w:rsid w:val="00605A62"/>
    <w:rsid w:val="00606006"/>
    <w:rsid w:val="0060679B"/>
    <w:rsid w:val="006071DD"/>
    <w:rsid w:val="006079CD"/>
    <w:rsid w:val="00607F71"/>
    <w:rsid w:val="006108C5"/>
    <w:rsid w:val="00610941"/>
    <w:rsid w:val="0061121E"/>
    <w:rsid w:val="00611819"/>
    <w:rsid w:val="0061198A"/>
    <w:rsid w:val="006119FA"/>
    <w:rsid w:val="00611BCA"/>
    <w:rsid w:val="00611E97"/>
    <w:rsid w:val="00612402"/>
    <w:rsid w:val="00612FC9"/>
    <w:rsid w:val="006138E3"/>
    <w:rsid w:val="00613DD8"/>
    <w:rsid w:val="00614255"/>
    <w:rsid w:val="00614449"/>
    <w:rsid w:val="00614911"/>
    <w:rsid w:val="0061512D"/>
    <w:rsid w:val="0061522D"/>
    <w:rsid w:val="00615719"/>
    <w:rsid w:val="00616886"/>
    <w:rsid w:val="00616B3D"/>
    <w:rsid w:val="00616CD3"/>
    <w:rsid w:val="00616EAE"/>
    <w:rsid w:val="00616FDD"/>
    <w:rsid w:val="00617108"/>
    <w:rsid w:val="00617D5F"/>
    <w:rsid w:val="00620C96"/>
    <w:rsid w:val="006222BB"/>
    <w:rsid w:val="006223BC"/>
    <w:rsid w:val="006231B4"/>
    <w:rsid w:val="00623304"/>
    <w:rsid w:val="006238AA"/>
    <w:rsid w:val="00624116"/>
    <w:rsid w:val="00624232"/>
    <w:rsid w:val="0062430A"/>
    <w:rsid w:val="00624E00"/>
    <w:rsid w:val="00624F85"/>
    <w:rsid w:val="006254A0"/>
    <w:rsid w:val="0062566D"/>
    <w:rsid w:val="0062583B"/>
    <w:rsid w:val="00625DEF"/>
    <w:rsid w:val="00626A87"/>
    <w:rsid w:val="00626B68"/>
    <w:rsid w:val="00626EE4"/>
    <w:rsid w:val="00626F2D"/>
    <w:rsid w:val="006274C8"/>
    <w:rsid w:val="0062756B"/>
    <w:rsid w:val="0062767E"/>
    <w:rsid w:val="006277AC"/>
    <w:rsid w:val="00627AA0"/>
    <w:rsid w:val="00630074"/>
    <w:rsid w:val="00631232"/>
    <w:rsid w:val="00631403"/>
    <w:rsid w:val="0063202F"/>
    <w:rsid w:val="00632116"/>
    <w:rsid w:val="00632818"/>
    <w:rsid w:val="00632E32"/>
    <w:rsid w:val="00633799"/>
    <w:rsid w:val="00633C47"/>
    <w:rsid w:val="00634489"/>
    <w:rsid w:val="00634721"/>
    <w:rsid w:val="00634E68"/>
    <w:rsid w:val="00635046"/>
    <w:rsid w:val="00635B4C"/>
    <w:rsid w:val="00636107"/>
    <w:rsid w:val="006362E7"/>
    <w:rsid w:val="00636A85"/>
    <w:rsid w:val="00636C7D"/>
    <w:rsid w:val="00636CFA"/>
    <w:rsid w:val="00636E51"/>
    <w:rsid w:val="00636FA2"/>
    <w:rsid w:val="006375C4"/>
    <w:rsid w:val="006402B9"/>
    <w:rsid w:val="006402D6"/>
    <w:rsid w:val="006404C6"/>
    <w:rsid w:val="00640E06"/>
    <w:rsid w:val="00640F1B"/>
    <w:rsid w:val="00640F85"/>
    <w:rsid w:val="006411EF"/>
    <w:rsid w:val="006420C0"/>
    <w:rsid w:val="006427D3"/>
    <w:rsid w:val="006429F8"/>
    <w:rsid w:val="00642CF5"/>
    <w:rsid w:val="00642E88"/>
    <w:rsid w:val="00643F29"/>
    <w:rsid w:val="006448CE"/>
    <w:rsid w:val="00645170"/>
    <w:rsid w:val="00645560"/>
    <w:rsid w:val="006455DE"/>
    <w:rsid w:val="00645DE8"/>
    <w:rsid w:val="00645E5C"/>
    <w:rsid w:val="00646353"/>
    <w:rsid w:val="006469FF"/>
    <w:rsid w:val="006471E0"/>
    <w:rsid w:val="0064732C"/>
    <w:rsid w:val="006478A3"/>
    <w:rsid w:val="00647E0F"/>
    <w:rsid w:val="006501F1"/>
    <w:rsid w:val="006506EF"/>
    <w:rsid w:val="00651D34"/>
    <w:rsid w:val="00651EAB"/>
    <w:rsid w:val="00652300"/>
    <w:rsid w:val="00652A3B"/>
    <w:rsid w:val="00652DCA"/>
    <w:rsid w:val="00653284"/>
    <w:rsid w:val="00653EE2"/>
    <w:rsid w:val="0065412F"/>
    <w:rsid w:val="006555C5"/>
    <w:rsid w:val="00655AB1"/>
    <w:rsid w:val="006563FF"/>
    <w:rsid w:val="006568A3"/>
    <w:rsid w:val="00656DA5"/>
    <w:rsid w:val="00656EC1"/>
    <w:rsid w:val="006576C7"/>
    <w:rsid w:val="00657D19"/>
    <w:rsid w:val="006600C7"/>
    <w:rsid w:val="00660B49"/>
    <w:rsid w:val="00660CC4"/>
    <w:rsid w:val="0066122B"/>
    <w:rsid w:val="00661ADF"/>
    <w:rsid w:val="00661B61"/>
    <w:rsid w:val="006647C4"/>
    <w:rsid w:val="006651C3"/>
    <w:rsid w:val="006653B1"/>
    <w:rsid w:val="00665916"/>
    <w:rsid w:val="00665A41"/>
    <w:rsid w:val="00665B2B"/>
    <w:rsid w:val="00665C1D"/>
    <w:rsid w:val="00665C4C"/>
    <w:rsid w:val="00665DB3"/>
    <w:rsid w:val="00665F84"/>
    <w:rsid w:val="0066612F"/>
    <w:rsid w:val="00666301"/>
    <w:rsid w:val="006667FF"/>
    <w:rsid w:val="00667A9F"/>
    <w:rsid w:val="00670841"/>
    <w:rsid w:val="00670F3B"/>
    <w:rsid w:val="006713B6"/>
    <w:rsid w:val="00671558"/>
    <w:rsid w:val="00672F6F"/>
    <w:rsid w:val="00673263"/>
    <w:rsid w:val="00673613"/>
    <w:rsid w:val="00673A89"/>
    <w:rsid w:val="00673D9F"/>
    <w:rsid w:val="00673F15"/>
    <w:rsid w:val="00674383"/>
    <w:rsid w:val="006744BA"/>
    <w:rsid w:val="006745E7"/>
    <w:rsid w:val="006748DC"/>
    <w:rsid w:val="00674B1D"/>
    <w:rsid w:val="00674F20"/>
    <w:rsid w:val="00674FD1"/>
    <w:rsid w:val="00675BDD"/>
    <w:rsid w:val="00676016"/>
    <w:rsid w:val="00676C39"/>
    <w:rsid w:val="00676FAA"/>
    <w:rsid w:val="006772EE"/>
    <w:rsid w:val="00677480"/>
    <w:rsid w:val="00677FBA"/>
    <w:rsid w:val="00680134"/>
    <w:rsid w:val="00680AFB"/>
    <w:rsid w:val="00680BC9"/>
    <w:rsid w:val="00680F4E"/>
    <w:rsid w:val="006817E9"/>
    <w:rsid w:val="00681AEF"/>
    <w:rsid w:val="00681F53"/>
    <w:rsid w:val="006824E7"/>
    <w:rsid w:val="00683121"/>
    <w:rsid w:val="006831F3"/>
    <w:rsid w:val="006843DA"/>
    <w:rsid w:val="0068455F"/>
    <w:rsid w:val="00684A9F"/>
    <w:rsid w:val="006856BE"/>
    <w:rsid w:val="00685F52"/>
    <w:rsid w:val="006860CC"/>
    <w:rsid w:val="00686580"/>
    <w:rsid w:val="006865CD"/>
    <w:rsid w:val="00686825"/>
    <w:rsid w:val="0068688E"/>
    <w:rsid w:val="00686E64"/>
    <w:rsid w:val="00686FFF"/>
    <w:rsid w:val="00687D9E"/>
    <w:rsid w:val="00690170"/>
    <w:rsid w:val="006902DB"/>
    <w:rsid w:val="00690378"/>
    <w:rsid w:val="00690A6A"/>
    <w:rsid w:val="00691214"/>
    <w:rsid w:val="00691691"/>
    <w:rsid w:val="0069179B"/>
    <w:rsid w:val="00691AB3"/>
    <w:rsid w:val="00691B03"/>
    <w:rsid w:val="00691B73"/>
    <w:rsid w:val="00691B91"/>
    <w:rsid w:val="00691D25"/>
    <w:rsid w:val="00691EFB"/>
    <w:rsid w:val="00692861"/>
    <w:rsid w:val="006929CC"/>
    <w:rsid w:val="00692C49"/>
    <w:rsid w:val="00693014"/>
    <w:rsid w:val="0069306C"/>
    <w:rsid w:val="0069344A"/>
    <w:rsid w:val="006936B7"/>
    <w:rsid w:val="00693ADE"/>
    <w:rsid w:val="0069459B"/>
    <w:rsid w:val="00694714"/>
    <w:rsid w:val="00696464"/>
    <w:rsid w:val="00696937"/>
    <w:rsid w:val="00696F3F"/>
    <w:rsid w:val="00697806"/>
    <w:rsid w:val="00697854"/>
    <w:rsid w:val="006A0239"/>
    <w:rsid w:val="006A072E"/>
    <w:rsid w:val="006A07BA"/>
    <w:rsid w:val="006A0D06"/>
    <w:rsid w:val="006A0F14"/>
    <w:rsid w:val="006A1171"/>
    <w:rsid w:val="006A11BE"/>
    <w:rsid w:val="006A14C0"/>
    <w:rsid w:val="006A1B31"/>
    <w:rsid w:val="006A1E55"/>
    <w:rsid w:val="006A22F2"/>
    <w:rsid w:val="006A2B04"/>
    <w:rsid w:val="006A2B09"/>
    <w:rsid w:val="006A3111"/>
    <w:rsid w:val="006A3476"/>
    <w:rsid w:val="006A348E"/>
    <w:rsid w:val="006A3942"/>
    <w:rsid w:val="006A3A08"/>
    <w:rsid w:val="006A414B"/>
    <w:rsid w:val="006A4379"/>
    <w:rsid w:val="006A44C5"/>
    <w:rsid w:val="006A45B4"/>
    <w:rsid w:val="006A47D6"/>
    <w:rsid w:val="006A5A9E"/>
    <w:rsid w:val="006A5AB5"/>
    <w:rsid w:val="006A5D60"/>
    <w:rsid w:val="006A5F9F"/>
    <w:rsid w:val="006A650F"/>
    <w:rsid w:val="006A6B9D"/>
    <w:rsid w:val="006A7033"/>
    <w:rsid w:val="006A73E5"/>
    <w:rsid w:val="006B05AD"/>
    <w:rsid w:val="006B0878"/>
    <w:rsid w:val="006B08E6"/>
    <w:rsid w:val="006B0C3C"/>
    <w:rsid w:val="006B0C4D"/>
    <w:rsid w:val="006B0C50"/>
    <w:rsid w:val="006B11AB"/>
    <w:rsid w:val="006B186A"/>
    <w:rsid w:val="006B2006"/>
    <w:rsid w:val="006B21B9"/>
    <w:rsid w:val="006B24DB"/>
    <w:rsid w:val="006B2529"/>
    <w:rsid w:val="006B2754"/>
    <w:rsid w:val="006B2D4C"/>
    <w:rsid w:val="006B3674"/>
    <w:rsid w:val="006B3C1E"/>
    <w:rsid w:val="006B4075"/>
    <w:rsid w:val="006B436A"/>
    <w:rsid w:val="006B46A2"/>
    <w:rsid w:val="006B4708"/>
    <w:rsid w:val="006B491B"/>
    <w:rsid w:val="006B4A05"/>
    <w:rsid w:val="006B5313"/>
    <w:rsid w:val="006B5AEF"/>
    <w:rsid w:val="006B6CEE"/>
    <w:rsid w:val="006B78E4"/>
    <w:rsid w:val="006B7975"/>
    <w:rsid w:val="006B7FB8"/>
    <w:rsid w:val="006C00B5"/>
    <w:rsid w:val="006C03F0"/>
    <w:rsid w:val="006C0778"/>
    <w:rsid w:val="006C09D3"/>
    <w:rsid w:val="006C2E76"/>
    <w:rsid w:val="006C3B68"/>
    <w:rsid w:val="006C3DF5"/>
    <w:rsid w:val="006C3FF4"/>
    <w:rsid w:val="006C4727"/>
    <w:rsid w:val="006C4849"/>
    <w:rsid w:val="006C4A6A"/>
    <w:rsid w:val="006C4C46"/>
    <w:rsid w:val="006C5A21"/>
    <w:rsid w:val="006C5C0C"/>
    <w:rsid w:val="006C5F26"/>
    <w:rsid w:val="006C60C0"/>
    <w:rsid w:val="006C6301"/>
    <w:rsid w:val="006C6420"/>
    <w:rsid w:val="006C6A27"/>
    <w:rsid w:val="006C6FC9"/>
    <w:rsid w:val="006C7742"/>
    <w:rsid w:val="006C77BE"/>
    <w:rsid w:val="006D003E"/>
    <w:rsid w:val="006D00AD"/>
    <w:rsid w:val="006D1145"/>
    <w:rsid w:val="006D142D"/>
    <w:rsid w:val="006D1554"/>
    <w:rsid w:val="006D17F9"/>
    <w:rsid w:val="006D1849"/>
    <w:rsid w:val="006D18D0"/>
    <w:rsid w:val="006D1F0A"/>
    <w:rsid w:val="006D25A3"/>
    <w:rsid w:val="006D2807"/>
    <w:rsid w:val="006D3002"/>
    <w:rsid w:val="006D36D8"/>
    <w:rsid w:val="006D36F3"/>
    <w:rsid w:val="006D3FF3"/>
    <w:rsid w:val="006D44D8"/>
    <w:rsid w:val="006D4618"/>
    <w:rsid w:val="006D55E5"/>
    <w:rsid w:val="006D59F7"/>
    <w:rsid w:val="006D6562"/>
    <w:rsid w:val="006D6A3F"/>
    <w:rsid w:val="006D6F8B"/>
    <w:rsid w:val="006D71E2"/>
    <w:rsid w:val="006D720A"/>
    <w:rsid w:val="006D76DF"/>
    <w:rsid w:val="006D7EBC"/>
    <w:rsid w:val="006D7EF4"/>
    <w:rsid w:val="006E028A"/>
    <w:rsid w:val="006E039E"/>
    <w:rsid w:val="006E0663"/>
    <w:rsid w:val="006E0860"/>
    <w:rsid w:val="006E0DCB"/>
    <w:rsid w:val="006E181E"/>
    <w:rsid w:val="006E1CA0"/>
    <w:rsid w:val="006E20AD"/>
    <w:rsid w:val="006E3545"/>
    <w:rsid w:val="006E3BA6"/>
    <w:rsid w:val="006E4038"/>
    <w:rsid w:val="006E428A"/>
    <w:rsid w:val="006E4987"/>
    <w:rsid w:val="006E5558"/>
    <w:rsid w:val="006E59E9"/>
    <w:rsid w:val="006E5BCF"/>
    <w:rsid w:val="006E5BD0"/>
    <w:rsid w:val="006E5C28"/>
    <w:rsid w:val="006E65AE"/>
    <w:rsid w:val="006E6600"/>
    <w:rsid w:val="006E6802"/>
    <w:rsid w:val="006E6D48"/>
    <w:rsid w:val="006E6FA1"/>
    <w:rsid w:val="006E7A69"/>
    <w:rsid w:val="006E7C14"/>
    <w:rsid w:val="006F02FA"/>
    <w:rsid w:val="006F1253"/>
    <w:rsid w:val="006F15F0"/>
    <w:rsid w:val="006F1A6B"/>
    <w:rsid w:val="006F1EAC"/>
    <w:rsid w:val="006F2035"/>
    <w:rsid w:val="006F2759"/>
    <w:rsid w:val="006F2FC8"/>
    <w:rsid w:val="006F30F9"/>
    <w:rsid w:val="006F3752"/>
    <w:rsid w:val="006F4062"/>
    <w:rsid w:val="006F42DC"/>
    <w:rsid w:val="006F46E4"/>
    <w:rsid w:val="006F4DE8"/>
    <w:rsid w:val="006F5080"/>
    <w:rsid w:val="006F545E"/>
    <w:rsid w:val="006F6133"/>
    <w:rsid w:val="0070002E"/>
    <w:rsid w:val="007003C3"/>
    <w:rsid w:val="00700CEB"/>
    <w:rsid w:val="00700D4F"/>
    <w:rsid w:val="00701471"/>
    <w:rsid w:val="00701D11"/>
    <w:rsid w:val="007022DC"/>
    <w:rsid w:val="007026D5"/>
    <w:rsid w:val="00703BC7"/>
    <w:rsid w:val="007041BD"/>
    <w:rsid w:val="0070488B"/>
    <w:rsid w:val="00704DA0"/>
    <w:rsid w:val="00704FA1"/>
    <w:rsid w:val="00705686"/>
    <w:rsid w:val="00705B97"/>
    <w:rsid w:val="00705EE5"/>
    <w:rsid w:val="0070639C"/>
    <w:rsid w:val="0070647D"/>
    <w:rsid w:val="007064C1"/>
    <w:rsid w:val="0070730A"/>
    <w:rsid w:val="007104DD"/>
    <w:rsid w:val="0071050A"/>
    <w:rsid w:val="00712CCA"/>
    <w:rsid w:val="007136C1"/>
    <w:rsid w:val="00713A37"/>
    <w:rsid w:val="00713BD4"/>
    <w:rsid w:val="00713E33"/>
    <w:rsid w:val="0071532B"/>
    <w:rsid w:val="007157BB"/>
    <w:rsid w:val="00716484"/>
    <w:rsid w:val="00716AEB"/>
    <w:rsid w:val="00717186"/>
    <w:rsid w:val="007176A4"/>
    <w:rsid w:val="00717B40"/>
    <w:rsid w:val="00717E47"/>
    <w:rsid w:val="00720464"/>
    <w:rsid w:val="00720BF9"/>
    <w:rsid w:val="007210FE"/>
    <w:rsid w:val="0072118B"/>
    <w:rsid w:val="0072148B"/>
    <w:rsid w:val="0072198A"/>
    <w:rsid w:val="007219B9"/>
    <w:rsid w:val="00722812"/>
    <w:rsid w:val="00722944"/>
    <w:rsid w:val="007229FD"/>
    <w:rsid w:val="00722B70"/>
    <w:rsid w:val="00722E77"/>
    <w:rsid w:val="007233B3"/>
    <w:rsid w:val="00723514"/>
    <w:rsid w:val="0072383D"/>
    <w:rsid w:val="00724077"/>
    <w:rsid w:val="007241CC"/>
    <w:rsid w:val="00724AF2"/>
    <w:rsid w:val="007251E4"/>
    <w:rsid w:val="00725E12"/>
    <w:rsid w:val="0072648F"/>
    <w:rsid w:val="007267EF"/>
    <w:rsid w:val="0072691E"/>
    <w:rsid w:val="00726D12"/>
    <w:rsid w:val="00727630"/>
    <w:rsid w:val="00727811"/>
    <w:rsid w:val="00727C45"/>
    <w:rsid w:val="00731015"/>
    <w:rsid w:val="007313F5"/>
    <w:rsid w:val="00731428"/>
    <w:rsid w:val="007316BB"/>
    <w:rsid w:val="00731CB0"/>
    <w:rsid w:val="00731F1D"/>
    <w:rsid w:val="007320DC"/>
    <w:rsid w:val="00732142"/>
    <w:rsid w:val="007321DD"/>
    <w:rsid w:val="00732297"/>
    <w:rsid w:val="007327DD"/>
    <w:rsid w:val="00732DC9"/>
    <w:rsid w:val="00733EA2"/>
    <w:rsid w:val="00733FA3"/>
    <w:rsid w:val="00734029"/>
    <w:rsid w:val="007343AB"/>
    <w:rsid w:val="00735339"/>
    <w:rsid w:val="00735B73"/>
    <w:rsid w:val="00735B83"/>
    <w:rsid w:val="00735F10"/>
    <w:rsid w:val="00735F52"/>
    <w:rsid w:val="007365AE"/>
    <w:rsid w:val="00736D14"/>
    <w:rsid w:val="00736D21"/>
    <w:rsid w:val="0073749E"/>
    <w:rsid w:val="00740064"/>
    <w:rsid w:val="00740401"/>
    <w:rsid w:val="00740B08"/>
    <w:rsid w:val="00740D3C"/>
    <w:rsid w:val="007416D2"/>
    <w:rsid w:val="00741849"/>
    <w:rsid w:val="00742279"/>
    <w:rsid w:val="00742433"/>
    <w:rsid w:val="00742BC6"/>
    <w:rsid w:val="007438E8"/>
    <w:rsid w:val="00743B40"/>
    <w:rsid w:val="00743E08"/>
    <w:rsid w:val="0074453C"/>
    <w:rsid w:val="00744A78"/>
    <w:rsid w:val="00744CDB"/>
    <w:rsid w:val="00745257"/>
    <w:rsid w:val="0074549A"/>
    <w:rsid w:val="00746725"/>
    <w:rsid w:val="00746AE9"/>
    <w:rsid w:val="00746CA1"/>
    <w:rsid w:val="007472B9"/>
    <w:rsid w:val="00747AFD"/>
    <w:rsid w:val="00747F2B"/>
    <w:rsid w:val="00750065"/>
    <w:rsid w:val="00750CF4"/>
    <w:rsid w:val="00751390"/>
    <w:rsid w:val="00751844"/>
    <w:rsid w:val="0075196A"/>
    <w:rsid w:val="00751BB8"/>
    <w:rsid w:val="007521D2"/>
    <w:rsid w:val="007528AD"/>
    <w:rsid w:val="00752FD9"/>
    <w:rsid w:val="00752FDC"/>
    <w:rsid w:val="007538B7"/>
    <w:rsid w:val="00753D2C"/>
    <w:rsid w:val="00753EC9"/>
    <w:rsid w:val="00753EF3"/>
    <w:rsid w:val="00754077"/>
    <w:rsid w:val="0075428E"/>
    <w:rsid w:val="007542CC"/>
    <w:rsid w:val="00754DB3"/>
    <w:rsid w:val="00754E7F"/>
    <w:rsid w:val="00754FEC"/>
    <w:rsid w:val="007551E0"/>
    <w:rsid w:val="00755C5C"/>
    <w:rsid w:val="00756A5E"/>
    <w:rsid w:val="00756E3C"/>
    <w:rsid w:val="00756E7B"/>
    <w:rsid w:val="007575CD"/>
    <w:rsid w:val="00757C47"/>
    <w:rsid w:val="00760062"/>
    <w:rsid w:val="007606DF"/>
    <w:rsid w:val="00760D62"/>
    <w:rsid w:val="00760D85"/>
    <w:rsid w:val="0076118A"/>
    <w:rsid w:val="0076187F"/>
    <w:rsid w:val="00761D87"/>
    <w:rsid w:val="00762567"/>
    <w:rsid w:val="007626C9"/>
    <w:rsid w:val="007629E7"/>
    <w:rsid w:val="00762B8B"/>
    <w:rsid w:val="00762CE8"/>
    <w:rsid w:val="007636E4"/>
    <w:rsid w:val="00763700"/>
    <w:rsid w:val="007643A5"/>
    <w:rsid w:val="0076493F"/>
    <w:rsid w:val="00764A5F"/>
    <w:rsid w:val="00764C19"/>
    <w:rsid w:val="00765177"/>
    <w:rsid w:val="00765531"/>
    <w:rsid w:val="007660AD"/>
    <w:rsid w:val="0076630B"/>
    <w:rsid w:val="0076644C"/>
    <w:rsid w:val="0076659D"/>
    <w:rsid w:val="0076669C"/>
    <w:rsid w:val="00766C06"/>
    <w:rsid w:val="00766D97"/>
    <w:rsid w:val="007671FD"/>
    <w:rsid w:val="0076745C"/>
    <w:rsid w:val="00767814"/>
    <w:rsid w:val="00767B36"/>
    <w:rsid w:val="00770619"/>
    <w:rsid w:val="00770D92"/>
    <w:rsid w:val="007713CC"/>
    <w:rsid w:val="0077187F"/>
    <w:rsid w:val="00771F94"/>
    <w:rsid w:val="00773335"/>
    <w:rsid w:val="00773682"/>
    <w:rsid w:val="007737B6"/>
    <w:rsid w:val="00773994"/>
    <w:rsid w:val="00773DEF"/>
    <w:rsid w:val="007741C3"/>
    <w:rsid w:val="007744AC"/>
    <w:rsid w:val="00775361"/>
    <w:rsid w:val="00775806"/>
    <w:rsid w:val="00775DE7"/>
    <w:rsid w:val="0077616C"/>
    <w:rsid w:val="00776875"/>
    <w:rsid w:val="00776E18"/>
    <w:rsid w:val="0077761D"/>
    <w:rsid w:val="00777B98"/>
    <w:rsid w:val="00780811"/>
    <w:rsid w:val="0078160E"/>
    <w:rsid w:val="007816BB"/>
    <w:rsid w:val="00781CE7"/>
    <w:rsid w:val="00781D59"/>
    <w:rsid w:val="00781ED9"/>
    <w:rsid w:val="00781FB0"/>
    <w:rsid w:val="007827A8"/>
    <w:rsid w:val="00782A55"/>
    <w:rsid w:val="00782BD0"/>
    <w:rsid w:val="00782E45"/>
    <w:rsid w:val="007832C4"/>
    <w:rsid w:val="00783701"/>
    <w:rsid w:val="007837D1"/>
    <w:rsid w:val="0078420C"/>
    <w:rsid w:val="007843B7"/>
    <w:rsid w:val="0078525E"/>
    <w:rsid w:val="0078554B"/>
    <w:rsid w:val="00785563"/>
    <w:rsid w:val="007856CC"/>
    <w:rsid w:val="00786131"/>
    <w:rsid w:val="007861E3"/>
    <w:rsid w:val="00786757"/>
    <w:rsid w:val="00786BB2"/>
    <w:rsid w:val="007871CF"/>
    <w:rsid w:val="0078732B"/>
    <w:rsid w:val="007878BC"/>
    <w:rsid w:val="00787ACA"/>
    <w:rsid w:val="00787BD1"/>
    <w:rsid w:val="00787C57"/>
    <w:rsid w:val="00787D62"/>
    <w:rsid w:val="00787D8B"/>
    <w:rsid w:val="00787EAA"/>
    <w:rsid w:val="00787F89"/>
    <w:rsid w:val="007904B2"/>
    <w:rsid w:val="007905D9"/>
    <w:rsid w:val="007907C1"/>
    <w:rsid w:val="00790B90"/>
    <w:rsid w:val="00791294"/>
    <w:rsid w:val="007918FF"/>
    <w:rsid w:val="00791AC4"/>
    <w:rsid w:val="00791CFA"/>
    <w:rsid w:val="00791E66"/>
    <w:rsid w:val="00792B3C"/>
    <w:rsid w:val="00792D71"/>
    <w:rsid w:val="00792F3D"/>
    <w:rsid w:val="007932A7"/>
    <w:rsid w:val="00793694"/>
    <w:rsid w:val="0079375E"/>
    <w:rsid w:val="0079386C"/>
    <w:rsid w:val="00793E73"/>
    <w:rsid w:val="00794065"/>
    <w:rsid w:val="007944A1"/>
    <w:rsid w:val="0079482D"/>
    <w:rsid w:val="00794CD3"/>
    <w:rsid w:val="00795142"/>
    <w:rsid w:val="007955CA"/>
    <w:rsid w:val="00795648"/>
    <w:rsid w:val="00796674"/>
    <w:rsid w:val="00796B5F"/>
    <w:rsid w:val="0079705D"/>
    <w:rsid w:val="00797A79"/>
    <w:rsid w:val="007A018C"/>
    <w:rsid w:val="007A09C2"/>
    <w:rsid w:val="007A1CD8"/>
    <w:rsid w:val="007A21DD"/>
    <w:rsid w:val="007A2A03"/>
    <w:rsid w:val="007A2F3C"/>
    <w:rsid w:val="007A3299"/>
    <w:rsid w:val="007A4A2D"/>
    <w:rsid w:val="007A4D45"/>
    <w:rsid w:val="007A4E91"/>
    <w:rsid w:val="007A4FAA"/>
    <w:rsid w:val="007A5284"/>
    <w:rsid w:val="007A534C"/>
    <w:rsid w:val="007A5366"/>
    <w:rsid w:val="007A566E"/>
    <w:rsid w:val="007A6485"/>
    <w:rsid w:val="007A6679"/>
    <w:rsid w:val="007A69FE"/>
    <w:rsid w:val="007A6D60"/>
    <w:rsid w:val="007A6E1A"/>
    <w:rsid w:val="007A6EA8"/>
    <w:rsid w:val="007A6ED7"/>
    <w:rsid w:val="007A72E9"/>
    <w:rsid w:val="007B020F"/>
    <w:rsid w:val="007B0CEA"/>
    <w:rsid w:val="007B0FA2"/>
    <w:rsid w:val="007B1014"/>
    <w:rsid w:val="007B19C2"/>
    <w:rsid w:val="007B2967"/>
    <w:rsid w:val="007B2AA7"/>
    <w:rsid w:val="007B4399"/>
    <w:rsid w:val="007B46D3"/>
    <w:rsid w:val="007B54AB"/>
    <w:rsid w:val="007B5A2E"/>
    <w:rsid w:val="007B5D71"/>
    <w:rsid w:val="007B61A2"/>
    <w:rsid w:val="007B66E4"/>
    <w:rsid w:val="007B6972"/>
    <w:rsid w:val="007B6D61"/>
    <w:rsid w:val="007B6DAB"/>
    <w:rsid w:val="007B6E2F"/>
    <w:rsid w:val="007B7B39"/>
    <w:rsid w:val="007B7F09"/>
    <w:rsid w:val="007C09AF"/>
    <w:rsid w:val="007C0BC8"/>
    <w:rsid w:val="007C0CA7"/>
    <w:rsid w:val="007C10E9"/>
    <w:rsid w:val="007C1C86"/>
    <w:rsid w:val="007C2A23"/>
    <w:rsid w:val="007C2E2A"/>
    <w:rsid w:val="007C340E"/>
    <w:rsid w:val="007C3459"/>
    <w:rsid w:val="007C34B3"/>
    <w:rsid w:val="007C39A8"/>
    <w:rsid w:val="007C3AE4"/>
    <w:rsid w:val="007C3C4E"/>
    <w:rsid w:val="007C3CF9"/>
    <w:rsid w:val="007C3E7E"/>
    <w:rsid w:val="007C3FBA"/>
    <w:rsid w:val="007C52E4"/>
    <w:rsid w:val="007C5D16"/>
    <w:rsid w:val="007C6261"/>
    <w:rsid w:val="007C62F8"/>
    <w:rsid w:val="007C6424"/>
    <w:rsid w:val="007C6518"/>
    <w:rsid w:val="007C7274"/>
    <w:rsid w:val="007C7B0A"/>
    <w:rsid w:val="007D0193"/>
    <w:rsid w:val="007D05D9"/>
    <w:rsid w:val="007D1288"/>
    <w:rsid w:val="007D14E6"/>
    <w:rsid w:val="007D2819"/>
    <w:rsid w:val="007D29FF"/>
    <w:rsid w:val="007D2AAA"/>
    <w:rsid w:val="007D320B"/>
    <w:rsid w:val="007D34A5"/>
    <w:rsid w:val="007D3510"/>
    <w:rsid w:val="007D45FB"/>
    <w:rsid w:val="007D4622"/>
    <w:rsid w:val="007D4BC4"/>
    <w:rsid w:val="007D4EDF"/>
    <w:rsid w:val="007D5009"/>
    <w:rsid w:val="007D5C49"/>
    <w:rsid w:val="007D6321"/>
    <w:rsid w:val="007D655A"/>
    <w:rsid w:val="007D678E"/>
    <w:rsid w:val="007D6A07"/>
    <w:rsid w:val="007D6AAA"/>
    <w:rsid w:val="007D6E6F"/>
    <w:rsid w:val="007D6E83"/>
    <w:rsid w:val="007D733B"/>
    <w:rsid w:val="007D77C9"/>
    <w:rsid w:val="007D7839"/>
    <w:rsid w:val="007D7C62"/>
    <w:rsid w:val="007D7D7A"/>
    <w:rsid w:val="007D7F1C"/>
    <w:rsid w:val="007E0661"/>
    <w:rsid w:val="007E171C"/>
    <w:rsid w:val="007E17C6"/>
    <w:rsid w:val="007E197F"/>
    <w:rsid w:val="007E204F"/>
    <w:rsid w:val="007E2170"/>
    <w:rsid w:val="007E2904"/>
    <w:rsid w:val="007E2B92"/>
    <w:rsid w:val="007E2CB7"/>
    <w:rsid w:val="007E30AB"/>
    <w:rsid w:val="007E30C0"/>
    <w:rsid w:val="007E389F"/>
    <w:rsid w:val="007E3C58"/>
    <w:rsid w:val="007E40FD"/>
    <w:rsid w:val="007E4162"/>
    <w:rsid w:val="007E4367"/>
    <w:rsid w:val="007E5343"/>
    <w:rsid w:val="007E57EF"/>
    <w:rsid w:val="007E58B0"/>
    <w:rsid w:val="007E5C61"/>
    <w:rsid w:val="007E5D62"/>
    <w:rsid w:val="007E5D83"/>
    <w:rsid w:val="007E6503"/>
    <w:rsid w:val="007E673D"/>
    <w:rsid w:val="007E7483"/>
    <w:rsid w:val="007E7E2C"/>
    <w:rsid w:val="007F0529"/>
    <w:rsid w:val="007F0645"/>
    <w:rsid w:val="007F07AB"/>
    <w:rsid w:val="007F0909"/>
    <w:rsid w:val="007F0ADB"/>
    <w:rsid w:val="007F1EE3"/>
    <w:rsid w:val="007F3177"/>
    <w:rsid w:val="007F32C5"/>
    <w:rsid w:val="007F4033"/>
    <w:rsid w:val="007F4102"/>
    <w:rsid w:val="007F4388"/>
    <w:rsid w:val="007F57D1"/>
    <w:rsid w:val="007F5A2E"/>
    <w:rsid w:val="007F5D93"/>
    <w:rsid w:val="007F6390"/>
    <w:rsid w:val="007F6A12"/>
    <w:rsid w:val="007F71AF"/>
    <w:rsid w:val="007F7F3F"/>
    <w:rsid w:val="0080063B"/>
    <w:rsid w:val="00802AF8"/>
    <w:rsid w:val="00802F48"/>
    <w:rsid w:val="00803B7B"/>
    <w:rsid w:val="00804E4B"/>
    <w:rsid w:val="00804FBC"/>
    <w:rsid w:val="0080527C"/>
    <w:rsid w:val="00805893"/>
    <w:rsid w:val="008063FD"/>
    <w:rsid w:val="00806677"/>
    <w:rsid w:val="00806C86"/>
    <w:rsid w:val="0080741E"/>
    <w:rsid w:val="00807BBE"/>
    <w:rsid w:val="00807C2C"/>
    <w:rsid w:val="0081095D"/>
    <w:rsid w:val="00811017"/>
    <w:rsid w:val="00811547"/>
    <w:rsid w:val="00811755"/>
    <w:rsid w:val="0081179E"/>
    <w:rsid w:val="0081192A"/>
    <w:rsid w:val="00811CE4"/>
    <w:rsid w:val="00811E6C"/>
    <w:rsid w:val="00812260"/>
    <w:rsid w:val="008125A9"/>
    <w:rsid w:val="0081283D"/>
    <w:rsid w:val="00812BF6"/>
    <w:rsid w:val="00812E9F"/>
    <w:rsid w:val="008130B2"/>
    <w:rsid w:val="0081385C"/>
    <w:rsid w:val="00813E16"/>
    <w:rsid w:val="00814367"/>
    <w:rsid w:val="00815088"/>
    <w:rsid w:val="008153B1"/>
    <w:rsid w:val="00815790"/>
    <w:rsid w:val="00815809"/>
    <w:rsid w:val="00815C83"/>
    <w:rsid w:val="00815D37"/>
    <w:rsid w:val="008163CC"/>
    <w:rsid w:val="00816900"/>
    <w:rsid w:val="00816B66"/>
    <w:rsid w:val="00817044"/>
    <w:rsid w:val="00817FCD"/>
    <w:rsid w:val="00817FE4"/>
    <w:rsid w:val="00820063"/>
    <w:rsid w:val="00820252"/>
    <w:rsid w:val="00820E61"/>
    <w:rsid w:val="0082103B"/>
    <w:rsid w:val="00821451"/>
    <w:rsid w:val="00821685"/>
    <w:rsid w:val="008226C4"/>
    <w:rsid w:val="008232B1"/>
    <w:rsid w:val="0082384B"/>
    <w:rsid w:val="00823BB7"/>
    <w:rsid w:val="00823F5B"/>
    <w:rsid w:val="008249B4"/>
    <w:rsid w:val="008258F4"/>
    <w:rsid w:val="00825B4A"/>
    <w:rsid w:val="00825F1F"/>
    <w:rsid w:val="00826117"/>
    <w:rsid w:val="008264B7"/>
    <w:rsid w:val="008269AA"/>
    <w:rsid w:val="00826DD2"/>
    <w:rsid w:val="008270B0"/>
    <w:rsid w:val="00827384"/>
    <w:rsid w:val="00827504"/>
    <w:rsid w:val="00827586"/>
    <w:rsid w:val="00827BB0"/>
    <w:rsid w:val="0083026C"/>
    <w:rsid w:val="00830AA8"/>
    <w:rsid w:val="00830FC0"/>
    <w:rsid w:val="00831071"/>
    <w:rsid w:val="0083109E"/>
    <w:rsid w:val="00832E83"/>
    <w:rsid w:val="0083319A"/>
    <w:rsid w:val="00833257"/>
    <w:rsid w:val="008335DD"/>
    <w:rsid w:val="00833683"/>
    <w:rsid w:val="00833744"/>
    <w:rsid w:val="008340EE"/>
    <w:rsid w:val="008345A0"/>
    <w:rsid w:val="008350EF"/>
    <w:rsid w:val="00835332"/>
    <w:rsid w:val="00835629"/>
    <w:rsid w:val="00835B3D"/>
    <w:rsid w:val="00835C35"/>
    <w:rsid w:val="008365A3"/>
    <w:rsid w:val="00836AAF"/>
    <w:rsid w:val="00836AB1"/>
    <w:rsid w:val="00836C2F"/>
    <w:rsid w:val="00836C85"/>
    <w:rsid w:val="00837181"/>
    <w:rsid w:val="00837810"/>
    <w:rsid w:val="008401C5"/>
    <w:rsid w:val="008404F7"/>
    <w:rsid w:val="0084076C"/>
    <w:rsid w:val="00841151"/>
    <w:rsid w:val="00841C9B"/>
    <w:rsid w:val="00842E2A"/>
    <w:rsid w:val="00842F80"/>
    <w:rsid w:val="00843505"/>
    <w:rsid w:val="00843900"/>
    <w:rsid w:val="00843A99"/>
    <w:rsid w:val="00843ED6"/>
    <w:rsid w:val="00844176"/>
    <w:rsid w:val="00844226"/>
    <w:rsid w:val="008446F2"/>
    <w:rsid w:val="00844A73"/>
    <w:rsid w:val="00844D72"/>
    <w:rsid w:val="00846BF5"/>
    <w:rsid w:val="0084701C"/>
    <w:rsid w:val="00847460"/>
    <w:rsid w:val="00847761"/>
    <w:rsid w:val="00847CB7"/>
    <w:rsid w:val="00850808"/>
    <w:rsid w:val="00850AC7"/>
    <w:rsid w:val="00850CFE"/>
    <w:rsid w:val="00850E2F"/>
    <w:rsid w:val="00851357"/>
    <w:rsid w:val="00851425"/>
    <w:rsid w:val="00851BBB"/>
    <w:rsid w:val="00851DDB"/>
    <w:rsid w:val="00852940"/>
    <w:rsid w:val="008529ED"/>
    <w:rsid w:val="00852B5D"/>
    <w:rsid w:val="00853371"/>
    <w:rsid w:val="00853A6D"/>
    <w:rsid w:val="00853F64"/>
    <w:rsid w:val="00854169"/>
    <w:rsid w:val="00854831"/>
    <w:rsid w:val="00855A7C"/>
    <w:rsid w:val="00855C25"/>
    <w:rsid w:val="00856B29"/>
    <w:rsid w:val="00856BAD"/>
    <w:rsid w:val="00856F8E"/>
    <w:rsid w:val="008573EE"/>
    <w:rsid w:val="0085766D"/>
    <w:rsid w:val="00857B70"/>
    <w:rsid w:val="00860A21"/>
    <w:rsid w:val="00860C91"/>
    <w:rsid w:val="00860CE9"/>
    <w:rsid w:val="00860D1D"/>
    <w:rsid w:val="00861037"/>
    <w:rsid w:val="0086110B"/>
    <w:rsid w:val="00861D37"/>
    <w:rsid w:val="008623AE"/>
    <w:rsid w:val="008624BD"/>
    <w:rsid w:val="00862596"/>
    <w:rsid w:val="0086275F"/>
    <w:rsid w:val="00862A42"/>
    <w:rsid w:val="00862FA8"/>
    <w:rsid w:val="0086307F"/>
    <w:rsid w:val="00863992"/>
    <w:rsid w:val="00863C32"/>
    <w:rsid w:val="00863D82"/>
    <w:rsid w:val="00863F15"/>
    <w:rsid w:val="00864570"/>
    <w:rsid w:val="00864B44"/>
    <w:rsid w:val="00864FA1"/>
    <w:rsid w:val="00865455"/>
    <w:rsid w:val="0086570A"/>
    <w:rsid w:val="00865778"/>
    <w:rsid w:val="00865920"/>
    <w:rsid w:val="00865A4A"/>
    <w:rsid w:val="00865B27"/>
    <w:rsid w:val="00865E65"/>
    <w:rsid w:val="0086602E"/>
    <w:rsid w:val="00866085"/>
    <w:rsid w:val="00866201"/>
    <w:rsid w:val="008662F8"/>
    <w:rsid w:val="008666ED"/>
    <w:rsid w:val="00867189"/>
    <w:rsid w:val="008676F3"/>
    <w:rsid w:val="00867963"/>
    <w:rsid w:val="00867C59"/>
    <w:rsid w:val="00867F4B"/>
    <w:rsid w:val="00870700"/>
    <w:rsid w:val="00870891"/>
    <w:rsid w:val="00870CA3"/>
    <w:rsid w:val="00870E83"/>
    <w:rsid w:val="00871019"/>
    <w:rsid w:val="00871050"/>
    <w:rsid w:val="008710D8"/>
    <w:rsid w:val="00871AA5"/>
    <w:rsid w:val="00871AE3"/>
    <w:rsid w:val="00871DC0"/>
    <w:rsid w:val="00871F09"/>
    <w:rsid w:val="008735A1"/>
    <w:rsid w:val="00874E86"/>
    <w:rsid w:val="008752A6"/>
    <w:rsid w:val="008755E3"/>
    <w:rsid w:val="00875945"/>
    <w:rsid w:val="00875BFB"/>
    <w:rsid w:val="008765B6"/>
    <w:rsid w:val="0087671B"/>
    <w:rsid w:val="00876C15"/>
    <w:rsid w:val="00877495"/>
    <w:rsid w:val="00877C4A"/>
    <w:rsid w:val="00877D02"/>
    <w:rsid w:val="0088070D"/>
    <w:rsid w:val="00880BA8"/>
    <w:rsid w:val="0088108A"/>
    <w:rsid w:val="008814D9"/>
    <w:rsid w:val="0088212F"/>
    <w:rsid w:val="008825EB"/>
    <w:rsid w:val="00882EAB"/>
    <w:rsid w:val="00882F30"/>
    <w:rsid w:val="0088329C"/>
    <w:rsid w:val="00883324"/>
    <w:rsid w:val="00883723"/>
    <w:rsid w:val="00883AC9"/>
    <w:rsid w:val="00883D16"/>
    <w:rsid w:val="008845F7"/>
    <w:rsid w:val="00884A9D"/>
    <w:rsid w:val="00884DB7"/>
    <w:rsid w:val="00885A07"/>
    <w:rsid w:val="00885DA8"/>
    <w:rsid w:val="00885E1C"/>
    <w:rsid w:val="00886047"/>
    <w:rsid w:val="008862AA"/>
    <w:rsid w:val="008867C6"/>
    <w:rsid w:val="0088777F"/>
    <w:rsid w:val="008877E6"/>
    <w:rsid w:val="00887D52"/>
    <w:rsid w:val="00890461"/>
    <w:rsid w:val="00891190"/>
    <w:rsid w:val="00891202"/>
    <w:rsid w:val="0089166C"/>
    <w:rsid w:val="008929A0"/>
    <w:rsid w:val="00892FB0"/>
    <w:rsid w:val="00892FBA"/>
    <w:rsid w:val="008932BB"/>
    <w:rsid w:val="00893CC8"/>
    <w:rsid w:val="00893EF7"/>
    <w:rsid w:val="00893F6B"/>
    <w:rsid w:val="0089476E"/>
    <w:rsid w:val="008947AD"/>
    <w:rsid w:val="0089498A"/>
    <w:rsid w:val="00894BA9"/>
    <w:rsid w:val="00894BDA"/>
    <w:rsid w:val="00894D45"/>
    <w:rsid w:val="00894EB9"/>
    <w:rsid w:val="00895824"/>
    <w:rsid w:val="008959BD"/>
    <w:rsid w:val="008959D1"/>
    <w:rsid w:val="00895F2A"/>
    <w:rsid w:val="0089612E"/>
    <w:rsid w:val="0089696D"/>
    <w:rsid w:val="00896E68"/>
    <w:rsid w:val="00897180"/>
    <w:rsid w:val="0089789E"/>
    <w:rsid w:val="00897DA7"/>
    <w:rsid w:val="008A069B"/>
    <w:rsid w:val="008A089E"/>
    <w:rsid w:val="008A1CE7"/>
    <w:rsid w:val="008A1D4E"/>
    <w:rsid w:val="008A2182"/>
    <w:rsid w:val="008A4182"/>
    <w:rsid w:val="008A4433"/>
    <w:rsid w:val="008A4627"/>
    <w:rsid w:val="008A4EEC"/>
    <w:rsid w:val="008A4F12"/>
    <w:rsid w:val="008A61D2"/>
    <w:rsid w:val="008A6E6B"/>
    <w:rsid w:val="008A7355"/>
    <w:rsid w:val="008A7F3C"/>
    <w:rsid w:val="008A7FA6"/>
    <w:rsid w:val="008B0294"/>
    <w:rsid w:val="008B0626"/>
    <w:rsid w:val="008B070C"/>
    <w:rsid w:val="008B09F5"/>
    <w:rsid w:val="008B0BFF"/>
    <w:rsid w:val="008B0CBC"/>
    <w:rsid w:val="008B0D1A"/>
    <w:rsid w:val="008B14CD"/>
    <w:rsid w:val="008B1574"/>
    <w:rsid w:val="008B19C4"/>
    <w:rsid w:val="008B1AED"/>
    <w:rsid w:val="008B1DE0"/>
    <w:rsid w:val="008B22B0"/>
    <w:rsid w:val="008B2758"/>
    <w:rsid w:val="008B2BB0"/>
    <w:rsid w:val="008B3F21"/>
    <w:rsid w:val="008B4226"/>
    <w:rsid w:val="008B4258"/>
    <w:rsid w:val="008B4CB5"/>
    <w:rsid w:val="008B50D5"/>
    <w:rsid w:val="008B51D4"/>
    <w:rsid w:val="008B535E"/>
    <w:rsid w:val="008B5A46"/>
    <w:rsid w:val="008B5DF8"/>
    <w:rsid w:val="008B5FBF"/>
    <w:rsid w:val="008B697A"/>
    <w:rsid w:val="008B7242"/>
    <w:rsid w:val="008B7436"/>
    <w:rsid w:val="008C04BB"/>
    <w:rsid w:val="008C0E02"/>
    <w:rsid w:val="008C0F17"/>
    <w:rsid w:val="008C1507"/>
    <w:rsid w:val="008C185F"/>
    <w:rsid w:val="008C1A7D"/>
    <w:rsid w:val="008C206B"/>
    <w:rsid w:val="008C2389"/>
    <w:rsid w:val="008C2FA0"/>
    <w:rsid w:val="008C309F"/>
    <w:rsid w:val="008C33AD"/>
    <w:rsid w:val="008C3406"/>
    <w:rsid w:val="008C441F"/>
    <w:rsid w:val="008C4424"/>
    <w:rsid w:val="008C48EB"/>
    <w:rsid w:val="008C4A1F"/>
    <w:rsid w:val="008C4D12"/>
    <w:rsid w:val="008C5544"/>
    <w:rsid w:val="008C5AC8"/>
    <w:rsid w:val="008C60D3"/>
    <w:rsid w:val="008C688A"/>
    <w:rsid w:val="008C7623"/>
    <w:rsid w:val="008C76D7"/>
    <w:rsid w:val="008C7BD6"/>
    <w:rsid w:val="008D0610"/>
    <w:rsid w:val="008D090A"/>
    <w:rsid w:val="008D0A4F"/>
    <w:rsid w:val="008D13BD"/>
    <w:rsid w:val="008D16E6"/>
    <w:rsid w:val="008D1E7E"/>
    <w:rsid w:val="008D2343"/>
    <w:rsid w:val="008D2A12"/>
    <w:rsid w:val="008D2C4A"/>
    <w:rsid w:val="008D2D2E"/>
    <w:rsid w:val="008D38B9"/>
    <w:rsid w:val="008D4409"/>
    <w:rsid w:val="008D462F"/>
    <w:rsid w:val="008D466D"/>
    <w:rsid w:val="008D473D"/>
    <w:rsid w:val="008D4937"/>
    <w:rsid w:val="008D55B0"/>
    <w:rsid w:val="008D5BED"/>
    <w:rsid w:val="008D731A"/>
    <w:rsid w:val="008D7623"/>
    <w:rsid w:val="008D7C35"/>
    <w:rsid w:val="008E0109"/>
    <w:rsid w:val="008E030F"/>
    <w:rsid w:val="008E05BB"/>
    <w:rsid w:val="008E0AA8"/>
    <w:rsid w:val="008E1CBE"/>
    <w:rsid w:val="008E1F95"/>
    <w:rsid w:val="008E2117"/>
    <w:rsid w:val="008E242E"/>
    <w:rsid w:val="008E2471"/>
    <w:rsid w:val="008E2873"/>
    <w:rsid w:val="008E343D"/>
    <w:rsid w:val="008E4289"/>
    <w:rsid w:val="008E4616"/>
    <w:rsid w:val="008E48AD"/>
    <w:rsid w:val="008E4AA9"/>
    <w:rsid w:val="008E4D2C"/>
    <w:rsid w:val="008E526F"/>
    <w:rsid w:val="008E54D3"/>
    <w:rsid w:val="008E5CDA"/>
    <w:rsid w:val="008E6483"/>
    <w:rsid w:val="008E67DE"/>
    <w:rsid w:val="008E6F81"/>
    <w:rsid w:val="008F02F4"/>
    <w:rsid w:val="008F0DEF"/>
    <w:rsid w:val="008F147F"/>
    <w:rsid w:val="008F1BBA"/>
    <w:rsid w:val="008F20F0"/>
    <w:rsid w:val="008F23DC"/>
    <w:rsid w:val="008F2C88"/>
    <w:rsid w:val="008F39F2"/>
    <w:rsid w:val="008F42D3"/>
    <w:rsid w:val="008F45BF"/>
    <w:rsid w:val="008F59CF"/>
    <w:rsid w:val="008F6480"/>
    <w:rsid w:val="008F696C"/>
    <w:rsid w:val="008F7231"/>
    <w:rsid w:val="008F752D"/>
    <w:rsid w:val="008F7574"/>
    <w:rsid w:val="008F7730"/>
    <w:rsid w:val="008F784D"/>
    <w:rsid w:val="008F7865"/>
    <w:rsid w:val="008F78E1"/>
    <w:rsid w:val="008F7B3C"/>
    <w:rsid w:val="008F7D7C"/>
    <w:rsid w:val="008F7DF4"/>
    <w:rsid w:val="00900764"/>
    <w:rsid w:val="00900948"/>
    <w:rsid w:val="00900B36"/>
    <w:rsid w:val="00900B38"/>
    <w:rsid w:val="00900BC8"/>
    <w:rsid w:val="00900CE6"/>
    <w:rsid w:val="00900D6A"/>
    <w:rsid w:val="00900DC5"/>
    <w:rsid w:val="00900E0C"/>
    <w:rsid w:val="00900EE6"/>
    <w:rsid w:val="00900F53"/>
    <w:rsid w:val="00900FC1"/>
    <w:rsid w:val="009019D1"/>
    <w:rsid w:val="00901D1E"/>
    <w:rsid w:val="00902750"/>
    <w:rsid w:val="00903014"/>
    <w:rsid w:val="00903073"/>
    <w:rsid w:val="00903240"/>
    <w:rsid w:val="00903391"/>
    <w:rsid w:val="0090456B"/>
    <w:rsid w:val="00905052"/>
    <w:rsid w:val="00905287"/>
    <w:rsid w:val="009053D2"/>
    <w:rsid w:val="00905851"/>
    <w:rsid w:val="009058E9"/>
    <w:rsid w:val="009059C5"/>
    <w:rsid w:val="00905F8A"/>
    <w:rsid w:val="0090604E"/>
    <w:rsid w:val="0090606A"/>
    <w:rsid w:val="00906C6C"/>
    <w:rsid w:val="00907231"/>
    <w:rsid w:val="00907963"/>
    <w:rsid w:val="00907D18"/>
    <w:rsid w:val="009101E3"/>
    <w:rsid w:val="00911613"/>
    <w:rsid w:val="009119A8"/>
    <w:rsid w:val="009122E1"/>
    <w:rsid w:val="00912437"/>
    <w:rsid w:val="00912561"/>
    <w:rsid w:val="00912B05"/>
    <w:rsid w:val="00912FD1"/>
    <w:rsid w:val="009132FD"/>
    <w:rsid w:val="0091385B"/>
    <w:rsid w:val="00913F9B"/>
    <w:rsid w:val="00915D88"/>
    <w:rsid w:val="00915EF3"/>
    <w:rsid w:val="009167D2"/>
    <w:rsid w:val="0091682F"/>
    <w:rsid w:val="0091691D"/>
    <w:rsid w:val="00916D08"/>
    <w:rsid w:val="00917422"/>
    <w:rsid w:val="009175DE"/>
    <w:rsid w:val="00917C1E"/>
    <w:rsid w:val="00917FD1"/>
    <w:rsid w:val="00921185"/>
    <w:rsid w:val="00921A09"/>
    <w:rsid w:val="00921BDE"/>
    <w:rsid w:val="00922267"/>
    <w:rsid w:val="0092260E"/>
    <w:rsid w:val="00922CDA"/>
    <w:rsid w:val="0092301D"/>
    <w:rsid w:val="009232E7"/>
    <w:rsid w:val="009235FE"/>
    <w:rsid w:val="009237DA"/>
    <w:rsid w:val="00923A8D"/>
    <w:rsid w:val="00923C10"/>
    <w:rsid w:val="00923D92"/>
    <w:rsid w:val="00923E31"/>
    <w:rsid w:val="00924207"/>
    <w:rsid w:val="0092436E"/>
    <w:rsid w:val="00924F93"/>
    <w:rsid w:val="0092513E"/>
    <w:rsid w:val="00925899"/>
    <w:rsid w:val="00925BCB"/>
    <w:rsid w:val="00925F78"/>
    <w:rsid w:val="00926EDA"/>
    <w:rsid w:val="00927349"/>
    <w:rsid w:val="009277CE"/>
    <w:rsid w:val="00927DB4"/>
    <w:rsid w:val="0093094C"/>
    <w:rsid w:val="00930C55"/>
    <w:rsid w:val="0093108B"/>
    <w:rsid w:val="00931FC9"/>
    <w:rsid w:val="00932131"/>
    <w:rsid w:val="0093243C"/>
    <w:rsid w:val="00932857"/>
    <w:rsid w:val="00932E8C"/>
    <w:rsid w:val="00933206"/>
    <w:rsid w:val="009332A3"/>
    <w:rsid w:val="0093374B"/>
    <w:rsid w:val="00933A28"/>
    <w:rsid w:val="00933A5C"/>
    <w:rsid w:val="0093467D"/>
    <w:rsid w:val="00934F4D"/>
    <w:rsid w:val="009356E6"/>
    <w:rsid w:val="0093598C"/>
    <w:rsid w:val="00935C4F"/>
    <w:rsid w:val="00935DF5"/>
    <w:rsid w:val="00936046"/>
    <w:rsid w:val="00936452"/>
    <w:rsid w:val="00936B1B"/>
    <w:rsid w:val="00936F1D"/>
    <w:rsid w:val="009378DE"/>
    <w:rsid w:val="00937AEB"/>
    <w:rsid w:val="00937B5E"/>
    <w:rsid w:val="009406A0"/>
    <w:rsid w:val="00940780"/>
    <w:rsid w:val="009407F2"/>
    <w:rsid w:val="00941178"/>
    <w:rsid w:val="009412C7"/>
    <w:rsid w:val="00941808"/>
    <w:rsid w:val="00941AAE"/>
    <w:rsid w:val="009420D6"/>
    <w:rsid w:val="009425A6"/>
    <w:rsid w:val="00942600"/>
    <w:rsid w:val="00942FBB"/>
    <w:rsid w:val="00943447"/>
    <w:rsid w:val="0094356A"/>
    <w:rsid w:val="00943589"/>
    <w:rsid w:val="009441E0"/>
    <w:rsid w:val="00944670"/>
    <w:rsid w:val="00944B25"/>
    <w:rsid w:val="00944E7A"/>
    <w:rsid w:val="0094504C"/>
    <w:rsid w:val="0094521E"/>
    <w:rsid w:val="00945E30"/>
    <w:rsid w:val="00945EB7"/>
    <w:rsid w:val="0094618A"/>
    <w:rsid w:val="009468B4"/>
    <w:rsid w:val="009468C1"/>
    <w:rsid w:val="00946CAC"/>
    <w:rsid w:val="00947723"/>
    <w:rsid w:val="00947ED7"/>
    <w:rsid w:val="00950897"/>
    <w:rsid w:val="0095173D"/>
    <w:rsid w:val="00951865"/>
    <w:rsid w:val="0095197E"/>
    <w:rsid w:val="00951EA2"/>
    <w:rsid w:val="0095208D"/>
    <w:rsid w:val="0095212B"/>
    <w:rsid w:val="0095249A"/>
    <w:rsid w:val="00952689"/>
    <w:rsid w:val="0095269D"/>
    <w:rsid w:val="009527BF"/>
    <w:rsid w:val="0095285C"/>
    <w:rsid w:val="00952EE2"/>
    <w:rsid w:val="0095319E"/>
    <w:rsid w:val="00953A4C"/>
    <w:rsid w:val="00953FAD"/>
    <w:rsid w:val="00954024"/>
    <w:rsid w:val="009541C8"/>
    <w:rsid w:val="009541EA"/>
    <w:rsid w:val="00954506"/>
    <w:rsid w:val="00954ADE"/>
    <w:rsid w:val="00954F61"/>
    <w:rsid w:val="00955090"/>
    <w:rsid w:val="0095537A"/>
    <w:rsid w:val="0095541C"/>
    <w:rsid w:val="009554A8"/>
    <w:rsid w:val="00955ABC"/>
    <w:rsid w:val="00956AC1"/>
    <w:rsid w:val="00956AF3"/>
    <w:rsid w:val="00956F98"/>
    <w:rsid w:val="009570AF"/>
    <w:rsid w:val="00957123"/>
    <w:rsid w:val="009572A4"/>
    <w:rsid w:val="009605C6"/>
    <w:rsid w:val="00960882"/>
    <w:rsid w:val="0096099C"/>
    <w:rsid w:val="009609B5"/>
    <w:rsid w:val="00960B3D"/>
    <w:rsid w:val="00960C08"/>
    <w:rsid w:val="00960ECF"/>
    <w:rsid w:val="00961463"/>
    <w:rsid w:val="00961491"/>
    <w:rsid w:val="00961542"/>
    <w:rsid w:val="00961560"/>
    <w:rsid w:val="009619BB"/>
    <w:rsid w:val="00961A73"/>
    <w:rsid w:val="00961C02"/>
    <w:rsid w:val="00961D17"/>
    <w:rsid w:val="00961DA3"/>
    <w:rsid w:val="009621E7"/>
    <w:rsid w:val="0096293A"/>
    <w:rsid w:val="00962F9C"/>
    <w:rsid w:val="009633A5"/>
    <w:rsid w:val="009653B6"/>
    <w:rsid w:val="009654BE"/>
    <w:rsid w:val="009658D8"/>
    <w:rsid w:val="00966C64"/>
    <w:rsid w:val="0096752F"/>
    <w:rsid w:val="00967756"/>
    <w:rsid w:val="00967DA1"/>
    <w:rsid w:val="009705D5"/>
    <w:rsid w:val="009707D6"/>
    <w:rsid w:val="00970A02"/>
    <w:rsid w:val="00970F76"/>
    <w:rsid w:val="00971424"/>
    <w:rsid w:val="00971466"/>
    <w:rsid w:val="0097168E"/>
    <w:rsid w:val="00971EFA"/>
    <w:rsid w:val="00972277"/>
    <w:rsid w:val="00972540"/>
    <w:rsid w:val="00972EEF"/>
    <w:rsid w:val="0097301E"/>
    <w:rsid w:val="00973826"/>
    <w:rsid w:val="009742BE"/>
    <w:rsid w:val="009743A2"/>
    <w:rsid w:val="009747C8"/>
    <w:rsid w:val="00974902"/>
    <w:rsid w:val="009752EF"/>
    <w:rsid w:val="00976763"/>
    <w:rsid w:val="00976764"/>
    <w:rsid w:val="00977387"/>
    <w:rsid w:val="0097777D"/>
    <w:rsid w:val="009805FD"/>
    <w:rsid w:val="00980B50"/>
    <w:rsid w:val="0098115B"/>
    <w:rsid w:val="00981638"/>
    <w:rsid w:val="0098167F"/>
    <w:rsid w:val="0098181B"/>
    <w:rsid w:val="0098187B"/>
    <w:rsid w:val="00981A18"/>
    <w:rsid w:val="00981E35"/>
    <w:rsid w:val="00981F5B"/>
    <w:rsid w:val="00981FFB"/>
    <w:rsid w:val="00982036"/>
    <w:rsid w:val="009828DB"/>
    <w:rsid w:val="00983666"/>
    <w:rsid w:val="0098419A"/>
    <w:rsid w:val="009848D9"/>
    <w:rsid w:val="00984A86"/>
    <w:rsid w:val="00985124"/>
    <w:rsid w:val="0098547E"/>
    <w:rsid w:val="009857E3"/>
    <w:rsid w:val="00985927"/>
    <w:rsid w:val="00985F3E"/>
    <w:rsid w:val="00986327"/>
    <w:rsid w:val="00986640"/>
    <w:rsid w:val="00986F5E"/>
    <w:rsid w:val="00990094"/>
    <w:rsid w:val="009902D4"/>
    <w:rsid w:val="00990329"/>
    <w:rsid w:val="00990989"/>
    <w:rsid w:val="00990A0E"/>
    <w:rsid w:val="00990E93"/>
    <w:rsid w:val="00991119"/>
    <w:rsid w:val="0099121C"/>
    <w:rsid w:val="00991958"/>
    <w:rsid w:val="00991EF9"/>
    <w:rsid w:val="009927B8"/>
    <w:rsid w:val="00992B60"/>
    <w:rsid w:val="00992F99"/>
    <w:rsid w:val="00994E36"/>
    <w:rsid w:val="00995FB9"/>
    <w:rsid w:val="00997009"/>
    <w:rsid w:val="009978EA"/>
    <w:rsid w:val="00997A44"/>
    <w:rsid w:val="00997C88"/>
    <w:rsid w:val="00997D21"/>
    <w:rsid w:val="009A020F"/>
    <w:rsid w:val="009A0BFA"/>
    <w:rsid w:val="009A0C95"/>
    <w:rsid w:val="009A0DA9"/>
    <w:rsid w:val="009A13FD"/>
    <w:rsid w:val="009A14D5"/>
    <w:rsid w:val="009A15D8"/>
    <w:rsid w:val="009A16A3"/>
    <w:rsid w:val="009A1826"/>
    <w:rsid w:val="009A24FC"/>
    <w:rsid w:val="009A2834"/>
    <w:rsid w:val="009A2853"/>
    <w:rsid w:val="009A292D"/>
    <w:rsid w:val="009A373A"/>
    <w:rsid w:val="009A37FF"/>
    <w:rsid w:val="009A39B0"/>
    <w:rsid w:val="009A3EA7"/>
    <w:rsid w:val="009A4289"/>
    <w:rsid w:val="009A4750"/>
    <w:rsid w:val="009A49C8"/>
    <w:rsid w:val="009A4D9B"/>
    <w:rsid w:val="009A4F45"/>
    <w:rsid w:val="009A5535"/>
    <w:rsid w:val="009A5810"/>
    <w:rsid w:val="009A5CB5"/>
    <w:rsid w:val="009A5E05"/>
    <w:rsid w:val="009A6B78"/>
    <w:rsid w:val="009A6FF8"/>
    <w:rsid w:val="009A719A"/>
    <w:rsid w:val="009A7D04"/>
    <w:rsid w:val="009B0062"/>
    <w:rsid w:val="009B089B"/>
    <w:rsid w:val="009B1205"/>
    <w:rsid w:val="009B13BA"/>
    <w:rsid w:val="009B13CE"/>
    <w:rsid w:val="009B1519"/>
    <w:rsid w:val="009B15AF"/>
    <w:rsid w:val="009B1D79"/>
    <w:rsid w:val="009B2148"/>
    <w:rsid w:val="009B23F3"/>
    <w:rsid w:val="009B2654"/>
    <w:rsid w:val="009B2E16"/>
    <w:rsid w:val="009B33B6"/>
    <w:rsid w:val="009B3A9D"/>
    <w:rsid w:val="009B4221"/>
    <w:rsid w:val="009B48C9"/>
    <w:rsid w:val="009B4AB7"/>
    <w:rsid w:val="009B54F4"/>
    <w:rsid w:val="009B6435"/>
    <w:rsid w:val="009B67A2"/>
    <w:rsid w:val="009B67E6"/>
    <w:rsid w:val="009B681D"/>
    <w:rsid w:val="009B6980"/>
    <w:rsid w:val="009B706E"/>
    <w:rsid w:val="009B73AE"/>
    <w:rsid w:val="009B77AC"/>
    <w:rsid w:val="009B7C80"/>
    <w:rsid w:val="009B7E69"/>
    <w:rsid w:val="009C0141"/>
    <w:rsid w:val="009C07DE"/>
    <w:rsid w:val="009C0D25"/>
    <w:rsid w:val="009C1106"/>
    <w:rsid w:val="009C1573"/>
    <w:rsid w:val="009C1A20"/>
    <w:rsid w:val="009C1FA1"/>
    <w:rsid w:val="009C206E"/>
    <w:rsid w:val="009C2636"/>
    <w:rsid w:val="009C272F"/>
    <w:rsid w:val="009C2A67"/>
    <w:rsid w:val="009C3668"/>
    <w:rsid w:val="009C44DB"/>
    <w:rsid w:val="009C46AE"/>
    <w:rsid w:val="009C4A48"/>
    <w:rsid w:val="009C5287"/>
    <w:rsid w:val="009C5416"/>
    <w:rsid w:val="009C60A2"/>
    <w:rsid w:val="009C64DC"/>
    <w:rsid w:val="009C655C"/>
    <w:rsid w:val="009C6993"/>
    <w:rsid w:val="009C6F12"/>
    <w:rsid w:val="009C733B"/>
    <w:rsid w:val="009C76B4"/>
    <w:rsid w:val="009C7713"/>
    <w:rsid w:val="009C794A"/>
    <w:rsid w:val="009C7B4F"/>
    <w:rsid w:val="009C7C60"/>
    <w:rsid w:val="009C7E1B"/>
    <w:rsid w:val="009D0195"/>
    <w:rsid w:val="009D055A"/>
    <w:rsid w:val="009D0585"/>
    <w:rsid w:val="009D0A8F"/>
    <w:rsid w:val="009D15D8"/>
    <w:rsid w:val="009D177E"/>
    <w:rsid w:val="009D17D7"/>
    <w:rsid w:val="009D1A5D"/>
    <w:rsid w:val="009D1D7F"/>
    <w:rsid w:val="009D202A"/>
    <w:rsid w:val="009D270C"/>
    <w:rsid w:val="009D2DB1"/>
    <w:rsid w:val="009D3AE9"/>
    <w:rsid w:val="009D3D5D"/>
    <w:rsid w:val="009D40CA"/>
    <w:rsid w:val="009D4953"/>
    <w:rsid w:val="009D4F34"/>
    <w:rsid w:val="009D5F65"/>
    <w:rsid w:val="009D61AB"/>
    <w:rsid w:val="009D6374"/>
    <w:rsid w:val="009D6782"/>
    <w:rsid w:val="009D6907"/>
    <w:rsid w:val="009D6BAC"/>
    <w:rsid w:val="009D6D3B"/>
    <w:rsid w:val="009D72CF"/>
    <w:rsid w:val="009D73FA"/>
    <w:rsid w:val="009D77A9"/>
    <w:rsid w:val="009D7FD2"/>
    <w:rsid w:val="009E09E0"/>
    <w:rsid w:val="009E1650"/>
    <w:rsid w:val="009E179A"/>
    <w:rsid w:val="009E17B0"/>
    <w:rsid w:val="009E2795"/>
    <w:rsid w:val="009E3081"/>
    <w:rsid w:val="009E340D"/>
    <w:rsid w:val="009E3ABD"/>
    <w:rsid w:val="009E3DE0"/>
    <w:rsid w:val="009E3E8D"/>
    <w:rsid w:val="009E4EC3"/>
    <w:rsid w:val="009E4F88"/>
    <w:rsid w:val="009E5207"/>
    <w:rsid w:val="009E571D"/>
    <w:rsid w:val="009E57E3"/>
    <w:rsid w:val="009E5BD8"/>
    <w:rsid w:val="009E5E7C"/>
    <w:rsid w:val="009E6260"/>
    <w:rsid w:val="009E6956"/>
    <w:rsid w:val="009E6BC8"/>
    <w:rsid w:val="009E6F0F"/>
    <w:rsid w:val="009E746C"/>
    <w:rsid w:val="009E7F0E"/>
    <w:rsid w:val="009E7FAD"/>
    <w:rsid w:val="009F0148"/>
    <w:rsid w:val="009F0788"/>
    <w:rsid w:val="009F0834"/>
    <w:rsid w:val="009F0B12"/>
    <w:rsid w:val="009F0DC9"/>
    <w:rsid w:val="009F1105"/>
    <w:rsid w:val="009F1539"/>
    <w:rsid w:val="009F19A7"/>
    <w:rsid w:val="009F1FA4"/>
    <w:rsid w:val="009F22E2"/>
    <w:rsid w:val="009F23AC"/>
    <w:rsid w:val="009F276E"/>
    <w:rsid w:val="009F27D2"/>
    <w:rsid w:val="009F29C9"/>
    <w:rsid w:val="009F2BDB"/>
    <w:rsid w:val="009F3118"/>
    <w:rsid w:val="009F3230"/>
    <w:rsid w:val="009F36E7"/>
    <w:rsid w:val="009F3E4C"/>
    <w:rsid w:val="009F3E5C"/>
    <w:rsid w:val="009F46F0"/>
    <w:rsid w:val="009F4DF0"/>
    <w:rsid w:val="009F51C4"/>
    <w:rsid w:val="009F5710"/>
    <w:rsid w:val="009F5B0C"/>
    <w:rsid w:val="009F5F1B"/>
    <w:rsid w:val="009F600A"/>
    <w:rsid w:val="009F6393"/>
    <w:rsid w:val="009F642C"/>
    <w:rsid w:val="009F6A2E"/>
    <w:rsid w:val="009F6D78"/>
    <w:rsid w:val="009F6F2F"/>
    <w:rsid w:val="009F6F61"/>
    <w:rsid w:val="009F7137"/>
    <w:rsid w:val="009F7A6D"/>
    <w:rsid w:val="00A00A9C"/>
    <w:rsid w:val="00A00CA2"/>
    <w:rsid w:val="00A01081"/>
    <w:rsid w:val="00A01173"/>
    <w:rsid w:val="00A011D1"/>
    <w:rsid w:val="00A016F6"/>
    <w:rsid w:val="00A01871"/>
    <w:rsid w:val="00A01B1C"/>
    <w:rsid w:val="00A021FA"/>
    <w:rsid w:val="00A02384"/>
    <w:rsid w:val="00A02443"/>
    <w:rsid w:val="00A027FB"/>
    <w:rsid w:val="00A02DC5"/>
    <w:rsid w:val="00A03655"/>
    <w:rsid w:val="00A037AF"/>
    <w:rsid w:val="00A044AD"/>
    <w:rsid w:val="00A0476D"/>
    <w:rsid w:val="00A04865"/>
    <w:rsid w:val="00A0490D"/>
    <w:rsid w:val="00A05827"/>
    <w:rsid w:val="00A0586D"/>
    <w:rsid w:val="00A05BE5"/>
    <w:rsid w:val="00A05CB3"/>
    <w:rsid w:val="00A062EF"/>
    <w:rsid w:val="00A0637C"/>
    <w:rsid w:val="00A06630"/>
    <w:rsid w:val="00A06FD6"/>
    <w:rsid w:val="00A072FD"/>
    <w:rsid w:val="00A074D0"/>
    <w:rsid w:val="00A07561"/>
    <w:rsid w:val="00A07BCE"/>
    <w:rsid w:val="00A07FE4"/>
    <w:rsid w:val="00A10213"/>
    <w:rsid w:val="00A10953"/>
    <w:rsid w:val="00A10C8A"/>
    <w:rsid w:val="00A119FB"/>
    <w:rsid w:val="00A11CBD"/>
    <w:rsid w:val="00A11E22"/>
    <w:rsid w:val="00A11F58"/>
    <w:rsid w:val="00A12382"/>
    <w:rsid w:val="00A12442"/>
    <w:rsid w:val="00A12596"/>
    <w:rsid w:val="00A12822"/>
    <w:rsid w:val="00A12AFF"/>
    <w:rsid w:val="00A12B08"/>
    <w:rsid w:val="00A12D1B"/>
    <w:rsid w:val="00A13057"/>
    <w:rsid w:val="00A131EC"/>
    <w:rsid w:val="00A13A3B"/>
    <w:rsid w:val="00A13A5D"/>
    <w:rsid w:val="00A13B21"/>
    <w:rsid w:val="00A14325"/>
    <w:rsid w:val="00A14A89"/>
    <w:rsid w:val="00A14BB2"/>
    <w:rsid w:val="00A14EA3"/>
    <w:rsid w:val="00A15267"/>
    <w:rsid w:val="00A15457"/>
    <w:rsid w:val="00A1557F"/>
    <w:rsid w:val="00A15900"/>
    <w:rsid w:val="00A1681F"/>
    <w:rsid w:val="00A16C6C"/>
    <w:rsid w:val="00A16FE1"/>
    <w:rsid w:val="00A1790A"/>
    <w:rsid w:val="00A17C1C"/>
    <w:rsid w:val="00A17DB0"/>
    <w:rsid w:val="00A17E9A"/>
    <w:rsid w:val="00A200BA"/>
    <w:rsid w:val="00A20371"/>
    <w:rsid w:val="00A20805"/>
    <w:rsid w:val="00A21552"/>
    <w:rsid w:val="00A216EB"/>
    <w:rsid w:val="00A21926"/>
    <w:rsid w:val="00A221F3"/>
    <w:rsid w:val="00A223B1"/>
    <w:rsid w:val="00A229C9"/>
    <w:rsid w:val="00A2330D"/>
    <w:rsid w:val="00A2386B"/>
    <w:rsid w:val="00A25701"/>
    <w:rsid w:val="00A25AE0"/>
    <w:rsid w:val="00A25C24"/>
    <w:rsid w:val="00A26489"/>
    <w:rsid w:val="00A26AED"/>
    <w:rsid w:val="00A26AF2"/>
    <w:rsid w:val="00A26CD1"/>
    <w:rsid w:val="00A27340"/>
    <w:rsid w:val="00A2746E"/>
    <w:rsid w:val="00A27603"/>
    <w:rsid w:val="00A278F9"/>
    <w:rsid w:val="00A27E37"/>
    <w:rsid w:val="00A27F87"/>
    <w:rsid w:val="00A306CE"/>
    <w:rsid w:val="00A30DB8"/>
    <w:rsid w:val="00A316D6"/>
    <w:rsid w:val="00A31D95"/>
    <w:rsid w:val="00A31EE0"/>
    <w:rsid w:val="00A3216A"/>
    <w:rsid w:val="00A3235B"/>
    <w:rsid w:val="00A32737"/>
    <w:rsid w:val="00A3306B"/>
    <w:rsid w:val="00A334B5"/>
    <w:rsid w:val="00A33D75"/>
    <w:rsid w:val="00A34BC9"/>
    <w:rsid w:val="00A35259"/>
    <w:rsid w:val="00A36E61"/>
    <w:rsid w:val="00A3753C"/>
    <w:rsid w:val="00A37E93"/>
    <w:rsid w:val="00A40067"/>
    <w:rsid w:val="00A40207"/>
    <w:rsid w:val="00A40DAD"/>
    <w:rsid w:val="00A41506"/>
    <w:rsid w:val="00A4178F"/>
    <w:rsid w:val="00A41B5A"/>
    <w:rsid w:val="00A42737"/>
    <w:rsid w:val="00A42BB2"/>
    <w:rsid w:val="00A42D55"/>
    <w:rsid w:val="00A432DA"/>
    <w:rsid w:val="00A4371F"/>
    <w:rsid w:val="00A43A3E"/>
    <w:rsid w:val="00A442A6"/>
    <w:rsid w:val="00A445B5"/>
    <w:rsid w:val="00A44680"/>
    <w:rsid w:val="00A45DBB"/>
    <w:rsid w:val="00A468FF"/>
    <w:rsid w:val="00A46A91"/>
    <w:rsid w:val="00A46EB3"/>
    <w:rsid w:val="00A470B8"/>
    <w:rsid w:val="00A47FB1"/>
    <w:rsid w:val="00A47FD6"/>
    <w:rsid w:val="00A50127"/>
    <w:rsid w:val="00A503BB"/>
    <w:rsid w:val="00A5060E"/>
    <w:rsid w:val="00A50743"/>
    <w:rsid w:val="00A50D36"/>
    <w:rsid w:val="00A514F4"/>
    <w:rsid w:val="00A5176B"/>
    <w:rsid w:val="00A519FD"/>
    <w:rsid w:val="00A51A13"/>
    <w:rsid w:val="00A521C4"/>
    <w:rsid w:val="00A53CB6"/>
    <w:rsid w:val="00A546E8"/>
    <w:rsid w:val="00A54E84"/>
    <w:rsid w:val="00A55271"/>
    <w:rsid w:val="00A56011"/>
    <w:rsid w:val="00A56B92"/>
    <w:rsid w:val="00A5726C"/>
    <w:rsid w:val="00A5750C"/>
    <w:rsid w:val="00A57A84"/>
    <w:rsid w:val="00A57DBA"/>
    <w:rsid w:val="00A57E2C"/>
    <w:rsid w:val="00A6034E"/>
    <w:rsid w:val="00A60419"/>
    <w:rsid w:val="00A60759"/>
    <w:rsid w:val="00A60D25"/>
    <w:rsid w:val="00A61070"/>
    <w:rsid w:val="00A61DD1"/>
    <w:rsid w:val="00A62242"/>
    <w:rsid w:val="00A62276"/>
    <w:rsid w:val="00A62AE2"/>
    <w:rsid w:val="00A62BCA"/>
    <w:rsid w:val="00A62E07"/>
    <w:rsid w:val="00A63182"/>
    <w:rsid w:val="00A6380D"/>
    <w:rsid w:val="00A639AF"/>
    <w:rsid w:val="00A63A42"/>
    <w:rsid w:val="00A63CBF"/>
    <w:rsid w:val="00A63D8F"/>
    <w:rsid w:val="00A641EC"/>
    <w:rsid w:val="00A64801"/>
    <w:rsid w:val="00A6513C"/>
    <w:rsid w:val="00A6530D"/>
    <w:rsid w:val="00A653DF"/>
    <w:rsid w:val="00A65625"/>
    <w:rsid w:val="00A65DF5"/>
    <w:rsid w:val="00A65F27"/>
    <w:rsid w:val="00A66472"/>
    <w:rsid w:val="00A66852"/>
    <w:rsid w:val="00A671BB"/>
    <w:rsid w:val="00A6738A"/>
    <w:rsid w:val="00A67B43"/>
    <w:rsid w:val="00A67B56"/>
    <w:rsid w:val="00A67E00"/>
    <w:rsid w:val="00A67FF2"/>
    <w:rsid w:val="00A7076B"/>
    <w:rsid w:val="00A70C7D"/>
    <w:rsid w:val="00A71073"/>
    <w:rsid w:val="00A719C0"/>
    <w:rsid w:val="00A722E8"/>
    <w:rsid w:val="00A72D4C"/>
    <w:rsid w:val="00A737B1"/>
    <w:rsid w:val="00A73909"/>
    <w:rsid w:val="00A73BA2"/>
    <w:rsid w:val="00A73BFE"/>
    <w:rsid w:val="00A74206"/>
    <w:rsid w:val="00A7444A"/>
    <w:rsid w:val="00A7489F"/>
    <w:rsid w:val="00A74C49"/>
    <w:rsid w:val="00A7533B"/>
    <w:rsid w:val="00A770F5"/>
    <w:rsid w:val="00A7740A"/>
    <w:rsid w:val="00A77A2B"/>
    <w:rsid w:val="00A77B4A"/>
    <w:rsid w:val="00A80011"/>
    <w:rsid w:val="00A80449"/>
    <w:rsid w:val="00A804FB"/>
    <w:rsid w:val="00A80C12"/>
    <w:rsid w:val="00A80F68"/>
    <w:rsid w:val="00A81FB8"/>
    <w:rsid w:val="00A82087"/>
    <w:rsid w:val="00A8251E"/>
    <w:rsid w:val="00A82778"/>
    <w:rsid w:val="00A82885"/>
    <w:rsid w:val="00A829F1"/>
    <w:rsid w:val="00A82D58"/>
    <w:rsid w:val="00A8327A"/>
    <w:rsid w:val="00A8330B"/>
    <w:rsid w:val="00A833A2"/>
    <w:rsid w:val="00A8343A"/>
    <w:rsid w:val="00A83627"/>
    <w:rsid w:val="00A8366F"/>
    <w:rsid w:val="00A8420E"/>
    <w:rsid w:val="00A84AC2"/>
    <w:rsid w:val="00A84B01"/>
    <w:rsid w:val="00A852F3"/>
    <w:rsid w:val="00A8559E"/>
    <w:rsid w:val="00A85BA2"/>
    <w:rsid w:val="00A85C43"/>
    <w:rsid w:val="00A86A20"/>
    <w:rsid w:val="00A87C76"/>
    <w:rsid w:val="00A87D1B"/>
    <w:rsid w:val="00A87F46"/>
    <w:rsid w:val="00A90418"/>
    <w:rsid w:val="00A9043E"/>
    <w:rsid w:val="00A905A4"/>
    <w:rsid w:val="00A90F93"/>
    <w:rsid w:val="00A911F9"/>
    <w:rsid w:val="00A91570"/>
    <w:rsid w:val="00A91FE8"/>
    <w:rsid w:val="00A931CF"/>
    <w:rsid w:val="00A9323D"/>
    <w:rsid w:val="00A93B76"/>
    <w:rsid w:val="00A94795"/>
    <w:rsid w:val="00A953A1"/>
    <w:rsid w:val="00A9594A"/>
    <w:rsid w:val="00A95D38"/>
    <w:rsid w:val="00A96014"/>
    <w:rsid w:val="00A9668E"/>
    <w:rsid w:val="00A967C5"/>
    <w:rsid w:val="00A9683D"/>
    <w:rsid w:val="00A9711C"/>
    <w:rsid w:val="00A97F38"/>
    <w:rsid w:val="00AA033B"/>
    <w:rsid w:val="00AA0D3E"/>
    <w:rsid w:val="00AA115A"/>
    <w:rsid w:val="00AA17BD"/>
    <w:rsid w:val="00AA1813"/>
    <w:rsid w:val="00AA19EA"/>
    <w:rsid w:val="00AA1B94"/>
    <w:rsid w:val="00AA1C18"/>
    <w:rsid w:val="00AA1D5A"/>
    <w:rsid w:val="00AA1E99"/>
    <w:rsid w:val="00AA219C"/>
    <w:rsid w:val="00AA27AB"/>
    <w:rsid w:val="00AA2AB6"/>
    <w:rsid w:val="00AA2F76"/>
    <w:rsid w:val="00AA36BF"/>
    <w:rsid w:val="00AA3D35"/>
    <w:rsid w:val="00AA3D5A"/>
    <w:rsid w:val="00AA3DDF"/>
    <w:rsid w:val="00AA3EAD"/>
    <w:rsid w:val="00AA4169"/>
    <w:rsid w:val="00AA41A7"/>
    <w:rsid w:val="00AA474B"/>
    <w:rsid w:val="00AA4BD2"/>
    <w:rsid w:val="00AA4BEF"/>
    <w:rsid w:val="00AA4D2D"/>
    <w:rsid w:val="00AA4FAA"/>
    <w:rsid w:val="00AA542B"/>
    <w:rsid w:val="00AA5D83"/>
    <w:rsid w:val="00AA6501"/>
    <w:rsid w:val="00AA6CB0"/>
    <w:rsid w:val="00AA788D"/>
    <w:rsid w:val="00AA7AAA"/>
    <w:rsid w:val="00AA7CCF"/>
    <w:rsid w:val="00AA7D22"/>
    <w:rsid w:val="00AB0018"/>
    <w:rsid w:val="00AB0634"/>
    <w:rsid w:val="00AB06B0"/>
    <w:rsid w:val="00AB178B"/>
    <w:rsid w:val="00AB2066"/>
    <w:rsid w:val="00AB286A"/>
    <w:rsid w:val="00AB28B9"/>
    <w:rsid w:val="00AB300E"/>
    <w:rsid w:val="00AB3073"/>
    <w:rsid w:val="00AB363A"/>
    <w:rsid w:val="00AB4272"/>
    <w:rsid w:val="00AB46F4"/>
    <w:rsid w:val="00AB50B0"/>
    <w:rsid w:val="00AB53A9"/>
    <w:rsid w:val="00AB541A"/>
    <w:rsid w:val="00AB554D"/>
    <w:rsid w:val="00AB5616"/>
    <w:rsid w:val="00AB5623"/>
    <w:rsid w:val="00AB5729"/>
    <w:rsid w:val="00AB5770"/>
    <w:rsid w:val="00AB5797"/>
    <w:rsid w:val="00AB59B8"/>
    <w:rsid w:val="00AB5E75"/>
    <w:rsid w:val="00AB60A4"/>
    <w:rsid w:val="00AB63E7"/>
    <w:rsid w:val="00AB6851"/>
    <w:rsid w:val="00AB689C"/>
    <w:rsid w:val="00AB6B62"/>
    <w:rsid w:val="00AB6CCD"/>
    <w:rsid w:val="00AB7088"/>
    <w:rsid w:val="00AB736B"/>
    <w:rsid w:val="00AB76AA"/>
    <w:rsid w:val="00AB7F98"/>
    <w:rsid w:val="00AC03BB"/>
    <w:rsid w:val="00AC06E0"/>
    <w:rsid w:val="00AC0857"/>
    <w:rsid w:val="00AC16A0"/>
    <w:rsid w:val="00AC1991"/>
    <w:rsid w:val="00AC2135"/>
    <w:rsid w:val="00AC232E"/>
    <w:rsid w:val="00AC245F"/>
    <w:rsid w:val="00AC3041"/>
    <w:rsid w:val="00AC3066"/>
    <w:rsid w:val="00AC32BC"/>
    <w:rsid w:val="00AC3CE1"/>
    <w:rsid w:val="00AC3EBC"/>
    <w:rsid w:val="00AC483A"/>
    <w:rsid w:val="00AC4E65"/>
    <w:rsid w:val="00AC4EB4"/>
    <w:rsid w:val="00AC514B"/>
    <w:rsid w:val="00AC55EA"/>
    <w:rsid w:val="00AC562E"/>
    <w:rsid w:val="00AC57A5"/>
    <w:rsid w:val="00AC5978"/>
    <w:rsid w:val="00AC59E3"/>
    <w:rsid w:val="00AC5A39"/>
    <w:rsid w:val="00AC5BC4"/>
    <w:rsid w:val="00AC6D2C"/>
    <w:rsid w:val="00AC7D7C"/>
    <w:rsid w:val="00AD05BE"/>
    <w:rsid w:val="00AD0C70"/>
    <w:rsid w:val="00AD1564"/>
    <w:rsid w:val="00AD194B"/>
    <w:rsid w:val="00AD1990"/>
    <w:rsid w:val="00AD2597"/>
    <w:rsid w:val="00AD28E4"/>
    <w:rsid w:val="00AD407B"/>
    <w:rsid w:val="00AD44E2"/>
    <w:rsid w:val="00AD4541"/>
    <w:rsid w:val="00AD4669"/>
    <w:rsid w:val="00AD47CC"/>
    <w:rsid w:val="00AD4E4F"/>
    <w:rsid w:val="00AD522A"/>
    <w:rsid w:val="00AD5496"/>
    <w:rsid w:val="00AD551B"/>
    <w:rsid w:val="00AD5880"/>
    <w:rsid w:val="00AD5959"/>
    <w:rsid w:val="00AD5EC5"/>
    <w:rsid w:val="00AD698A"/>
    <w:rsid w:val="00AD7645"/>
    <w:rsid w:val="00AE04F9"/>
    <w:rsid w:val="00AE0510"/>
    <w:rsid w:val="00AE0744"/>
    <w:rsid w:val="00AE0A81"/>
    <w:rsid w:val="00AE0DA2"/>
    <w:rsid w:val="00AE12B8"/>
    <w:rsid w:val="00AE179F"/>
    <w:rsid w:val="00AE1AA1"/>
    <w:rsid w:val="00AE20A7"/>
    <w:rsid w:val="00AE22CE"/>
    <w:rsid w:val="00AE23CB"/>
    <w:rsid w:val="00AE2590"/>
    <w:rsid w:val="00AE37C2"/>
    <w:rsid w:val="00AE380E"/>
    <w:rsid w:val="00AE402F"/>
    <w:rsid w:val="00AE4BE3"/>
    <w:rsid w:val="00AE4E72"/>
    <w:rsid w:val="00AE50AD"/>
    <w:rsid w:val="00AE50DB"/>
    <w:rsid w:val="00AE50F7"/>
    <w:rsid w:val="00AE5F25"/>
    <w:rsid w:val="00AE654D"/>
    <w:rsid w:val="00AE6647"/>
    <w:rsid w:val="00AE6747"/>
    <w:rsid w:val="00AE6889"/>
    <w:rsid w:val="00AE6AE6"/>
    <w:rsid w:val="00AE6BAB"/>
    <w:rsid w:val="00AE6E54"/>
    <w:rsid w:val="00AE6F28"/>
    <w:rsid w:val="00AE7B4B"/>
    <w:rsid w:val="00AE7E22"/>
    <w:rsid w:val="00AE7E38"/>
    <w:rsid w:val="00AE7EA7"/>
    <w:rsid w:val="00AF0357"/>
    <w:rsid w:val="00AF0626"/>
    <w:rsid w:val="00AF0767"/>
    <w:rsid w:val="00AF0FD1"/>
    <w:rsid w:val="00AF1125"/>
    <w:rsid w:val="00AF2676"/>
    <w:rsid w:val="00AF2C8D"/>
    <w:rsid w:val="00AF327F"/>
    <w:rsid w:val="00AF3604"/>
    <w:rsid w:val="00AF4033"/>
    <w:rsid w:val="00AF407D"/>
    <w:rsid w:val="00AF4271"/>
    <w:rsid w:val="00AF4365"/>
    <w:rsid w:val="00AF438E"/>
    <w:rsid w:val="00AF470B"/>
    <w:rsid w:val="00AF4BD7"/>
    <w:rsid w:val="00AF4DE3"/>
    <w:rsid w:val="00AF5280"/>
    <w:rsid w:val="00AF5333"/>
    <w:rsid w:val="00AF5418"/>
    <w:rsid w:val="00AF564F"/>
    <w:rsid w:val="00AF596E"/>
    <w:rsid w:val="00AF6674"/>
    <w:rsid w:val="00AF7DF6"/>
    <w:rsid w:val="00AF7F61"/>
    <w:rsid w:val="00B002C0"/>
    <w:rsid w:val="00B00519"/>
    <w:rsid w:val="00B011F6"/>
    <w:rsid w:val="00B01501"/>
    <w:rsid w:val="00B02569"/>
    <w:rsid w:val="00B0306F"/>
    <w:rsid w:val="00B030F0"/>
    <w:rsid w:val="00B03132"/>
    <w:rsid w:val="00B031C4"/>
    <w:rsid w:val="00B03284"/>
    <w:rsid w:val="00B03479"/>
    <w:rsid w:val="00B0363F"/>
    <w:rsid w:val="00B0395A"/>
    <w:rsid w:val="00B03BBA"/>
    <w:rsid w:val="00B03C93"/>
    <w:rsid w:val="00B03EE4"/>
    <w:rsid w:val="00B0402A"/>
    <w:rsid w:val="00B046FB"/>
    <w:rsid w:val="00B04783"/>
    <w:rsid w:val="00B051E9"/>
    <w:rsid w:val="00B05B18"/>
    <w:rsid w:val="00B05C2B"/>
    <w:rsid w:val="00B06551"/>
    <w:rsid w:val="00B068AB"/>
    <w:rsid w:val="00B0754E"/>
    <w:rsid w:val="00B076A7"/>
    <w:rsid w:val="00B07D00"/>
    <w:rsid w:val="00B07F88"/>
    <w:rsid w:val="00B107FC"/>
    <w:rsid w:val="00B10B2A"/>
    <w:rsid w:val="00B1103F"/>
    <w:rsid w:val="00B1162B"/>
    <w:rsid w:val="00B12650"/>
    <w:rsid w:val="00B12959"/>
    <w:rsid w:val="00B129F0"/>
    <w:rsid w:val="00B12A68"/>
    <w:rsid w:val="00B12C17"/>
    <w:rsid w:val="00B12D85"/>
    <w:rsid w:val="00B12DB4"/>
    <w:rsid w:val="00B12FE0"/>
    <w:rsid w:val="00B13097"/>
    <w:rsid w:val="00B13AEB"/>
    <w:rsid w:val="00B13B96"/>
    <w:rsid w:val="00B13CB3"/>
    <w:rsid w:val="00B1405A"/>
    <w:rsid w:val="00B14374"/>
    <w:rsid w:val="00B14A45"/>
    <w:rsid w:val="00B151B8"/>
    <w:rsid w:val="00B15CF1"/>
    <w:rsid w:val="00B160B3"/>
    <w:rsid w:val="00B168AE"/>
    <w:rsid w:val="00B16A90"/>
    <w:rsid w:val="00B16D09"/>
    <w:rsid w:val="00B17A40"/>
    <w:rsid w:val="00B20100"/>
    <w:rsid w:val="00B20877"/>
    <w:rsid w:val="00B20B78"/>
    <w:rsid w:val="00B2133B"/>
    <w:rsid w:val="00B213E7"/>
    <w:rsid w:val="00B215D1"/>
    <w:rsid w:val="00B2167B"/>
    <w:rsid w:val="00B216CA"/>
    <w:rsid w:val="00B217F5"/>
    <w:rsid w:val="00B21DEE"/>
    <w:rsid w:val="00B22A0B"/>
    <w:rsid w:val="00B22E8A"/>
    <w:rsid w:val="00B2319E"/>
    <w:rsid w:val="00B23444"/>
    <w:rsid w:val="00B234C3"/>
    <w:rsid w:val="00B24754"/>
    <w:rsid w:val="00B2571E"/>
    <w:rsid w:val="00B260EB"/>
    <w:rsid w:val="00B261D8"/>
    <w:rsid w:val="00B2662F"/>
    <w:rsid w:val="00B279D2"/>
    <w:rsid w:val="00B27C42"/>
    <w:rsid w:val="00B301F1"/>
    <w:rsid w:val="00B30865"/>
    <w:rsid w:val="00B30C1B"/>
    <w:rsid w:val="00B312AE"/>
    <w:rsid w:val="00B32225"/>
    <w:rsid w:val="00B3276E"/>
    <w:rsid w:val="00B32E59"/>
    <w:rsid w:val="00B336B9"/>
    <w:rsid w:val="00B337D2"/>
    <w:rsid w:val="00B33BCE"/>
    <w:rsid w:val="00B33C3E"/>
    <w:rsid w:val="00B34419"/>
    <w:rsid w:val="00B345A4"/>
    <w:rsid w:val="00B3495C"/>
    <w:rsid w:val="00B34C13"/>
    <w:rsid w:val="00B352DA"/>
    <w:rsid w:val="00B353AA"/>
    <w:rsid w:val="00B35A4D"/>
    <w:rsid w:val="00B35F77"/>
    <w:rsid w:val="00B36107"/>
    <w:rsid w:val="00B36481"/>
    <w:rsid w:val="00B3650B"/>
    <w:rsid w:val="00B36BAE"/>
    <w:rsid w:val="00B36C76"/>
    <w:rsid w:val="00B372B2"/>
    <w:rsid w:val="00B40001"/>
    <w:rsid w:val="00B40E39"/>
    <w:rsid w:val="00B4118A"/>
    <w:rsid w:val="00B41497"/>
    <w:rsid w:val="00B41587"/>
    <w:rsid w:val="00B41753"/>
    <w:rsid w:val="00B41AE2"/>
    <w:rsid w:val="00B4204F"/>
    <w:rsid w:val="00B42A16"/>
    <w:rsid w:val="00B42A9A"/>
    <w:rsid w:val="00B43731"/>
    <w:rsid w:val="00B438A0"/>
    <w:rsid w:val="00B43DCE"/>
    <w:rsid w:val="00B44438"/>
    <w:rsid w:val="00B444AE"/>
    <w:rsid w:val="00B446FE"/>
    <w:rsid w:val="00B447F9"/>
    <w:rsid w:val="00B448C2"/>
    <w:rsid w:val="00B44972"/>
    <w:rsid w:val="00B4517E"/>
    <w:rsid w:val="00B451F7"/>
    <w:rsid w:val="00B45421"/>
    <w:rsid w:val="00B45720"/>
    <w:rsid w:val="00B46030"/>
    <w:rsid w:val="00B4651D"/>
    <w:rsid w:val="00B46725"/>
    <w:rsid w:val="00B4698E"/>
    <w:rsid w:val="00B46F53"/>
    <w:rsid w:val="00B47DD7"/>
    <w:rsid w:val="00B50206"/>
    <w:rsid w:val="00B50AB3"/>
    <w:rsid w:val="00B50B6C"/>
    <w:rsid w:val="00B50D1D"/>
    <w:rsid w:val="00B51254"/>
    <w:rsid w:val="00B51526"/>
    <w:rsid w:val="00B5170C"/>
    <w:rsid w:val="00B51C5E"/>
    <w:rsid w:val="00B520E1"/>
    <w:rsid w:val="00B52E09"/>
    <w:rsid w:val="00B53D85"/>
    <w:rsid w:val="00B53E0E"/>
    <w:rsid w:val="00B5442C"/>
    <w:rsid w:val="00B55323"/>
    <w:rsid w:val="00B55494"/>
    <w:rsid w:val="00B554A6"/>
    <w:rsid w:val="00B555AF"/>
    <w:rsid w:val="00B556DF"/>
    <w:rsid w:val="00B5577C"/>
    <w:rsid w:val="00B55C18"/>
    <w:rsid w:val="00B55FAC"/>
    <w:rsid w:val="00B5657B"/>
    <w:rsid w:val="00B56ADC"/>
    <w:rsid w:val="00B56C78"/>
    <w:rsid w:val="00B56CA6"/>
    <w:rsid w:val="00B56DB3"/>
    <w:rsid w:val="00B56E8B"/>
    <w:rsid w:val="00B57067"/>
    <w:rsid w:val="00B573C2"/>
    <w:rsid w:val="00B576E5"/>
    <w:rsid w:val="00B6024A"/>
    <w:rsid w:val="00B60441"/>
    <w:rsid w:val="00B60A17"/>
    <w:rsid w:val="00B60C7E"/>
    <w:rsid w:val="00B617CA"/>
    <w:rsid w:val="00B62014"/>
    <w:rsid w:val="00B63221"/>
    <w:rsid w:val="00B6365C"/>
    <w:rsid w:val="00B64380"/>
    <w:rsid w:val="00B643CC"/>
    <w:rsid w:val="00B6465F"/>
    <w:rsid w:val="00B649ED"/>
    <w:rsid w:val="00B64AA0"/>
    <w:rsid w:val="00B65351"/>
    <w:rsid w:val="00B65E95"/>
    <w:rsid w:val="00B65FF2"/>
    <w:rsid w:val="00B66029"/>
    <w:rsid w:val="00B66066"/>
    <w:rsid w:val="00B662F9"/>
    <w:rsid w:val="00B70E47"/>
    <w:rsid w:val="00B71151"/>
    <w:rsid w:val="00B71879"/>
    <w:rsid w:val="00B71B17"/>
    <w:rsid w:val="00B72249"/>
    <w:rsid w:val="00B73008"/>
    <w:rsid w:val="00B73828"/>
    <w:rsid w:val="00B73D68"/>
    <w:rsid w:val="00B741F8"/>
    <w:rsid w:val="00B7460A"/>
    <w:rsid w:val="00B748D6"/>
    <w:rsid w:val="00B74A5C"/>
    <w:rsid w:val="00B752A3"/>
    <w:rsid w:val="00B7568D"/>
    <w:rsid w:val="00B75F03"/>
    <w:rsid w:val="00B76399"/>
    <w:rsid w:val="00B763E5"/>
    <w:rsid w:val="00B7655F"/>
    <w:rsid w:val="00B7692B"/>
    <w:rsid w:val="00B77011"/>
    <w:rsid w:val="00B77012"/>
    <w:rsid w:val="00B7720A"/>
    <w:rsid w:val="00B8085A"/>
    <w:rsid w:val="00B80893"/>
    <w:rsid w:val="00B80926"/>
    <w:rsid w:val="00B80AA3"/>
    <w:rsid w:val="00B80C3B"/>
    <w:rsid w:val="00B818D3"/>
    <w:rsid w:val="00B81AEB"/>
    <w:rsid w:val="00B82095"/>
    <w:rsid w:val="00B82270"/>
    <w:rsid w:val="00B826B6"/>
    <w:rsid w:val="00B82F6F"/>
    <w:rsid w:val="00B83630"/>
    <w:rsid w:val="00B83887"/>
    <w:rsid w:val="00B839B7"/>
    <w:rsid w:val="00B84C48"/>
    <w:rsid w:val="00B84CA6"/>
    <w:rsid w:val="00B85732"/>
    <w:rsid w:val="00B86B87"/>
    <w:rsid w:val="00B87190"/>
    <w:rsid w:val="00B8719B"/>
    <w:rsid w:val="00B87203"/>
    <w:rsid w:val="00B873C8"/>
    <w:rsid w:val="00B87946"/>
    <w:rsid w:val="00B9058E"/>
    <w:rsid w:val="00B9092F"/>
    <w:rsid w:val="00B90D17"/>
    <w:rsid w:val="00B9101C"/>
    <w:rsid w:val="00B91197"/>
    <w:rsid w:val="00B91342"/>
    <w:rsid w:val="00B913C7"/>
    <w:rsid w:val="00B91D5F"/>
    <w:rsid w:val="00B92359"/>
    <w:rsid w:val="00B923C2"/>
    <w:rsid w:val="00B92554"/>
    <w:rsid w:val="00B92792"/>
    <w:rsid w:val="00B928D8"/>
    <w:rsid w:val="00B92DC3"/>
    <w:rsid w:val="00B930C3"/>
    <w:rsid w:val="00B93388"/>
    <w:rsid w:val="00B93A65"/>
    <w:rsid w:val="00B94483"/>
    <w:rsid w:val="00B948BE"/>
    <w:rsid w:val="00B952A6"/>
    <w:rsid w:val="00B95379"/>
    <w:rsid w:val="00B9544A"/>
    <w:rsid w:val="00B95747"/>
    <w:rsid w:val="00B95AA7"/>
    <w:rsid w:val="00B95DF4"/>
    <w:rsid w:val="00B962F9"/>
    <w:rsid w:val="00B9667E"/>
    <w:rsid w:val="00B96894"/>
    <w:rsid w:val="00B9699F"/>
    <w:rsid w:val="00B96BF0"/>
    <w:rsid w:val="00B96F9F"/>
    <w:rsid w:val="00B974A9"/>
    <w:rsid w:val="00B979DE"/>
    <w:rsid w:val="00BA0474"/>
    <w:rsid w:val="00BA0A8A"/>
    <w:rsid w:val="00BA0B1D"/>
    <w:rsid w:val="00BA0FC3"/>
    <w:rsid w:val="00BA0FC4"/>
    <w:rsid w:val="00BA1066"/>
    <w:rsid w:val="00BA117C"/>
    <w:rsid w:val="00BA12CC"/>
    <w:rsid w:val="00BA1907"/>
    <w:rsid w:val="00BA21EB"/>
    <w:rsid w:val="00BA22F7"/>
    <w:rsid w:val="00BA25A2"/>
    <w:rsid w:val="00BA260D"/>
    <w:rsid w:val="00BA2B3C"/>
    <w:rsid w:val="00BA35DB"/>
    <w:rsid w:val="00BA361A"/>
    <w:rsid w:val="00BA366A"/>
    <w:rsid w:val="00BA37C3"/>
    <w:rsid w:val="00BA4310"/>
    <w:rsid w:val="00BA4691"/>
    <w:rsid w:val="00BA49EB"/>
    <w:rsid w:val="00BA4E72"/>
    <w:rsid w:val="00BA4EB6"/>
    <w:rsid w:val="00BA5206"/>
    <w:rsid w:val="00BA56B6"/>
    <w:rsid w:val="00BA5C93"/>
    <w:rsid w:val="00BA5F6A"/>
    <w:rsid w:val="00BA6015"/>
    <w:rsid w:val="00BA6065"/>
    <w:rsid w:val="00BA63F3"/>
    <w:rsid w:val="00BA688B"/>
    <w:rsid w:val="00BA6942"/>
    <w:rsid w:val="00BA6E42"/>
    <w:rsid w:val="00BA70A5"/>
    <w:rsid w:val="00BA7743"/>
    <w:rsid w:val="00BB04CF"/>
    <w:rsid w:val="00BB1047"/>
    <w:rsid w:val="00BB10C6"/>
    <w:rsid w:val="00BB1E19"/>
    <w:rsid w:val="00BB1FBF"/>
    <w:rsid w:val="00BB20A6"/>
    <w:rsid w:val="00BB25F2"/>
    <w:rsid w:val="00BB2F30"/>
    <w:rsid w:val="00BB2F4E"/>
    <w:rsid w:val="00BB34B2"/>
    <w:rsid w:val="00BB369E"/>
    <w:rsid w:val="00BB38DA"/>
    <w:rsid w:val="00BB3B63"/>
    <w:rsid w:val="00BB3F5C"/>
    <w:rsid w:val="00BB4205"/>
    <w:rsid w:val="00BB447D"/>
    <w:rsid w:val="00BB45F5"/>
    <w:rsid w:val="00BB4A4E"/>
    <w:rsid w:val="00BB4D1A"/>
    <w:rsid w:val="00BB4F74"/>
    <w:rsid w:val="00BB51E9"/>
    <w:rsid w:val="00BB53CA"/>
    <w:rsid w:val="00BB54D9"/>
    <w:rsid w:val="00BB5576"/>
    <w:rsid w:val="00BB55B1"/>
    <w:rsid w:val="00BB5F99"/>
    <w:rsid w:val="00BB62B1"/>
    <w:rsid w:val="00BB67D0"/>
    <w:rsid w:val="00BB6C3D"/>
    <w:rsid w:val="00BB78A8"/>
    <w:rsid w:val="00BC0394"/>
    <w:rsid w:val="00BC091C"/>
    <w:rsid w:val="00BC1085"/>
    <w:rsid w:val="00BC1214"/>
    <w:rsid w:val="00BC1D7B"/>
    <w:rsid w:val="00BC202C"/>
    <w:rsid w:val="00BC2504"/>
    <w:rsid w:val="00BC2551"/>
    <w:rsid w:val="00BC2CFF"/>
    <w:rsid w:val="00BC34FE"/>
    <w:rsid w:val="00BC3588"/>
    <w:rsid w:val="00BC3B59"/>
    <w:rsid w:val="00BC3CD4"/>
    <w:rsid w:val="00BC3D69"/>
    <w:rsid w:val="00BC3D88"/>
    <w:rsid w:val="00BC47D4"/>
    <w:rsid w:val="00BC4A0D"/>
    <w:rsid w:val="00BC4BF9"/>
    <w:rsid w:val="00BC5A32"/>
    <w:rsid w:val="00BC5C81"/>
    <w:rsid w:val="00BC6219"/>
    <w:rsid w:val="00BC6404"/>
    <w:rsid w:val="00BC720A"/>
    <w:rsid w:val="00BC7329"/>
    <w:rsid w:val="00BC7CA1"/>
    <w:rsid w:val="00BC7D7C"/>
    <w:rsid w:val="00BD025B"/>
    <w:rsid w:val="00BD04F6"/>
    <w:rsid w:val="00BD0B94"/>
    <w:rsid w:val="00BD0C63"/>
    <w:rsid w:val="00BD10EC"/>
    <w:rsid w:val="00BD13B6"/>
    <w:rsid w:val="00BD1843"/>
    <w:rsid w:val="00BD1F06"/>
    <w:rsid w:val="00BD1F3F"/>
    <w:rsid w:val="00BD2157"/>
    <w:rsid w:val="00BD237A"/>
    <w:rsid w:val="00BD25D2"/>
    <w:rsid w:val="00BD280D"/>
    <w:rsid w:val="00BD2A1A"/>
    <w:rsid w:val="00BD2AD3"/>
    <w:rsid w:val="00BD2C4F"/>
    <w:rsid w:val="00BD2D80"/>
    <w:rsid w:val="00BD2EDC"/>
    <w:rsid w:val="00BD3556"/>
    <w:rsid w:val="00BD3D63"/>
    <w:rsid w:val="00BD44D8"/>
    <w:rsid w:val="00BD47BF"/>
    <w:rsid w:val="00BD4860"/>
    <w:rsid w:val="00BD48B3"/>
    <w:rsid w:val="00BD4A8D"/>
    <w:rsid w:val="00BD55E3"/>
    <w:rsid w:val="00BD5A99"/>
    <w:rsid w:val="00BD5EAD"/>
    <w:rsid w:val="00BD5F61"/>
    <w:rsid w:val="00BD6452"/>
    <w:rsid w:val="00BD65B7"/>
    <w:rsid w:val="00BD66C9"/>
    <w:rsid w:val="00BD6F1C"/>
    <w:rsid w:val="00BD75C7"/>
    <w:rsid w:val="00BD772A"/>
    <w:rsid w:val="00BD7BCB"/>
    <w:rsid w:val="00BD7CB0"/>
    <w:rsid w:val="00BE084A"/>
    <w:rsid w:val="00BE19E7"/>
    <w:rsid w:val="00BE1A3E"/>
    <w:rsid w:val="00BE2087"/>
    <w:rsid w:val="00BE223A"/>
    <w:rsid w:val="00BE22F7"/>
    <w:rsid w:val="00BE3856"/>
    <w:rsid w:val="00BE3CA9"/>
    <w:rsid w:val="00BE3E6E"/>
    <w:rsid w:val="00BE3E84"/>
    <w:rsid w:val="00BE3EA7"/>
    <w:rsid w:val="00BE42A3"/>
    <w:rsid w:val="00BE43B8"/>
    <w:rsid w:val="00BE4627"/>
    <w:rsid w:val="00BE49AC"/>
    <w:rsid w:val="00BE4D5B"/>
    <w:rsid w:val="00BE4D7A"/>
    <w:rsid w:val="00BE4FAF"/>
    <w:rsid w:val="00BE5873"/>
    <w:rsid w:val="00BE5DA4"/>
    <w:rsid w:val="00BE5F65"/>
    <w:rsid w:val="00BE648A"/>
    <w:rsid w:val="00BE6592"/>
    <w:rsid w:val="00BE67ED"/>
    <w:rsid w:val="00BE7130"/>
    <w:rsid w:val="00BE7176"/>
    <w:rsid w:val="00BE73D2"/>
    <w:rsid w:val="00BF07B2"/>
    <w:rsid w:val="00BF0907"/>
    <w:rsid w:val="00BF146E"/>
    <w:rsid w:val="00BF1628"/>
    <w:rsid w:val="00BF1879"/>
    <w:rsid w:val="00BF1A82"/>
    <w:rsid w:val="00BF20BF"/>
    <w:rsid w:val="00BF20E3"/>
    <w:rsid w:val="00BF2CA6"/>
    <w:rsid w:val="00BF3D44"/>
    <w:rsid w:val="00BF3E93"/>
    <w:rsid w:val="00BF4188"/>
    <w:rsid w:val="00BF45CC"/>
    <w:rsid w:val="00BF45EC"/>
    <w:rsid w:val="00BF46A8"/>
    <w:rsid w:val="00BF4B81"/>
    <w:rsid w:val="00BF4F23"/>
    <w:rsid w:val="00BF508C"/>
    <w:rsid w:val="00BF5C58"/>
    <w:rsid w:val="00BF5EF6"/>
    <w:rsid w:val="00BF601E"/>
    <w:rsid w:val="00BF6168"/>
    <w:rsid w:val="00BF695E"/>
    <w:rsid w:val="00BF6D63"/>
    <w:rsid w:val="00C00678"/>
    <w:rsid w:val="00C007C2"/>
    <w:rsid w:val="00C00933"/>
    <w:rsid w:val="00C00A08"/>
    <w:rsid w:val="00C0192B"/>
    <w:rsid w:val="00C01B6E"/>
    <w:rsid w:val="00C02DD3"/>
    <w:rsid w:val="00C02E48"/>
    <w:rsid w:val="00C04149"/>
    <w:rsid w:val="00C044B7"/>
    <w:rsid w:val="00C05413"/>
    <w:rsid w:val="00C05D22"/>
    <w:rsid w:val="00C06384"/>
    <w:rsid w:val="00C0647C"/>
    <w:rsid w:val="00C069DB"/>
    <w:rsid w:val="00C0700D"/>
    <w:rsid w:val="00C073A4"/>
    <w:rsid w:val="00C07554"/>
    <w:rsid w:val="00C07CB3"/>
    <w:rsid w:val="00C10480"/>
    <w:rsid w:val="00C107B5"/>
    <w:rsid w:val="00C107D7"/>
    <w:rsid w:val="00C115B5"/>
    <w:rsid w:val="00C117E3"/>
    <w:rsid w:val="00C11920"/>
    <w:rsid w:val="00C1192B"/>
    <w:rsid w:val="00C11951"/>
    <w:rsid w:val="00C11C95"/>
    <w:rsid w:val="00C12947"/>
    <w:rsid w:val="00C1322D"/>
    <w:rsid w:val="00C13C62"/>
    <w:rsid w:val="00C144FE"/>
    <w:rsid w:val="00C14A16"/>
    <w:rsid w:val="00C15741"/>
    <w:rsid w:val="00C15990"/>
    <w:rsid w:val="00C15A02"/>
    <w:rsid w:val="00C15EC4"/>
    <w:rsid w:val="00C16647"/>
    <w:rsid w:val="00C16A59"/>
    <w:rsid w:val="00C16BFE"/>
    <w:rsid w:val="00C174F6"/>
    <w:rsid w:val="00C17D48"/>
    <w:rsid w:val="00C17F00"/>
    <w:rsid w:val="00C20102"/>
    <w:rsid w:val="00C20141"/>
    <w:rsid w:val="00C2023F"/>
    <w:rsid w:val="00C202A4"/>
    <w:rsid w:val="00C20B84"/>
    <w:rsid w:val="00C219ED"/>
    <w:rsid w:val="00C221BC"/>
    <w:rsid w:val="00C22A30"/>
    <w:rsid w:val="00C23CCE"/>
    <w:rsid w:val="00C23F1C"/>
    <w:rsid w:val="00C23F94"/>
    <w:rsid w:val="00C24508"/>
    <w:rsid w:val="00C24785"/>
    <w:rsid w:val="00C248D8"/>
    <w:rsid w:val="00C24AA4"/>
    <w:rsid w:val="00C25EBF"/>
    <w:rsid w:val="00C2623C"/>
    <w:rsid w:val="00C262E6"/>
    <w:rsid w:val="00C26761"/>
    <w:rsid w:val="00C267EE"/>
    <w:rsid w:val="00C270D2"/>
    <w:rsid w:val="00C2717C"/>
    <w:rsid w:val="00C271E7"/>
    <w:rsid w:val="00C27371"/>
    <w:rsid w:val="00C275B5"/>
    <w:rsid w:val="00C2782E"/>
    <w:rsid w:val="00C279B2"/>
    <w:rsid w:val="00C279CB"/>
    <w:rsid w:val="00C27F16"/>
    <w:rsid w:val="00C30063"/>
    <w:rsid w:val="00C30599"/>
    <w:rsid w:val="00C3066F"/>
    <w:rsid w:val="00C30989"/>
    <w:rsid w:val="00C313E1"/>
    <w:rsid w:val="00C314C4"/>
    <w:rsid w:val="00C320B5"/>
    <w:rsid w:val="00C32510"/>
    <w:rsid w:val="00C325B9"/>
    <w:rsid w:val="00C32B8C"/>
    <w:rsid w:val="00C3331A"/>
    <w:rsid w:val="00C334CD"/>
    <w:rsid w:val="00C33B1B"/>
    <w:rsid w:val="00C33F55"/>
    <w:rsid w:val="00C34368"/>
    <w:rsid w:val="00C344C5"/>
    <w:rsid w:val="00C34587"/>
    <w:rsid w:val="00C34728"/>
    <w:rsid w:val="00C35136"/>
    <w:rsid w:val="00C35244"/>
    <w:rsid w:val="00C35433"/>
    <w:rsid w:val="00C355E6"/>
    <w:rsid w:val="00C35909"/>
    <w:rsid w:val="00C35B9E"/>
    <w:rsid w:val="00C35BE7"/>
    <w:rsid w:val="00C3613F"/>
    <w:rsid w:val="00C3672A"/>
    <w:rsid w:val="00C36D94"/>
    <w:rsid w:val="00C36FF4"/>
    <w:rsid w:val="00C374FF"/>
    <w:rsid w:val="00C37505"/>
    <w:rsid w:val="00C400C7"/>
    <w:rsid w:val="00C404D4"/>
    <w:rsid w:val="00C41B9F"/>
    <w:rsid w:val="00C41C10"/>
    <w:rsid w:val="00C4225F"/>
    <w:rsid w:val="00C422A8"/>
    <w:rsid w:val="00C426C3"/>
    <w:rsid w:val="00C43284"/>
    <w:rsid w:val="00C43B05"/>
    <w:rsid w:val="00C43DB7"/>
    <w:rsid w:val="00C4424B"/>
    <w:rsid w:val="00C443B3"/>
    <w:rsid w:val="00C4452C"/>
    <w:rsid w:val="00C44976"/>
    <w:rsid w:val="00C45748"/>
    <w:rsid w:val="00C45D3D"/>
    <w:rsid w:val="00C46CA3"/>
    <w:rsid w:val="00C503B0"/>
    <w:rsid w:val="00C50CF2"/>
    <w:rsid w:val="00C51556"/>
    <w:rsid w:val="00C5174E"/>
    <w:rsid w:val="00C51A79"/>
    <w:rsid w:val="00C51B6A"/>
    <w:rsid w:val="00C51D68"/>
    <w:rsid w:val="00C51E7D"/>
    <w:rsid w:val="00C52492"/>
    <w:rsid w:val="00C52519"/>
    <w:rsid w:val="00C525E2"/>
    <w:rsid w:val="00C5277C"/>
    <w:rsid w:val="00C538A4"/>
    <w:rsid w:val="00C538C5"/>
    <w:rsid w:val="00C53BF9"/>
    <w:rsid w:val="00C552E5"/>
    <w:rsid w:val="00C559E4"/>
    <w:rsid w:val="00C55BAB"/>
    <w:rsid w:val="00C55E4E"/>
    <w:rsid w:val="00C55F4E"/>
    <w:rsid w:val="00C56165"/>
    <w:rsid w:val="00C5712D"/>
    <w:rsid w:val="00C571C8"/>
    <w:rsid w:val="00C57C89"/>
    <w:rsid w:val="00C60136"/>
    <w:rsid w:val="00C60478"/>
    <w:rsid w:val="00C60C16"/>
    <w:rsid w:val="00C60EF9"/>
    <w:rsid w:val="00C611C4"/>
    <w:rsid w:val="00C6130B"/>
    <w:rsid w:val="00C6201A"/>
    <w:rsid w:val="00C62638"/>
    <w:rsid w:val="00C62EFB"/>
    <w:rsid w:val="00C62F79"/>
    <w:rsid w:val="00C632F4"/>
    <w:rsid w:val="00C6334B"/>
    <w:rsid w:val="00C636F8"/>
    <w:rsid w:val="00C6382B"/>
    <w:rsid w:val="00C638F4"/>
    <w:rsid w:val="00C63A4B"/>
    <w:rsid w:val="00C64006"/>
    <w:rsid w:val="00C6406E"/>
    <w:rsid w:val="00C6430B"/>
    <w:rsid w:val="00C64A68"/>
    <w:rsid w:val="00C64C44"/>
    <w:rsid w:val="00C64CB3"/>
    <w:rsid w:val="00C64D1E"/>
    <w:rsid w:val="00C64EDA"/>
    <w:rsid w:val="00C655ED"/>
    <w:rsid w:val="00C658C1"/>
    <w:rsid w:val="00C65CB9"/>
    <w:rsid w:val="00C65E2A"/>
    <w:rsid w:val="00C662A7"/>
    <w:rsid w:val="00C66604"/>
    <w:rsid w:val="00C66E1A"/>
    <w:rsid w:val="00C66FF9"/>
    <w:rsid w:val="00C6778B"/>
    <w:rsid w:val="00C67AD4"/>
    <w:rsid w:val="00C713E6"/>
    <w:rsid w:val="00C715A9"/>
    <w:rsid w:val="00C720BC"/>
    <w:rsid w:val="00C72101"/>
    <w:rsid w:val="00C72758"/>
    <w:rsid w:val="00C72E2F"/>
    <w:rsid w:val="00C73023"/>
    <w:rsid w:val="00C7307E"/>
    <w:rsid w:val="00C735C1"/>
    <w:rsid w:val="00C7363F"/>
    <w:rsid w:val="00C73794"/>
    <w:rsid w:val="00C737E2"/>
    <w:rsid w:val="00C74C65"/>
    <w:rsid w:val="00C74CE3"/>
    <w:rsid w:val="00C750E1"/>
    <w:rsid w:val="00C753F4"/>
    <w:rsid w:val="00C755F7"/>
    <w:rsid w:val="00C75BC2"/>
    <w:rsid w:val="00C75FFC"/>
    <w:rsid w:val="00C761E6"/>
    <w:rsid w:val="00C7730C"/>
    <w:rsid w:val="00C7747D"/>
    <w:rsid w:val="00C77F7B"/>
    <w:rsid w:val="00C801B2"/>
    <w:rsid w:val="00C80964"/>
    <w:rsid w:val="00C80C3A"/>
    <w:rsid w:val="00C81AA7"/>
    <w:rsid w:val="00C81D7D"/>
    <w:rsid w:val="00C82363"/>
    <w:rsid w:val="00C82620"/>
    <w:rsid w:val="00C82750"/>
    <w:rsid w:val="00C828B5"/>
    <w:rsid w:val="00C82963"/>
    <w:rsid w:val="00C82FF4"/>
    <w:rsid w:val="00C830DC"/>
    <w:rsid w:val="00C83806"/>
    <w:rsid w:val="00C83CC0"/>
    <w:rsid w:val="00C83FBA"/>
    <w:rsid w:val="00C841D0"/>
    <w:rsid w:val="00C84637"/>
    <w:rsid w:val="00C84EAA"/>
    <w:rsid w:val="00C85874"/>
    <w:rsid w:val="00C8595B"/>
    <w:rsid w:val="00C85B12"/>
    <w:rsid w:val="00C86012"/>
    <w:rsid w:val="00C86208"/>
    <w:rsid w:val="00C86EEC"/>
    <w:rsid w:val="00C874E7"/>
    <w:rsid w:val="00C878B8"/>
    <w:rsid w:val="00C90023"/>
    <w:rsid w:val="00C903F3"/>
    <w:rsid w:val="00C90851"/>
    <w:rsid w:val="00C911F3"/>
    <w:rsid w:val="00C9128F"/>
    <w:rsid w:val="00C9136E"/>
    <w:rsid w:val="00C916EC"/>
    <w:rsid w:val="00C916F1"/>
    <w:rsid w:val="00C9237D"/>
    <w:rsid w:val="00C923A1"/>
    <w:rsid w:val="00C938B2"/>
    <w:rsid w:val="00C947D0"/>
    <w:rsid w:val="00C947DF"/>
    <w:rsid w:val="00C94954"/>
    <w:rsid w:val="00C95322"/>
    <w:rsid w:val="00C955AC"/>
    <w:rsid w:val="00C9561A"/>
    <w:rsid w:val="00C95C25"/>
    <w:rsid w:val="00C95FBA"/>
    <w:rsid w:val="00C962EA"/>
    <w:rsid w:val="00C968A6"/>
    <w:rsid w:val="00C96C54"/>
    <w:rsid w:val="00C974F9"/>
    <w:rsid w:val="00C97EB8"/>
    <w:rsid w:val="00C97EE1"/>
    <w:rsid w:val="00CA0880"/>
    <w:rsid w:val="00CA0B93"/>
    <w:rsid w:val="00CA0EFB"/>
    <w:rsid w:val="00CA0F37"/>
    <w:rsid w:val="00CA1161"/>
    <w:rsid w:val="00CA15CF"/>
    <w:rsid w:val="00CA1B31"/>
    <w:rsid w:val="00CA23F7"/>
    <w:rsid w:val="00CA28BB"/>
    <w:rsid w:val="00CA29FB"/>
    <w:rsid w:val="00CA3E0B"/>
    <w:rsid w:val="00CA4DE7"/>
    <w:rsid w:val="00CA5F0A"/>
    <w:rsid w:val="00CA65F3"/>
    <w:rsid w:val="00CA6836"/>
    <w:rsid w:val="00CA7911"/>
    <w:rsid w:val="00CA7DEA"/>
    <w:rsid w:val="00CB063E"/>
    <w:rsid w:val="00CB099F"/>
    <w:rsid w:val="00CB0BA1"/>
    <w:rsid w:val="00CB11DD"/>
    <w:rsid w:val="00CB13D0"/>
    <w:rsid w:val="00CB1405"/>
    <w:rsid w:val="00CB1AE4"/>
    <w:rsid w:val="00CB1F5E"/>
    <w:rsid w:val="00CB2156"/>
    <w:rsid w:val="00CB2427"/>
    <w:rsid w:val="00CB2744"/>
    <w:rsid w:val="00CB2E35"/>
    <w:rsid w:val="00CB3958"/>
    <w:rsid w:val="00CB43C5"/>
    <w:rsid w:val="00CB43EE"/>
    <w:rsid w:val="00CB4667"/>
    <w:rsid w:val="00CB4824"/>
    <w:rsid w:val="00CB4925"/>
    <w:rsid w:val="00CB4AFE"/>
    <w:rsid w:val="00CB4C67"/>
    <w:rsid w:val="00CB4DD5"/>
    <w:rsid w:val="00CB4E3E"/>
    <w:rsid w:val="00CB50C1"/>
    <w:rsid w:val="00CB572F"/>
    <w:rsid w:val="00CB6044"/>
    <w:rsid w:val="00CB606B"/>
    <w:rsid w:val="00CB6D62"/>
    <w:rsid w:val="00CB7185"/>
    <w:rsid w:val="00CB7876"/>
    <w:rsid w:val="00CB7A7F"/>
    <w:rsid w:val="00CB7EFC"/>
    <w:rsid w:val="00CC123F"/>
    <w:rsid w:val="00CC1307"/>
    <w:rsid w:val="00CC1621"/>
    <w:rsid w:val="00CC1646"/>
    <w:rsid w:val="00CC1676"/>
    <w:rsid w:val="00CC16BD"/>
    <w:rsid w:val="00CC1E1C"/>
    <w:rsid w:val="00CC1FD1"/>
    <w:rsid w:val="00CC21BF"/>
    <w:rsid w:val="00CC3267"/>
    <w:rsid w:val="00CC33AA"/>
    <w:rsid w:val="00CC39D1"/>
    <w:rsid w:val="00CC3B48"/>
    <w:rsid w:val="00CC3BEC"/>
    <w:rsid w:val="00CC3E2E"/>
    <w:rsid w:val="00CC4B4E"/>
    <w:rsid w:val="00CC5105"/>
    <w:rsid w:val="00CC55C3"/>
    <w:rsid w:val="00CC5D3D"/>
    <w:rsid w:val="00CC60A6"/>
    <w:rsid w:val="00CC6CB2"/>
    <w:rsid w:val="00CC6EB2"/>
    <w:rsid w:val="00CC7190"/>
    <w:rsid w:val="00CC722B"/>
    <w:rsid w:val="00CC78B3"/>
    <w:rsid w:val="00CC7CD9"/>
    <w:rsid w:val="00CC7DD7"/>
    <w:rsid w:val="00CD004C"/>
    <w:rsid w:val="00CD00FD"/>
    <w:rsid w:val="00CD0485"/>
    <w:rsid w:val="00CD0A27"/>
    <w:rsid w:val="00CD154F"/>
    <w:rsid w:val="00CD1B2B"/>
    <w:rsid w:val="00CD1DDE"/>
    <w:rsid w:val="00CD1E4F"/>
    <w:rsid w:val="00CD2D47"/>
    <w:rsid w:val="00CD54B0"/>
    <w:rsid w:val="00CD565F"/>
    <w:rsid w:val="00CD56A6"/>
    <w:rsid w:val="00CD610A"/>
    <w:rsid w:val="00CD66BD"/>
    <w:rsid w:val="00CD66E5"/>
    <w:rsid w:val="00CD675D"/>
    <w:rsid w:val="00CD6C16"/>
    <w:rsid w:val="00CD771E"/>
    <w:rsid w:val="00CD7CF8"/>
    <w:rsid w:val="00CD7D81"/>
    <w:rsid w:val="00CE0125"/>
    <w:rsid w:val="00CE0230"/>
    <w:rsid w:val="00CE03A8"/>
    <w:rsid w:val="00CE0AAA"/>
    <w:rsid w:val="00CE18CD"/>
    <w:rsid w:val="00CE1BCF"/>
    <w:rsid w:val="00CE1DAA"/>
    <w:rsid w:val="00CE1DBA"/>
    <w:rsid w:val="00CE1EA6"/>
    <w:rsid w:val="00CE23F8"/>
    <w:rsid w:val="00CE2C8E"/>
    <w:rsid w:val="00CE2F6A"/>
    <w:rsid w:val="00CE3423"/>
    <w:rsid w:val="00CE349B"/>
    <w:rsid w:val="00CE3C8B"/>
    <w:rsid w:val="00CE3D64"/>
    <w:rsid w:val="00CE41E0"/>
    <w:rsid w:val="00CE4205"/>
    <w:rsid w:val="00CE4470"/>
    <w:rsid w:val="00CE4DE5"/>
    <w:rsid w:val="00CE5100"/>
    <w:rsid w:val="00CE53F2"/>
    <w:rsid w:val="00CE5B86"/>
    <w:rsid w:val="00CE5C0D"/>
    <w:rsid w:val="00CE6118"/>
    <w:rsid w:val="00CE617F"/>
    <w:rsid w:val="00CE6C12"/>
    <w:rsid w:val="00CE7517"/>
    <w:rsid w:val="00CE7C44"/>
    <w:rsid w:val="00CE7C8E"/>
    <w:rsid w:val="00CE7D10"/>
    <w:rsid w:val="00CE7FB2"/>
    <w:rsid w:val="00CF012E"/>
    <w:rsid w:val="00CF04E2"/>
    <w:rsid w:val="00CF063E"/>
    <w:rsid w:val="00CF0ED2"/>
    <w:rsid w:val="00CF14D1"/>
    <w:rsid w:val="00CF19D1"/>
    <w:rsid w:val="00CF1D50"/>
    <w:rsid w:val="00CF2338"/>
    <w:rsid w:val="00CF27D0"/>
    <w:rsid w:val="00CF2D9E"/>
    <w:rsid w:val="00CF2DC3"/>
    <w:rsid w:val="00CF4167"/>
    <w:rsid w:val="00CF4439"/>
    <w:rsid w:val="00CF443F"/>
    <w:rsid w:val="00CF4ACB"/>
    <w:rsid w:val="00CF54C0"/>
    <w:rsid w:val="00CF5552"/>
    <w:rsid w:val="00CF56F7"/>
    <w:rsid w:val="00CF5731"/>
    <w:rsid w:val="00CF5CAE"/>
    <w:rsid w:val="00CF5E84"/>
    <w:rsid w:val="00CF666A"/>
    <w:rsid w:val="00CF69BE"/>
    <w:rsid w:val="00CF6E77"/>
    <w:rsid w:val="00D01F2A"/>
    <w:rsid w:val="00D0287D"/>
    <w:rsid w:val="00D02F09"/>
    <w:rsid w:val="00D02FD9"/>
    <w:rsid w:val="00D03016"/>
    <w:rsid w:val="00D03133"/>
    <w:rsid w:val="00D0371B"/>
    <w:rsid w:val="00D0406D"/>
    <w:rsid w:val="00D04692"/>
    <w:rsid w:val="00D047D1"/>
    <w:rsid w:val="00D04C6F"/>
    <w:rsid w:val="00D05567"/>
    <w:rsid w:val="00D0585C"/>
    <w:rsid w:val="00D0600B"/>
    <w:rsid w:val="00D06585"/>
    <w:rsid w:val="00D068B1"/>
    <w:rsid w:val="00D06954"/>
    <w:rsid w:val="00D06BB1"/>
    <w:rsid w:val="00D06F9C"/>
    <w:rsid w:val="00D10D2F"/>
    <w:rsid w:val="00D110F1"/>
    <w:rsid w:val="00D11399"/>
    <w:rsid w:val="00D1152F"/>
    <w:rsid w:val="00D11589"/>
    <w:rsid w:val="00D11BD6"/>
    <w:rsid w:val="00D120A9"/>
    <w:rsid w:val="00D120ED"/>
    <w:rsid w:val="00D122BA"/>
    <w:rsid w:val="00D12B0C"/>
    <w:rsid w:val="00D12B2B"/>
    <w:rsid w:val="00D12DB1"/>
    <w:rsid w:val="00D1302F"/>
    <w:rsid w:val="00D135C4"/>
    <w:rsid w:val="00D13666"/>
    <w:rsid w:val="00D13947"/>
    <w:rsid w:val="00D13983"/>
    <w:rsid w:val="00D13A9B"/>
    <w:rsid w:val="00D13C19"/>
    <w:rsid w:val="00D13F1C"/>
    <w:rsid w:val="00D145B7"/>
    <w:rsid w:val="00D158E3"/>
    <w:rsid w:val="00D15B04"/>
    <w:rsid w:val="00D15DE6"/>
    <w:rsid w:val="00D165DF"/>
    <w:rsid w:val="00D16905"/>
    <w:rsid w:val="00D17443"/>
    <w:rsid w:val="00D17552"/>
    <w:rsid w:val="00D17695"/>
    <w:rsid w:val="00D17C03"/>
    <w:rsid w:val="00D17DA7"/>
    <w:rsid w:val="00D2059A"/>
    <w:rsid w:val="00D20AC3"/>
    <w:rsid w:val="00D210A9"/>
    <w:rsid w:val="00D211D5"/>
    <w:rsid w:val="00D21640"/>
    <w:rsid w:val="00D21D30"/>
    <w:rsid w:val="00D21F57"/>
    <w:rsid w:val="00D2299B"/>
    <w:rsid w:val="00D22B3C"/>
    <w:rsid w:val="00D233D9"/>
    <w:rsid w:val="00D23EFF"/>
    <w:rsid w:val="00D23FAC"/>
    <w:rsid w:val="00D24A0F"/>
    <w:rsid w:val="00D24FBC"/>
    <w:rsid w:val="00D2544B"/>
    <w:rsid w:val="00D258D4"/>
    <w:rsid w:val="00D25E17"/>
    <w:rsid w:val="00D26463"/>
    <w:rsid w:val="00D26758"/>
    <w:rsid w:val="00D26CDD"/>
    <w:rsid w:val="00D2704A"/>
    <w:rsid w:val="00D271FD"/>
    <w:rsid w:val="00D27640"/>
    <w:rsid w:val="00D27BFC"/>
    <w:rsid w:val="00D301B1"/>
    <w:rsid w:val="00D3022A"/>
    <w:rsid w:val="00D31219"/>
    <w:rsid w:val="00D322C8"/>
    <w:rsid w:val="00D32838"/>
    <w:rsid w:val="00D32B78"/>
    <w:rsid w:val="00D32BA2"/>
    <w:rsid w:val="00D32E22"/>
    <w:rsid w:val="00D34D00"/>
    <w:rsid w:val="00D350AD"/>
    <w:rsid w:val="00D350FE"/>
    <w:rsid w:val="00D36F58"/>
    <w:rsid w:val="00D3798A"/>
    <w:rsid w:val="00D37C28"/>
    <w:rsid w:val="00D37D8A"/>
    <w:rsid w:val="00D37E17"/>
    <w:rsid w:val="00D4028B"/>
    <w:rsid w:val="00D40D4E"/>
    <w:rsid w:val="00D41044"/>
    <w:rsid w:val="00D4145C"/>
    <w:rsid w:val="00D41DEA"/>
    <w:rsid w:val="00D41E87"/>
    <w:rsid w:val="00D41ED0"/>
    <w:rsid w:val="00D422DE"/>
    <w:rsid w:val="00D42385"/>
    <w:rsid w:val="00D42477"/>
    <w:rsid w:val="00D42D18"/>
    <w:rsid w:val="00D42FA3"/>
    <w:rsid w:val="00D4339F"/>
    <w:rsid w:val="00D43846"/>
    <w:rsid w:val="00D43D25"/>
    <w:rsid w:val="00D4408B"/>
    <w:rsid w:val="00D4422A"/>
    <w:rsid w:val="00D442E9"/>
    <w:rsid w:val="00D443B1"/>
    <w:rsid w:val="00D44E31"/>
    <w:rsid w:val="00D45562"/>
    <w:rsid w:val="00D45A83"/>
    <w:rsid w:val="00D46B18"/>
    <w:rsid w:val="00D46C40"/>
    <w:rsid w:val="00D46EA9"/>
    <w:rsid w:val="00D470CC"/>
    <w:rsid w:val="00D473A6"/>
    <w:rsid w:val="00D4753F"/>
    <w:rsid w:val="00D47655"/>
    <w:rsid w:val="00D47D8B"/>
    <w:rsid w:val="00D50E9D"/>
    <w:rsid w:val="00D51789"/>
    <w:rsid w:val="00D5186E"/>
    <w:rsid w:val="00D51AF5"/>
    <w:rsid w:val="00D51C06"/>
    <w:rsid w:val="00D51C37"/>
    <w:rsid w:val="00D5242B"/>
    <w:rsid w:val="00D52800"/>
    <w:rsid w:val="00D52B24"/>
    <w:rsid w:val="00D52D60"/>
    <w:rsid w:val="00D52DE7"/>
    <w:rsid w:val="00D5386E"/>
    <w:rsid w:val="00D53A3F"/>
    <w:rsid w:val="00D53CC3"/>
    <w:rsid w:val="00D54246"/>
    <w:rsid w:val="00D5487D"/>
    <w:rsid w:val="00D54EDA"/>
    <w:rsid w:val="00D55512"/>
    <w:rsid w:val="00D55694"/>
    <w:rsid w:val="00D55943"/>
    <w:rsid w:val="00D55B72"/>
    <w:rsid w:val="00D5627C"/>
    <w:rsid w:val="00D56448"/>
    <w:rsid w:val="00D56849"/>
    <w:rsid w:val="00D5752A"/>
    <w:rsid w:val="00D6035C"/>
    <w:rsid w:val="00D60EC5"/>
    <w:rsid w:val="00D6278A"/>
    <w:rsid w:val="00D62B25"/>
    <w:rsid w:val="00D62D01"/>
    <w:rsid w:val="00D63002"/>
    <w:rsid w:val="00D636A5"/>
    <w:rsid w:val="00D63D5F"/>
    <w:rsid w:val="00D64C60"/>
    <w:rsid w:val="00D65475"/>
    <w:rsid w:val="00D656AB"/>
    <w:rsid w:val="00D65C4E"/>
    <w:rsid w:val="00D65D4E"/>
    <w:rsid w:val="00D66436"/>
    <w:rsid w:val="00D668C3"/>
    <w:rsid w:val="00D66ADE"/>
    <w:rsid w:val="00D66B2D"/>
    <w:rsid w:val="00D66F78"/>
    <w:rsid w:val="00D67488"/>
    <w:rsid w:val="00D674C5"/>
    <w:rsid w:val="00D675A2"/>
    <w:rsid w:val="00D677F2"/>
    <w:rsid w:val="00D678BA"/>
    <w:rsid w:val="00D67A0B"/>
    <w:rsid w:val="00D67AFF"/>
    <w:rsid w:val="00D67E81"/>
    <w:rsid w:val="00D7078D"/>
    <w:rsid w:val="00D7134E"/>
    <w:rsid w:val="00D71661"/>
    <w:rsid w:val="00D71F86"/>
    <w:rsid w:val="00D7299B"/>
    <w:rsid w:val="00D72ECC"/>
    <w:rsid w:val="00D732A9"/>
    <w:rsid w:val="00D732B0"/>
    <w:rsid w:val="00D733DF"/>
    <w:rsid w:val="00D73756"/>
    <w:rsid w:val="00D73AE8"/>
    <w:rsid w:val="00D74A2C"/>
    <w:rsid w:val="00D752C5"/>
    <w:rsid w:val="00D752C9"/>
    <w:rsid w:val="00D75856"/>
    <w:rsid w:val="00D75AAF"/>
    <w:rsid w:val="00D75D3C"/>
    <w:rsid w:val="00D76634"/>
    <w:rsid w:val="00D76E80"/>
    <w:rsid w:val="00D76FF3"/>
    <w:rsid w:val="00D775C6"/>
    <w:rsid w:val="00D77735"/>
    <w:rsid w:val="00D77F9B"/>
    <w:rsid w:val="00D80E6F"/>
    <w:rsid w:val="00D81669"/>
    <w:rsid w:val="00D819FD"/>
    <w:rsid w:val="00D81FC1"/>
    <w:rsid w:val="00D822BD"/>
    <w:rsid w:val="00D824A7"/>
    <w:rsid w:val="00D82C74"/>
    <w:rsid w:val="00D82D3F"/>
    <w:rsid w:val="00D83516"/>
    <w:rsid w:val="00D8365D"/>
    <w:rsid w:val="00D83B7B"/>
    <w:rsid w:val="00D83E3B"/>
    <w:rsid w:val="00D83FF6"/>
    <w:rsid w:val="00D84777"/>
    <w:rsid w:val="00D850E8"/>
    <w:rsid w:val="00D8516E"/>
    <w:rsid w:val="00D85A96"/>
    <w:rsid w:val="00D86501"/>
    <w:rsid w:val="00D8669D"/>
    <w:rsid w:val="00D86AD7"/>
    <w:rsid w:val="00D875B8"/>
    <w:rsid w:val="00D8775C"/>
    <w:rsid w:val="00D903BE"/>
    <w:rsid w:val="00D90A8F"/>
    <w:rsid w:val="00D90CD4"/>
    <w:rsid w:val="00D90E89"/>
    <w:rsid w:val="00D9106E"/>
    <w:rsid w:val="00D910F7"/>
    <w:rsid w:val="00D91146"/>
    <w:rsid w:val="00D912C1"/>
    <w:rsid w:val="00D9177C"/>
    <w:rsid w:val="00D91A5A"/>
    <w:rsid w:val="00D91B43"/>
    <w:rsid w:val="00D92C87"/>
    <w:rsid w:val="00D9330F"/>
    <w:rsid w:val="00D93387"/>
    <w:rsid w:val="00D93C88"/>
    <w:rsid w:val="00D948AB"/>
    <w:rsid w:val="00D951E2"/>
    <w:rsid w:val="00D955A9"/>
    <w:rsid w:val="00D960AB"/>
    <w:rsid w:val="00D964A1"/>
    <w:rsid w:val="00DA043D"/>
    <w:rsid w:val="00DA0881"/>
    <w:rsid w:val="00DA12CF"/>
    <w:rsid w:val="00DA1D9E"/>
    <w:rsid w:val="00DA1E63"/>
    <w:rsid w:val="00DA22DE"/>
    <w:rsid w:val="00DA3123"/>
    <w:rsid w:val="00DA355C"/>
    <w:rsid w:val="00DA3F20"/>
    <w:rsid w:val="00DA4A4D"/>
    <w:rsid w:val="00DA4EF8"/>
    <w:rsid w:val="00DA553B"/>
    <w:rsid w:val="00DA562A"/>
    <w:rsid w:val="00DA5942"/>
    <w:rsid w:val="00DA664C"/>
    <w:rsid w:val="00DA665A"/>
    <w:rsid w:val="00DA6967"/>
    <w:rsid w:val="00DA6B93"/>
    <w:rsid w:val="00DA713F"/>
    <w:rsid w:val="00DA7343"/>
    <w:rsid w:val="00DA7522"/>
    <w:rsid w:val="00DA77B8"/>
    <w:rsid w:val="00DA77FC"/>
    <w:rsid w:val="00DA7969"/>
    <w:rsid w:val="00DA7C0E"/>
    <w:rsid w:val="00DA7C59"/>
    <w:rsid w:val="00DB0526"/>
    <w:rsid w:val="00DB089D"/>
    <w:rsid w:val="00DB08AC"/>
    <w:rsid w:val="00DB0CAF"/>
    <w:rsid w:val="00DB21CD"/>
    <w:rsid w:val="00DB28DB"/>
    <w:rsid w:val="00DB3280"/>
    <w:rsid w:val="00DB351F"/>
    <w:rsid w:val="00DB45BA"/>
    <w:rsid w:val="00DB4B38"/>
    <w:rsid w:val="00DB51C3"/>
    <w:rsid w:val="00DB5432"/>
    <w:rsid w:val="00DB5492"/>
    <w:rsid w:val="00DB5658"/>
    <w:rsid w:val="00DB5CDD"/>
    <w:rsid w:val="00DB5EAC"/>
    <w:rsid w:val="00DB5F4D"/>
    <w:rsid w:val="00DB6B0F"/>
    <w:rsid w:val="00DB6C4C"/>
    <w:rsid w:val="00DB6D46"/>
    <w:rsid w:val="00DB712A"/>
    <w:rsid w:val="00DB7278"/>
    <w:rsid w:val="00DB7846"/>
    <w:rsid w:val="00DB7A4B"/>
    <w:rsid w:val="00DB7F63"/>
    <w:rsid w:val="00DC0926"/>
    <w:rsid w:val="00DC0F9C"/>
    <w:rsid w:val="00DC171D"/>
    <w:rsid w:val="00DC192D"/>
    <w:rsid w:val="00DC1EB8"/>
    <w:rsid w:val="00DC227E"/>
    <w:rsid w:val="00DC22C5"/>
    <w:rsid w:val="00DC254D"/>
    <w:rsid w:val="00DC31E1"/>
    <w:rsid w:val="00DC3611"/>
    <w:rsid w:val="00DC39C0"/>
    <w:rsid w:val="00DC3E6A"/>
    <w:rsid w:val="00DC3F72"/>
    <w:rsid w:val="00DC44DE"/>
    <w:rsid w:val="00DC461B"/>
    <w:rsid w:val="00DC46B9"/>
    <w:rsid w:val="00DC46BF"/>
    <w:rsid w:val="00DC4885"/>
    <w:rsid w:val="00DC4D25"/>
    <w:rsid w:val="00DC4E48"/>
    <w:rsid w:val="00DC4F63"/>
    <w:rsid w:val="00DC716A"/>
    <w:rsid w:val="00DC7463"/>
    <w:rsid w:val="00DC761B"/>
    <w:rsid w:val="00DC7A2E"/>
    <w:rsid w:val="00DC7A7A"/>
    <w:rsid w:val="00DC7E3F"/>
    <w:rsid w:val="00DD002B"/>
    <w:rsid w:val="00DD0032"/>
    <w:rsid w:val="00DD0526"/>
    <w:rsid w:val="00DD0E92"/>
    <w:rsid w:val="00DD11FB"/>
    <w:rsid w:val="00DD15C7"/>
    <w:rsid w:val="00DD197F"/>
    <w:rsid w:val="00DD19AC"/>
    <w:rsid w:val="00DD1A16"/>
    <w:rsid w:val="00DD1E5C"/>
    <w:rsid w:val="00DD2426"/>
    <w:rsid w:val="00DD3696"/>
    <w:rsid w:val="00DD3CAF"/>
    <w:rsid w:val="00DD40B4"/>
    <w:rsid w:val="00DD47DC"/>
    <w:rsid w:val="00DD4830"/>
    <w:rsid w:val="00DD59E5"/>
    <w:rsid w:val="00DD5F0E"/>
    <w:rsid w:val="00DD69DB"/>
    <w:rsid w:val="00DD6C44"/>
    <w:rsid w:val="00DD6D0C"/>
    <w:rsid w:val="00DD7017"/>
    <w:rsid w:val="00DD7492"/>
    <w:rsid w:val="00DD7860"/>
    <w:rsid w:val="00DD7B71"/>
    <w:rsid w:val="00DD7C9E"/>
    <w:rsid w:val="00DE08C0"/>
    <w:rsid w:val="00DE0CB7"/>
    <w:rsid w:val="00DE0D2B"/>
    <w:rsid w:val="00DE10D6"/>
    <w:rsid w:val="00DE14CD"/>
    <w:rsid w:val="00DE15BE"/>
    <w:rsid w:val="00DE1656"/>
    <w:rsid w:val="00DE204B"/>
    <w:rsid w:val="00DE284B"/>
    <w:rsid w:val="00DE2AEB"/>
    <w:rsid w:val="00DE2E0F"/>
    <w:rsid w:val="00DE3177"/>
    <w:rsid w:val="00DE32F2"/>
    <w:rsid w:val="00DE36D4"/>
    <w:rsid w:val="00DE3A2B"/>
    <w:rsid w:val="00DE3FAC"/>
    <w:rsid w:val="00DE57F3"/>
    <w:rsid w:val="00DE6042"/>
    <w:rsid w:val="00DE692F"/>
    <w:rsid w:val="00DE6AA7"/>
    <w:rsid w:val="00DE6E2B"/>
    <w:rsid w:val="00DE6F7B"/>
    <w:rsid w:val="00DE743E"/>
    <w:rsid w:val="00DE7801"/>
    <w:rsid w:val="00DE7DC0"/>
    <w:rsid w:val="00DE7EEE"/>
    <w:rsid w:val="00DF0091"/>
    <w:rsid w:val="00DF162B"/>
    <w:rsid w:val="00DF2301"/>
    <w:rsid w:val="00DF2450"/>
    <w:rsid w:val="00DF285B"/>
    <w:rsid w:val="00DF2C94"/>
    <w:rsid w:val="00DF30D7"/>
    <w:rsid w:val="00DF3B52"/>
    <w:rsid w:val="00DF3CAF"/>
    <w:rsid w:val="00DF3D5A"/>
    <w:rsid w:val="00DF3E40"/>
    <w:rsid w:val="00DF4286"/>
    <w:rsid w:val="00DF432A"/>
    <w:rsid w:val="00DF4CFC"/>
    <w:rsid w:val="00DF5A32"/>
    <w:rsid w:val="00DF5C29"/>
    <w:rsid w:val="00DF5E11"/>
    <w:rsid w:val="00DF63A1"/>
    <w:rsid w:val="00DF65B4"/>
    <w:rsid w:val="00DF6AC8"/>
    <w:rsid w:val="00DF7620"/>
    <w:rsid w:val="00DF79A4"/>
    <w:rsid w:val="00DF7B40"/>
    <w:rsid w:val="00E00218"/>
    <w:rsid w:val="00E0029D"/>
    <w:rsid w:val="00E00584"/>
    <w:rsid w:val="00E009D3"/>
    <w:rsid w:val="00E01336"/>
    <w:rsid w:val="00E013CB"/>
    <w:rsid w:val="00E016BC"/>
    <w:rsid w:val="00E01B80"/>
    <w:rsid w:val="00E021ED"/>
    <w:rsid w:val="00E02355"/>
    <w:rsid w:val="00E03495"/>
    <w:rsid w:val="00E038DB"/>
    <w:rsid w:val="00E03A99"/>
    <w:rsid w:val="00E03DD8"/>
    <w:rsid w:val="00E042A5"/>
    <w:rsid w:val="00E043CD"/>
    <w:rsid w:val="00E043FD"/>
    <w:rsid w:val="00E045CB"/>
    <w:rsid w:val="00E051AE"/>
    <w:rsid w:val="00E05757"/>
    <w:rsid w:val="00E06860"/>
    <w:rsid w:val="00E068E2"/>
    <w:rsid w:val="00E0717A"/>
    <w:rsid w:val="00E075BC"/>
    <w:rsid w:val="00E07720"/>
    <w:rsid w:val="00E078AB"/>
    <w:rsid w:val="00E103DD"/>
    <w:rsid w:val="00E11543"/>
    <w:rsid w:val="00E11799"/>
    <w:rsid w:val="00E11C0D"/>
    <w:rsid w:val="00E11D77"/>
    <w:rsid w:val="00E11E0C"/>
    <w:rsid w:val="00E12205"/>
    <w:rsid w:val="00E1229C"/>
    <w:rsid w:val="00E122AB"/>
    <w:rsid w:val="00E14151"/>
    <w:rsid w:val="00E14178"/>
    <w:rsid w:val="00E142FD"/>
    <w:rsid w:val="00E1443C"/>
    <w:rsid w:val="00E144EE"/>
    <w:rsid w:val="00E145A7"/>
    <w:rsid w:val="00E14676"/>
    <w:rsid w:val="00E155B8"/>
    <w:rsid w:val="00E1582B"/>
    <w:rsid w:val="00E158B0"/>
    <w:rsid w:val="00E16136"/>
    <w:rsid w:val="00E16732"/>
    <w:rsid w:val="00E17E94"/>
    <w:rsid w:val="00E17FB4"/>
    <w:rsid w:val="00E20D22"/>
    <w:rsid w:val="00E217E8"/>
    <w:rsid w:val="00E22157"/>
    <w:rsid w:val="00E223C0"/>
    <w:rsid w:val="00E2325C"/>
    <w:rsid w:val="00E232E4"/>
    <w:rsid w:val="00E232F8"/>
    <w:rsid w:val="00E23F8E"/>
    <w:rsid w:val="00E258C4"/>
    <w:rsid w:val="00E266FD"/>
    <w:rsid w:val="00E26A67"/>
    <w:rsid w:val="00E26F61"/>
    <w:rsid w:val="00E26F7D"/>
    <w:rsid w:val="00E2707D"/>
    <w:rsid w:val="00E27926"/>
    <w:rsid w:val="00E27D52"/>
    <w:rsid w:val="00E30069"/>
    <w:rsid w:val="00E30479"/>
    <w:rsid w:val="00E30624"/>
    <w:rsid w:val="00E30EF6"/>
    <w:rsid w:val="00E314C5"/>
    <w:rsid w:val="00E318EF"/>
    <w:rsid w:val="00E31A72"/>
    <w:rsid w:val="00E320D8"/>
    <w:rsid w:val="00E3223C"/>
    <w:rsid w:val="00E3293F"/>
    <w:rsid w:val="00E32ADA"/>
    <w:rsid w:val="00E32F4C"/>
    <w:rsid w:val="00E32FB1"/>
    <w:rsid w:val="00E3335F"/>
    <w:rsid w:val="00E33AFD"/>
    <w:rsid w:val="00E33FD4"/>
    <w:rsid w:val="00E34390"/>
    <w:rsid w:val="00E34D48"/>
    <w:rsid w:val="00E34DA2"/>
    <w:rsid w:val="00E34F5B"/>
    <w:rsid w:val="00E3551B"/>
    <w:rsid w:val="00E35997"/>
    <w:rsid w:val="00E359A8"/>
    <w:rsid w:val="00E361A2"/>
    <w:rsid w:val="00E362A0"/>
    <w:rsid w:val="00E36CBA"/>
    <w:rsid w:val="00E36FCC"/>
    <w:rsid w:val="00E371BE"/>
    <w:rsid w:val="00E3798F"/>
    <w:rsid w:val="00E37F57"/>
    <w:rsid w:val="00E400BA"/>
    <w:rsid w:val="00E402B9"/>
    <w:rsid w:val="00E404E2"/>
    <w:rsid w:val="00E413DD"/>
    <w:rsid w:val="00E425D0"/>
    <w:rsid w:val="00E42CB5"/>
    <w:rsid w:val="00E433F3"/>
    <w:rsid w:val="00E43423"/>
    <w:rsid w:val="00E43A71"/>
    <w:rsid w:val="00E43B3F"/>
    <w:rsid w:val="00E44074"/>
    <w:rsid w:val="00E4429E"/>
    <w:rsid w:val="00E443B4"/>
    <w:rsid w:val="00E4442C"/>
    <w:rsid w:val="00E444E0"/>
    <w:rsid w:val="00E44517"/>
    <w:rsid w:val="00E44FC9"/>
    <w:rsid w:val="00E45358"/>
    <w:rsid w:val="00E4577E"/>
    <w:rsid w:val="00E46FD2"/>
    <w:rsid w:val="00E473B2"/>
    <w:rsid w:val="00E47F86"/>
    <w:rsid w:val="00E501CA"/>
    <w:rsid w:val="00E5029C"/>
    <w:rsid w:val="00E5040C"/>
    <w:rsid w:val="00E50EC2"/>
    <w:rsid w:val="00E516E2"/>
    <w:rsid w:val="00E51E31"/>
    <w:rsid w:val="00E51F90"/>
    <w:rsid w:val="00E51FF0"/>
    <w:rsid w:val="00E523A7"/>
    <w:rsid w:val="00E53274"/>
    <w:rsid w:val="00E532BC"/>
    <w:rsid w:val="00E53D6B"/>
    <w:rsid w:val="00E54213"/>
    <w:rsid w:val="00E5422B"/>
    <w:rsid w:val="00E548A5"/>
    <w:rsid w:val="00E54EB9"/>
    <w:rsid w:val="00E55014"/>
    <w:rsid w:val="00E55158"/>
    <w:rsid w:val="00E555B6"/>
    <w:rsid w:val="00E5579B"/>
    <w:rsid w:val="00E557AD"/>
    <w:rsid w:val="00E55FB3"/>
    <w:rsid w:val="00E5648D"/>
    <w:rsid w:val="00E56BCA"/>
    <w:rsid w:val="00E56EC8"/>
    <w:rsid w:val="00E571E9"/>
    <w:rsid w:val="00E573AE"/>
    <w:rsid w:val="00E603F1"/>
    <w:rsid w:val="00E60BCA"/>
    <w:rsid w:val="00E61453"/>
    <w:rsid w:val="00E614E6"/>
    <w:rsid w:val="00E61586"/>
    <w:rsid w:val="00E617C6"/>
    <w:rsid w:val="00E61A81"/>
    <w:rsid w:val="00E61F31"/>
    <w:rsid w:val="00E6245A"/>
    <w:rsid w:val="00E62CFD"/>
    <w:rsid w:val="00E62DAA"/>
    <w:rsid w:val="00E631AC"/>
    <w:rsid w:val="00E640C1"/>
    <w:rsid w:val="00E642C6"/>
    <w:rsid w:val="00E64692"/>
    <w:rsid w:val="00E651FF"/>
    <w:rsid w:val="00E65868"/>
    <w:rsid w:val="00E6609E"/>
    <w:rsid w:val="00E661A6"/>
    <w:rsid w:val="00E66365"/>
    <w:rsid w:val="00E66701"/>
    <w:rsid w:val="00E66806"/>
    <w:rsid w:val="00E66CC7"/>
    <w:rsid w:val="00E674FF"/>
    <w:rsid w:val="00E67600"/>
    <w:rsid w:val="00E70311"/>
    <w:rsid w:val="00E70517"/>
    <w:rsid w:val="00E7051F"/>
    <w:rsid w:val="00E7099F"/>
    <w:rsid w:val="00E70ADA"/>
    <w:rsid w:val="00E715FE"/>
    <w:rsid w:val="00E7229D"/>
    <w:rsid w:val="00E722EC"/>
    <w:rsid w:val="00E72556"/>
    <w:rsid w:val="00E73565"/>
    <w:rsid w:val="00E73890"/>
    <w:rsid w:val="00E739D3"/>
    <w:rsid w:val="00E741DA"/>
    <w:rsid w:val="00E7479D"/>
    <w:rsid w:val="00E75163"/>
    <w:rsid w:val="00E75222"/>
    <w:rsid w:val="00E75DA1"/>
    <w:rsid w:val="00E75F2D"/>
    <w:rsid w:val="00E76205"/>
    <w:rsid w:val="00E76812"/>
    <w:rsid w:val="00E76984"/>
    <w:rsid w:val="00E771BB"/>
    <w:rsid w:val="00E7770C"/>
    <w:rsid w:val="00E803F4"/>
    <w:rsid w:val="00E81555"/>
    <w:rsid w:val="00E81713"/>
    <w:rsid w:val="00E81AC7"/>
    <w:rsid w:val="00E81B0C"/>
    <w:rsid w:val="00E81EA7"/>
    <w:rsid w:val="00E82201"/>
    <w:rsid w:val="00E83AFD"/>
    <w:rsid w:val="00E842B1"/>
    <w:rsid w:val="00E84314"/>
    <w:rsid w:val="00E84EB1"/>
    <w:rsid w:val="00E84ED1"/>
    <w:rsid w:val="00E852F3"/>
    <w:rsid w:val="00E85376"/>
    <w:rsid w:val="00E85B68"/>
    <w:rsid w:val="00E85FAB"/>
    <w:rsid w:val="00E86437"/>
    <w:rsid w:val="00E8671C"/>
    <w:rsid w:val="00E86EAB"/>
    <w:rsid w:val="00E8745D"/>
    <w:rsid w:val="00E87E2B"/>
    <w:rsid w:val="00E87E7E"/>
    <w:rsid w:val="00E9012E"/>
    <w:rsid w:val="00E9138B"/>
    <w:rsid w:val="00E921B2"/>
    <w:rsid w:val="00E92A69"/>
    <w:rsid w:val="00E92DA9"/>
    <w:rsid w:val="00E92ECA"/>
    <w:rsid w:val="00E937B3"/>
    <w:rsid w:val="00E93B80"/>
    <w:rsid w:val="00E93C9C"/>
    <w:rsid w:val="00E9418F"/>
    <w:rsid w:val="00E943B6"/>
    <w:rsid w:val="00E94629"/>
    <w:rsid w:val="00E9519A"/>
    <w:rsid w:val="00E9578A"/>
    <w:rsid w:val="00E95C4D"/>
    <w:rsid w:val="00E95DC0"/>
    <w:rsid w:val="00E97667"/>
    <w:rsid w:val="00E9799F"/>
    <w:rsid w:val="00EA0163"/>
    <w:rsid w:val="00EA02AF"/>
    <w:rsid w:val="00EA03A6"/>
    <w:rsid w:val="00EA0560"/>
    <w:rsid w:val="00EA0C8B"/>
    <w:rsid w:val="00EA0E69"/>
    <w:rsid w:val="00EA0F4E"/>
    <w:rsid w:val="00EA1B30"/>
    <w:rsid w:val="00EA3101"/>
    <w:rsid w:val="00EA31CB"/>
    <w:rsid w:val="00EA363C"/>
    <w:rsid w:val="00EA3D29"/>
    <w:rsid w:val="00EA3E3E"/>
    <w:rsid w:val="00EA3FA3"/>
    <w:rsid w:val="00EA4716"/>
    <w:rsid w:val="00EA476F"/>
    <w:rsid w:val="00EA4BF4"/>
    <w:rsid w:val="00EA4DDC"/>
    <w:rsid w:val="00EA4EF9"/>
    <w:rsid w:val="00EA51E9"/>
    <w:rsid w:val="00EA54DF"/>
    <w:rsid w:val="00EA5575"/>
    <w:rsid w:val="00EA5B1A"/>
    <w:rsid w:val="00EA6110"/>
    <w:rsid w:val="00EA6504"/>
    <w:rsid w:val="00EA686D"/>
    <w:rsid w:val="00EA6919"/>
    <w:rsid w:val="00EA696C"/>
    <w:rsid w:val="00EA6A9B"/>
    <w:rsid w:val="00EA6AEA"/>
    <w:rsid w:val="00EA6E1E"/>
    <w:rsid w:val="00EA6E69"/>
    <w:rsid w:val="00EA7569"/>
    <w:rsid w:val="00EA75B7"/>
    <w:rsid w:val="00EA7B62"/>
    <w:rsid w:val="00EA7C11"/>
    <w:rsid w:val="00EA7CE4"/>
    <w:rsid w:val="00EA7FDD"/>
    <w:rsid w:val="00EB017A"/>
    <w:rsid w:val="00EB0592"/>
    <w:rsid w:val="00EB21FA"/>
    <w:rsid w:val="00EB266C"/>
    <w:rsid w:val="00EB2C4A"/>
    <w:rsid w:val="00EB4011"/>
    <w:rsid w:val="00EB49F8"/>
    <w:rsid w:val="00EB4BCF"/>
    <w:rsid w:val="00EB5365"/>
    <w:rsid w:val="00EB56B0"/>
    <w:rsid w:val="00EB6006"/>
    <w:rsid w:val="00EB60AA"/>
    <w:rsid w:val="00EB60C9"/>
    <w:rsid w:val="00EB6469"/>
    <w:rsid w:val="00EB6A84"/>
    <w:rsid w:val="00EB6AB1"/>
    <w:rsid w:val="00EB711B"/>
    <w:rsid w:val="00EB73EB"/>
    <w:rsid w:val="00EB7594"/>
    <w:rsid w:val="00EB7D6D"/>
    <w:rsid w:val="00EB7F2E"/>
    <w:rsid w:val="00EC02B4"/>
    <w:rsid w:val="00EC06DD"/>
    <w:rsid w:val="00EC0871"/>
    <w:rsid w:val="00EC1905"/>
    <w:rsid w:val="00EC1A6C"/>
    <w:rsid w:val="00EC1C85"/>
    <w:rsid w:val="00EC2742"/>
    <w:rsid w:val="00EC2EBD"/>
    <w:rsid w:val="00EC349E"/>
    <w:rsid w:val="00EC364E"/>
    <w:rsid w:val="00EC365C"/>
    <w:rsid w:val="00EC3C0A"/>
    <w:rsid w:val="00EC4C14"/>
    <w:rsid w:val="00EC4CEA"/>
    <w:rsid w:val="00EC585D"/>
    <w:rsid w:val="00EC59BA"/>
    <w:rsid w:val="00EC5D48"/>
    <w:rsid w:val="00EC6307"/>
    <w:rsid w:val="00EC65AA"/>
    <w:rsid w:val="00EC6B19"/>
    <w:rsid w:val="00EC6D67"/>
    <w:rsid w:val="00EC78AE"/>
    <w:rsid w:val="00EC78CA"/>
    <w:rsid w:val="00EC7C4C"/>
    <w:rsid w:val="00EC7C7F"/>
    <w:rsid w:val="00ED0646"/>
    <w:rsid w:val="00ED0CE4"/>
    <w:rsid w:val="00ED10C1"/>
    <w:rsid w:val="00ED10F1"/>
    <w:rsid w:val="00ED194F"/>
    <w:rsid w:val="00ED1D19"/>
    <w:rsid w:val="00ED220D"/>
    <w:rsid w:val="00ED2546"/>
    <w:rsid w:val="00ED26B1"/>
    <w:rsid w:val="00ED3BB8"/>
    <w:rsid w:val="00ED4A45"/>
    <w:rsid w:val="00ED4D5E"/>
    <w:rsid w:val="00ED524F"/>
    <w:rsid w:val="00ED5607"/>
    <w:rsid w:val="00ED5884"/>
    <w:rsid w:val="00ED5D70"/>
    <w:rsid w:val="00ED68A8"/>
    <w:rsid w:val="00ED6C14"/>
    <w:rsid w:val="00ED6E44"/>
    <w:rsid w:val="00ED7200"/>
    <w:rsid w:val="00ED7A7C"/>
    <w:rsid w:val="00EE019D"/>
    <w:rsid w:val="00EE150D"/>
    <w:rsid w:val="00EE1AD1"/>
    <w:rsid w:val="00EE1DBC"/>
    <w:rsid w:val="00EE2038"/>
    <w:rsid w:val="00EE2512"/>
    <w:rsid w:val="00EE2A37"/>
    <w:rsid w:val="00EE32DD"/>
    <w:rsid w:val="00EE3598"/>
    <w:rsid w:val="00EE3E59"/>
    <w:rsid w:val="00EE3F5D"/>
    <w:rsid w:val="00EE4063"/>
    <w:rsid w:val="00EE4E0C"/>
    <w:rsid w:val="00EE5457"/>
    <w:rsid w:val="00EE56B5"/>
    <w:rsid w:val="00EE5BA5"/>
    <w:rsid w:val="00EE5BF9"/>
    <w:rsid w:val="00EE61F3"/>
    <w:rsid w:val="00EE6232"/>
    <w:rsid w:val="00EE6434"/>
    <w:rsid w:val="00EE66AF"/>
    <w:rsid w:val="00EE6B47"/>
    <w:rsid w:val="00EE73CA"/>
    <w:rsid w:val="00EE76A9"/>
    <w:rsid w:val="00EE7754"/>
    <w:rsid w:val="00EE7A33"/>
    <w:rsid w:val="00EE7C33"/>
    <w:rsid w:val="00EE7D97"/>
    <w:rsid w:val="00EE7DDF"/>
    <w:rsid w:val="00EE7E2B"/>
    <w:rsid w:val="00EF0902"/>
    <w:rsid w:val="00EF0A6A"/>
    <w:rsid w:val="00EF0AAF"/>
    <w:rsid w:val="00EF156C"/>
    <w:rsid w:val="00EF1A72"/>
    <w:rsid w:val="00EF1AC7"/>
    <w:rsid w:val="00EF1DBB"/>
    <w:rsid w:val="00EF1E73"/>
    <w:rsid w:val="00EF22CF"/>
    <w:rsid w:val="00EF274A"/>
    <w:rsid w:val="00EF2C60"/>
    <w:rsid w:val="00EF2E97"/>
    <w:rsid w:val="00EF31CB"/>
    <w:rsid w:val="00EF356A"/>
    <w:rsid w:val="00EF3BFE"/>
    <w:rsid w:val="00EF41CE"/>
    <w:rsid w:val="00EF4288"/>
    <w:rsid w:val="00EF47DA"/>
    <w:rsid w:val="00EF4C5E"/>
    <w:rsid w:val="00EF5255"/>
    <w:rsid w:val="00EF5585"/>
    <w:rsid w:val="00EF5973"/>
    <w:rsid w:val="00EF5AB4"/>
    <w:rsid w:val="00EF6226"/>
    <w:rsid w:val="00EF6DAF"/>
    <w:rsid w:val="00EF6F09"/>
    <w:rsid w:val="00EF70A0"/>
    <w:rsid w:val="00EF7385"/>
    <w:rsid w:val="00EF7B9A"/>
    <w:rsid w:val="00EF7F08"/>
    <w:rsid w:val="00EF7F28"/>
    <w:rsid w:val="00F008AF"/>
    <w:rsid w:val="00F00B7B"/>
    <w:rsid w:val="00F01641"/>
    <w:rsid w:val="00F016AC"/>
    <w:rsid w:val="00F01915"/>
    <w:rsid w:val="00F01D2C"/>
    <w:rsid w:val="00F0296C"/>
    <w:rsid w:val="00F02D3E"/>
    <w:rsid w:val="00F03461"/>
    <w:rsid w:val="00F03620"/>
    <w:rsid w:val="00F040C1"/>
    <w:rsid w:val="00F04AED"/>
    <w:rsid w:val="00F04E62"/>
    <w:rsid w:val="00F052C1"/>
    <w:rsid w:val="00F052E0"/>
    <w:rsid w:val="00F0569E"/>
    <w:rsid w:val="00F05DC7"/>
    <w:rsid w:val="00F0651F"/>
    <w:rsid w:val="00F06826"/>
    <w:rsid w:val="00F069C5"/>
    <w:rsid w:val="00F06CAA"/>
    <w:rsid w:val="00F06FCD"/>
    <w:rsid w:val="00F072C7"/>
    <w:rsid w:val="00F07976"/>
    <w:rsid w:val="00F07E67"/>
    <w:rsid w:val="00F104E9"/>
    <w:rsid w:val="00F10D13"/>
    <w:rsid w:val="00F10D5C"/>
    <w:rsid w:val="00F10D71"/>
    <w:rsid w:val="00F11594"/>
    <w:rsid w:val="00F116E8"/>
    <w:rsid w:val="00F118F6"/>
    <w:rsid w:val="00F11917"/>
    <w:rsid w:val="00F11E05"/>
    <w:rsid w:val="00F124AB"/>
    <w:rsid w:val="00F124E8"/>
    <w:rsid w:val="00F14862"/>
    <w:rsid w:val="00F15144"/>
    <w:rsid w:val="00F15455"/>
    <w:rsid w:val="00F15C26"/>
    <w:rsid w:val="00F15DE3"/>
    <w:rsid w:val="00F15E3F"/>
    <w:rsid w:val="00F161C9"/>
    <w:rsid w:val="00F16340"/>
    <w:rsid w:val="00F16534"/>
    <w:rsid w:val="00F170FC"/>
    <w:rsid w:val="00F178C9"/>
    <w:rsid w:val="00F17CAB"/>
    <w:rsid w:val="00F17FBF"/>
    <w:rsid w:val="00F20224"/>
    <w:rsid w:val="00F209FC"/>
    <w:rsid w:val="00F20CCC"/>
    <w:rsid w:val="00F20FF0"/>
    <w:rsid w:val="00F21378"/>
    <w:rsid w:val="00F21B43"/>
    <w:rsid w:val="00F21BD8"/>
    <w:rsid w:val="00F22D2A"/>
    <w:rsid w:val="00F23551"/>
    <w:rsid w:val="00F23557"/>
    <w:rsid w:val="00F23734"/>
    <w:rsid w:val="00F23972"/>
    <w:rsid w:val="00F23A6E"/>
    <w:rsid w:val="00F23B65"/>
    <w:rsid w:val="00F243BD"/>
    <w:rsid w:val="00F245D6"/>
    <w:rsid w:val="00F24C99"/>
    <w:rsid w:val="00F24CA4"/>
    <w:rsid w:val="00F24D79"/>
    <w:rsid w:val="00F25912"/>
    <w:rsid w:val="00F25FAD"/>
    <w:rsid w:val="00F267E4"/>
    <w:rsid w:val="00F2689F"/>
    <w:rsid w:val="00F26AEF"/>
    <w:rsid w:val="00F2753C"/>
    <w:rsid w:val="00F27587"/>
    <w:rsid w:val="00F30136"/>
    <w:rsid w:val="00F30224"/>
    <w:rsid w:val="00F30636"/>
    <w:rsid w:val="00F30878"/>
    <w:rsid w:val="00F308BC"/>
    <w:rsid w:val="00F30EEF"/>
    <w:rsid w:val="00F313C3"/>
    <w:rsid w:val="00F31785"/>
    <w:rsid w:val="00F31B93"/>
    <w:rsid w:val="00F323C1"/>
    <w:rsid w:val="00F326DB"/>
    <w:rsid w:val="00F33A63"/>
    <w:rsid w:val="00F33B4E"/>
    <w:rsid w:val="00F33B5C"/>
    <w:rsid w:val="00F3439C"/>
    <w:rsid w:val="00F348EB"/>
    <w:rsid w:val="00F34A04"/>
    <w:rsid w:val="00F34E8A"/>
    <w:rsid w:val="00F34EF3"/>
    <w:rsid w:val="00F351F6"/>
    <w:rsid w:val="00F356A8"/>
    <w:rsid w:val="00F35D6B"/>
    <w:rsid w:val="00F35DD9"/>
    <w:rsid w:val="00F368CE"/>
    <w:rsid w:val="00F37557"/>
    <w:rsid w:val="00F37854"/>
    <w:rsid w:val="00F37993"/>
    <w:rsid w:val="00F37E25"/>
    <w:rsid w:val="00F40267"/>
    <w:rsid w:val="00F40937"/>
    <w:rsid w:val="00F40BFB"/>
    <w:rsid w:val="00F40FD0"/>
    <w:rsid w:val="00F413A3"/>
    <w:rsid w:val="00F419BD"/>
    <w:rsid w:val="00F420C1"/>
    <w:rsid w:val="00F4228B"/>
    <w:rsid w:val="00F428FB"/>
    <w:rsid w:val="00F42CA3"/>
    <w:rsid w:val="00F431BB"/>
    <w:rsid w:val="00F433C1"/>
    <w:rsid w:val="00F43493"/>
    <w:rsid w:val="00F437FB"/>
    <w:rsid w:val="00F439C3"/>
    <w:rsid w:val="00F43A52"/>
    <w:rsid w:val="00F43A7F"/>
    <w:rsid w:val="00F43D9B"/>
    <w:rsid w:val="00F44802"/>
    <w:rsid w:val="00F44A56"/>
    <w:rsid w:val="00F45695"/>
    <w:rsid w:val="00F4589A"/>
    <w:rsid w:val="00F45BD9"/>
    <w:rsid w:val="00F45EF0"/>
    <w:rsid w:val="00F46015"/>
    <w:rsid w:val="00F4679E"/>
    <w:rsid w:val="00F46847"/>
    <w:rsid w:val="00F47FA7"/>
    <w:rsid w:val="00F504ED"/>
    <w:rsid w:val="00F50A4D"/>
    <w:rsid w:val="00F519BA"/>
    <w:rsid w:val="00F52598"/>
    <w:rsid w:val="00F53542"/>
    <w:rsid w:val="00F53954"/>
    <w:rsid w:val="00F53A25"/>
    <w:rsid w:val="00F53E43"/>
    <w:rsid w:val="00F53E8F"/>
    <w:rsid w:val="00F5420A"/>
    <w:rsid w:val="00F54315"/>
    <w:rsid w:val="00F54680"/>
    <w:rsid w:val="00F547BC"/>
    <w:rsid w:val="00F54988"/>
    <w:rsid w:val="00F54B40"/>
    <w:rsid w:val="00F55163"/>
    <w:rsid w:val="00F553BD"/>
    <w:rsid w:val="00F56610"/>
    <w:rsid w:val="00F56B9F"/>
    <w:rsid w:val="00F56FF3"/>
    <w:rsid w:val="00F57027"/>
    <w:rsid w:val="00F57115"/>
    <w:rsid w:val="00F573E2"/>
    <w:rsid w:val="00F60297"/>
    <w:rsid w:val="00F60517"/>
    <w:rsid w:val="00F6081F"/>
    <w:rsid w:val="00F608D8"/>
    <w:rsid w:val="00F60AEC"/>
    <w:rsid w:val="00F60B12"/>
    <w:rsid w:val="00F615BB"/>
    <w:rsid w:val="00F617B1"/>
    <w:rsid w:val="00F6186E"/>
    <w:rsid w:val="00F61A24"/>
    <w:rsid w:val="00F61D16"/>
    <w:rsid w:val="00F623F8"/>
    <w:rsid w:val="00F6403A"/>
    <w:rsid w:val="00F65159"/>
    <w:rsid w:val="00F65848"/>
    <w:rsid w:val="00F662B8"/>
    <w:rsid w:val="00F6630C"/>
    <w:rsid w:val="00F6642A"/>
    <w:rsid w:val="00F6689D"/>
    <w:rsid w:val="00F66973"/>
    <w:rsid w:val="00F66ED1"/>
    <w:rsid w:val="00F672F8"/>
    <w:rsid w:val="00F707E6"/>
    <w:rsid w:val="00F70DBF"/>
    <w:rsid w:val="00F70EBF"/>
    <w:rsid w:val="00F71DBA"/>
    <w:rsid w:val="00F71F05"/>
    <w:rsid w:val="00F71F58"/>
    <w:rsid w:val="00F729A6"/>
    <w:rsid w:val="00F72ACF"/>
    <w:rsid w:val="00F72BAC"/>
    <w:rsid w:val="00F73A1F"/>
    <w:rsid w:val="00F73BDF"/>
    <w:rsid w:val="00F745DA"/>
    <w:rsid w:val="00F7494A"/>
    <w:rsid w:val="00F74A98"/>
    <w:rsid w:val="00F750AC"/>
    <w:rsid w:val="00F75333"/>
    <w:rsid w:val="00F753B2"/>
    <w:rsid w:val="00F754DA"/>
    <w:rsid w:val="00F75E95"/>
    <w:rsid w:val="00F761DC"/>
    <w:rsid w:val="00F7669C"/>
    <w:rsid w:val="00F76705"/>
    <w:rsid w:val="00F76783"/>
    <w:rsid w:val="00F76F04"/>
    <w:rsid w:val="00F77A79"/>
    <w:rsid w:val="00F80182"/>
    <w:rsid w:val="00F80223"/>
    <w:rsid w:val="00F80AC9"/>
    <w:rsid w:val="00F80C6A"/>
    <w:rsid w:val="00F8125B"/>
    <w:rsid w:val="00F815E0"/>
    <w:rsid w:val="00F81A65"/>
    <w:rsid w:val="00F81B4E"/>
    <w:rsid w:val="00F8201A"/>
    <w:rsid w:val="00F822CD"/>
    <w:rsid w:val="00F82661"/>
    <w:rsid w:val="00F82850"/>
    <w:rsid w:val="00F832F1"/>
    <w:rsid w:val="00F833A0"/>
    <w:rsid w:val="00F83B2F"/>
    <w:rsid w:val="00F83C14"/>
    <w:rsid w:val="00F8492F"/>
    <w:rsid w:val="00F85570"/>
    <w:rsid w:val="00F85648"/>
    <w:rsid w:val="00F8564F"/>
    <w:rsid w:val="00F8568E"/>
    <w:rsid w:val="00F857AA"/>
    <w:rsid w:val="00F85CA7"/>
    <w:rsid w:val="00F86203"/>
    <w:rsid w:val="00F8659B"/>
    <w:rsid w:val="00F865FB"/>
    <w:rsid w:val="00F86C60"/>
    <w:rsid w:val="00F8723C"/>
    <w:rsid w:val="00F87B97"/>
    <w:rsid w:val="00F900FF"/>
    <w:rsid w:val="00F90ADD"/>
    <w:rsid w:val="00F9120C"/>
    <w:rsid w:val="00F92752"/>
    <w:rsid w:val="00F92B23"/>
    <w:rsid w:val="00F92E39"/>
    <w:rsid w:val="00F9391C"/>
    <w:rsid w:val="00F93A1A"/>
    <w:rsid w:val="00F93EA4"/>
    <w:rsid w:val="00F941F9"/>
    <w:rsid w:val="00F9429F"/>
    <w:rsid w:val="00F942D4"/>
    <w:rsid w:val="00F95392"/>
    <w:rsid w:val="00F95460"/>
    <w:rsid w:val="00F96518"/>
    <w:rsid w:val="00F9688C"/>
    <w:rsid w:val="00F96B45"/>
    <w:rsid w:val="00F973E7"/>
    <w:rsid w:val="00F9746C"/>
    <w:rsid w:val="00F97A09"/>
    <w:rsid w:val="00FA075C"/>
    <w:rsid w:val="00FA135F"/>
    <w:rsid w:val="00FA14AF"/>
    <w:rsid w:val="00FA2813"/>
    <w:rsid w:val="00FA2918"/>
    <w:rsid w:val="00FA2C38"/>
    <w:rsid w:val="00FA2E49"/>
    <w:rsid w:val="00FA32E9"/>
    <w:rsid w:val="00FA37E8"/>
    <w:rsid w:val="00FA39E2"/>
    <w:rsid w:val="00FA3FB9"/>
    <w:rsid w:val="00FA40BB"/>
    <w:rsid w:val="00FA4949"/>
    <w:rsid w:val="00FA5163"/>
    <w:rsid w:val="00FA6CCA"/>
    <w:rsid w:val="00FA6D07"/>
    <w:rsid w:val="00FA7019"/>
    <w:rsid w:val="00FA7501"/>
    <w:rsid w:val="00FA759C"/>
    <w:rsid w:val="00FA75DA"/>
    <w:rsid w:val="00FA7666"/>
    <w:rsid w:val="00FA7690"/>
    <w:rsid w:val="00FA7F3D"/>
    <w:rsid w:val="00FB07F0"/>
    <w:rsid w:val="00FB0872"/>
    <w:rsid w:val="00FB0F47"/>
    <w:rsid w:val="00FB14C0"/>
    <w:rsid w:val="00FB20DB"/>
    <w:rsid w:val="00FB2229"/>
    <w:rsid w:val="00FB252D"/>
    <w:rsid w:val="00FB2623"/>
    <w:rsid w:val="00FB2867"/>
    <w:rsid w:val="00FB28DC"/>
    <w:rsid w:val="00FB28F6"/>
    <w:rsid w:val="00FB2ADE"/>
    <w:rsid w:val="00FB31B0"/>
    <w:rsid w:val="00FB37C5"/>
    <w:rsid w:val="00FB3CF6"/>
    <w:rsid w:val="00FB4011"/>
    <w:rsid w:val="00FB42A5"/>
    <w:rsid w:val="00FB4526"/>
    <w:rsid w:val="00FB4558"/>
    <w:rsid w:val="00FB4962"/>
    <w:rsid w:val="00FB50D2"/>
    <w:rsid w:val="00FB5623"/>
    <w:rsid w:val="00FB5901"/>
    <w:rsid w:val="00FB6116"/>
    <w:rsid w:val="00FB6737"/>
    <w:rsid w:val="00FB675C"/>
    <w:rsid w:val="00FB72BF"/>
    <w:rsid w:val="00FC0E49"/>
    <w:rsid w:val="00FC15B1"/>
    <w:rsid w:val="00FC1EAD"/>
    <w:rsid w:val="00FC240E"/>
    <w:rsid w:val="00FC2F77"/>
    <w:rsid w:val="00FC3317"/>
    <w:rsid w:val="00FC3B83"/>
    <w:rsid w:val="00FC4AC2"/>
    <w:rsid w:val="00FC5816"/>
    <w:rsid w:val="00FC5BC6"/>
    <w:rsid w:val="00FC6670"/>
    <w:rsid w:val="00FC6861"/>
    <w:rsid w:val="00FC70FE"/>
    <w:rsid w:val="00FC720F"/>
    <w:rsid w:val="00FD00A9"/>
    <w:rsid w:val="00FD00C9"/>
    <w:rsid w:val="00FD0644"/>
    <w:rsid w:val="00FD0723"/>
    <w:rsid w:val="00FD14E9"/>
    <w:rsid w:val="00FD1A86"/>
    <w:rsid w:val="00FD270F"/>
    <w:rsid w:val="00FD2931"/>
    <w:rsid w:val="00FD2A70"/>
    <w:rsid w:val="00FD3094"/>
    <w:rsid w:val="00FD30C3"/>
    <w:rsid w:val="00FD314E"/>
    <w:rsid w:val="00FD352C"/>
    <w:rsid w:val="00FD3A06"/>
    <w:rsid w:val="00FD3BC0"/>
    <w:rsid w:val="00FD3C43"/>
    <w:rsid w:val="00FD429B"/>
    <w:rsid w:val="00FD4391"/>
    <w:rsid w:val="00FD4F86"/>
    <w:rsid w:val="00FD505A"/>
    <w:rsid w:val="00FD507D"/>
    <w:rsid w:val="00FD516E"/>
    <w:rsid w:val="00FD54C2"/>
    <w:rsid w:val="00FD58D9"/>
    <w:rsid w:val="00FD6004"/>
    <w:rsid w:val="00FD6093"/>
    <w:rsid w:val="00FD6105"/>
    <w:rsid w:val="00FD6126"/>
    <w:rsid w:val="00FD61D2"/>
    <w:rsid w:val="00FD6380"/>
    <w:rsid w:val="00FD66D8"/>
    <w:rsid w:val="00FD6C25"/>
    <w:rsid w:val="00FD7364"/>
    <w:rsid w:val="00FD74C7"/>
    <w:rsid w:val="00FD78AB"/>
    <w:rsid w:val="00FE0E68"/>
    <w:rsid w:val="00FE181D"/>
    <w:rsid w:val="00FE1826"/>
    <w:rsid w:val="00FE1FDB"/>
    <w:rsid w:val="00FE213F"/>
    <w:rsid w:val="00FE26DE"/>
    <w:rsid w:val="00FE28DA"/>
    <w:rsid w:val="00FE2A17"/>
    <w:rsid w:val="00FE3506"/>
    <w:rsid w:val="00FE35F6"/>
    <w:rsid w:val="00FE5DD2"/>
    <w:rsid w:val="00FE62B6"/>
    <w:rsid w:val="00FE69AC"/>
    <w:rsid w:val="00FE6A81"/>
    <w:rsid w:val="00FE7288"/>
    <w:rsid w:val="00FF1686"/>
    <w:rsid w:val="00FF16AC"/>
    <w:rsid w:val="00FF2B60"/>
    <w:rsid w:val="00FF2BF0"/>
    <w:rsid w:val="00FF2F4C"/>
    <w:rsid w:val="00FF3443"/>
    <w:rsid w:val="00FF350D"/>
    <w:rsid w:val="00FF424A"/>
    <w:rsid w:val="00FF4266"/>
    <w:rsid w:val="00FF46D1"/>
    <w:rsid w:val="00FF4ED0"/>
    <w:rsid w:val="00FF50E5"/>
    <w:rsid w:val="00FF516E"/>
    <w:rsid w:val="00FF540C"/>
    <w:rsid w:val="00FF58FB"/>
    <w:rsid w:val="00FF5AF3"/>
    <w:rsid w:val="00FF5E2B"/>
    <w:rsid w:val="00FF6219"/>
    <w:rsid w:val="00FF67E6"/>
    <w:rsid w:val="00FF6B23"/>
    <w:rsid w:val="00FF7121"/>
    <w:rsid w:val="00FF7A56"/>
    <w:rsid w:val="02143D4A"/>
    <w:rsid w:val="02898DEA"/>
    <w:rsid w:val="02CE266A"/>
    <w:rsid w:val="0390B518"/>
    <w:rsid w:val="03FD12D4"/>
    <w:rsid w:val="043A03F1"/>
    <w:rsid w:val="04DADCA2"/>
    <w:rsid w:val="05DE46D5"/>
    <w:rsid w:val="061EB4D5"/>
    <w:rsid w:val="06D1B6A1"/>
    <w:rsid w:val="077DE857"/>
    <w:rsid w:val="07AF1BA4"/>
    <w:rsid w:val="07C70D2B"/>
    <w:rsid w:val="07D62D41"/>
    <w:rsid w:val="08330717"/>
    <w:rsid w:val="088B6241"/>
    <w:rsid w:val="09A0E40F"/>
    <w:rsid w:val="0B9BC3EC"/>
    <w:rsid w:val="0C571AF6"/>
    <w:rsid w:val="0C665757"/>
    <w:rsid w:val="0C7E56FC"/>
    <w:rsid w:val="0D13DBE2"/>
    <w:rsid w:val="0D246C2C"/>
    <w:rsid w:val="0D69631B"/>
    <w:rsid w:val="0E1DEBFE"/>
    <w:rsid w:val="0E3E3B3A"/>
    <w:rsid w:val="0E7EE5A0"/>
    <w:rsid w:val="0EEECDA6"/>
    <w:rsid w:val="1071A87B"/>
    <w:rsid w:val="10AFE0D4"/>
    <w:rsid w:val="10F40E75"/>
    <w:rsid w:val="115D5AC7"/>
    <w:rsid w:val="11754484"/>
    <w:rsid w:val="12E53B2A"/>
    <w:rsid w:val="138BE8DB"/>
    <w:rsid w:val="14C7D3F2"/>
    <w:rsid w:val="150F6548"/>
    <w:rsid w:val="16E93C2C"/>
    <w:rsid w:val="16F6A6F7"/>
    <w:rsid w:val="17BF1896"/>
    <w:rsid w:val="1904E1D6"/>
    <w:rsid w:val="19DB4E87"/>
    <w:rsid w:val="19E38BDB"/>
    <w:rsid w:val="1A4BEDEF"/>
    <w:rsid w:val="1BC53152"/>
    <w:rsid w:val="1C2219CB"/>
    <w:rsid w:val="1CA0D353"/>
    <w:rsid w:val="1CBDB9A2"/>
    <w:rsid w:val="1D867738"/>
    <w:rsid w:val="1D8B8EDA"/>
    <w:rsid w:val="1DD085C9"/>
    <w:rsid w:val="1DFBE1C9"/>
    <w:rsid w:val="1E724CBE"/>
    <w:rsid w:val="1F142C26"/>
    <w:rsid w:val="1FF8B463"/>
    <w:rsid w:val="20803798"/>
    <w:rsid w:val="2083C853"/>
    <w:rsid w:val="20BB41D7"/>
    <w:rsid w:val="20E981FE"/>
    <w:rsid w:val="2197E1C1"/>
    <w:rsid w:val="21AB4F41"/>
    <w:rsid w:val="22526077"/>
    <w:rsid w:val="2293865E"/>
    <w:rsid w:val="234006B2"/>
    <w:rsid w:val="2522414C"/>
    <w:rsid w:val="25678AA9"/>
    <w:rsid w:val="25CEF841"/>
    <w:rsid w:val="25ED4AA2"/>
    <w:rsid w:val="26C99925"/>
    <w:rsid w:val="27D591F3"/>
    <w:rsid w:val="282CF2A9"/>
    <w:rsid w:val="29305CDC"/>
    <w:rsid w:val="29AF68D7"/>
    <w:rsid w:val="29BBAB80"/>
    <w:rsid w:val="2A002E85"/>
    <w:rsid w:val="2A314868"/>
    <w:rsid w:val="2A63021B"/>
    <w:rsid w:val="2B192332"/>
    <w:rsid w:val="2B1F0504"/>
    <w:rsid w:val="2B2D2D05"/>
    <w:rsid w:val="2B4A1C1A"/>
    <w:rsid w:val="2BDA58FD"/>
    <w:rsid w:val="2BDD7848"/>
    <w:rsid w:val="2C661FBB"/>
    <w:rsid w:val="2CAC8C86"/>
    <w:rsid w:val="2CE1F115"/>
    <w:rsid w:val="2D9B17DD"/>
    <w:rsid w:val="2E3F0D4D"/>
    <w:rsid w:val="2E8BF575"/>
    <w:rsid w:val="2FB86D5E"/>
    <w:rsid w:val="300BB0FF"/>
    <w:rsid w:val="3038AE81"/>
    <w:rsid w:val="3189F84D"/>
    <w:rsid w:val="322BD7B5"/>
    <w:rsid w:val="326D437F"/>
    <w:rsid w:val="326DAE5E"/>
    <w:rsid w:val="32AFE2C6"/>
    <w:rsid w:val="33338BAA"/>
    <w:rsid w:val="338FC2A3"/>
    <w:rsid w:val="341249A3"/>
    <w:rsid w:val="349EDE15"/>
    <w:rsid w:val="357F74DB"/>
    <w:rsid w:val="35A4B7A8"/>
    <w:rsid w:val="35B41A97"/>
    <w:rsid w:val="365B0558"/>
    <w:rsid w:val="3790F070"/>
    <w:rsid w:val="3791FF0A"/>
    <w:rsid w:val="39533DE6"/>
    <w:rsid w:val="3977D298"/>
    <w:rsid w:val="39920EA2"/>
    <w:rsid w:val="39D1E1C5"/>
    <w:rsid w:val="3A23137A"/>
    <w:rsid w:val="3B847CA3"/>
    <w:rsid w:val="3BB2C4BD"/>
    <w:rsid w:val="3CD7649E"/>
    <w:rsid w:val="3D81069E"/>
    <w:rsid w:val="3E1900F2"/>
    <w:rsid w:val="3F6FAEC6"/>
    <w:rsid w:val="3F742FD2"/>
    <w:rsid w:val="3FB926C1"/>
    <w:rsid w:val="3FD49FBD"/>
    <w:rsid w:val="3FDF382A"/>
    <w:rsid w:val="407318F9"/>
    <w:rsid w:val="40CACC61"/>
    <w:rsid w:val="40E705A8"/>
    <w:rsid w:val="41D4EB4A"/>
    <w:rsid w:val="41E81BEC"/>
    <w:rsid w:val="4261C121"/>
    <w:rsid w:val="434F93C0"/>
    <w:rsid w:val="43CFFC88"/>
    <w:rsid w:val="448EE883"/>
    <w:rsid w:val="4594BCDC"/>
    <w:rsid w:val="45A9D36C"/>
    <w:rsid w:val="45F41C98"/>
    <w:rsid w:val="46A153ED"/>
    <w:rsid w:val="488FAC96"/>
    <w:rsid w:val="48A437F4"/>
    <w:rsid w:val="49100547"/>
    <w:rsid w:val="496259A6"/>
    <w:rsid w:val="496ACCD5"/>
    <w:rsid w:val="49EAC96E"/>
    <w:rsid w:val="4A1BAF2C"/>
    <w:rsid w:val="4A5B4991"/>
    <w:rsid w:val="4B50F835"/>
    <w:rsid w:val="4B7F08B0"/>
    <w:rsid w:val="4C7F34D7"/>
    <w:rsid w:val="4D702133"/>
    <w:rsid w:val="4D77DAED"/>
    <w:rsid w:val="4E708B76"/>
    <w:rsid w:val="4F090713"/>
    <w:rsid w:val="4F2F8E4F"/>
    <w:rsid w:val="4F8C708F"/>
    <w:rsid w:val="4F96A8C0"/>
    <w:rsid w:val="4FD16339"/>
    <w:rsid w:val="4FE010ED"/>
    <w:rsid w:val="50778EA1"/>
    <w:rsid w:val="51955792"/>
    <w:rsid w:val="51A6FE2A"/>
    <w:rsid w:val="51DE0B7C"/>
    <w:rsid w:val="526B7FAA"/>
    <w:rsid w:val="52D6041E"/>
    <w:rsid w:val="52F646F3"/>
    <w:rsid w:val="535DC706"/>
    <w:rsid w:val="538AC488"/>
    <w:rsid w:val="54123307"/>
    <w:rsid w:val="54462FF9"/>
    <w:rsid w:val="55796CB0"/>
    <w:rsid w:val="557DEDBC"/>
    <w:rsid w:val="557E99EF"/>
    <w:rsid w:val="56141E43"/>
    <w:rsid w:val="56962933"/>
    <w:rsid w:val="56E37A32"/>
    <w:rsid w:val="589B3899"/>
    <w:rsid w:val="58D9D6D7"/>
    <w:rsid w:val="5906309E"/>
    <w:rsid w:val="598EB76A"/>
    <w:rsid w:val="59DF9C44"/>
    <w:rsid w:val="5A4555EF"/>
    <w:rsid w:val="5A82DB40"/>
    <w:rsid w:val="5AF57C81"/>
    <w:rsid w:val="5AFDA215"/>
    <w:rsid w:val="5BCBE932"/>
    <w:rsid w:val="5BEF5A4F"/>
    <w:rsid w:val="5BF0F570"/>
    <w:rsid w:val="5C08942C"/>
    <w:rsid w:val="5C1F2CD3"/>
    <w:rsid w:val="5C34513E"/>
    <w:rsid w:val="5C5E6AD0"/>
    <w:rsid w:val="5CAF5D83"/>
    <w:rsid w:val="5D4C8CB5"/>
    <w:rsid w:val="5E74C5FC"/>
    <w:rsid w:val="5E88617F"/>
    <w:rsid w:val="5EE581AF"/>
    <w:rsid w:val="611666A1"/>
    <w:rsid w:val="6188C69A"/>
    <w:rsid w:val="621DAB06"/>
    <w:rsid w:val="624550A3"/>
    <w:rsid w:val="624DEC2E"/>
    <w:rsid w:val="63D7014F"/>
    <w:rsid w:val="6474F723"/>
    <w:rsid w:val="64BC1908"/>
    <w:rsid w:val="651CE58E"/>
    <w:rsid w:val="65394C39"/>
    <w:rsid w:val="65C954EF"/>
    <w:rsid w:val="6665CA5A"/>
    <w:rsid w:val="671664A8"/>
    <w:rsid w:val="675A1E8D"/>
    <w:rsid w:val="6940E062"/>
    <w:rsid w:val="694FBD59"/>
    <w:rsid w:val="69B7C3D9"/>
    <w:rsid w:val="6A444A95"/>
    <w:rsid w:val="6A4C30E8"/>
    <w:rsid w:val="6A7FC067"/>
    <w:rsid w:val="6B8D5644"/>
    <w:rsid w:val="6BB740C1"/>
    <w:rsid w:val="6C419DDE"/>
    <w:rsid w:val="6D22E284"/>
    <w:rsid w:val="6DBDDF25"/>
    <w:rsid w:val="6DE21E67"/>
    <w:rsid w:val="6E00AE1D"/>
    <w:rsid w:val="6E8600AA"/>
    <w:rsid w:val="6F33B039"/>
    <w:rsid w:val="70C9F0F4"/>
    <w:rsid w:val="70E1A33A"/>
    <w:rsid w:val="71CD5B27"/>
    <w:rsid w:val="7228EABD"/>
    <w:rsid w:val="7281A456"/>
    <w:rsid w:val="72D09384"/>
    <w:rsid w:val="72EA206F"/>
    <w:rsid w:val="731FD3E3"/>
    <w:rsid w:val="7377D071"/>
    <w:rsid w:val="73C22A6D"/>
    <w:rsid w:val="7447D63D"/>
    <w:rsid w:val="747395E3"/>
    <w:rsid w:val="74CBAC39"/>
    <w:rsid w:val="75514AD7"/>
    <w:rsid w:val="755FF407"/>
    <w:rsid w:val="76C50178"/>
    <w:rsid w:val="76DCDA8F"/>
    <w:rsid w:val="77476677"/>
    <w:rsid w:val="775FA530"/>
    <w:rsid w:val="77984600"/>
    <w:rsid w:val="77F51606"/>
    <w:rsid w:val="792D3464"/>
    <w:rsid w:val="7A4F2B3C"/>
    <w:rsid w:val="7ABE4F0E"/>
    <w:rsid w:val="7BBFE216"/>
    <w:rsid w:val="7BFE672E"/>
    <w:rsid w:val="7C40E749"/>
    <w:rsid w:val="7C564F69"/>
    <w:rsid w:val="7CFE73D1"/>
    <w:rsid w:val="7D05FC2C"/>
    <w:rsid w:val="7F07B679"/>
    <w:rsid w:val="7F417056"/>
    <w:rsid w:val="7F70F4E4"/>
    <w:rsid w:val="7F8E9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105018A5"/>
  <w14:defaultImageDpi w14:val="330"/>
  <w15:chartTrackingRefBased/>
  <w15:docId w15:val="{E20CE10E-858F-4879-99A4-A722A5CD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62CE8"/>
    <w:rPr>
      <w:rFonts w:ascii="Arial Nova" w:hAnsi="Arial Nova"/>
      <w:sz w:val="22"/>
      <w:szCs w:val="24"/>
    </w:rPr>
  </w:style>
  <w:style w:type="paragraph" w:styleId="Ttulo1">
    <w:name w:val="heading 1"/>
    <w:basedOn w:val="Normal"/>
    <w:next w:val="Texto"/>
    <w:link w:val="Ttulo1Car"/>
    <w:qFormat/>
    <w:rsid w:val="00501A2A"/>
    <w:pPr>
      <w:keepNext/>
      <w:pageBreakBefore/>
      <w:numPr>
        <w:numId w:val="2"/>
      </w:numPr>
      <w:spacing w:before="480" w:after="240"/>
      <w:outlineLvl w:val="0"/>
    </w:pPr>
    <w:rPr>
      <w:rFonts w:eastAsia="Yu Mincho" w:cs="Arial"/>
      <w:b/>
      <w:bCs/>
      <w:color w:val="6C00C0"/>
      <w:kern w:val="32"/>
      <w:sz w:val="28"/>
      <w:szCs w:val="32"/>
    </w:rPr>
  </w:style>
  <w:style w:type="paragraph" w:styleId="Ttulo2">
    <w:name w:val="heading 2"/>
    <w:basedOn w:val="Normal"/>
    <w:next w:val="Texto"/>
    <w:link w:val="Ttulo2Car"/>
    <w:qFormat/>
    <w:rsid w:val="003305AF"/>
    <w:pPr>
      <w:keepNext/>
      <w:numPr>
        <w:ilvl w:val="1"/>
        <w:numId w:val="2"/>
      </w:numPr>
      <w:spacing w:before="360" w:after="240"/>
      <w:outlineLvl w:val="1"/>
    </w:pPr>
    <w:rPr>
      <w:rFonts w:cs="Arial"/>
      <w:b/>
      <w:bCs/>
      <w:iCs/>
      <w:color w:val="E5510C"/>
      <w:sz w:val="26"/>
      <w:szCs w:val="28"/>
    </w:rPr>
  </w:style>
  <w:style w:type="paragraph" w:styleId="Ttulo3">
    <w:name w:val="heading 3"/>
    <w:basedOn w:val="Normal"/>
    <w:next w:val="Texto"/>
    <w:link w:val="Ttulo3Car"/>
    <w:qFormat/>
    <w:rsid w:val="00136049"/>
    <w:pPr>
      <w:keepNext/>
      <w:numPr>
        <w:ilvl w:val="2"/>
        <w:numId w:val="2"/>
      </w:numPr>
      <w:spacing w:before="240" w:after="240"/>
      <w:outlineLvl w:val="2"/>
    </w:pPr>
    <w:rPr>
      <w:rFonts w:cs="Arial"/>
      <w:b/>
      <w:bCs/>
      <w:color w:val="49BEF4"/>
      <w:sz w:val="24"/>
      <w:szCs w:val="26"/>
    </w:rPr>
  </w:style>
  <w:style w:type="paragraph" w:styleId="Ttulo4">
    <w:name w:val="heading 4"/>
    <w:basedOn w:val="Normal"/>
    <w:next w:val="Texto"/>
    <w:qFormat/>
    <w:rsid w:val="00BF5EF6"/>
    <w:pPr>
      <w:keepNext/>
      <w:numPr>
        <w:ilvl w:val="3"/>
        <w:numId w:val="2"/>
      </w:numPr>
      <w:spacing w:before="240" w:after="240"/>
      <w:outlineLvl w:val="3"/>
    </w:pPr>
    <w:rPr>
      <w:b/>
      <w:bCs/>
      <w:sz w:val="24"/>
      <w:szCs w:val="28"/>
    </w:rPr>
  </w:style>
  <w:style w:type="paragraph" w:styleId="Ttulo5">
    <w:name w:val="heading 5"/>
    <w:basedOn w:val="Normal"/>
    <w:next w:val="Texto"/>
    <w:qFormat/>
    <w:rsid w:val="00EA5575"/>
    <w:pPr>
      <w:numPr>
        <w:ilvl w:val="4"/>
        <w:numId w:val="2"/>
      </w:numPr>
      <w:spacing w:before="240" w:after="24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A5575"/>
    <w:pPr>
      <w:numPr>
        <w:ilvl w:val="5"/>
        <w:numId w:val="2"/>
      </w:numPr>
      <w:spacing w:before="240" w:after="240"/>
      <w:outlineLvl w:val="5"/>
    </w:pPr>
    <w:rPr>
      <w:b/>
      <w:bCs/>
      <w:szCs w:val="22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  <w:rPr>
      <w:rFonts w:ascii="Symbol" w:eastAsia="Yu Mincho" w:hAnsi="Symbol" w:cs="Yu Mincho"/>
    </w:rPr>
  </w:style>
  <w:style w:type="paragraph" w:customStyle="1" w:styleId="Texto">
    <w:name w:val="Texto"/>
    <w:basedOn w:val="Normal"/>
    <w:uiPriority w:val="1"/>
    <w:rsid w:val="00A43A3E"/>
    <w:pPr>
      <w:spacing w:before="240" w:after="240"/>
      <w:jc w:val="both"/>
    </w:pPr>
    <w:rPr>
      <w:lang w:val="fr-FR"/>
    </w:rPr>
  </w:style>
  <w:style w:type="character" w:customStyle="1" w:styleId="Ttulo6Car">
    <w:name w:val="Título 6 Car"/>
    <w:link w:val="Ttulo6"/>
    <w:rsid w:val="00EA5575"/>
    <w:rPr>
      <w:rFonts w:ascii="Arial Nova" w:hAnsi="Arial Nova"/>
      <w:b/>
      <w:bCs/>
      <w:sz w:val="22"/>
      <w:szCs w:val="22"/>
      <w:lang w:val="en-GB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rsid w:val="003E7988"/>
    <w:pPr>
      <w:tabs>
        <w:tab w:val="left" w:pos="1134"/>
        <w:tab w:val="right" w:leader="dot" w:pos="9344"/>
      </w:tabs>
      <w:spacing w:before="240"/>
    </w:pPr>
    <w:rPr>
      <w:b/>
      <w:sz w:val="24"/>
    </w:rPr>
  </w:style>
  <w:style w:type="paragraph" w:styleId="TDC2">
    <w:name w:val="toc 2"/>
    <w:basedOn w:val="Normal"/>
    <w:next w:val="Normal"/>
    <w:autoRedefine/>
    <w:uiPriority w:val="39"/>
    <w:rsid w:val="003E7988"/>
    <w:pPr>
      <w:tabs>
        <w:tab w:val="left" w:pos="1134"/>
        <w:tab w:val="right" w:leader="dot" w:pos="9344"/>
      </w:tabs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3E7988"/>
    <w:pPr>
      <w:tabs>
        <w:tab w:val="left" w:pos="1276"/>
        <w:tab w:val="right" w:leader="dot" w:pos="9344"/>
      </w:tabs>
    </w:pPr>
    <w:rPr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uiPriority w:val="39"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Descripcin">
    <w:name w:val="caption"/>
    <w:basedOn w:val="Normal"/>
    <w:next w:val="Texto"/>
    <w:qFormat/>
    <w:rsid w:val="003155EF"/>
    <w:pPr>
      <w:spacing w:before="120" w:after="240"/>
      <w:jc w:val="center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uiPriority w:val="39"/>
    <w:rsid w:val="002D388D"/>
  </w:style>
  <w:style w:type="paragraph" w:styleId="TDC7">
    <w:name w:val="toc 7"/>
    <w:basedOn w:val="Normal"/>
    <w:next w:val="Normal"/>
    <w:autoRedefine/>
    <w:uiPriority w:val="39"/>
    <w:rsid w:val="002D388D"/>
  </w:style>
  <w:style w:type="paragraph" w:styleId="TDC8">
    <w:name w:val="toc 8"/>
    <w:basedOn w:val="Normal"/>
    <w:next w:val="Normal"/>
    <w:autoRedefine/>
    <w:uiPriority w:val="39"/>
    <w:rsid w:val="002D388D"/>
  </w:style>
  <w:style w:type="paragraph" w:styleId="TDC9">
    <w:name w:val="toc 9"/>
    <w:basedOn w:val="Normal"/>
    <w:next w:val="Normal"/>
    <w:autoRedefine/>
    <w:uiPriority w:val="39"/>
    <w:rsid w:val="002D388D"/>
  </w:style>
  <w:style w:type="paragraph" w:customStyle="1" w:styleId="AnexoTtulo1">
    <w:name w:val="Anexo Título 1"/>
    <w:basedOn w:val="Normal"/>
    <w:next w:val="Texto"/>
    <w:rsid w:val="000D14DE"/>
    <w:pPr>
      <w:pageBreakBefore/>
      <w:numPr>
        <w:numId w:val="3"/>
      </w:numPr>
      <w:spacing w:before="480" w:after="240"/>
    </w:pPr>
    <w:rPr>
      <w:rFonts w:ascii="Symbol" w:eastAsia="Yu Mincho" w:hAnsi="Symbol" w:cs="Yu Mincho"/>
      <w:b/>
      <w:sz w:val="28"/>
      <w:lang w:val="en-GB"/>
    </w:rPr>
  </w:style>
  <w:style w:type="paragraph" w:styleId="Tabladeilustraciones">
    <w:name w:val="table of figures"/>
    <w:basedOn w:val="Normal"/>
    <w:next w:val="Normal"/>
    <w:uiPriority w:val="99"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0D14DE"/>
    <w:pPr>
      <w:keepNext/>
      <w:numPr>
        <w:ilvl w:val="1"/>
        <w:numId w:val="3"/>
      </w:numPr>
      <w:spacing w:before="360" w:after="240"/>
    </w:pPr>
    <w:rPr>
      <w:b/>
      <w:sz w:val="26"/>
    </w:rPr>
  </w:style>
  <w:style w:type="paragraph" w:customStyle="1" w:styleId="AnexoTtulo3">
    <w:name w:val="Anexo Título 3"/>
    <w:basedOn w:val="Normal"/>
    <w:next w:val="Texto"/>
    <w:rsid w:val="000D14DE"/>
    <w:pPr>
      <w:keepNext/>
      <w:numPr>
        <w:ilvl w:val="2"/>
        <w:numId w:val="3"/>
      </w:numPr>
      <w:spacing w:before="240" w:after="240"/>
    </w:pPr>
    <w:rPr>
      <w:b/>
      <w:sz w:val="24"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5"/>
      </w:numPr>
    </w:pPr>
  </w:style>
  <w:style w:type="paragraph" w:customStyle="1" w:styleId="ListaconVietas">
    <w:name w:val="Lista con Viñetas"/>
    <w:basedOn w:val="Normal"/>
    <w:rsid w:val="00E75F2D"/>
    <w:pPr>
      <w:tabs>
        <w:tab w:val="num" w:pos="794"/>
      </w:tabs>
      <w:spacing w:before="120" w:after="120"/>
      <w:ind w:left="794" w:hanging="397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6"/>
      </w:numPr>
    </w:pPr>
  </w:style>
  <w:style w:type="paragraph" w:customStyle="1" w:styleId="ListaconNumeracin">
    <w:name w:val="Lista con Numeración"/>
    <w:basedOn w:val="Texto"/>
    <w:rsid w:val="000A6512"/>
    <w:pPr>
      <w:tabs>
        <w:tab w:val="num" w:pos="794"/>
      </w:tabs>
      <w:spacing w:before="120" w:after="120"/>
      <w:ind w:left="794" w:hanging="397"/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globo">
    <w:name w:val="Balloon Text"/>
    <w:basedOn w:val="Normal"/>
    <w:link w:val="TextodegloboCar"/>
    <w:rsid w:val="002D74DC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link w:val="Textodeglobo"/>
    <w:rsid w:val="002D74DC"/>
    <w:rPr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004B12"/>
    <w:rPr>
      <w:rFonts w:ascii="Arial" w:hAnsi="Arial"/>
      <w:sz w:val="22"/>
      <w:szCs w:val="24"/>
    </w:rPr>
  </w:style>
  <w:style w:type="character" w:customStyle="1" w:styleId="Ttulo2Car">
    <w:name w:val="Título 2 Car"/>
    <w:basedOn w:val="Fuentedeprrafopredeter"/>
    <w:link w:val="Ttulo2"/>
    <w:rsid w:val="003305AF"/>
    <w:rPr>
      <w:rFonts w:ascii="Arial Nova" w:hAnsi="Arial Nova" w:cs="Arial"/>
      <w:b/>
      <w:bCs/>
      <w:iCs/>
      <w:color w:val="E5510C"/>
      <w:sz w:val="26"/>
      <w:szCs w:val="28"/>
    </w:rPr>
  </w:style>
  <w:style w:type="paragraph" w:styleId="Prrafodelista">
    <w:name w:val="List Paragraph"/>
    <w:basedOn w:val="Normal"/>
    <w:uiPriority w:val="34"/>
    <w:qFormat/>
    <w:rsid w:val="00BD7BCB"/>
    <w:pPr>
      <w:ind w:left="720"/>
      <w:contextualSpacing/>
    </w:pPr>
  </w:style>
  <w:style w:type="paragraph" w:styleId="Revisin">
    <w:name w:val="Revision"/>
    <w:hidden/>
    <w:uiPriority w:val="71"/>
    <w:rsid w:val="00BD7BCB"/>
    <w:rPr>
      <w:rFonts w:ascii="Arial Nova" w:hAnsi="Arial Nova"/>
      <w:sz w:val="22"/>
      <w:szCs w:val="24"/>
    </w:rPr>
  </w:style>
  <w:style w:type="character" w:customStyle="1" w:styleId="Ttulo3Car">
    <w:name w:val="Título 3 Car"/>
    <w:basedOn w:val="Fuentedeprrafopredeter"/>
    <w:link w:val="Ttulo3"/>
    <w:rsid w:val="006D1145"/>
    <w:rPr>
      <w:rFonts w:ascii="Arial Nova" w:hAnsi="Arial Nova" w:cs="Arial"/>
      <w:b/>
      <w:bCs/>
      <w:color w:val="49BEF4"/>
      <w:sz w:val="24"/>
      <w:szCs w:val="26"/>
    </w:rPr>
  </w:style>
  <w:style w:type="table" w:styleId="Tablaconcuadrcula2-nfasis6">
    <w:name w:val="Grid Table 2 Accent 6"/>
    <w:basedOn w:val="Tablanormal"/>
    <w:uiPriority w:val="47"/>
    <w:rsid w:val="000C4954"/>
    <w:pPr>
      <w:spacing w:before="100"/>
    </w:pPr>
    <w:rPr>
      <w:rFonts w:asciiTheme="minorHAnsi" w:eastAsiaTheme="minorEastAsia" w:hAnsiTheme="minorHAnsi" w:cstheme="minorBidi"/>
      <w:lang w:val="pt-BR" w:eastAsia="en-US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2-nfasis2">
    <w:name w:val="Grid Table 2 Accent 2"/>
    <w:basedOn w:val="Tablanormal"/>
    <w:uiPriority w:val="47"/>
    <w:rsid w:val="00A953A1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Default">
    <w:name w:val="Default"/>
    <w:rsid w:val="00830FC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501A2A"/>
    <w:rPr>
      <w:rFonts w:ascii="Arial Nova" w:eastAsia="Yu Mincho" w:hAnsi="Arial Nova" w:cs="Arial"/>
      <w:b/>
      <w:bCs/>
      <w:color w:val="6C00C0"/>
      <w:kern w:val="32"/>
      <w:sz w:val="28"/>
      <w:szCs w:val="32"/>
    </w:rPr>
  </w:style>
  <w:style w:type="character" w:styleId="Hipervnculovisitado">
    <w:name w:val="FollowedHyperlink"/>
    <w:basedOn w:val="Fuentedeprrafopredeter"/>
    <w:rsid w:val="00B438A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617C6"/>
    <w:rPr>
      <w:color w:val="605E5C"/>
      <w:shd w:val="clear" w:color="auto" w:fill="E1DFDD"/>
    </w:rPr>
  </w:style>
  <w:style w:type="table" w:styleId="Tablanormal3">
    <w:name w:val="Plain Table 3"/>
    <w:basedOn w:val="Tablanormal"/>
    <w:uiPriority w:val="19"/>
    <w:qFormat/>
    <w:rsid w:val="00A911F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72"/>
    <w:rsid w:val="00FB496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aragraph">
    <w:name w:val="paragraph"/>
    <w:basedOn w:val="Normal"/>
    <w:rsid w:val="007626C9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normaltextrun">
    <w:name w:val="normaltextrun"/>
    <w:basedOn w:val="Fuentedeprrafopredeter"/>
    <w:rsid w:val="007626C9"/>
  </w:style>
  <w:style w:type="character" w:customStyle="1" w:styleId="eop">
    <w:name w:val="eop"/>
    <w:basedOn w:val="Fuentedeprrafopredeter"/>
    <w:rsid w:val="007626C9"/>
  </w:style>
  <w:style w:type="table" w:styleId="Tablanormal5">
    <w:name w:val="Plain Table 5"/>
    <w:basedOn w:val="Tablanormal"/>
    <w:uiPriority w:val="31"/>
    <w:qFormat/>
    <w:rsid w:val="00645DE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rsid w:val="00EC7C7F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C7C7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EC7C7F"/>
    <w:rPr>
      <w:rFonts w:ascii="Arial Nova" w:hAnsi="Arial Nov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C7C7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C7C7F"/>
    <w:rPr>
      <w:rFonts w:ascii="Arial Nova" w:hAnsi="Arial Nova"/>
      <w:b/>
      <w:bCs/>
    </w:rPr>
  </w:style>
  <w:style w:type="paragraph" w:customStyle="1" w:styleId="Estilo2">
    <w:name w:val="Estilo2"/>
    <w:basedOn w:val="Normal"/>
    <w:link w:val="Estilo2Car"/>
    <w:qFormat/>
    <w:rsid w:val="0034135B"/>
    <w:pPr>
      <w:keepNext/>
      <w:pageBreakBefore/>
      <w:spacing w:before="480" w:after="240"/>
      <w:jc w:val="center"/>
    </w:pPr>
    <w:rPr>
      <w:b/>
      <w:sz w:val="28"/>
    </w:rPr>
  </w:style>
  <w:style w:type="character" w:customStyle="1" w:styleId="Estilo2Car">
    <w:name w:val="Estilo2 Car"/>
    <w:basedOn w:val="Fuentedeprrafopredeter"/>
    <w:link w:val="Estilo2"/>
    <w:rsid w:val="0034135B"/>
    <w:rPr>
      <w:rFonts w:ascii="Arial Nova" w:hAnsi="Arial Nova"/>
      <w:b/>
      <w:sz w:val="28"/>
      <w:szCs w:val="24"/>
    </w:rPr>
  </w:style>
  <w:style w:type="character" w:customStyle="1" w:styleId="textlayer--absolute">
    <w:name w:val="textlayer--absolute"/>
    <w:basedOn w:val="Fuentedeprrafopredeter"/>
    <w:rsid w:val="00560302"/>
  </w:style>
  <w:style w:type="paragraph" w:styleId="TtuloTDC">
    <w:name w:val="TOC Heading"/>
    <w:basedOn w:val="Ttulo1"/>
    <w:next w:val="Normal"/>
    <w:uiPriority w:val="39"/>
    <w:unhideWhenUsed/>
    <w:qFormat/>
    <w:rsid w:val="00075750"/>
    <w:pPr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character" w:styleId="Textodelmarcadordeposicin">
    <w:name w:val="Placeholder Text"/>
    <w:basedOn w:val="Fuentedeprrafopredeter"/>
    <w:uiPriority w:val="99"/>
    <w:unhideWhenUsed/>
    <w:rsid w:val="008D5BED"/>
    <w:rPr>
      <w:color w:val="808080"/>
    </w:rPr>
  </w:style>
  <w:style w:type="character" w:styleId="Textoennegrita">
    <w:name w:val="Strong"/>
    <w:basedOn w:val="Fuentedeprrafopredeter"/>
    <w:uiPriority w:val="22"/>
    <w:qFormat/>
    <w:rsid w:val="00A432DA"/>
    <w:rPr>
      <w:b/>
      <w:bCs/>
    </w:rPr>
  </w:style>
  <w:style w:type="paragraph" w:customStyle="1" w:styleId="messagelistitem-zz7v6g">
    <w:name w:val="messagelistitem-zz7v6g"/>
    <w:basedOn w:val="Normal"/>
    <w:rsid w:val="00BB34B2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6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33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45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8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4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8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40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8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7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8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13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8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9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71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5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9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9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6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3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4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6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7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25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79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4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9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9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1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3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7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5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0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5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20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6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5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04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7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3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0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5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0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4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5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0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2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6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87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7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4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317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9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8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6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3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8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1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1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1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1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9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4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4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3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1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4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0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0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3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9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6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6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2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7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146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506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4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284426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552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6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8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1.wdp"/><Relationship Id="rId26" Type="http://schemas.openxmlformats.org/officeDocument/2006/relationships/image" Target="media/image11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oleObject" Target="embeddings/oleObject7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emf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gjulia\Mis%20documentos\Modelos\Nuevos%20modelos%20de%20Amper%202008\Plantilla%20general%20documentacion%20espa&#241;ol%20ED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F95021734BEE44A0FE50A7311C1537" ma:contentTypeVersion="6" ma:contentTypeDescription="Crear nuevo documento." ma:contentTypeScope="" ma:versionID="0587137bcb28f930ba51640d0b562bfe">
  <xsd:schema xmlns:xsd="http://www.w3.org/2001/XMLSchema" xmlns:xs="http://www.w3.org/2001/XMLSchema" xmlns:p="http://schemas.microsoft.com/office/2006/metadata/properties" xmlns:ns2="4a06afbe-56b4-414e-8034-d4c5beb16198" targetNamespace="http://schemas.microsoft.com/office/2006/metadata/properties" ma:root="true" ma:fieldsID="74fcf2ba426390ea799c5575da649c8f" ns2:_="">
    <xsd:import namespace="4a06afbe-56b4-414e-8034-d4c5beb161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6afbe-56b4-414e-8034-d4c5beb161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BE690B-0192-C04F-B0BE-46C0FE76C6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A19F1D-0B81-4F3F-B08D-6A0761FA34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65BEAB-2943-4F87-876D-01BDB5D98B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F57DF9-28BD-41DC-BAFB-53395AC562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06afbe-56b4-414e-8034-d4c5beb161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Plantilla%20general%20documentacion%20español%20ED2.DOT</Template>
  <TotalTime>1</TotalTime>
  <Pages>23</Pages>
  <Words>3615</Words>
  <Characters>20210</Characters>
  <Application>Microsoft Office Word</Application>
  <DocSecurity>0</DocSecurity>
  <Lines>777</Lines>
  <Paragraphs>486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para documentos Ingenería del Software</vt:lpstr>
    </vt:vector>
  </TitlesOfParts>
  <Manager/>
  <Company>Universidad Francisco de Vitoria</Company>
  <LinksUpToDate>false</LinksUpToDate>
  <CharactersWithSpaces>23339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para documentos Ingenería del Software</dc:title>
  <dc:subject/>
  <dc:creator>Ignacio García Juliá</dc:creator>
  <cp:keywords/>
  <dc:description/>
  <cp:lastModifiedBy>Mathias Brunkow Moser</cp:lastModifiedBy>
  <cp:revision>2</cp:revision>
  <cp:lastPrinted>2021-11-26T19:54:00Z</cp:lastPrinted>
  <dcterms:created xsi:type="dcterms:W3CDTF">2022-03-21T22:52:00Z</dcterms:created>
  <dcterms:modified xsi:type="dcterms:W3CDTF">2022-03-21T22:52:00Z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_Título Uniforme">
    <vt:lpwstr>Tipo de documento</vt:lpwstr>
  </property>
  <property fmtid="{D5CDD505-2E9C-101B-9397-08002B2CF9AE}" pid="3" name="2_Título del Documento Parte 1">
    <vt:lpwstr>Titulo del documento</vt:lpwstr>
  </property>
  <property fmtid="{D5CDD505-2E9C-101B-9397-08002B2CF9AE}" pid="4" name="3_Título del Documento Parte 2">
    <vt:lpwstr>Titulo del documento Parte 2</vt:lpwstr>
  </property>
  <property fmtid="{D5CDD505-2E9C-101B-9397-08002B2CF9AE}" pid="5" name="4_Código del Documento">
    <vt:lpwstr>W2XXXXXXXXXXX</vt:lpwstr>
  </property>
  <property fmtid="{D5CDD505-2E9C-101B-9397-08002B2CF9AE}" pid="6" name="5_Edición">
    <vt:lpwstr>0</vt:lpwstr>
  </property>
  <property fmtid="{D5CDD505-2E9C-101B-9397-08002B2CF9AE}" pid="7" name="6_Fecha de Edición">
    <vt:lpwstr>18/10/18</vt:lpwstr>
  </property>
  <property fmtid="{D5CDD505-2E9C-101B-9397-08002B2CF9AE}" pid="8" name="7_Clasificación de Seguridad">
    <vt:lpwstr>Clasificación de seguridad</vt:lpwstr>
  </property>
  <property fmtid="{D5CDD505-2E9C-101B-9397-08002B2CF9AE}" pid="9" name="ContentTypeId">
    <vt:lpwstr>0x0101009DF95021734BEE44A0FE50A7311C1537</vt:lpwstr>
  </property>
</Properties>
</file>