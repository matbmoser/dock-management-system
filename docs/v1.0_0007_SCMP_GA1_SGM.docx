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C2B8" w14:textId="77777777" w:rsidR="00377357" w:rsidRPr="00610941" w:rsidRDefault="00377357" w:rsidP="00377357">
      <w:pPr>
        <w:jc w:val="center"/>
      </w:pPr>
    </w:p>
    <w:p w14:paraId="599E075A" w14:textId="77777777" w:rsidR="00377357" w:rsidRPr="00610941" w:rsidRDefault="00377357" w:rsidP="00377357"/>
    <w:p w14:paraId="1D9B379C" w14:textId="77777777" w:rsidR="00377357" w:rsidRPr="00610941" w:rsidRDefault="00377357" w:rsidP="00377357"/>
    <w:p w14:paraId="66B10D6C" w14:textId="77777777" w:rsidR="00377357" w:rsidRPr="00610941" w:rsidRDefault="00377357" w:rsidP="00377357"/>
    <w:p w14:paraId="315CD974" w14:textId="77777777" w:rsidR="00377357" w:rsidRPr="00610941" w:rsidRDefault="00377357" w:rsidP="00377357"/>
    <w:p w14:paraId="520EFC39" w14:textId="77777777" w:rsidR="00377357" w:rsidRPr="00610941" w:rsidRDefault="00377357" w:rsidP="00377357"/>
    <w:p w14:paraId="23EF02AE" w14:textId="77777777" w:rsidR="00377357" w:rsidRDefault="00377357" w:rsidP="00377357"/>
    <w:p w14:paraId="23469D3D" w14:textId="77777777" w:rsidR="00377357" w:rsidRDefault="00377357" w:rsidP="00377357"/>
    <w:p w14:paraId="670AE056" w14:textId="77777777" w:rsidR="00377357" w:rsidRPr="00610941" w:rsidRDefault="00377357" w:rsidP="00377357"/>
    <w:p w14:paraId="274D1F68" w14:textId="77777777" w:rsidR="00377357" w:rsidRPr="00610941" w:rsidRDefault="00377357" w:rsidP="00377357">
      <w:pPr>
        <w:jc w:val="center"/>
      </w:pPr>
    </w:p>
    <w:tbl>
      <w:tblPr>
        <w:tblpPr w:leftFromText="141" w:rightFromText="141" w:vertAnchor="text" w:horzAnchor="margin" w:tblpXSpec="center" w:tblpY="229"/>
        <w:tblOverlap w:val="never"/>
        <w:tblW w:w="0" w:type="auto"/>
        <w:tblLook w:val="01E0" w:firstRow="1" w:lastRow="1" w:firstColumn="1" w:lastColumn="1" w:noHBand="0" w:noVBand="0"/>
      </w:tblPr>
      <w:tblGrid>
        <w:gridCol w:w="4831"/>
      </w:tblGrid>
      <w:tr w:rsidR="00377357" w:rsidRPr="00583FC6" w14:paraId="160AB5FA" w14:textId="77777777" w:rsidTr="005759CE">
        <w:tc>
          <w:tcPr>
            <w:tcW w:w="0" w:type="auto"/>
            <w:shd w:val="clear" w:color="auto" w:fill="auto"/>
          </w:tcPr>
          <w:p w14:paraId="54BA9C4A" w14:textId="77777777" w:rsidR="00377357" w:rsidRPr="00583FC6" w:rsidRDefault="00377357" w:rsidP="005759CE">
            <w:pPr>
              <w:jc w:val="center"/>
              <w:rPr>
                <w:sz w:val="16"/>
                <w:szCs w:val="16"/>
              </w:rPr>
            </w:pPr>
            <w:r w:rsidRPr="00583FC6">
              <w:rPr>
                <w:sz w:val="16"/>
                <w:szCs w:val="16"/>
              </w:rPr>
              <w:t>Asignatura:</w:t>
            </w:r>
          </w:p>
        </w:tc>
      </w:tr>
      <w:tr w:rsidR="00377357" w:rsidRPr="00583FC6" w14:paraId="3EC3678C" w14:textId="77777777" w:rsidTr="005759CE">
        <w:tc>
          <w:tcPr>
            <w:tcW w:w="0" w:type="auto"/>
            <w:shd w:val="clear" w:color="auto" w:fill="auto"/>
          </w:tcPr>
          <w:p w14:paraId="33F3EB4C" w14:textId="77777777" w:rsidR="00377357" w:rsidRDefault="00377357" w:rsidP="005759CE">
            <w:pPr>
              <w:jc w:val="center"/>
              <w:rPr>
                <w:sz w:val="40"/>
                <w:szCs w:val="40"/>
              </w:rPr>
            </w:pPr>
            <w:r>
              <w:rPr>
                <w:sz w:val="40"/>
                <w:szCs w:val="40"/>
              </w:rPr>
              <w:t>Planificación y Gestión</w:t>
            </w:r>
          </w:p>
          <w:p w14:paraId="2F969448" w14:textId="77777777" w:rsidR="00377357" w:rsidRPr="00583FC6" w:rsidRDefault="00377357" w:rsidP="005759CE">
            <w:pPr>
              <w:jc w:val="center"/>
              <w:rPr>
                <w:sz w:val="40"/>
                <w:szCs w:val="40"/>
              </w:rPr>
            </w:pPr>
            <w:r>
              <w:rPr>
                <w:sz w:val="40"/>
                <w:szCs w:val="40"/>
              </w:rPr>
              <w:t xml:space="preserve">de Proyectos Informáticos </w:t>
            </w:r>
          </w:p>
        </w:tc>
      </w:tr>
    </w:tbl>
    <w:p w14:paraId="69683415" w14:textId="77777777" w:rsidR="00377357" w:rsidRPr="00610941" w:rsidRDefault="00377357" w:rsidP="00377357">
      <w:pPr>
        <w:jc w:val="center"/>
      </w:pPr>
      <w:r>
        <w:br w:type="textWrapping" w:clear="all"/>
      </w:r>
    </w:p>
    <w:p w14:paraId="5DA2FBBE" w14:textId="77777777" w:rsidR="00377357" w:rsidRPr="00610941" w:rsidRDefault="00377357" w:rsidP="00377357">
      <w:pPr>
        <w:jc w:val="center"/>
      </w:pPr>
    </w:p>
    <w:p w14:paraId="50A09A5D" w14:textId="77777777" w:rsidR="00377357" w:rsidRPr="00610941" w:rsidRDefault="00377357" w:rsidP="00377357">
      <w:pPr>
        <w:jc w:val="center"/>
      </w:pPr>
    </w:p>
    <w:p w14:paraId="3C4EC2AB" w14:textId="77777777" w:rsidR="00377357" w:rsidRPr="00610941" w:rsidRDefault="00377357" w:rsidP="00377357">
      <w:pPr>
        <w:jc w:val="center"/>
      </w:pPr>
    </w:p>
    <w:p w14:paraId="348EEEA4" w14:textId="77777777" w:rsidR="00377357" w:rsidRPr="00610941" w:rsidRDefault="00377357" w:rsidP="00377357">
      <w:pPr>
        <w:jc w:val="center"/>
      </w:pPr>
    </w:p>
    <w:tbl>
      <w:tblPr>
        <w:tblW w:w="0" w:type="auto"/>
        <w:jc w:val="center"/>
        <w:tblLook w:val="01E0" w:firstRow="1" w:lastRow="1" w:firstColumn="1" w:lastColumn="1" w:noHBand="0" w:noVBand="0"/>
      </w:tblPr>
      <w:tblGrid>
        <w:gridCol w:w="9354"/>
      </w:tblGrid>
      <w:tr w:rsidR="00377357" w:rsidRPr="00583FC6" w14:paraId="613158C9" w14:textId="77777777" w:rsidTr="005759CE">
        <w:trPr>
          <w:jc w:val="center"/>
        </w:trPr>
        <w:tc>
          <w:tcPr>
            <w:tcW w:w="0" w:type="auto"/>
            <w:shd w:val="clear" w:color="auto" w:fill="auto"/>
          </w:tcPr>
          <w:p w14:paraId="6A65DF38" w14:textId="77777777" w:rsidR="00377357" w:rsidRPr="00583FC6" w:rsidRDefault="00377357" w:rsidP="005759CE">
            <w:pPr>
              <w:jc w:val="center"/>
              <w:rPr>
                <w:sz w:val="16"/>
                <w:szCs w:val="16"/>
              </w:rPr>
            </w:pPr>
            <w:r w:rsidRPr="00583FC6">
              <w:rPr>
                <w:sz w:val="16"/>
                <w:szCs w:val="16"/>
              </w:rPr>
              <w:t>Título del documento:</w:t>
            </w:r>
          </w:p>
        </w:tc>
      </w:tr>
      <w:tr w:rsidR="00377357" w:rsidRPr="00583FC6" w14:paraId="33B3E964" w14:textId="77777777" w:rsidTr="005759CE">
        <w:trPr>
          <w:trHeight w:val="2070"/>
          <w:jc w:val="center"/>
        </w:trPr>
        <w:tc>
          <w:tcPr>
            <w:tcW w:w="0" w:type="auto"/>
            <w:shd w:val="clear" w:color="auto" w:fill="auto"/>
          </w:tcPr>
          <w:p w14:paraId="3D27F102" w14:textId="70AED72D" w:rsidR="00377357" w:rsidRDefault="00377357" w:rsidP="005759CE">
            <w:pPr>
              <w:jc w:val="center"/>
              <w:rPr>
                <w:b/>
                <w:bCs/>
                <w:sz w:val="44"/>
                <w:szCs w:val="44"/>
              </w:rPr>
            </w:pPr>
            <w:r>
              <w:rPr>
                <w:b/>
                <w:bCs/>
                <w:sz w:val="44"/>
                <w:szCs w:val="44"/>
              </w:rPr>
              <w:t xml:space="preserve">Plan de Gestión de </w:t>
            </w:r>
            <w:r w:rsidR="002C3374">
              <w:rPr>
                <w:b/>
                <w:bCs/>
                <w:sz w:val="44"/>
                <w:szCs w:val="44"/>
              </w:rPr>
              <w:t>Configuración</w:t>
            </w:r>
            <w:r>
              <w:rPr>
                <w:b/>
                <w:bCs/>
                <w:sz w:val="44"/>
                <w:szCs w:val="44"/>
              </w:rPr>
              <w:t xml:space="preserve"> de </w:t>
            </w:r>
            <w:proofErr w:type="spellStart"/>
            <w:r>
              <w:rPr>
                <w:b/>
                <w:bCs/>
                <w:sz w:val="44"/>
                <w:szCs w:val="44"/>
              </w:rPr>
              <w:t>Sofware</w:t>
            </w:r>
            <w:proofErr w:type="spellEnd"/>
          </w:p>
          <w:p w14:paraId="4055B956" w14:textId="0BF1B4DF" w:rsidR="00377357" w:rsidRPr="00583FC6" w:rsidRDefault="00377357" w:rsidP="005759CE">
            <w:pPr>
              <w:jc w:val="center"/>
              <w:rPr>
                <w:b/>
                <w:bCs/>
                <w:sz w:val="44"/>
                <w:szCs w:val="44"/>
              </w:rPr>
            </w:pPr>
            <w:r>
              <w:rPr>
                <w:b/>
                <w:bCs/>
                <w:sz w:val="44"/>
                <w:szCs w:val="44"/>
              </w:rPr>
              <w:t>S</w:t>
            </w:r>
            <w:r w:rsidR="005C2391">
              <w:rPr>
                <w:b/>
                <w:bCs/>
                <w:sz w:val="44"/>
                <w:szCs w:val="44"/>
              </w:rPr>
              <w:t>C</w:t>
            </w:r>
            <w:r>
              <w:rPr>
                <w:b/>
                <w:bCs/>
                <w:sz w:val="44"/>
                <w:szCs w:val="44"/>
              </w:rPr>
              <w:t>MP</w:t>
            </w:r>
          </w:p>
        </w:tc>
      </w:tr>
    </w:tbl>
    <w:p w14:paraId="180D704E" w14:textId="77777777" w:rsidR="00377357" w:rsidRPr="00610941" w:rsidRDefault="00377357" w:rsidP="00377357">
      <w:pPr>
        <w:rPr>
          <w:b/>
          <w:bCs/>
          <w:sz w:val="40"/>
          <w:szCs w:val="40"/>
        </w:rPr>
      </w:pPr>
    </w:p>
    <w:p w14:paraId="569A250B" w14:textId="77777777" w:rsidR="00377357" w:rsidRPr="00610941" w:rsidRDefault="00377357" w:rsidP="00377357">
      <w:pPr>
        <w:rPr>
          <w:b/>
          <w:bCs/>
          <w:sz w:val="40"/>
          <w:szCs w:val="40"/>
        </w:rPr>
      </w:pPr>
    </w:p>
    <w:tbl>
      <w:tblPr>
        <w:tblW w:w="5499" w:type="dxa"/>
        <w:jc w:val="center"/>
        <w:tblLook w:val="01E0" w:firstRow="1" w:lastRow="1" w:firstColumn="1" w:lastColumn="1" w:noHBand="0" w:noVBand="0"/>
      </w:tblPr>
      <w:tblGrid>
        <w:gridCol w:w="1350"/>
        <w:gridCol w:w="234"/>
        <w:gridCol w:w="2393"/>
        <w:gridCol w:w="234"/>
        <w:gridCol w:w="1288"/>
      </w:tblGrid>
      <w:tr w:rsidR="00377357" w:rsidRPr="00583FC6" w14:paraId="75B3975E" w14:textId="77777777" w:rsidTr="005759CE">
        <w:trPr>
          <w:trHeight w:val="158"/>
          <w:jc w:val="center"/>
        </w:trPr>
        <w:tc>
          <w:tcPr>
            <w:tcW w:w="0" w:type="auto"/>
            <w:shd w:val="clear" w:color="auto" w:fill="auto"/>
          </w:tcPr>
          <w:p w14:paraId="728C067D" w14:textId="77777777" w:rsidR="00377357" w:rsidRPr="00583FC6" w:rsidRDefault="00377357" w:rsidP="005759CE">
            <w:pPr>
              <w:rPr>
                <w:sz w:val="16"/>
                <w:szCs w:val="16"/>
              </w:rPr>
            </w:pPr>
            <w:r w:rsidRPr="00583FC6">
              <w:rPr>
                <w:sz w:val="16"/>
                <w:szCs w:val="16"/>
              </w:rPr>
              <w:t>Preparado por:</w:t>
            </w:r>
          </w:p>
        </w:tc>
        <w:tc>
          <w:tcPr>
            <w:tcW w:w="0" w:type="auto"/>
            <w:shd w:val="clear" w:color="auto" w:fill="auto"/>
          </w:tcPr>
          <w:p w14:paraId="00E1CE0B" w14:textId="77777777" w:rsidR="00377357" w:rsidRPr="00583FC6" w:rsidRDefault="00377357" w:rsidP="005759CE">
            <w:pPr>
              <w:rPr>
                <w:sz w:val="16"/>
                <w:szCs w:val="16"/>
              </w:rPr>
            </w:pPr>
          </w:p>
        </w:tc>
        <w:tc>
          <w:tcPr>
            <w:tcW w:w="2393" w:type="dxa"/>
            <w:shd w:val="clear" w:color="auto" w:fill="auto"/>
          </w:tcPr>
          <w:p w14:paraId="71AA2D5F" w14:textId="77777777" w:rsidR="00377357" w:rsidRPr="00583FC6" w:rsidRDefault="00377357" w:rsidP="005759CE">
            <w:pPr>
              <w:rPr>
                <w:sz w:val="16"/>
                <w:szCs w:val="16"/>
              </w:rPr>
            </w:pPr>
          </w:p>
        </w:tc>
        <w:tc>
          <w:tcPr>
            <w:tcW w:w="0" w:type="auto"/>
            <w:shd w:val="clear" w:color="auto" w:fill="auto"/>
          </w:tcPr>
          <w:p w14:paraId="289B8A41" w14:textId="77777777" w:rsidR="00377357" w:rsidRPr="00583FC6" w:rsidRDefault="00377357" w:rsidP="005759CE">
            <w:pPr>
              <w:rPr>
                <w:sz w:val="16"/>
                <w:szCs w:val="16"/>
              </w:rPr>
            </w:pPr>
          </w:p>
        </w:tc>
        <w:tc>
          <w:tcPr>
            <w:tcW w:w="0" w:type="auto"/>
            <w:shd w:val="clear" w:color="auto" w:fill="auto"/>
          </w:tcPr>
          <w:p w14:paraId="72139E7A" w14:textId="77777777" w:rsidR="00377357" w:rsidRPr="00583FC6" w:rsidRDefault="00377357" w:rsidP="005759CE">
            <w:pPr>
              <w:rPr>
                <w:sz w:val="16"/>
                <w:szCs w:val="16"/>
              </w:rPr>
            </w:pPr>
          </w:p>
        </w:tc>
      </w:tr>
      <w:tr w:rsidR="00377357" w:rsidRPr="00583FC6" w14:paraId="2AA921A6" w14:textId="77777777" w:rsidTr="005759CE">
        <w:trPr>
          <w:trHeight w:val="391"/>
          <w:jc w:val="center"/>
        </w:trPr>
        <w:tc>
          <w:tcPr>
            <w:tcW w:w="0" w:type="auto"/>
            <w:shd w:val="clear" w:color="auto" w:fill="auto"/>
          </w:tcPr>
          <w:p w14:paraId="05C2E478" w14:textId="77777777" w:rsidR="00377357" w:rsidRPr="00583FC6" w:rsidRDefault="00377357" w:rsidP="005759CE">
            <w:pPr>
              <w:rPr>
                <w:sz w:val="16"/>
                <w:szCs w:val="16"/>
              </w:rPr>
            </w:pPr>
          </w:p>
        </w:tc>
        <w:tc>
          <w:tcPr>
            <w:tcW w:w="0" w:type="auto"/>
            <w:shd w:val="clear" w:color="auto" w:fill="auto"/>
          </w:tcPr>
          <w:p w14:paraId="20C371B0" w14:textId="77777777" w:rsidR="00377357" w:rsidRPr="00610941" w:rsidRDefault="00377357" w:rsidP="005759CE"/>
        </w:tc>
        <w:tc>
          <w:tcPr>
            <w:tcW w:w="2393" w:type="dxa"/>
            <w:tcBorders>
              <w:bottom w:val="single" w:sz="4" w:space="0" w:color="auto"/>
            </w:tcBorders>
            <w:shd w:val="clear" w:color="auto" w:fill="auto"/>
          </w:tcPr>
          <w:p w14:paraId="04ED3938" w14:textId="77777777" w:rsidR="00377357" w:rsidRPr="00A2331E" w:rsidRDefault="00377357" w:rsidP="005759CE">
            <w:pPr>
              <w:rPr>
                <w:sz w:val="20"/>
                <w:szCs w:val="20"/>
                <w:lang w:val="pt-BR"/>
              </w:rPr>
            </w:pPr>
            <w:r w:rsidRPr="00A2331E">
              <w:rPr>
                <w:sz w:val="20"/>
                <w:szCs w:val="20"/>
                <w:lang w:val="pt-BR"/>
              </w:rPr>
              <w:t xml:space="preserve">Carlos </w:t>
            </w:r>
            <w:proofErr w:type="spellStart"/>
            <w:r w:rsidRPr="00A2331E">
              <w:rPr>
                <w:sz w:val="20"/>
                <w:szCs w:val="20"/>
                <w:lang w:val="pt-BR"/>
              </w:rPr>
              <w:t>Company</w:t>
            </w:r>
            <w:proofErr w:type="spellEnd"/>
          </w:p>
          <w:p w14:paraId="1BB8C960" w14:textId="77777777" w:rsidR="00377357" w:rsidRPr="00A2331E" w:rsidRDefault="00377357" w:rsidP="005759CE">
            <w:pPr>
              <w:rPr>
                <w:sz w:val="20"/>
                <w:lang w:val="pt-BR"/>
              </w:rPr>
            </w:pPr>
            <w:r w:rsidRPr="00A2331E">
              <w:rPr>
                <w:sz w:val="20"/>
                <w:lang w:val="pt-BR"/>
              </w:rPr>
              <w:t>Javier Torres</w:t>
            </w:r>
          </w:p>
          <w:p w14:paraId="1B122BEA" w14:textId="77777777" w:rsidR="00377357" w:rsidRPr="00A2331E" w:rsidRDefault="00377357" w:rsidP="005759CE">
            <w:pPr>
              <w:rPr>
                <w:sz w:val="20"/>
                <w:lang w:val="pt-BR"/>
              </w:rPr>
            </w:pPr>
            <w:r w:rsidRPr="00A2331E">
              <w:rPr>
                <w:sz w:val="20"/>
                <w:lang w:val="pt-BR"/>
              </w:rPr>
              <w:t>Mathias Moser</w:t>
            </w:r>
          </w:p>
          <w:p w14:paraId="232B60CA" w14:textId="77777777" w:rsidR="00377357" w:rsidRPr="00A2331E" w:rsidRDefault="00377357" w:rsidP="005759CE">
            <w:pPr>
              <w:rPr>
                <w:lang w:val="pt-BR"/>
              </w:rPr>
            </w:pPr>
            <w:r w:rsidRPr="00A2331E">
              <w:rPr>
                <w:sz w:val="20"/>
                <w:szCs w:val="20"/>
                <w:lang w:val="pt-BR"/>
              </w:rPr>
              <w:t xml:space="preserve">William </w:t>
            </w:r>
            <w:proofErr w:type="spellStart"/>
            <w:r w:rsidRPr="00A2331E">
              <w:rPr>
                <w:sz w:val="20"/>
                <w:szCs w:val="20"/>
                <w:lang w:val="pt-BR"/>
              </w:rPr>
              <w:t>Echeverry</w:t>
            </w:r>
            <w:proofErr w:type="spellEnd"/>
            <w:r w:rsidRPr="00A2331E">
              <w:rPr>
                <w:sz w:val="20"/>
                <w:szCs w:val="20"/>
                <w:lang w:val="pt-BR"/>
              </w:rPr>
              <w:t xml:space="preserve"> </w:t>
            </w:r>
          </w:p>
          <w:p w14:paraId="522CE260" w14:textId="77777777" w:rsidR="00377357" w:rsidRPr="00A2331E" w:rsidRDefault="00377357" w:rsidP="005759CE">
            <w:pPr>
              <w:rPr>
                <w:lang w:val="pt-BR"/>
              </w:rPr>
            </w:pPr>
            <w:r w:rsidRPr="00A2331E">
              <w:rPr>
                <w:sz w:val="20"/>
                <w:szCs w:val="20"/>
                <w:lang w:val="pt-BR"/>
              </w:rPr>
              <w:t>Álvaro Guisado</w:t>
            </w:r>
          </w:p>
        </w:tc>
        <w:tc>
          <w:tcPr>
            <w:tcW w:w="0" w:type="auto"/>
            <w:shd w:val="clear" w:color="auto" w:fill="auto"/>
          </w:tcPr>
          <w:p w14:paraId="1EF5512C" w14:textId="77777777" w:rsidR="00377357" w:rsidRPr="00A2331E" w:rsidRDefault="00377357" w:rsidP="005759CE">
            <w:pPr>
              <w:rPr>
                <w:lang w:val="pt-BR"/>
              </w:rPr>
            </w:pPr>
          </w:p>
        </w:tc>
        <w:tc>
          <w:tcPr>
            <w:tcW w:w="0" w:type="auto"/>
            <w:tcBorders>
              <w:bottom w:val="single" w:sz="4" w:space="0" w:color="auto"/>
            </w:tcBorders>
            <w:shd w:val="clear" w:color="auto" w:fill="auto"/>
            <w:vAlign w:val="center"/>
          </w:tcPr>
          <w:p w14:paraId="4437C5B9" w14:textId="7F2B373E" w:rsidR="00377357" w:rsidRPr="00610941" w:rsidRDefault="005C2391" w:rsidP="005759CE">
            <w:pPr>
              <w:jc w:val="center"/>
            </w:pPr>
            <w:r>
              <w:rPr>
                <w:sz w:val="20"/>
              </w:rPr>
              <w:t>21</w:t>
            </w:r>
            <w:r w:rsidR="00377357" w:rsidRPr="00F20DD2">
              <w:rPr>
                <w:sz w:val="20"/>
              </w:rPr>
              <w:t>/</w:t>
            </w:r>
            <w:r w:rsidR="00377357">
              <w:rPr>
                <w:sz w:val="20"/>
              </w:rPr>
              <w:t>03</w:t>
            </w:r>
            <w:r w:rsidR="00377357" w:rsidRPr="00F20DD2">
              <w:rPr>
                <w:sz w:val="20"/>
              </w:rPr>
              <w:t>/202</w:t>
            </w:r>
            <w:r w:rsidR="00377357">
              <w:rPr>
                <w:sz w:val="20"/>
              </w:rPr>
              <w:t>2</w:t>
            </w:r>
          </w:p>
        </w:tc>
      </w:tr>
      <w:tr w:rsidR="00377357" w:rsidRPr="00610941" w14:paraId="2B45487A" w14:textId="77777777" w:rsidTr="005759CE">
        <w:trPr>
          <w:trHeight w:val="368"/>
          <w:jc w:val="center"/>
        </w:trPr>
        <w:tc>
          <w:tcPr>
            <w:tcW w:w="0" w:type="auto"/>
            <w:shd w:val="clear" w:color="auto" w:fill="auto"/>
          </w:tcPr>
          <w:p w14:paraId="357CB62C" w14:textId="77777777" w:rsidR="00377357" w:rsidRPr="00610941" w:rsidRDefault="00377357" w:rsidP="005759CE"/>
        </w:tc>
        <w:tc>
          <w:tcPr>
            <w:tcW w:w="0" w:type="auto"/>
            <w:shd w:val="clear" w:color="auto" w:fill="auto"/>
          </w:tcPr>
          <w:p w14:paraId="0C6579CC" w14:textId="77777777" w:rsidR="00377357" w:rsidRPr="00583FC6" w:rsidRDefault="00377357" w:rsidP="005759CE">
            <w:pPr>
              <w:rPr>
                <w:sz w:val="20"/>
                <w:szCs w:val="20"/>
              </w:rPr>
            </w:pPr>
          </w:p>
        </w:tc>
        <w:tc>
          <w:tcPr>
            <w:tcW w:w="2393" w:type="dxa"/>
            <w:tcBorders>
              <w:top w:val="single" w:sz="4" w:space="0" w:color="auto"/>
            </w:tcBorders>
            <w:shd w:val="clear" w:color="auto" w:fill="auto"/>
          </w:tcPr>
          <w:p w14:paraId="2BFE4959" w14:textId="77777777" w:rsidR="00377357" w:rsidRPr="00E14DC7" w:rsidRDefault="00377357" w:rsidP="005759CE">
            <w:pPr>
              <w:tabs>
                <w:tab w:val="left" w:pos="708"/>
                <w:tab w:val="left" w:pos="1350"/>
              </w:tabs>
              <w:rPr>
                <w:sz w:val="16"/>
                <w:szCs w:val="16"/>
              </w:rPr>
            </w:pPr>
            <w:r w:rsidRPr="00E14DC7">
              <w:rPr>
                <w:sz w:val="16"/>
                <w:szCs w:val="16"/>
              </w:rPr>
              <w:t>Nombre</w:t>
            </w:r>
          </w:p>
        </w:tc>
        <w:tc>
          <w:tcPr>
            <w:tcW w:w="0" w:type="auto"/>
            <w:shd w:val="clear" w:color="auto" w:fill="auto"/>
          </w:tcPr>
          <w:p w14:paraId="5550A4B0" w14:textId="77777777" w:rsidR="00377357" w:rsidRPr="00583FC6" w:rsidRDefault="00377357" w:rsidP="005759CE">
            <w:pPr>
              <w:rPr>
                <w:sz w:val="20"/>
                <w:szCs w:val="20"/>
              </w:rPr>
            </w:pPr>
          </w:p>
        </w:tc>
        <w:tc>
          <w:tcPr>
            <w:tcW w:w="0" w:type="auto"/>
            <w:tcBorders>
              <w:top w:val="single" w:sz="4" w:space="0" w:color="auto"/>
            </w:tcBorders>
            <w:shd w:val="clear" w:color="auto" w:fill="auto"/>
          </w:tcPr>
          <w:p w14:paraId="11CAC71C" w14:textId="77777777" w:rsidR="00377357" w:rsidRPr="00583FC6" w:rsidRDefault="00377357" w:rsidP="005759CE">
            <w:pPr>
              <w:rPr>
                <w:sz w:val="20"/>
                <w:szCs w:val="20"/>
              </w:rPr>
            </w:pPr>
            <w:r w:rsidRPr="00583FC6">
              <w:rPr>
                <w:sz w:val="16"/>
                <w:szCs w:val="16"/>
              </w:rPr>
              <w:t>Fecha</w:t>
            </w:r>
          </w:p>
        </w:tc>
      </w:tr>
      <w:tr w:rsidR="00377357" w:rsidRPr="00583FC6" w14:paraId="4CB5E088" w14:textId="77777777" w:rsidTr="005759CE">
        <w:trPr>
          <w:trHeight w:val="311"/>
          <w:jc w:val="center"/>
        </w:trPr>
        <w:tc>
          <w:tcPr>
            <w:tcW w:w="0" w:type="auto"/>
            <w:shd w:val="clear" w:color="auto" w:fill="auto"/>
          </w:tcPr>
          <w:p w14:paraId="1BFA38DA" w14:textId="77777777" w:rsidR="00377357" w:rsidRDefault="00377357" w:rsidP="005759CE">
            <w:pPr>
              <w:rPr>
                <w:sz w:val="16"/>
                <w:szCs w:val="16"/>
              </w:rPr>
            </w:pPr>
          </w:p>
          <w:p w14:paraId="6963D670" w14:textId="77777777" w:rsidR="00377357" w:rsidRPr="00583FC6" w:rsidRDefault="00377357" w:rsidP="005759CE">
            <w:pPr>
              <w:rPr>
                <w:sz w:val="16"/>
                <w:szCs w:val="16"/>
              </w:rPr>
            </w:pPr>
            <w:r>
              <w:rPr>
                <w:sz w:val="16"/>
                <w:szCs w:val="16"/>
              </w:rPr>
              <w:t>Grado</w:t>
            </w:r>
          </w:p>
        </w:tc>
        <w:tc>
          <w:tcPr>
            <w:tcW w:w="0" w:type="auto"/>
            <w:shd w:val="clear" w:color="auto" w:fill="auto"/>
          </w:tcPr>
          <w:p w14:paraId="36267F53" w14:textId="77777777" w:rsidR="00377357" w:rsidRPr="00E14DC7" w:rsidRDefault="00377357" w:rsidP="005759CE">
            <w:pPr>
              <w:rPr>
                <w:sz w:val="16"/>
                <w:szCs w:val="16"/>
              </w:rPr>
            </w:pPr>
          </w:p>
        </w:tc>
        <w:tc>
          <w:tcPr>
            <w:tcW w:w="2393" w:type="dxa"/>
            <w:shd w:val="clear" w:color="auto" w:fill="auto"/>
          </w:tcPr>
          <w:p w14:paraId="7DEF578F" w14:textId="77777777" w:rsidR="00377357" w:rsidRDefault="00377357" w:rsidP="005759CE">
            <w:pPr>
              <w:rPr>
                <w:sz w:val="16"/>
                <w:szCs w:val="16"/>
              </w:rPr>
            </w:pPr>
          </w:p>
          <w:p w14:paraId="61FF02EE" w14:textId="77777777" w:rsidR="00377357" w:rsidRPr="00E14DC7" w:rsidRDefault="00377357" w:rsidP="005759CE">
            <w:pPr>
              <w:rPr>
                <w:sz w:val="16"/>
                <w:szCs w:val="16"/>
              </w:rPr>
            </w:pPr>
            <w:r>
              <w:rPr>
                <w:sz w:val="16"/>
                <w:szCs w:val="16"/>
              </w:rPr>
              <w:t>Ingeniería Informática</w:t>
            </w:r>
          </w:p>
        </w:tc>
        <w:tc>
          <w:tcPr>
            <w:tcW w:w="0" w:type="auto"/>
            <w:shd w:val="clear" w:color="auto" w:fill="auto"/>
          </w:tcPr>
          <w:p w14:paraId="0F205994" w14:textId="77777777" w:rsidR="00377357" w:rsidRPr="00583FC6" w:rsidRDefault="00377357" w:rsidP="005759CE">
            <w:pPr>
              <w:rPr>
                <w:sz w:val="20"/>
                <w:szCs w:val="20"/>
              </w:rPr>
            </w:pPr>
          </w:p>
        </w:tc>
        <w:tc>
          <w:tcPr>
            <w:tcW w:w="0" w:type="auto"/>
            <w:shd w:val="clear" w:color="auto" w:fill="auto"/>
          </w:tcPr>
          <w:p w14:paraId="67193291" w14:textId="77777777" w:rsidR="00377357" w:rsidRPr="00583FC6" w:rsidRDefault="00377357" w:rsidP="005759CE">
            <w:pPr>
              <w:rPr>
                <w:sz w:val="16"/>
                <w:szCs w:val="16"/>
              </w:rPr>
            </w:pPr>
          </w:p>
        </w:tc>
      </w:tr>
      <w:tr w:rsidR="00377357" w:rsidRPr="00583FC6" w14:paraId="490AF976" w14:textId="77777777" w:rsidTr="005759CE">
        <w:trPr>
          <w:trHeight w:val="311"/>
          <w:jc w:val="center"/>
        </w:trPr>
        <w:tc>
          <w:tcPr>
            <w:tcW w:w="0" w:type="auto"/>
            <w:shd w:val="clear" w:color="auto" w:fill="auto"/>
          </w:tcPr>
          <w:p w14:paraId="7873A4E8" w14:textId="77777777" w:rsidR="00377357" w:rsidRDefault="00377357" w:rsidP="005759CE">
            <w:pPr>
              <w:rPr>
                <w:sz w:val="16"/>
                <w:szCs w:val="16"/>
              </w:rPr>
            </w:pPr>
            <w:r w:rsidRPr="001236B7">
              <w:rPr>
                <w:sz w:val="16"/>
                <w:szCs w:val="18"/>
              </w:rPr>
              <w:t>Curso</w:t>
            </w:r>
          </w:p>
        </w:tc>
        <w:tc>
          <w:tcPr>
            <w:tcW w:w="0" w:type="auto"/>
            <w:shd w:val="clear" w:color="auto" w:fill="auto"/>
          </w:tcPr>
          <w:p w14:paraId="078A60E1" w14:textId="77777777" w:rsidR="00377357" w:rsidRPr="00E14DC7" w:rsidRDefault="00377357" w:rsidP="005759CE">
            <w:pPr>
              <w:rPr>
                <w:sz w:val="16"/>
                <w:szCs w:val="16"/>
              </w:rPr>
            </w:pPr>
          </w:p>
        </w:tc>
        <w:tc>
          <w:tcPr>
            <w:tcW w:w="2393" w:type="dxa"/>
            <w:shd w:val="clear" w:color="auto" w:fill="auto"/>
          </w:tcPr>
          <w:p w14:paraId="62B3504F" w14:textId="77777777" w:rsidR="00377357" w:rsidRDefault="00377357" w:rsidP="005759CE">
            <w:pPr>
              <w:rPr>
                <w:sz w:val="16"/>
                <w:szCs w:val="16"/>
              </w:rPr>
            </w:pPr>
            <w:r>
              <w:rPr>
                <w:sz w:val="16"/>
                <w:szCs w:val="16"/>
              </w:rPr>
              <w:t>4º Grado, A</w:t>
            </w:r>
          </w:p>
        </w:tc>
        <w:tc>
          <w:tcPr>
            <w:tcW w:w="0" w:type="auto"/>
            <w:shd w:val="clear" w:color="auto" w:fill="auto"/>
          </w:tcPr>
          <w:p w14:paraId="141CC5DC" w14:textId="77777777" w:rsidR="00377357" w:rsidRPr="00583FC6" w:rsidRDefault="00377357" w:rsidP="005759CE">
            <w:pPr>
              <w:rPr>
                <w:sz w:val="20"/>
                <w:szCs w:val="20"/>
              </w:rPr>
            </w:pPr>
          </w:p>
        </w:tc>
        <w:tc>
          <w:tcPr>
            <w:tcW w:w="0" w:type="auto"/>
            <w:shd w:val="clear" w:color="auto" w:fill="auto"/>
          </w:tcPr>
          <w:p w14:paraId="2EDF56A0" w14:textId="77777777" w:rsidR="00377357" w:rsidRPr="00583FC6" w:rsidRDefault="00377357" w:rsidP="005759CE">
            <w:pPr>
              <w:rPr>
                <w:sz w:val="16"/>
                <w:szCs w:val="16"/>
              </w:rPr>
            </w:pPr>
          </w:p>
        </w:tc>
      </w:tr>
    </w:tbl>
    <w:p w14:paraId="45110CB1" w14:textId="77777777" w:rsidR="00377357" w:rsidRPr="00610941" w:rsidRDefault="00377357" w:rsidP="00377357">
      <w:pPr>
        <w:rPr>
          <w:b/>
          <w:bCs/>
          <w:sz w:val="40"/>
          <w:szCs w:val="40"/>
        </w:rPr>
      </w:pPr>
    </w:p>
    <w:p w14:paraId="3A20C090" w14:textId="77777777" w:rsidR="00377357" w:rsidRPr="00610941" w:rsidRDefault="00377357" w:rsidP="00377357">
      <w:pPr>
        <w:rPr>
          <w:b/>
          <w:bCs/>
          <w:sz w:val="40"/>
          <w:szCs w:val="40"/>
        </w:rPr>
      </w:pPr>
    </w:p>
    <w:tbl>
      <w:tblPr>
        <w:tblW w:w="0" w:type="auto"/>
        <w:jc w:val="center"/>
        <w:tblLook w:val="01E0" w:firstRow="1" w:lastRow="1" w:firstColumn="1" w:lastColumn="1" w:noHBand="0" w:noVBand="0"/>
      </w:tblPr>
      <w:tblGrid>
        <w:gridCol w:w="3467"/>
        <w:gridCol w:w="222"/>
        <w:gridCol w:w="1338"/>
        <w:gridCol w:w="222"/>
        <w:gridCol w:w="777"/>
        <w:gridCol w:w="222"/>
        <w:gridCol w:w="771"/>
      </w:tblGrid>
      <w:tr w:rsidR="00377357" w:rsidRPr="00583FC6" w14:paraId="7D4C6D22" w14:textId="77777777" w:rsidTr="005759CE">
        <w:trPr>
          <w:jc w:val="center"/>
        </w:trPr>
        <w:tc>
          <w:tcPr>
            <w:tcW w:w="0" w:type="auto"/>
            <w:shd w:val="clear" w:color="auto" w:fill="auto"/>
          </w:tcPr>
          <w:p w14:paraId="15881B1F" w14:textId="77777777" w:rsidR="00377357" w:rsidRPr="00583FC6" w:rsidRDefault="00377357" w:rsidP="005759CE">
            <w:pPr>
              <w:rPr>
                <w:sz w:val="16"/>
                <w:szCs w:val="16"/>
              </w:rPr>
            </w:pPr>
            <w:r w:rsidRPr="00583FC6">
              <w:rPr>
                <w:sz w:val="16"/>
                <w:szCs w:val="16"/>
              </w:rPr>
              <w:t xml:space="preserve">Nombre de fichero: </w:t>
            </w:r>
          </w:p>
        </w:tc>
        <w:tc>
          <w:tcPr>
            <w:tcW w:w="0" w:type="auto"/>
            <w:shd w:val="clear" w:color="auto" w:fill="auto"/>
          </w:tcPr>
          <w:p w14:paraId="218540B1" w14:textId="77777777" w:rsidR="00377357" w:rsidRPr="00583FC6" w:rsidRDefault="00377357" w:rsidP="005759CE">
            <w:pPr>
              <w:rPr>
                <w:sz w:val="16"/>
                <w:szCs w:val="16"/>
              </w:rPr>
            </w:pPr>
          </w:p>
        </w:tc>
        <w:tc>
          <w:tcPr>
            <w:tcW w:w="0" w:type="auto"/>
            <w:shd w:val="clear" w:color="auto" w:fill="auto"/>
          </w:tcPr>
          <w:p w14:paraId="100F8445" w14:textId="77777777" w:rsidR="00377357" w:rsidRPr="00583FC6" w:rsidRDefault="00377357" w:rsidP="005759CE">
            <w:pPr>
              <w:rPr>
                <w:sz w:val="16"/>
                <w:szCs w:val="16"/>
              </w:rPr>
            </w:pPr>
            <w:r w:rsidRPr="00583FC6">
              <w:rPr>
                <w:sz w:val="16"/>
                <w:szCs w:val="16"/>
              </w:rPr>
              <w:t>Fecha:</w:t>
            </w:r>
          </w:p>
        </w:tc>
        <w:tc>
          <w:tcPr>
            <w:tcW w:w="0" w:type="auto"/>
            <w:shd w:val="clear" w:color="auto" w:fill="auto"/>
          </w:tcPr>
          <w:p w14:paraId="3E5206DC" w14:textId="77777777" w:rsidR="00377357" w:rsidRPr="00583FC6" w:rsidRDefault="00377357" w:rsidP="005759CE">
            <w:pPr>
              <w:rPr>
                <w:sz w:val="16"/>
                <w:szCs w:val="16"/>
              </w:rPr>
            </w:pPr>
          </w:p>
        </w:tc>
        <w:tc>
          <w:tcPr>
            <w:tcW w:w="0" w:type="auto"/>
            <w:shd w:val="clear" w:color="auto" w:fill="auto"/>
          </w:tcPr>
          <w:p w14:paraId="6BDDFDCF" w14:textId="77777777" w:rsidR="00377357" w:rsidRPr="00583FC6" w:rsidRDefault="00377357" w:rsidP="005759CE">
            <w:pPr>
              <w:rPr>
                <w:sz w:val="16"/>
                <w:szCs w:val="16"/>
              </w:rPr>
            </w:pPr>
            <w:r w:rsidRPr="00583FC6">
              <w:rPr>
                <w:sz w:val="16"/>
                <w:szCs w:val="16"/>
              </w:rPr>
              <w:t>Edición:</w:t>
            </w:r>
          </w:p>
        </w:tc>
        <w:tc>
          <w:tcPr>
            <w:tcW w:w="0" w:type="auto"/>
            <w:shd w:val="clear" w:color="auto" w:fill="auto"/>
          </w:tcPr>
          <w:p w14:paraId="3E5EF0E0" w14:textId="77777777" w:rsidR="00377357" w:rsidRPr="00583FC6" w:rsidRDefault="00377357" w:rsidP="005759CE">
            <w:pPr>
              <w:rPr>
                <w:sz w:val="16"/>
                <w:szCs w:val="16"/>
              </w:rPr>
            </w:pPr>
          </w:p>
        </w:tc>
        <w:tc>
          <w:tcPr>
            <w:tcW w:w="0" w:type="auto"/>
            <w:shd w:val="clear" w:color="auto" w:fill="auto"/>
          </w:tcPr>
          <w:p w14:paraId="5B4B92D2" w14:textId="77777777" w:rsidR="00377357" w:rsidRPr="00583FC6" w:rsidRDefault="00377357" w:rsidP="005759CE">
            <w:pPr>
              <w:rPr>
                <w:sz w:val="16"/>
                <w:szCs w:val="16"/>
              </w:rPr>
            </w:pPr>
            <w:r w:rsidRPr="00583FC6">
              <w:rPr>
                <w:sz w:val="16"/>
                <w:szCs w:val="16"/>
              </w:rPr>
              <w:t>P</w:t>
            </w:r>
            <w:r>
              <w:rPr>
                <w:sz w:val="16"/>
                <w:szCs w:val="16"/>
              </w:rPr>
              <w:t>ági</w:t>
            </w:r>
            <w:r w:rsidRPr="00583FC6">
              <w:rPr>
                <w:sz w:val="16"/>
                <w:szCs w:val="16"/>
              </w:rPr>
              <w:t>na:</w:t>
            </w:r>
          </w:p>
        </w:tc>
      </w:tr>
      <w:tr w:rsidR="00377357" w:rsidRPr="00583FC6" w14:paraId="0D20545A" w14:textId="77777777" w:rsidTr="005759CE">
        <w:trPr>
          <w:jc w:val="center"/>
        </w:trPr>
        <w:tc>
          <w:tcPr>
            <w:tcW w:w="0" w:type="auto"/>
            <w:shd w:val="clear" w:color="auto" w:fill="auto"/>
            <w:vAlign w:val="center"/>
          </w:tcPr>
          <w:p w14:paraId="7803B24D" w14:textId="3EE5C14B" w:rsidR="00377357" w:rsidRPr="00E53A00" w:rsidRDefault="00E53A00" w:rsidP="005759CE">
            <w:r>
              <w:t>v0.1_0007_SCMP_GA1_SGM.pdf</w:t>
            </w:r>
          </w:p>
        </w:tc>
        <w:tc>
          <w:tcPr>
            <w:tcW w:w="0" w:type="auto"/>
            <w:shd w:val="clear" w:color="auto" w:fill="auto"/>
            <w:vAlign w:val="center"/>
          </w:tcPr>
          <w:p w14:paraId="40DC250A" w14:textId="77777777" w:rsidR="00377357" w:rsidRPr="00E53A00" w:rsidRDefault="00377357" w:rsidP="005759CE">
            <w:pPr>
              <w:rPr>
                <w:b/>
                <w:sz w:val="28"/>
                <w:szCs w:val="28"/>
              </w:rPr>
            </w:pPr>
          </w:p>
        </w:tc>
        <w:tc>
          <w:tcPr>
            <w:tcW w:w="0" w:type="auto"/>
            <w:shd w:val="clear" w:color="auto" w:fill="auto"/>
            <w:vAlign w:val="center"/>
          </w:tcPr>
          <w:p w14:paraId="5885CE38" w14:textId="7965686E" w:rsidR="00377357" w:rsidRPr="001236B7" w:rsidRDefault="005C2391" w:rsidP="005759CE">
            <w:pPr>
              <w:rPr>
                <w:b/>
                <w:bCs/>
                <w:sz w:val="28"/>
                <w:szCs w:val="28"/>
                <w:u w:val="single"/>
              </w:rPr>
            </w:pPr>
            <w:r>
              <w:rPr>
                <w:b/>
                <w:bCs/>
              </w:rPr>
              <w:t>21</w:t>
            </w:r>
            <w:r w:rsidR="00377357">
              <w:rPr>
                <w:b/>
                <w:bCs/>
              </w:rPr>
              <w:t>/03/2022</w:t>
            </w:r>
          </w:p>
        </w:tc>
        <w:tc>
          <w:tcPr>
            <w:tcW w:w="0" w:type="auto"/>
            <w:shd w:val="clear" w:color="auto" w:fill="auto"/>
            <w:vAlign w:val="center"/>
          </w:tcPr>
          <w:p w14:paraId="20450F2A" w14:textId="77777777" w:rsidR="00377357" w:rsidRPr="00583FC6" w:rsidRDefault="00377357" w:rsidP="005759CE">
            <w:pPr>
              <w:rPr>
                <w:b/>
                <w:bCs/>
                <w:sz w:val="28"/>
                <w:szCs w:val="28"/>
              </w:rPr>
            </w:pPr>
          </w:p>
        </w:tc>
        <w:tc>
          <w:tcPr>
            <w:tcW w:w="0" w:type="auto"/>
            <w:shd w:val="clear" w:color="auto" w:fill="auto"/>
            <w:vAlign w:val="center"/>
          </w:tcPr>
          <w:p w14:paraId="1463896A" w14:textId="77777777" w:rsidR="00377357" w:rsidRPr="00F927A0" w:rsidRDefault="00377357" w:rsidP="005759CE">
            <w:pPr>
              <w:rPr>
                <w:b/>
                <w:bCs/>
                <w:sz w:val="28"/>
                <w:szCs w:val="28"/>
              </w:rPr>
            </w:pPr>
            <w:r>
              <w:rPr>
                <w:b/>
                <w:bCs/>
                <w:sz w:val="28"/>
                <w:szCs w:val="28"/>
              </w:rPr>
              <w:t>1.0</w:t>
            </w:r>
          </w:p>
        </w:tc>
        <w:tc>
          <w:tcPr>
            <w:tcW w:w="0" w:type="auto"/>
            <w:shd w:val="clear" w:color="auto" w:fill="auto"/>
            <w:vAlign w:val="center"/>
          </w:tcPr>
          <w:p w14:paraId="499B621A" w14:textId="77777777" w:rsidR="00377357" w:rsidRPr="00583FC6" w:rsidRDefault="00377357" w:rsidP="005759CE">
            <w:pPr>
              <w:rPr>
                <w:b/>
                <w:bCs/>
                <w:sz w:val="28"/>
                <w:szCs w:val="28"/>
              </w:rPr>
            </w:pPr>
          </w:p>
        </w:tc>
        <w:tc>
          <w:tcPr>
            <w:tcW w:w="0" w:type="auto"/>
            <w:shd w:val="clear" w:color="auto" w:fill="auto"/>
            <w:vAlign w:val="center"/>
          </w:tcPr>
          <w:p w14:paraId="690F5AEE" w14:textId="77777777" w:rsidR="00377357" w:rsidRPr="00583FC6" w:rsidRDefault="00377357" w:rsidP="005759CE">
            <w:pPr>
              <w:rPr>
                <w:b/>
                <w:bCs/>
                <w:sz w:val="28"/>
                <w:szCs w:val="28"/>
              </w:rPr>
            </w:pPr>
            <w:r w:rsidRPr="00583FC6">
              <w:rPr>
                <w:b/>
                <w:bCs/>
                <w:sz w:val="28"/>
                <w:szCs w:val="28"/>
              </w:rPr>
              <w:fldChar w:fldCharType="begin"/>
            </w:r>
            <w:r w:rsidRPr="00583FC6">
              <w:rPr>
                <w:b/>
                <w:bCs/>
                <w:sz w:val="28"/>
                <w:szCs w:val="28"/>
              </w:rPr>
              <w:instrText xml:space="preserve"> </w:instrText>
            </w:r>
            <w:r>
              <w:rPr>
                <w:b/>
                <w:bCs/>
                <w:sz w:val="28"/>
                <w:szCs w:val="28"/>
              </w:rPr>
              <w:instrText>PAGE</w:instrText>
            </w:r>
            <w:r w:rsidRPr="00583FC6">
              <w:rPr>
                <w:b/>
                <w:bCs/>
                <w:sz w:val="28"/>
                <w:szCs w:val="28"/>
              </w:rPr>
              <w:instrText xml:space="preserve">   \* MERGEFORMAT </w:instrText>
            </w:r>
            <w:r w:rsidRPr="00583FC6">
              <w:rPr>
                <w:b/>
                <w:bCs/>
                <w:sz w:val="28"/>
                <w:szCs w:val="28"/>
              </w:rPr>
              <w:fldChar w:fldCharType="separate"/>
            </w:r>
            <w:r>
              <w:rPr>
                <w:b/>
                <w:bCs/>
                <w:noProof/>
                <w:sz w:val="28"/>
                <w:szCs w:val="28"/>
              </w:rPr>
              <w:t>1</w:t>
            </w:r>
            <w:r w:rsidRPr="00583FC6">
              <w:rPr>
                <w:b/>
                <w:bCs/>
                <w:sz w:val="28"/>
                <w:szCs w:val="28"/>
              </w:rPr>
              <w:fldChar w:fldCharType="end"/>
            </w:r>
            <w:r w:rsidRPr="00583FC6">
              <w:rPr>
                <w:b/>
                <w:bCs/>
                <w:sz w:val="28"/>
                <w:szCs w:val="28"/>
              </w:rPr>
              <w:t>/</w:t>
            </w:r>
            <w:r>
              <w:rPr>
                <w:b/>
                <w:bCs/>
                <w:sz w:val="28"/>
                <w:szCs w:val="28"/>
              </w:rPr>
              <w:t>51</w:t>
            </w:r>
          </w:p>
        </w:tc>
      </w:tr>
    </w:tbl>
    <w:p w14:paraId="2C50A5C9" w14:textId="77777777" w:rsidR="00377357" w:rsidRPr="00610941" w:rsidRDefault="00377357" w:rsidP="00377357">
      <w:pPr>
        <w:sectPr w:rsidR="00377357" w:rsidRPr="00610941" w:rsidSect="00261581">
          <w:headerReference w:type="default" r:id="rId11"/>
          <w:footerReference w:type="default" r:id="rId12"/>
          <w:pgSz w:w="11906" w:h="16838" w:code="9"/>
          <w:pgMar w:top="1418" w:right="1418" w:bottom="1418" w:left="1134" w:header="708" w:footer="708" w:gutter="0"/>
          <w:cols w:space="708"/>
          <w:docGrid w:linePitch="360"/>
        </w:sectPr>
      </w:pPr>
    </w:p>
    <w:p w14:paraId="2CF4E67D" w14:textId="77777777" w:rsidR="00377357" w:rsidRPr="00610941" w:rsidRDefault="00377357" w:rsidP="00377357">
      <w:pPr>
        <w:pStyle w:val="Estilo2"/>
      </w:pPr>
      <w:bookmarkStart w:id="0" w:name="_Toc191206917"/>
      <w:bookmarkStart w:id="1" w:name="_Toc191207311"/>
      <w:r w:rsidRPr="00610941">
        <w:lastRenderedPageBreak/>
        <w:t>Registro de cambios</w:t>
      </w:r>
      <w:bookmarkEnd w:id="0"/>
      <w:bookmarkEnd w:id="1"/>
    </w:p>
    <w:tbl>
      <w:tblPr>
        <w:tblW w:w="4731" w:type="pct"/>
        <w:tblInd w:w="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193"/>
        <w:gridCol w:w="1540"/>
        <w:gridCol w:w="1385"/>
        <w:gridCol w:w="4723"/>
      </w:tblGrid>
      <w:tr w:rsidR="00377357" w:rsidRPr="00AD4A1D" w14:paraId="578AF987" w14:textId="77777777" w:rsidTr="005759CE">
        <w:trPr>
          <w:trHeight w:val="461"/>
        </w:trPr>
        <w:tc>
          <w:tcPr>
            <w:tcW w:w="5000" w:type="pct"/>
            <w:gridSpan w:val="4"/>
            <w:shd w:val="clear" w:color="auto" w:fill="6C00C0"/>
            <w:vAlign w:val="center"/>
          </w:tcPr>
          <w:p w14:paraId="4A3B146A" w14:textId="27CC499F" w:rsidR="00377357" w:rsidRPr="00AD4A1D" w:rsidRDefault="00377357" w:rsidP="005759CE">
            <w:pPr>
              <w:pStyle w:val="TextoTablaPequeo"/>
              <w:rPr>
                <w:b/>
                <w:lang w:val="es-ES"/>
              </w:rPr>
            </w:pPr>
            <w:r w:rsidRPr="00AD4A1D">
              <w:rPr>
                <w:b/>
                <w:lang w:val="es-ES"/>
              </w:rPr>
              <w:t xml:space="preserve">1. TITULO DEL DOCUMENTO: </w:t>
            </w:r>
            <w:r w:rsidRPr="004E4E4F">
              <w:rPr>
                <w:bCs/>
                <w:lang w:val="es-ES"/>
              </w:rPr>
              <w:t xml:space="preserve">Plan de Gestión </w:t>
            </w:r>
            <w:r w:rsidR="00916280">
              <w:rPr>
                <w:bCs/>
                <w:lang w:val="es-ES"/>
              </w:rPr>
              <w:t>de Configuración de Software (SCMP)</w:t>
            </w:r>
          </w:p>
        </w:tc>
      </w:tr>
      <w:tr w:rsidR="00377357" w:rsidRPr="00763744" w14:paraId="7D98E3B3" w14:textId="77777777" w:rsidTr="005759CE">
        <w:trPr>
          <w:trHeight w:val="384"/>
        </w:trPr>
        <w:tc>
          <w:tcPr>
            <w:tcW w:w="5000" w:type="pct"/>
            <w:gridSpan w:val="4"/>
            <w:shd w:val="clear" w:color="auto" w:fill="6C00C0"/>
            <w:vAlign w:val="center"/>
          </w:tcPr>
          <w:p w14:paraId="099393C7" w14:textId="4951E252" w:rsidR="00377357" w:rsidRPr="00763744" w:rsidRDefault="00377357" w:rsidP="005759CE">
            <w:pPr>
              <w:pStyle w:val="TextoTablaPequeo"/>
              <w:rPr>
                <w:b/>
                <w:lang w:val="pt-BR"/>
              </w:rPr>
            </w:pPr>
            <w:r>
              <w:rPr>
                <w:b/>
                <w:lang w:val="pt-BR"/>
              </w:rPr>
              <w:t>2</w:t>
            </w:r>
            <w:r w:rsidRPr="00763744">
              <w:rPr>
                <w:b/>
                <w:lang w:val="pt-BR"/>
              </w:rPr>
              <w:t>.</w:t>
            </w:r>
            <w:r>
              <w:rPr>
                <w:b/>
                <w:lang w:val="pt-BR"/>
              </w:rPr>
              <w:t xml:space="preserve"> NÚMERO DE </w:t>
            </w:r>
            <w:proofErr w:type="gramStart"/>
            <w:r>
              <w:rPr>
                <w:b/>
                <w:lang w:val="pt-BR"/>
              </w:rPr>
              <w:t>REFERENCIA</w:t>
            </w:r>
            <w:proofErr w:type="gramEnd"/>
            <w:r>
              <w:rPr>
                <w:b/>
                <w:lang w:val="pt-BR"/>
              </w:rPr>
              <w:t xml:space="preserve"> DEL DOCUMENTO</w:t>
            </w:r>
            <w:r w:rsidRPr="00763744">
              <w:rPr>
                <w:b/>
                <w:lang w:val="pt-BR"/>
              </w:rPr>
              <w:t>:</w:t>
            </w:r>
            <w:r>
              <w:rPr>
                <w:b/>
                <w:lang w:val="pt-BR"/>
              </w:rPr>
              <w:t xml:space="preserve"> </w:t>
            </w:r>
            <w:r w:rsidRPr="00763744">
              <w:rPr>
                <w:bCs/>
                <w:lang w:val="pt-BR"/>
              </w:rPr>
              <w:t>000</w:t>
            </w:r>
            <w:r w:rsidR="00916280">
              <w:rPr>
                <w:bCs/>
                <w:lang w:val="pt-BR"/>
              </w:rPr>
              <w:t>7</w:t>
            </w:r>
          </w:p>
        </w:tc>
      </w:tr>
      <w:tr w:rsidR="00377357" w:rsidRPr="00763744" w14:paraId="1DF2EDCD" w14:textId="77777777" w:rsidTr="005759CE">
        <w:trPr>
          <w:trHeight w:val="492"/>
        </w:trPr>
        <w:tc>
          <w:tcPr>
            <w:tcW w:w="675" w:type="pct"/>
            <w:shd w:val="clear" w:color="auto" w:fill="6C00C0"/>
            <w:vAlign w:val="center"/>
          </w:tcPr>
          <w:p w14:paraId="6D6442E2" w14:textId="77777777" w:rsidR="00377357" w:rsidRPr="00763744" w:rsidRDefault="00377357" w:rsidP="005759CE">
            <w:pPr>
              <w:pStyle w:val="TextoTablaPequeo"/>
              <w:rPr>
                <w:b/>
                <w:lang w:val="pt-BR"/>
              </w:rPr>
            </w:pPr>
            <w:r>
              <w:rPr>
                <w:b/>
                <w:lang w:val="pt-BR"/>
              </w:rPr>
              <w:t>3. ISSUE</w:t>
            </w:r>
          </w:p>
        </w:tc>
        <w:tc>
          <w:tcPr>
            <w:tcW w:w="871" w:type="pct"/>
            <w:shd w:val="clear" w:color="auto" w:fill="6C00C0"/>
            <w:vAlign w:val="center"/>
          </w:tcPr>
          <w:p w14:paraId="3A66D7DB" w14:textId="77777777" w:rsidR="00377357" w:rsidRPr="00763744" w:rsidRDefault="00377357" w:rsidP="005759CE">
            <w:pPr>
              <w:pStyle w:val="TextoTablaPequeo"/>
              <w:jc w:val="center"/>
              <w:rPr>
                <w:b/>
                <w:lang w:val="pt-BR"/>
              </w:rPr>
            </w:pPr>
            <w:r>
              <w:rPr>
                <w:b/>
                <w:lang w:val="pt-BR"/>
              </w:rPr>
              <w:t>4. REVISIÓN</w:t>
            </w:r>
          </w:p>
        </w:tc>
        <w:tc>
          <w:tcPr>
            <w:tcW w:w="783" w:type="pct"/>
            <w:shd w:val="clear" w:color="auto" w:fill="6C00C0"/>
            <w:vAlign w:val="center"/>
          </w:tcPr>
          <w:p w14:paraId="1673BADD" w14:textId="77777777" w:rsidR="00377357" w:rsidRPr="00763744" w:rsidRDefault="00377357" w:rsidP="005759CE">
            <w:pPr>
              <w:pStyle w:val="TextoTablaPequeo"/>
              <w:jc w:val="center"/>
              <w:rPr>
                <w:b/>
                <w:lang w:val="pt-BR"/>
              </w:rPr>
            </w:pPr>
            <w:r>
              <w:rPr>
                <w:b/>
                <w:lang w:val="pt-BR"/>
              </w:rPr>
              <w:t>5. FECHA</w:t>
            </w:r>
          </w:p>
        </w:tc>
        <w:tc>
          <w:tcPr>
            <w:tcW w:w="2671" w:type="pct"/>
            <w:shd w:val="clear" w:color="auto" w:fill="6C00C0"/>
            <w:vAlign w:val="center"/>
          </w:tcPr>
          <w:p w14:paraId="70D45CA4" w14:textId="77777777" w:rsidR="00377357" w:rsidRPr="00763744" w:rsidRDefault="00377357" w:rsidP="005759CE">
            <w:pPr>
              <w:pStyle w:val="TextoTablaPequeo"/>
              <w:rPr>
                <w:b/>
                <w:lang w:val="pt-BR"/>
              </w:rPr>
            </w:pPr>
            <w:r>
              <w:rPr>
                <w:b/>
                <w:lang w:val="pt-BR"/>
              </w:rPr>
              <w:t>6. RAZÓN DEL CAMBIO</w:t>
            </w:r>
          </w:p>
        </w:tc>
      </w:tr>
      <w:tr w:rsidR="00377357" w:rsidRPr="00610941" w14:paraId="53DBBEFC" w14:textId="77777777" w:rsidTr="005759CE">
        <w:trPr>
          <w:trHeight w:val="276"/>
        </w:trPr>
        <w:tc>
          <w:tcPr>
            <w:tcW w:w="675" w:type="pct"/>
            <w:shd w:val="clear" w:color="auto" w:fill="auto"/>
            <w:vAlign w:val="center"/>
          </w:tcPr>
          <w:p w14:paraId="0B998C72" w14:textId="77777777" w:rsidR="00377357" w:rsidRPr="00583FC6" w:rsidRDefault="00377357" w:rsidP="005759CE">
            <w:pPr>
              <w:pStyle w:val="TextoTablaPequeo"/>
              <w:jc w:val="center"/>
              <w:rPr>
                <w:lang w:val="es-ES"/>
              </w:rPr>
            </w:pPr>
            <w:r>
              <w:rPr>
                <w:lang w:val="es-ES"/>
              </w:rPr>
              <w:t>0</w:t>
            </w:r>
          </w:p>
        </w:tc>
        <w:tc>
          <w:tcPr>
            <w:tcW w:w="871" w:type="pct"/>
            <w:shd w:val="clear" w:color="auto" w:fill="auto"/>
            <w:vAlign w:val="center"/>
          </w:tcPr>
          <w:p w14:paraId="1CADA305" w14:textId="77777777" w:rsidR="00377357" w:rsidRPr="00583FC6" w:rsidRDefault="00377357" w:rsidP="005759CE">
            <w:pPr>
              <w:pStyle w:val="TextoTablaPequeo"/>
              <w:jc w:val="center"/>
              <w:rPr>
                <w:lang w:val="es-ES"/>
              </w:rPr>
            </w:pPr>
            <w:r>
              <w:rPr>
                <w:lang w:val="es-ES"/>
              </w:rPr>
              <w:t>1</w:t>
            </w:r>
          </w:p>
        </w:tc>
        <w:tc>
          <w:tcPr>
            <w:tcW w:w="783" w:type="pct"/>
            <w:shd w:val="clear" w:color="auto" w:fill="auto"/>
            <w:vAlign w:val="center"/>
          </w:tcPr>
          <w:p w14:paraId="4C53B3BC" w14:textId="1BBB308B" w:rsidR="00377357" w:rsidRPr="00583FC6" w:rsidRDefault="00377357" w:rsidP="005759CE">
            <w:pPr>
              <w:pStyle w:val="TextoTablaPequeo"/>
              <w:jc w:val="center"/>
              <w:rPr>
                <w:lang w:val="es-ES"/>
              </w:rPr>
            </w:pPr>
            <w:r>
              <w:rPr>
                <w:lang w:val="es-ES"/>
              </w:rPr>
              <w:t>1</w:t>
            </w:r>
            <w:r w:rsidR="00916280">
              <w:rPr>
                <w:lang w:val="es-ES"/>
              </w:rPr>
              <w:t>7</w:t>
            </w:r>
            <w:r>
              <w:rPr>
                <w:lang w:val="es-ES"/>
              </w:rPr>
              <w:t>/0</w:t>
            </w:r>
            <w:r w:rsidR="00916280">
              <w:rPr>
                <w:lang w:val="es-ES"/>
              </w:rPr>
              <w:t>2</w:t>
            </w:r>
            <w:r>
              <w:rPr>
                <w:lang w:val="es-ES"/>
              </w:rPr>
              <w:t>/2022</w:t>
            </w:r>
          </w:p>
        </w:tc>
        <w:tc>
          <w:tcPr>
            <w:tcW w:w="2671" w:type="pct"/>
            <w:shd w:val="clear" w:color="auto" w:fill="auto"/>
            <w:vAlign w:val="center"/>
          </w:tcPr>
          <w:p w14:paraId="422300A0" w14:textId="77777777" w:rsidR="00377357" w:rsidRPr="00583FC6" w:rsidRDefault="00377357" w:rsidP="005759CE">
            <w:pPr>
              <w:pStyle w:val="TextoTablaPequeo"/>
              <w:rPr>
                <w:lang w:val="es-ES"/>
              </w:rPr>
            </w:pPr>
            <w:r>
              <w:rPr>
                <w:lang w:val="es-ES"/>
              </w:rPr>
              <w:t>Primera versión del documento.</w:t>
            </w:r>
          </w:p>
        </w:tc>
      </w:tr>
      <w:tr w:rsidR="00377357" w:rsidRPr="00610941" w14:paraId="089166DF" w14:textId="77777777" w:rsidTr="005759CE">
        <w:trPr>
          <w:trHeight w:val="258"/>
        </w:trPr>
        <w:tc>
          <w:tcPr>
            <w:tcW w:w="675" w:type="pct"/>
            <w:shd w:val="clear" w:color="auto" w:fill="auto"/>
            <w:vAlign w:val="center"/>
          </w:tcPr>
          <w:p w14:paraId="303AA09D" w14:textId="77777777" w:rsidR="00377357" w:rsidRDefault="00377357" w:rsidP="005759CE">
            <w:pPr>
              <w:pStyle w:val="TextoTablaPequeo"/>
              <w:jc w:val="center"/>
              <w:rPr>
                <w:lang w:val="es-ES"/>
              </w:rPr>
            </w:pPr>
            <w:r>
              <w:rPr>
                <w:lang w:val="es-ES"/>
              </w:rPr>
              <w:t>1</w:t>
            </w:r>
          </w:p>
        </w:tc>
        <w:tc>
          <w:tcPr>
            <w:tcW w:w="871" w:type="pct"/>
            <w:shd w:val="clear" w:color="auto" w:fill="auto"/>
            <w:vAlign w:val="center"/>
          </w:tcPr>
          <w:p w14:paraId="5430836C" w14:textId="77777777" w:rsidR="00377357" w:rsidRDefault="00377357" w:rsidP="005759CE">
            <w:pPr>
              <w:pStyle w:val="TextoTablaPequeo"/>
              <w:jc w:val="center"/>
              <w:rPr>
                <w:lang w:val="es-ES"/>
              </w:rPr>
            </w:pPr>
            <w:r>
              <w:rPr>
                <w:lang w:val="es-ES"/>
              </w:rPr>
              <w:t>0</w:t>
            </w:r>
          </w:p>
        </w:tc>
        <w:tc>
          <w:tcPr>
            <w:tcW w:w="783" w:type="pct"/>
            <w:shd w:val="clear" w:color="auto" w:fill="auto"/>
            <w:vAlign w:val="center"/>
          </w:tcPr>
          <w:p w14:paraId="642E9EA6" w14:textId="3FF17B82" w:rsidR="00377357" w:rsidRDefault="00EE4D27" w:rsidP="005759CE">
            <w:pPr>
              <w:pStyle w:val="TextoTablaPequeo"/>
              <w:jc w:val="center"/>
              <w:rPr>
                <w:lang w:val="es-ES"/>
              </w:rPr>
            </w:pPr>
            <w:r>
              <w:rPr>
                <w:lang w:val="es-ES"/>
              </w:rPr>
              <w:t>21</w:t>
            </w:r>
            <w:r w:rsidR="00377357">
              <w:rPr>
                <w:lang w:val="es-ES"/>
              </w:rPr>
              <w:t>/03/2022</w:t>
            </w:r>
          </w:p>
        </w:tc>
        <w:tc>
          <w:tcPr>
            <w:tcW w:w="2671" w:type="pct"/>
            <w:shd w:val="clear" w:color="auto" w:fill="auto"/>
            <w:vAlign w:val="center"/>
          </w:tcPr>
          <w:p w14:paraId="6B892D07" w14:textId="77777777" w:rsidR="00377357" w:rsidRDefault="00377357" w:rsidP="005759CE">
            <w:pPr>
              <w:pStyle w:val="TextoTablaPequeo"/>
              <w:rPr>
                <w:lang w:val="es-ES"/>
              </w:rPr>
            </w:pPr>
            <w:r>
              <w:rPr>
                <w:lang w:val="es-ES"/>
              </w:rPr>
              <w:t>Última revisión del documento, entrega a cliente.</w:t>
            </w:r>
          </w:p>
        </w:tc>
      </w:tr>
    </w:tbl>
    <w:p w14:paraId="4D244045" w14:textId="77777777" w:rsidR="00377357" w:rsidRDefault="00377357" w:rsidP="00377357"/>
    <w:p w14:paraId="02C266F2" w14:textId="77777777" w:rsidR="00377357" w:rsidRDefault="00377357" w:rsidP="00377357">
      <w:pPr>
        <w:pStyle w:val="Texto"/>
        <w:rPr>
          <w:lang w:val="es-ES"/>
        </w:rPr>
      </w:pPr>
      <w:r w:rsidRPr="00610941">
        <w:rPr>
          <w:lang w:val="es-ES"/>
        </w:rPr>
        <w:t xml:space="preserve">* N/A = No </w:t>
      </w:r>
      <w:r>
        <w:rPr>
          <w:lang w:val="es-ES"/>
        </w:rPr>
        <w:t>aplica</w:t>
      </w:r>
    </w:p>
    <w:p w14:paraId="76F3F727" w14:textId="77777777" w:rsidR="00377357" w:rsidRPr="002B18E4" w:rsidRDefault="00377357" w:rsidP="00377357"/>
    <w:p w14:paraId="085D7794" w14:textId="77777777" w:rsidR="00377357" w:rsidRPr="002B18E4" w:rsidRDefault="00377357" w:rsidP="00377357"/>
    <w:p w14:paraId="04C11C3F" w14:textId="77777777" w:rsidR="00377357" w:rsidRPr="002B18E4" w:rsidRDefault="00377357" w:rsidP="00377357"/>
    <w:p w14:paraId="7F654831" w14:textId="77777777" w:rsidR="00377357" w:rsidRPr="002B18E4" w:rsidRDefault="00377357" w:rsidP="00377357"/>
    <w:p w14:paraId="6B8F7F8D" w14:textId="77777777" w:rsidR="00377357" w:rsidRDefault="00377357" w:rsidP="00377357"/>
    <w:p w14:paraId="59177A97" w14:textId="77777777" w:rsidR="00E53A00" w:rsidRPr="00E53A00" w:rsidRDefault="00E53A00" w:rsidP="00E53A00"/>
    <w:p w14:paraId="0D25921E" w14:textId="77777777" w:rsidR="00E53A00" w:rsidRPr="00E53A00" w:rsidRDefault="00E53A00" w:rsidP="00E53A00"/>
    <w:p w14:paraId="7E689A01" w14:textId="77777777" w:rsidR="00E53A00" w:rsidRPr="00E53A00" w:rsidRDefault="00E53A00" w:rsidP="00E53A00"/>
    <w:p w14:paraId="423DC5FA" w14:textId="77777777" w:rsidR="00E53A00" w:rsidRPr="00E53A00" w:rsidRDefault="00E53A00" w:rsidP="00E53A00"/>
    <w:p w14:paraId="0921A5E5" w14:textId="77777777" w:rsidR="00E53A00" w:rsidRPr="00E53A00" w:rsidRDefault="00E53A00" w:rsidP="00E53A00"/>
    <w:p w14:paraId="1195E3BD" w14:textId="77777777" w:rsidR="00E53A00" w:rsidRPr="00E53A00" w:rsidRDefault="00E53A00" w:rsidP="00E53A00"/>
    <w:p w14:paraId="647F753F" w14:textId="77777777" w:rsidR="00E53A00" w:rsidRPr="00E53A00" w:rsidRDefault="00E53A00" w:rsidP="00E53A00"/>
    <w:p w14:paraId="10DC0BC7" w14:textId="77777777" w:rsidR="00E53A00" w:rsidRPr="00E53A00" w:rsidRDefault="00E53A00" w:rsidP="00E53A00"/>
    <w:p w14:paraId="2D7DDF6A" w14:textId="77777777" w:rsidR="00E53A00" w:rsidRPr="00E53A00" w:rsidRDefault="00E53A00" w:rsidP="00E53A00"/>
    <w:p w14:paraId="3D73DBD1" w14:textId="77777777" w:rsidR="00E53A00" w:rsidRPr="00E53A00" w:rsidRDefault="00E53A00" w:rsidP="00E53A00"/>
    <w:p w14:paraId="35F8C5FB" w14:textId="77777777" w:rsidR="00E53A00" w:rsidRPr="00E53A00" w:rsidRDefault="00E53A00" w:rsidP="00E53A00"/>
    <w:p w14:paraId="7C527C8F" w14:textId="77777777" w:rsidR="00E53A00" w:rsidRPr="00E53A00" w:rsidRDefault="00E53A00" w:rsidP="00E53A00"/>
    <w:p w14:paraId="184686C8" w14:textId="77777777" w:rsidR="00E53A00" w:rsidRPr="00E53A00" w:rsidRDefault="00E53A00" w:rsidP="00E53A00"/>
    <w:p w14:paraId="6A842F38" w14:textId="77777777" w:rsidR="00E53A00" w:rsidRPr="00E53A00" w:rsidRDefault="00E53A00" w:rsidP="00E53A00"/>
    <w:p w14:paraId="0770C119" w14:textId="77777777" w:rsidR="00E00573" w:rsidRDefault="00E00573" w:rsidP="00E53A00"/>
    <w:p w14:paraId="5E3BF8D5" w14:textId="77777777" w:rsidR="00E00573" w:rsidRDefault="00E00573" w:rsidP="00E53A00"/>
    <w:p w14:paraId="0731912A" w14:textId="77777777" w:rsidR="00E00573" w:rsidRDefault="00E00573" w:rsidP="00E53A00"/>
    <w:p w14:paraId="2CAB9CE3" w14:textId="77777777" w:rsidR="00E00573" w:rsidRDefault="00E00573" w:rsidP="00E53A00"/>
    <w:p w14:paraId="712A0052" w14:textId="77777777" w:rsidR="00E00573" w:rsidRDefault="00E00573" w:rsidP="00E53A00"/>
    <w:p w14:paraId="0C5E3333" w14:textId="77777777" w:rsidR="00E00573" w:rsidRPr="00E53A00" w:rsidRDefault="00E00573" w:rsidP="00E53A00"/>
    <w:p w14:paraId="64839256" w14:textId="77777777" w:rsidR="00E53A00" w:rsidRDefault="00E53A00" w:rsidP="00E53A00"/>
    <w:p w14:paraId="44B41E17" w14:textId="77777777" w:rsidR="00E53A00" w:rsidRDefault="00E53A00" w:rsidP="00E53A00"/>
    <w:p w14:paraId="28553FC9" w14:textId="77777777" w:rsidR="00E53A00" w:rsidRPr="00E53A00" w:rsidRDefault="00E53A00" w:rsidP="00E53A00">
      <w:pPr>
        <w:jc w:val="center"/>
      </w:pPr>
    </w:p>
    <w:p w14:paraId="7B1D38E2" w14:textId="77777777" w:rsidR="00377357" w:rsidRDefault="00377357" w:rsidP="00377357">
      <w:pPr>
        <w:pStyle w:val="Estilo2"/>
      </w:pPr>
      <w:r w:rsidRPr="00384DE8">
        <w:t xml:space="preserve">Registro de </w:t>
      </w:r>
      <w:r>
        <w:t>revisión</w:t>
      </w:r>
      <w:r w:rsidRPr="00384DE8">
        <w:t xml:space="preserve"> de documento</w:t>
      </w:r>
    </w:p>
    <w:p w14:paraId="2B1C2F43" w14:textId="77777777" w:rsidR="00377357" w:rsidRPr="00252D89" w:rsidRDefault="00377357" w:rsidP="00377357"/>
    <w:tbl>
      <w:tblPr>
        <w:tblW w:w="4796" w:type="pct"/>
        <w:tblInd w:w="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250"/>
        <w:gridCol w:w="1656"/>
        <w:gridCol w:w="4836"/>
        <w:gridCol w:w="1221"/>
      </w:tblGrid>
      <w:tr w:rsidR="00916280" w14:paraId="037D0619" w14:textId="77777777" w:rsidTr="128BE7F3">
        <w:trPr>
          <w:trHeight w:val="322"/>
        </w:trPr>
        <w:tc>
          <w:tcPr>
            <w:tcW w:w="697" w:type="pct"/>
            <w:shd w:val="clear" w:color="auto" w:fill="6C00C0"/>
            <w:vAlign w:val="center"/>
          </w:tcPr>
          <w:p w14:paraId="5EEE1F3D" w14:textId="77777777" w:rsidR="00916280" w:rsidRPr="00583FC6" w:rsidRDefault="00916280" w:rsidP="00AF1B6B">
            <w:pPr>
              <w:pStyle w:val="TextoTablaPequeo"/>
              <w:jc w:val="center"/>
              <w:rPr>
                <w:b/>
                <w:lang w:val="es-ES"/>
              </w:rPr>
            </w:pPr>
            <w:r>
              <w:rPr>
                <w:b/>
                <w:lang w:val="es-ES"/>
              </w:rPr>
              <w:t>Acción</w:t>
            </w:r>
          </w:p>
        </w:tc>
        <w:tc>
          <w:tcPr>
            <w:tcW w:w="1123" w:type="pct"/>
            <w:shd w:val="clear" w:color="auto" w:fill="6C00C0"/>
            <w:vAlign w:val="center"/>
          </w:tcPr>
          <w:p w14:paraId="70315AC6" w14:textId="77777777" w:rsidR="00916280" w:rsidRPr="005E276F" w:rsidRDefault="00916280" w:rsidP="00AF1B6B">
            <w:pPr>
              <w:pStyle w:val="TextoTablaPequeo"/>
              <w:jc w:val="center"/>
              <w:rPr>
                <w:b/>
                <w:lang w:val="es-ES"/>
              </w:rPr>
            </w:pPr>
            <w:r>
              <w:rPr>
                <w:b/>
                <w:lang w:val="es-ES"/>
              </w:rPr>
              <w:t>Responsable</w:t>
            </w:r>
          </w:p>
        </w:tc>
        <w:tc>
          <w:tcPr>
            <w:tcW w:w="2499" w:type="pct"/>
            <w:shd w:val="clear" w:color="auto" w:fill="6C00C0"/>
            <w:vAlign w:val="center"/>
          </w:tcPr>
          <w:p w14:paraId="3074422F" w14:textId="77777777" w:rsidR="00916280" w:rsidRPr="00583FC6" w:rsidRDefault="00916280" w:rsidP="00AF1B6B">
            <w:pPr>
              <w:pStyle w:val="TextoTablaPequeo"/>
              <w:jc w:val="center"/>
              <w:rPr>
                <w:b/>
                <w:lang w:val="es-ES"/>
              </w:rPr>
            </w:pPr>
            <w:r>
              <w:rPr>
                <w:b/>
                <w:lang w:val="es-ES"/>
              </w:rPr>
              <w:t>Firma</w:t>
            </w:r>
          </w:p>
        </w:tc>
        <w:tc>
          <w:tcPr>
            <w:tcW w:w="681" w:type="pct"/>
            <w:shd w:val="clear" w:color="auto" w:fill="6C00C0"/>
          </w:tcPr>
          <w:p w14:paraId="771BE069" w14:textId="41ADADD5" w:rsidR="00916280" w:rsidRDefault="00916280" w:rsidP="00AF1B6B">
            <w:pPr>
              <w:pStyle w:val="TextoTablaPequeo"/>
              <w:jc w:val="center"/>
              <w:rPr>
                <w:b/>
                <w:lang w:val="es-ES"/>
              </w:rPr>
            </w:pPr>
            <w:r>
              <w:rPr>
                <w:b/>
                <w:lang w:val="es-ES"/>
              </w:rPr>
              <w:t>Fecha</w:t>
            </w:r>
          </w:p>
        </w:tc>
      </w:tr>
      <w:tr w:rsidR="00916280" w:rsidRPr="00583FC6" w14:paraId="1CA25549" w14:textId="77777777" w:rsidTr="128BE7F3">
        <w:trPr>
          <w:trHeight w:val="1725"/>
        </w:trPr>
        <w:tc>
          <w:tcPr>
            <w:tcW w:w="697" w:type="pct"/>
            <w:shd w:val="clear" w:color="auto" w:fill="auto"/>
            <w:vAlign w:val="center"/>
          </w:tcPr>
          <w:p w14:paraId="6E5F9A90" w14:textId="77777777" w:rsidR="00916280" w:rsidRPr="0066423F" w:rsidRDefault="00916280" w:rsidP="00AF1B6B">
            <w:pPr>
              <w:pStyle w:val="TextoTablaPequeo"/>
              <w:jc w:val="center"/>
              <w:rPr>
                <w:b/>
                <w:bCs/>
                <w:sz w:val="22"/>
                <w:szCs w:val="28"/>
                <w:lang w:val="es-ES"/>
              </w:rPr>
            </w:pPr>
            <w:r w:rsidRPr="614A6122">
              <w:rPr>
                <w:b/>
                <w:sz w:val="22"/>
                <w:lang w:val="es-ES"/>
              </w:rPr>
              <w:t>Creado por:</w:t>
            </w:r>
          </w:p>
        </w:tc>
        <w:tc>
          <w:tcPr>
            <w:tcW w:w="1123" w:type="pct"/>
            <w:shd w:val="clear" w:color="auto" w:fill="auto"/>
            <w:vAlign w:val="center"/>
          </w:tcPr>
          <w:p w14:paraId="64B969F7" w14:textId="77777777" w:rsidR="00916280" w:rsidRDefault="00916280" w:rsidP="00AF1B6B">
            <w:pPr>
              <w:pStyle w:val="TextoTablaPequeo"/>
              <w:jc w:val="center"/>
              <w:rPr>
                <w:lang w:val="es-ES"/>
              </w:rPr>
            </w:pPr>
            <w:r>
              <w:rPr>
                <w:lang w:val="es-ES"/>
              </w:rPr>
              <w:t>William Echeverry</w:t>
            </w:r>
          </w:p>
          <w:p w14:paraId="3823190C" w14:textId="77777777" w:rsidR="00916280" w:rsidRPr="0066423F" w:rsidRDefault="00916280" w:rsidP="00AF1B6B">
            <w:pPr>
              <w:pStyle w:val="TextoTablaPequeo"/>
              <w:jc w:val="center"/>
              <w:rPr>
                <w:i/>
                <w:iCs/>
                <w:lang w:val="es-ES"/>
              </w:rPr>
            </w:pPr>
            <w:r>
              <w:rPr>
                <w:i/>
                <w:iCs/>
                <w:lang w:val="es-ES"/>
              </w:rPr>
              <w:t>Arquitecto de la Solución</w:t>
            </w:r>
          </w:p>
        </w:tc>
        <w:tc>
          <w:tcPr>
            <w:tcW w:w="2499" w:type="pct"/>
            <w:shd w:val="clear" w:color="auto" w:fill="auto"/>
            <w:vAlign w:val="center"/>
          </w:tcPr>
          <w:p w14:paraId="3584C5EA" w14:textId="77777777" w:rsidR="00916280" w:rsidRPr="00583FC6" w:rsidRDefault="00916280" w:rsidP="00AF1B6B">
            <w:pPr>
              <w:pStyle w:val="TextoTablaPequeo"/>
              <w:rPr>
                <w:lang w:val="es-ES"/>
              </w:rPr>
            </w:pPr>
            <w:r>
              <w:object w:dxaOrig="13320" w:dyaOrig="4740" w14:anchorId="395DC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1pt;height:75.85pt" o:ole="">
                  <v:imagedata r:id="rId13" o:title=""/>
                </v:shape>
                <o:OLEObject Type="Embed" ProgID="PBrush" ShapeID="_x0000_i1025" DrawAspect="Content" ObjectID="_1709412388" r:id="rId14"/>
              </w:object>
            </w:r>
          </w:p>
        </w:tc>
        <w:tc>
          <w:tcPr>
            <w:tcW w:w="681" w:type="pct"/>
            <w:vAlign w:val="center"/>
          </w:tcPr>
          <w:p w14:paraId="41A972B5" w14:textId="77777777" w:rsidR="00916280" w:rsidRPr="00583FC6" w:rsidRDefault="00916280" w:rsidP="00AF1B6B">
            <w:pPr>
              <w:pStyle w:val="TextoTablaPequeo"/>
              <w:jc w:val="center"/>
              <w:rPr>
                <w:lang w:val="es-ES"/>
              </w:rPr>
            </w:pPr>
            <w:r>
              <w:rPr>
                <w:lang w:val="es-ES"/>
              </w:rPr>
              <w:t>17/02/2022</w:t>
            </w:r>
          </w:p>
        </w:tc>
      </w:tr>
      <w:tr w:rsidR="00916280" w:rsidRPr="00583FC6" w14:paraId="7216E496" w14:textId="77777777" w:rsidTr="128BE7F3">
        <w:trPr>
          <w:trHeight w:val="1725"/>
        </w:trPr>
        <w:tc>
          <w:tcPr>
            <w:tcW w:w="697" w:type="pct"/>
            <w:shd w:val="clear" w:color="auto" w:fill="auto"/>
            <w:vAlign w:val="center"/>
          </w:tcPr>
          <w:p w14:paraId="1AAE8898" w14:textId="77777777" w:rsidR="00916280" w:rsidRPr="0066423F" w:rsidRDefault="00916280" w:rsidP="00AF1B6B">
            <w:pPr>
              <w:pStyle w:val="TextoTablaPequeo"/>
              <w:jc w:val="center"/>
              <w:rPr>
                <w:b/>
                <w:bCs/>
                <w:sz w:val="22"/>
                <w:szCs w:val="28"/>
                <w:lang w:val="es-ES"/>
              </w:rPr>
            </w:pPr>
            <w:r w:rsidRPr="614A6122">
              <w:rPr>
                <w:b/>
                <w:sz w:val="22"/>
                <w:lang w:val="es-ES"/>
              </w:rPr>
              <w:t>Revisado por:</w:t>
            </w:r>
          </w:p>
        </w:tc>
        <w:tc>
          <w:tcPr>
            <w:tcW w:w="1123" w:type="pct"/>
            <w:shd w:val="clear" w:color="auto" w:fill="auto"/>
            <w:vAlign w:val="center"/>
          </w:tcPr>
          <w:p w14:paraId="34BAF61A" w14:textId="77777777" w:rsidR="00916280" w:rsidRDefault="00916280" w:rsidP="00AF1B6B">
            <w:pPr>
              <w:pStyle w:val="TextoTablaPequeo"/>
              <w:jc w:val="center"/>
              <w:rPr>
                <w:lang w:val="es-ES"/>
              </w:rPr>
            </w:pPr>
            <w:r>
              <w:rPr>
                <w:lang w:val="es-ES"/>
              </w:rPr>
              <w:t>Javier Torres Solis</w:t>
            </w:r>
          </w:p>
          <w:p w14:paraId="038016D8" w14:textId="77777777" w:rsidR="00916280" w:rsidRPr="00BE73D2" w:rsidRDefault="00916280" w:rsidP="00AF1B6B">
            <w:pPr>
              <w:pStyle w:val="TextoTablaPequeo"/>
              <w:jc w:val="center"/>
              <w:rPr>
                <w:rFonts w:ascii="Calibri" w:hAnsi="Calibri" w:cs="Calibri"/>
                <w:i/>
                <w:color w:val="000000"/>
                <w:sz w:val="22"/>
                <w:shd w:val="clear" w:color="auto" w:fill="FFFFFF"/>
              </w:rPr>
            </w:pPr>
            <w:r w:rsidRPr="614A6122">
              <w:rPr>
                <w:rStyle w:val="normaltextrun"/>
                <w:rFonts w:ascii="Calibri" w:hAnsi="Calibri" w:cs="Calibri"/>
                <w:i/>
                <w:color w:val="000000"/>
                <w:sz w:val="22"/>
                <w:shd w:val="clear" w:color="auto" w:fill="FFFFFF"/>
              </w:rPr>
              <w:t>Consultor Senior Tester</w:t>
            </w:r>
          </w:p>
        </w:tc>
        <w:tc>
          <w:tcPr>
            <w:tcW w:w="2499" w:type="pct"/>
            <w:shd w:val="clear" w:color="auto" w:fill="auto"/>
            <w:vAlign w:val="center"/>
          </w:tcPr>
          <w:p w14:paraId="63F91650" w14:textId="04455B6B" w:rsidR="00916280" w:rsidRPr="00583FC6" w:rsidRDefault="000F63A0" w:rsidP="00AF1B6B">
            <w:pPr>
              <w:pStyle w:val="TextoTablaPequeo"/>
              <w:jc w:val="center"/>
              <w:rPr>
                <w:lang w:val="es-ES"/>
              </w:rPr>
            </w:pPr>
            <w:r w:rsidRPr="000F63A0">
              <w:rPr>
                <w:noProof/>
                <w:lang w:val="es-ES"/>
              </w:rPr>
              <w:drawing>
                <wp:inline distT="0" distB="0" distL="0" distR="0" wp14:anchorId="73D0CF64" wp14:editId="79349DE7">
                  <wp:extent cx="2933700" cy="131265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376" cy="1315640"/>
                          </a:xfrm>
                          <a:prstGeom prst="rect">
                            <a:avLst/>
                          </a:prstGeom>
                        </pic:spPr>
                      </pic:pic>
                    </a:graphicData>
                  </a:graphic>
                </wp:inline>
              </w:drawing>
            </w:r>
          </w:p>
        </w:tc>
        <w:tc>
          <w:tcPr>
            <w:tcW w:w="681" w:type="pct"/>
            <w:vAlign w:val="center"/>
          </w:tcPr>
          <w:p w14:paraId="65D9DD97" w14:textId="77777777" w:rsidR="00916280" w:rsidRPr="00583FC6" w:rsidRDefault="00916280" w:rsidP="00AF1B6B">
            <w:pPr>
              <w:pStyle w:val="TextoTablaPequeo"/>
              <w:jc w:val="center"/>
              <w:rPr>
                <w:lang w:val="es-ES"/>
              </w:rPr>
            </w:pPr>
            <w:r>
              <w:rPr>
                <w:lang w:val="es-ES"/>
              </w:rPr>
              <w:t>11/03/2022</w:t>
            </w:r>
          </w:p>
        </w:tc>
      </w:tr>
      <w:tr w:rsidR="00916280" w14:paraId="1E1ACC88" w14:textId="77777777" w:rsidTr="128BE7F3">
        <w:trPr>
          <w:trHeight w:val="1725"/>
        </w:trPr>
        <w:tc>
          <w:tcPr>
            <w:tcW w:w="697" w:type="pct"/>
            <w:shd w:val="clear" w:color="auto" w:fill="auto"/>
            <w:vAlign w:val="center"/>
          </w:tcPr>
          <w:p w14:paraId="734C3C8F" w14:textId="77777777" w:rsidR="00916280" w:rsidRDefault="00916280" w:rsidP="00AF1B6B">
            <w:pPr>
              <w:pStyle w:val="TextoTablaPequeo"/>
              <w:jc w:val="center"/>
              <w:rPr>
                <w:b/>
                <w:bCs/>
                <w:sz w:val="22"/>
                <w:szCs w:val="28"/>
                <w:lang w:val="es-ES"/>
              </w:rPr>
            </w:pPr>
            <w:r w:rsidRPr="614A6122">
              <w:rPr>
                <w:b/>
                <w:sz w:val="22"/>
                <w:lang w:val="es-ES"/>
              </w:rPr>
              <w:t>Revisado</w:t>
            </w:r>
          </w:p>
          <w:p w14:paraId="4EBC33B5" w14:textId="77777777" w:rsidR="00916280" w:rsidRPr="0066423F" w:rsidRDefault="00916280" w:rsidP="00AF1B6B">
            <w:pPr>
              <w:pStyle w:val="TextoTablaPequeo"/>
              <w:jc w:val="center"/>
              <w:rPr>
                <w:b/>
                <w:bCs/>
                <w:sz w:val="22"/>
                <w:szCs w:val="28"/>
                <w:lang w:val="es-ES"/>
              </w:rPr>
            </w:pPr>
            <w:r w:rsidRPr="614A6122">
              <w:rPr>
                <w:b/>
                <w:sz w:val="22"/>
                <w:lang w:val="es-ES"/>
              </w:rPr>
              <w:t>por:</w:t>
            </w:r>
          </w:p>
        </w:tc>
        <w:tc>
          <w:tcPr>
            <w:tcW w:w="1123" w:type="pct"/>
            <w:shd w:val="clear" w:color="auto" w:fill="auto"/>
            <w:vAlign w:val="center"/>
          </w:tcPr>
          <w:p w14:paraId="2518870A" w14:textId="77777777" w:rsidR="00916280" w:rsidRDefault="00916280" w:rsidP="00AF1B6B">
            <w:pPr>
              <w:pStyle w:val="TextoTablaPequeo"/>
              <w:jc w:val="center"/>
              <w:rPr>
                <w:rStyle w:val="normaltextrun"/>
                <w:rFonts w:ascii="Calibri" w:hAnsi="Calibri" w:cs="Calibri"/>
                <w:color w:val="000000"/>
                <w:sz w:val="22"/>
                <w:shd w:val="clear" w:color="auto" w:fill="FFFFFF"/>
              </w:rPr>
            </w:pPr>
            <w:r>
              <w:rPr>
                <w:rStyle w:val="normaltextrun"/>
                <w:rFonts w:ascii="Calibri" w:hAnsi="Calibri" w:cs="Calibri"/>
                <w:color w:val="000000"/>
                <w:sz w:val="22"/>
                <w:shd w:val="clear" w:color="auto" w:fill="FFFFFF"/>
              </w:rPr>
              <w:t>Álvaro Guisado</w:t>
            </w:r>
          </w:p>
          <w:p w14:paraId="39014DC5" w14:textId="77777777" w:rsidR="00916280" w:rsidRPr="00BE73D2" w:rsidRDefault="00916280" w:rsidP="00AF1B6B">
            <w:pPr>
              <w:pStyle w:val="TextoTablaPequeo"/>
              <w:jc w:val="center"/>
              <w:rPr>
                <w:i/>
                <w:iCs/>
                <w:lang w:val="es-ES"/>
              </w:rPr>
            </w:pPr>
            <w:r>
              <w:rPr>
                <w:i/>
                <w:iCs/>
              </w:rPr>
              <w:t xml:space="preserve">Analista de Datos </w:t>
            </w:r>
            <w:r w:rsidRPr="00BE73D2">
              <w:rPr>
                <w:i/>
                <w:iCs/>
              </w:rPr>
              <w:t>Senior</w:t>
            </w:r>
          </w:p>
        </w:tc>
        <w:tc>
          <w:tcPr>
            <w:tcW w:w="2499" w:type="pct"/>
            <w:shd w:val="clear" w:color="auto" w:fill="auto"/>
            <w:vAlign w:val="center"/>
          </w:tcPr>
          <w:p w14:paraId="02114ED2" w14:textId="13BB28F1" w:rsidR="00916280" w:rsidRDefault="128BE7F3" w:rsidP="128BE7F3">
            <w:pPr>
              <w:pStyle w:val="TextoTablaPequeo"/>
              <w:jc w:val="center"/>
              <w:rPr>
                <w:noProof/>
                <w:szCs w:val="20"/>
              </w:rPr>
            </w:pPr>
            <w:r>
              <w:rPr>
                <w:noProof/>
              </w:rPr>
              <w:drawing>
                <wp:inline distT="0" distB="0" distL="0" distR="0" wp14:anchorId="2E06D9EB" wp14:editId="4BA2C4F5">
                  <wp:extent cx="1714500" cy="781291"/>
                  <wp:effectExtent l="0" t="0" r="0" b="0"/>
                  <wp:docPr id="387334026" name="Imagen 38733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781291"/>
                          </a:xfrm>
                          <a:prstGeom prst="rect">
                            <a:avLst/>
                          </a:prstGeom>
                        </pic:spPr>
                      </pic:pic>
                    </a:graphicData>
                  </a:graphic>
                </wp:inline>
              </w:drawing>
            </w:r>
          </w:p>
        </w:tc>
        <w:tc>
          <w:tcPr>
            <w:tcW w:w="681" w:type="pct"/>
            <w:vAlign w:val="center"/>
          </w:tcPr>
          <w:p w14:paraId="6D097001" w14:textId="77777777" w:rsidR="00916280" w:rsidRDefault="00916280" w:rsidP="00AF1B6B">
            <w:pPr>
              <w:pStyle w:val="TextoTablaPequeo"/>
              <w:jc w:val="center"/>
              <w:rPr>
                <w:lang w:val="es-ES"/>
              </w:rPr>
            </w:pPr>
            <w:r>
              <w:rPr>
                <w:lang w:val="es-ES"/>
              </w:rPr>
              <w:t>11/03/2022</w:t>
            </w:r>
          </w:p>
        </w:tc>
      </w:tr>
      <w:tr w:rsidR="00916280" w14:paraId="4428DDE0" w14:textId="77777777" w:rsidTr="128BE7F3">
        <w:trPr>
          <w:trHeight w:val="1725"/>
        </w:trPr>
        <w:tc>
          <w:tcPr>
            <w:tcW w:w="697" w:type="pct"/>
            <w:shd w:val="clear" w:color="auto" w:fill="auto"/>
            <w:vAlign w:val="center"/>
          </w:tcPr>
          <w:p w14:paraId="052532AF" w14:textId="77777777" w:rsidR="00916280" w:rsidRPr="0066423F" w:rsidRDefault="00916280" w:rsidP="00AF1B6B">
            <w:pPr>
              <w:pStyle w:val="TextoTablaPequeo"/>
              <w:jc w:val="center"/>
              <w:rPr>
                <w:b/>
                <w:bCs/>
                <w:sz w:val="22"/>
                <w:szCs w:val="28"/>
                <w:lang w:val="es-ES"/>
              </w:rPr>
            </w:pPr>
            <w:r w:rsidRPr="614A6122">
              <w:rPr>
                <w:b/>
                <w:sz w:val="22"/>
                <w:lang w:val="es-ES"/>
              </w:rPr>
              <w:t>Validado por:</w:t>
            </w:r>
          </w:p>
        </w:tc>
        <w:tc>
          <w:tcPr>
            <w:tcW w:w="1123" w:type="pct"/>
            <w:shd w:val="clear" w:color="auto" w:fill="auto"/>
            <w:vAlign w:val="center"/>
          </w:tcPr>
          <w:p w14:paraId="7F161CAB" w14:textId="77777777" w:rsidR="00916280" w:rsidRDefault="00916280" w:rsidP="00AF1B6B">
            <w:pPr>
              <w:pStyle w:val="TextoTablaPequeo"/>
              <w:jc w:val="center"/>
              <w:rPr>
                <w:lang w:val="es-ES"/>
              </w:rPr>
            </w:pPr>
            <w:r>
              <w:rPr>
                <w:lang w:val="es-ES"/>
              </w:rPr>
              <w:t>Carlos Company Torres</w:t>
            </w:r>
          </w:p>
          <w:p w14:paraId="0E56B5B3" w14:textId="77777777" w:rsidR="00916280" w:rsidRDefault="00916280" w:rsidP="00AF1B6B">
            <w:pPr>
              <w:pStyle w:val="TextoTablaPequeo"/>
              <w:jc w:val="center"/>
              <w:rPr>
                <w:lang w:val="es-ES"/>
              </w:rPr>
            </w:pPr>
            <w:r w:rsidRPr="0066423F">
              <w:rPr>
                <w:i/>
                <w:iCs/>
                <w:lang w:val="es-ES"/>
              </w:rPr>
              <w:t>Gestor de la Calidad</w:t>
            </w:r>
          </w:p>
        </w:tc>
        <w:tc>
          <w:tcPr>
            <w:tcW w:w="2499" w:type="pct"/>
            <w:shd w:val="clear" w:color="auto" w:fill="auto"/>
            <w:vAlign w:val="center"/>
          </w:tcPr>
          <w:p w14:paraId="2F8544F5" w14:textId="77777777" w:rsidR="00916280" w:rsidRDefault="39714FC2" w:rsidP="00AF1B6B">
            <w:pPr>
              <w:pStyle w:val="TextoTablaPequeo"/>
              <w:jc w:val="center"/>
              <w:rPr>
                <w:noProof/>
              </w:rPr>
            </w:pPr>
            <w:r>
              <w:rPr>
                <w:noProof/>
              </w:rPr>
              <w:drawing>
                <wp:inline distT="0" distB="0" distL="0" distR="0" wp14:anchorId="25F43FF7" wp14:editId="1A613E25">
                  <wp:extent cx="1057275" cy="698243"/>
                  <wp:effectExtent l="0" t="0" r="0" b="6985"/>
                  <wp:docPr id="4" name="Imagen 4"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057275" cy="698243"/>
                          </a:xfrm>
                          <a:prstGeom prst="rect">
                            <a:avLst/>
                          </a:prstGeom>
                        </pic:spPr>
                      </pic:pic>
                    </a:graphicData>
                  </a:graphic>
                </wp:inline>
              </w:drawing>
            </w:r>
          </w:p>
        </w:tc>
        <w:tc>
          <w:tcPr>
            <w:tcW w:w="681" w:type="pct"/>
            <w:vAlign w:val="center"/>
          </w:tcPr>
          <w:p w14:paraId="26B335EF" w14:textId="1CFBE2F2" w:rsidR="00916280" w:rsidRDefault="39714FC2" w:rsidP="00AF1B6B">
            <w:pPr>
              <w:pStyle w:val="TextoTablaPequeo"/>
              <w:jc w:val="center"/>
              <w:rPr>
                <w:lang w:val="es-ES"/>
              </w:rPr>
            </w:pPr>
            <w:r w:rsidRPr="614A6122">
              <w:rPr>
                <w:lang w:val="es-ES"/>
              </w:rPr>
              <w:t>1</w:t>
            </w:r>
            <w:r w:rsidR="00D0628B">
              <w:rPr>
                <w:lang w:val="es-ES"/>
              </w:rPr>
              <w:t>8</w:t>
            </w:r>
            <w:r w:rsidR="00916280">
              <w:rPr>
                <w:lang w:val="es-ES"/>
              </w:rPr>
              <w:t>/03/2022</w:t>
            </w:r>
          </w:p>
        </w:tc>
      </w:tr>
      <w:tr w:rsidR="00916280" w:rsidRPr="00583FC6" w14:paraId="7549A963" w14:textId="77777777" w:rsidTr="128BE7F3">
        <w:trPr>
          <w:trHeight w:val="1725"/>
        </w:trPr>
        <w:tc>
          <w:tcPr>
            <w:tcW w:w="697" w:type="pct"/>
            <w:shd w:val="clear" w:color="auto" w:fill="auto"/>
            <w:vAlign w:val="center"/>
          </w:tcPr>
          <w:p w14:paraId="6ED4C239" w14:textId="77777777" w:rsidR="00916280" w:rsidRPr="0066423F" w:rsidRDefault="00916280" w:rsidP="00AF1B6B">
            <w:pPr>
              <w:pStyle w:val="TextoTablaPequeo"/>
              <w:jc w:val="center"/>
              <w:rPr>
                <w:b/>
                <w:bCs/>
                <w:sz w:val="22"/>
                <w:szCs w:val="28"/>
                <w:lang w:val="es-ES"/>
              </w:rPr>
            </w:pPr>
            <w:r w:rsidRPr="614A6122">
              <w:rPr>
                <w:b/>
                <w:sz w:val="22"/>
                <w:lang w:val="es-ES"/>
              </w:rPr>
              <w:t>Aprobado por:</w:t>
            </w:r>
          </w:p>
        </w:tc>
        <w:tc>
          <w:tcPr>
            <w:tcW w:w="1123" w:type="pct"/>
            <w:shd w:val="clear" w:color="auto" w:fill="auto"/>
            <w:vAlign w:val="center"/>
          </w:tcPr>
          <w:p w14:paraId="732BFB77" w14:textId="77777777" w:rsidR="00916280" w:rsidRDefault="00916280" w:rsidP="00AF1B6B">
            <w:pPr>
              <w:pStyle w:val="TextoTablaPequeo"/>
              <w:jc w:val="center"/>
              <w:rPr>
                <w:lang w:val="es-ES"/>
              </w:rPr>
            </w:pPr>
            <w:r>
              <w:rPr>
                <w:lang w:val="es-ES"/>
              </w:rPr>
              <w:t>Mathias Brunkow Moser</w:t>
            </w:r>
          </w:p>
          <w:p w14:paraId="795B00AF" w14:textId="77777777" w:rsidR="00916280" w:rsidRPr="0066423F" w:rsidRDefault="00916280" w:rsidP="00AF1B6B">
            <w:pPr>
              <w:pStyle w:val="TextoTablaPequeo"/>
              <w:jc w:val="center"/>
              <w:rPr>
                <w:i/>
                <w:iCs/>
                <w:lang w:val="es-ES"/>
              </w:rPr>
            </w:pPr>
            <w:r w:rsidRPr="0066423F">
              <w:rPr>
                <w:i/>
                <w:iCs/>
                <w:lang w:val="es-ES"/>
              </w:rPr>
              <w:t>Jefe del Projecto</w:t>
            </w:r>
          </w:p>
        </w:tc>
        <w:tc>
          <w:tcPr>
            <w:tcW w:w="2499" w:type="pct"/>
            <w:shd w:val="clear" w:color="auto" w:fill="auto"/>
            <w:vAlign w:val="center"/>
          </w:tcPr>
          <w:p w14:paraId="33362E8A" w14:textId="77777777" w:rsidR="00916280" w:rsidRPr="00583FC6" w:rsidRDefault="39714FC2" w:rsidP="00AF1B6B">
            <w:pPr>
              <w:pStyle w:val="TextoTablaPequeo"/>
              <w:jc w:val="center"/>
              <w:rPr>
                <w:lang w:val="es-ES"/>
              </w:rPr>
            </w:pPr>
            <w:r>
              <w:rPr>
                <w:noProof/>
              </w:rPr>
              <w:drawing>
                <wp:inline distT="0" distB="0" distL="0" distR="0" wp14:anchorId="7FF81981" wp14:editId="1CA29E81">
                  <wp:extent cx="1854679" cy="1294355"/>
                  <wp:effectExtent l="0" t="0" r="0" b="1270"/>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1854679" cy="1294355"/>
                          </a:xfrm>
                          <a:prstGeom prst="rect">
                            <a:avLst/>
                          </a:prstGeom>
                        </pic:spPr>
                      </pic:pic>
                    </a:graphicData>
                  </a:graphic>
                </wp:inline>
              </w:drawing>
            </w:r>
          </w:p>
        </w:tc>
        <w:tc>
          <w:tcPr>
            <w:tcW w:w="681" w:type="pct"/>
            <w:vAlign w:val="center"/>
          </w:tcPr>
          <w:p w14:paraId="40A42C70" w14:textId="43F269D0" w:rsidR="00916280" w:rsidRPr="00583FC6" w:rsidRDefault="39714FC2" w:rsidP="00AF1B6B">
            <w:pPr>
              <w:pStyle w:val="TextoTablaPequeo"/>
              <w:jc w:val="center"/>
              <w:rPr>
                <w:lang w:val="es-ES"/>
              </w:rPr>
            </w:pPr>
            <w:r w:rsidRPr="614A6122">
              <w:rPr>
                <w:lang w:val="es-ES"/>
              </w:rPr>
              <w:t>2</w:t>
            </w:r>
            <w:r w:rsidR="0027182B">
              <w:rPr>
                <w:lang w:val="es-ES"/>
              </w:rPr>
              <w:t>1</w:t>
            </w:r>
            <w:r w:rsidRPr="614A6122">
              <w:rPr>
                <w:lang w:val="es-ES"/>
              </w:rPr>
              <w:t>/0</w:t>
            </w:r>
            <w:r w:rsidR="0036483F">
              <w:rPr>
                <w:lang w:val="es-ES"/>
              </w:rPr>
              <w:t>3</w:t>
            </w:r>
            <w:r w:rsidR="00916280">
              <w:rPr>
                <w:lang w:val="es-ES"/>
              </w:rPr>
              <w:t>/2022</w:t>
            </w:r>
          </w:p>
        </w:tc>
      </w:tr>
    </w:tbl>
    <w:p w14:paraId="12FC9B4F" w14:textId="77777777" w:rsidR="00377357" w:rsidRDefault="00377357" w:rsidP="00377357"/>
    <w:p w14:paraId="7FDED247" w14:textId="77777777" w:rsidR="00377357" w:rsidRDefault="00377357" w:rsidP="00377357"/>
    <w:p w14:paraId="2235F0EB" w14:textId="77777777" w:rsidR="00377357" w:rsidRDefault="00377357" w:rsidP="00377357"/>
    <w:p w14:paraId="0A683C6B" w14:textId="77777777" w:rsidR="00377357" w:rsidRDefault="00377357" w:rsidP="00377357"/>
    <w:p w14:paraId="5BE28E91" w14:textId="77777777" w:rsidR="00377357" w:rsidRDefault="00377357" w:rsidP="00377357"/>
    <w:p w14:paraId="1D842546" w14:textId="77777777" w:rsidR="00377357" w:rsidRDefault="00377357" w:rsidP="00377357"/>
    <w:p w14:paraId="7196A4AD" w14:textId="77777777" w:rsidR="00377357" w:rsidRDefault="00377357" w:rsidP="00377357"/>
    <w:p w14:paraId="3B386E2B" w14:textId="77777777" w:rsidR="00377357" w:rsidRDefault="00377357" w:rsidP="00377357"/>
    <w:p w14:paraId="12510A16" w14:textId="77777777" w:rsidR="00377357" w:rsidRDefault="00377357" w:rsidP="00377357"/>
    <w:p w14:paraId="49FCA643" w14:textId="77777777" w:rsidR="00377357" w:rsidRDefault="00377357" w:rsidP="00377357">
      <w:pPr>
        <w:pStyle w:val="Estilo2"/>
        <w:jc w:val="left"/>
      </w:pPr>
      <w:r>
        <w:t>Resumen</w:t>
      </w:r>
    </w:p>
    <w:p w14:paraId="7C8341FC" w14:textId="77777777" w:rsidR="00377357" w:rsidRDefault="00377357" w:rsidP="00377357">
      <w:pPr>
        <w:tabs>
          <w:tab w:val="left" w:pos="6192"/>
        </w:tabs>
      </w:pPr>
    </w:p>
    <w:p w14:paraId="52876518" w14:textId="496C7334" w:rsidR="00377357" w:rsidRPr="0047123C" w:rsidRDefault="00377357" w:rsidP="0047123C">
      <w:pPr>
        <w:tabs>
          <w:tab w:val="left" w:pos="6192"/>
        </w:tabs>
        <w:jc w:val="both"/>
        <w:rPr>
          <w:rFonts w:ascii="Arial" w:hAnsi="Arial" w:cs="Arial"/>
          <w:sz w:val="24"/>
          <w:szCs w:val="24"/>
        </w:rPr>
      </w:pPr>
      <w:r w:rsidRPr="0047123C">
        <w:rPr>
          <w:rFonts w:ascii="Arial" w:hAnsi="Arial" w:cs="Arial"/>
          <w:sz w:val="24"/>
          <w:szCs w:val="24"/>
        </w:rPr>
        <w:t xml:space="preserve">En el presente documento se </w:t>
      </w:r>
      <w:r w:rsidR="0025610E" w:rsidRPr="0047123C">
        <w:rPr>
          <w:rFonts w:ascii="Arial" w:hAnsi="Arial" w:cs="Arial"/>
          <w:sz w:val="24"/>
          <w:szCs w:val="24"/>
        </w:rPr>
        <w:t>definirá</w:t>
      </w:r>
      <w:r w:rsidRPr="0047123C">
        <w:rPr>
          <w:rFonts w:ascii="Arial" w:hAnsi="Arial" w:cs="Arial"/>
          <w:sz w:val="24"/>
          <w:szCs w:val="24"/>
        </w:rPr>
        <w:t xml:space="preserve"> con detalle la </w:t>
      </w:r>
      <w:r w:rsidR="0025610E" w:rsidRPr="0047123C">
        <w:rPr>
          <w:rFonts w:ascii="Arial" w:hAnsi="Arial" w:cs="Arial"/>
          <w:sz w:val="24"/>
          <w:szCs w:val="24"/>
        </w:rPr>
        <w:t>gestión de la configuración</w:t>
      </w:r>
      <w:r w:rsidRPr="0047123C">
        <w:rPr>
          <w:rFonts w:ascii="Arial" w:hAnsi="Arial" w:cs="Arial"/>
          <w:sz w:val="24"/>
          <w:szCs w:val="24"/>
        </w:rPr>
        <w:t xml:space="preserve"> para el desarrollo del sistema de gestión muelles. Se detallará la</w:t>
      </w:r>
      <w:r w:rsidR="0025610E" w:rsidRPr="0047123C">
        <w:rPr>
          <w:rFonts w:ascii="Arial" w:hAnsi="Arial" w:cs="Arial"/>
          <w:sz w:val="24"/>
          <w:szCs w:val="24"/>
        </w:rPr>
        <w:t>s diferentes políticas</w:t>
      </w:r>
      <w:r w:rsidRPr="0047123C">
        <w:rPr>
          <w:rFonts w:ascii="Arial" w:hAnsi="Arial" w:cs="Arial"/>
          <w:sz w:val="24"/>
          <w:szCs w:val="24"/>
        </w:rPr>
        <w:t xml:space="preserve"> del proceso de </w:t>
      </w:r>
      <w:r w:rsidR="0025610E" w:rsidRPr="0047123C">
        <w:rPr>
          <w:rFonts w:ascii="Arial" w:hAnsi="Arial" w:cs="Arial"/>
          <w:sz w:val="24"/>
          <w:szCs w:val="24"/>
        </w:rPr>
        <w:t>cambios</w:t>
      </w:r>
      <w:r w:rsidR="0025610E">
        <w:rPr>
          <w:rFonts w:ascii="Arial" w:hAnsi="Arial" w:cs="Arial"/>
          <w:sz w:val="24"/>
          <w:szCs w:val="24"/>
        </w:rPr>
        <w:t>,</w:t>
      </w:r>
      <w:r w:rsidR="0025610E" w:rsidRPr="0047123C">
        <w:rPr>
          <w:rFonts w:ascii="Arial" w:hAnsi="Arial" w:cs="Arial"/>
          <w:sz w:val="24"/>
          <w:szCs w:val="24"/>
        </w:rPr>
        <w:t xml:space="preserve"> configuración</w:t>
      </w:r>
      <w:r w:rsidR="0047123C">
        <w:rPr>
          <w:rFonts w:ascii="Arial" w:hAnsi="Arial" w:cs="Arial"/>
          <w:sz w:val="24"/>
          <w:szCs w:val="24"/>
        </w:rPr>
        <w:t xml:space="preserve"> y</w:t>
      </w:r>
      <w:r w:rsidR="0025610E">
        <w:rPr>
          <w:rFonts w:ascii="Arial" w:hAnsi="Arial" w:cs="Arial"/>
          <w:sz w:val="24"/>
          <w:szCs w:val="24"/>
        </w:rPr>
        <w:t xml:space="preserve"> </w:t>
      </w:r>
      <w:r w:rsidR="0025610E" w:rsidRPr="0047123C">
        <w:rPr>
          <w:rFonts w:ascii="Arial" w:hAnsi="Arial" w:cs="Arial"/>
          <w:sz w:val="24"/>
          <w:szCs w:val="24"/>
        </w:rPr>
        <w:t>responsabilidades</w:t>
      </w:r>
      <w:r>
        <w:rPr>
          <w:rFonts w:ascii="Arial" w:hAnsi="Arial" w:cs="Arial"/>
          <w:sz w:val="24"/>
          <w:szCs w:val="24"/>
        </w:rPr>
        <w:t xml:space="preserve"> </w:t>
      </w:r>
      <w:r w:rsidR="0047123C">
        <w:rPr>
          <w:rFonts w:ascii="Arial" w:hAnsi="Arial" w:cs="Arial"/>
          <w:sz w:val="24"/>
          <w:szCs w:val="24"/>
        </w:rPr>
        <w:t xml:space="preserve">relacionadas </w:t>
      </w:r>
      <w:r w:rsidR="0025610E">
        <w:rPr>
          <w:rFonts w:ascii="Arial" w:hAnsi="Arial" w:cs="Arial"/>
          <w:sz w:val="24"/>
          <w:szCs w:val="24"/>
        </w:rPr>
        <w:t xml:space="preserve">con </w:t>
      </w:r>
      <w:r w:rsidR="0047123C">
        <w:rPr>
          <w:rFonts w:ascii="Arial" w:hAnsi="Arial" w:cs="Arial"/>
          <w:sz w:val="24"/>
          <w:szCs w:val="24"/>
        </w:rPr>
        <w:t xml:space="preserve">el desarrollo y gestión de </w:t>
      </w:r>
      <w:r w:rsidR="0025610E">
        <w:rPr>
          <w:rFonts w:ascii="Arial" w:hAnsi="Arial" w:cs="Arial"/>
          <w:sz w:val="24"/>
          <w:szCs w:val="24"/>
        </w:rPr>
        <w:t xml:space="preserve">la </w:t>
      </w:r>
      <w:r w:rsidR="00411F88">
        <w:rPr>
          <w:rFonts w:ascii="Arial" w:hAnsi="Arial" w:cs="Arial"/>
          <w:sz w:val="24"/>
          <w:szCs w:val="24"/>
        </w:rPr>
        <w:t>configuración</w:t>
      </w:r>
      <w:r>
        <w:rPr>
          <w:rFonts w:ascii="Arial" w:hAnsi="Arial" w:cs="Arial"/>
          <w:sz w:val="24"/>
          <w:szCs w:val="24"/>
        </w:rPr>
        <w:t xml:space="preserve"> </w:t>
      </w:r>
      <w:r w:rsidR="0047123C">
        <w:rPr>
          <w:rFonts w:ascii="Arial" w:hAnsi="Arial" w:cs="Arial"/>
          <w:sz w:val="24"/>
          <w:szCs w:val="24"/>
        </w:rPr>
        <w:t>a lo largo del proyecto.</w:t>
      </w:r>
      <w:r w:rsidR="00E75BB8">
        <w:rPr>
          <w:rFonts w:ascii="Arial" w:hAnsi="Arial" w:cs="Arial"/>
          <w:sz w:val="24"/>
          <w:szCs w:val="24"/>
        </w:rPr>
        <w:t xml:space="preserve"> </w:t>
      </w:r>
    </w:p>
    <w:p w14:paraId="01114683" w14:textId="6C3C13CE" w:rsidR="00E75BB8" w:rsidRPr="0047123C" w:rsidRDefault="00E75BB8" w:rsidP="0047123C">
      <w:pPr>
        <w:tabs>
          <w:tab w:val="left" w:pos="6192"/>
        </w:tabs>
        <w:jc w:val="both"/>
        <w:rPr>
          <w:rFonts w:ascii="Arial" w:hAnsi="Arial" w:cs="Arial"/>
          <w:sz w:val="24"/>
          <w:szCs w:val="24"/>
        </w:rPr>
      </w:pPr>
      <w:r>
        <w:rPr>
          <w:rFonts w:ascii="Arial" w:hAnsi="Arial" w:cs="Arial"/>
          <w:sz w:val="24"/>
          <w:szCs w:val="24"/>
        </w:rPr>
        <w:t xml:space="preserve">Se definirán las pautas para realizar el control de la configuración además de definir como identificar y gestionar los diferentes </w:t>
      </w:r>
      <w:r w:rsidR="00A118E1">
        <w:rPr>
          <w:rFonts w:ascii="Arial" w:hAnsi="Arial" w:cs="Arial"/>
          <w:sz w:val="24"/>
          <w:szCs w:val="24"/>
        </w:rPr>
        <w:t>componentes de la configuración del proyecto.</w:t>
      </w:r>
    </w:p>
    <w:p w14:paraId="201A3994" w14:textId="77777777" w:rsidR="00C66D45" w:rsidRDefault="00C66D45" w:rsidP="0047123C">
      <w:pPr>
        <w:tabs>
          <w:tab w:val="left" w:pos="6192"/>
        </w:tabs>
        <w:jc w:val="both"/>
        <w:rPr>
          <w:rFonts w:ascii="Arial" w:hAnsi="Arial" w:cs="Arial"/>
          <w:sz w:val="24"/>
          <w:szCs w:val="24"/>
        </w:rPr>
      </w:pPr>
    </w:p>
    <w:p w14:paraId="61AA4A80" w14:textId="77777777" w:rsidR="00E00573" w:rsidRDefault="00E00573" w:rsidP="00377357">
      <w:pPr>
        <w:tabs>
          <w:tab w:val="left" w:pos="6192"/>
        </w:tabs>
      </w:pPr>
    </w:p>
    <w:p w14:paraId="073F99F5" w14:textId="77777777" w:rsidR="00E00573" w:rsidRDefault="00E00573" w:rsidP="00377357">
      <w:pPr>
        <w:tabs>
          <w:tab w:val="left" w:pos="6192"/>
        </w:tabs>
      </w:pPr>
    </w:p>
    <w:p w14:paraId="1EC6D6F1" w14:textId="77777777" w:rsidR="00E00573" w:rsidRDefault="00E00573" w:rsidP="00377357">
      <w:pPr>
        <w:tabs>
          <w:tab w:val="left" w:pos="6192"/>
        </w:tabs>
      </w:pPr>
    </w:p>
    <w:p w14:paraId="5ECE6477" w14:textId="77777777" w:rsidR="00E00573" w:rsidRDefault="00E00573" w:rsidP="00377357">
      <w:pPr>
        <w:tabs>
          <w:tab w:val="left" w:pos="6192"/>
        </w:tabs>
      </w:pPr>
    </w:p>
    <w:p w14:paraId="73C6E4E4" w14:textId="77777777" w:rsidR="00E00573" w:rsidRDefault="00E00573" w:rsidP="00377357">
      <w:pPr>
        <w:tabs>
          <w:tab w:val="left" w:pos="6192"/>
        </w:tabs>
      </w:pPr>
    </w:p>
    <w:p w14:paraId="5451F030" w14:textId="77777777" w:rsidR="00E00573" w:rsidRDefault="00E00573" w:rsidP="00377357">
      <w:pPr>
        <w:tabs>
          <w:tab w:val="left" w:pos="6192"/>
        </w:tabs>
      </w:pPr>
    </w:p>
    <w:p w14:paraId="2F053344" w14:textId="77777777" w:rsidR="00E00573" w:rsidRDefault="00E00573" w:rsidP="00377357">
      <w:pPr>
        <w:tabs>
          <w:tab w:val="left" w:pos="6192"/>
        </w:tabs>
      </w:pPr>
    </w:p>
    <w:p w14:paraId="2B0086F5" w14:textId="77777777" w:rsidR="00E00573" w:rsidRDefault="00E00573" w:rsidP="00377357">
      <w:pPr>
        <w:tabs>
          <w:tab w:val="left" w:pos="6192"/>
        </w:tabs>
      </w:pPr>
    </w:p>
    <w:p w14:paraId="74989C29" w14:textId="77777777" w:rsidR="00E00573" w:rsidRDefault="00E00573" w:rsidP="00377357">
      <w:pPr>
        <w:tabs>
          <w:tab w:val="left" w:pos="6192"/>
        </w:tabs>
      </w:pPr>
    </w:p>
    <w:p w14:paraId="61091A47" w14:textId="77777777" w:rsidR="00E00573" w:rsidRDefault="00E00573" w:rsidP="00377357">
      <w:pPr>
        <w:tabs>
          <w:tab w:val="left" w:pos="6192"/>
        </w:tabs>
      </w:pPr>
    </w:p>
    <w:p w14:paraId="4230565F" w14:textId="77777777" w:rsidR="00E00573" w:rsidRDefault="00E00573" w:rsidP="00377357">
      <w:pPr>
        <w:tabs>
          <w:tab w:val="left" w:pos="6192"/>
        </w:tabs>
      </w:pPr>
    </w:p>
    <w:p w14:paraId="49B83D1A" w14:textId="77777777" w:rsidR="00E00573" w:rsidRDefault="00E00573" w:rsidP="00377357">
      <w:pPr>
        <w:tabs>
          <w:tab w:val="left" w:pos="6192"/>
        </w:tabs>
      </w:pPr>
    </w:p>
    <w:p w14:paraId="55AB3087" w14:textId="77777777" w:rsidR="00E00573" w:rsidRDefault="00E00573" w:rsidP="00377357">
      <w:pPr>
        <w:tabs>
          <w:tab w:val="left" w:pos="6192"/>
        </w:tabs>
      </w:pPr>
    </w:p>
    <w:p w14:paraId="56767317" w14:textId="77777777" w:rsidR="00E00573" w:rsidRDefault="00E00573" w:rsidP="00377357">
      <w:pPr>
        <w:tabs>
          <w:tab w:val="left" w:pos="6192"/>
        </w:tabs>
      </w:pPr>
    </w:p>
    <w:p w14:paraId="7EEFCE2B" w14:textId="77777777" w:rsidR="00E00573" w:rsidRDefault="00E00573" w:rsidP="00377357">
      <w:pPr>
        <w:tabs>
          <w:tab w:val="left" w:pos="6192"/>
        </w:tabs>
      </w:pPr>
    </w:p>
    <w:p w14:paraId="3A2DA92A" w14:textId="77777777" w:rsidR="00E00573" w:rsidRDefault="00E00573" w:rsidP="00377357">
      <w:pPr>
        <w:tabs>
          <w:tab w:val="left" w:pos="6192"/>
        </w:tabs>
      </w:pPr>
    </w:p>
    <w:p w14:paraId="5C652B53" w14:textId="77777777" w:rsidR="00E00573" w:rsidRDefault="00E00573" w:rsidP="00377357">
      <w:pPr>
        <w:tabs>
          <w:tab w:val="left" w:pos="6192"/>
        </w:tabs>
      </w:pPr>
    </w:p>
    <w:p w14:paraId="338A37D6" w14:textId="77777777" w:rsidR="00E00573" w:rsidRDefault="00E00573" w:rsidP="00377357">
      <w:pPr>
        <w:tabs>
          <w:tab w:val="left" w:pos="6192"/>
        </w:tabs>
      </w:pPr>
    </w:p>
    <w:p w14:paraId="2DEFF0E7" w14:textId="77777777" w:rsidR="00E00573" w:rsidRDefault="00E00573" w:rsidP="00377357">
      <w:pPr>
        <w:tabs>
          <w:tab w:val="left" w:pos="6192"/>
        </w:tabs>
      </w:pPr>
    </w:p>
    <w:p w14:paraId="47CEA6E3" w14:textId="77777777" w:rsidR="00E00573" w:rsidRDefault="00E00573" w:rsidP="00377357">
      <w:pPr>
        <w:tabs>
          <w:tab w:val="left" w:pos="6192"/>
        </w:tabs>
      </w:pPr>
    </w:p>
    <w:p w14:paraId="3D880AFF" w14:textId="77777777" w:rsidR="00E00573" w:rsidRDefault="00E00573" w:rsidP="00377357">
      <w:pPr>
        <w:tabs>
          <w:tab w:val="left" w:pos="6192"/>
        </w:tabs>
      </w:pPr>
    </w:p>
    <w:p w14:paraId="476016EE" w14:textId="77777777" w:rsidR="00E00573" w:rsidRDefault="00E00573" w:rsidP="00377357">
      <w:pPr>
        <w:tabs>
          <w:tab w:val="left" w:pos="6192"/>
        </w:tabs>
      </w:pPr>
    </w:p>
    <w:p w14:paraId="14CBAC77" w14:textId="77777777" w:rsidR="00E00573" w:rsidRDefault="00E00573" w:rsidP="00377357">
      <w:pPr>
        <w:tabs>
          <w:tab w:val="left" w:pos="6192"/>
        </w:tabs>
      </w:pPr>
    </w:p>
    <w:p w14:paraId="05692D81" w14:textId="77777777" w:rsidR="00E00573" w:rsidRDefault="00E00573" w:rsidP="00377357">
      <w:pPr>
        <w:tabs>
          <w:tab w:val="left" w:pos="6192"/>
        </w:tabs>
      </w:pPr>
    </w:p>
    <w:p w14:paraId="3063B0A6" w14:textId="77777777" w:rsidR="00E00573" w:rsidRDefault="00E00573" w:rsidP="00377357">
      <w:pPr>
        <w:tabs>
          <w:tab w:val="left" w:pos="6192"/>
        </w:tabs>
      </w:pPr>
    </w:p>
    <w:p w14:paraId="76959642" w14:textId="77777777" w:rsidR="00E00573" w:rsidRDefault="00E00573" w:rsidP="00377357">
      <w:pPr>
        <w:tabs>
          <w:tab w:val="left" w:pos="6192"/>
        </w:tabs>
      </w:pPr>
    </w:p>
    <w:p w14:paraId="4EAF41F9" w14:textId="77777777" w:rsidR="00E00573" w:rsidRDefault="00E00573" w:rsidP="00377357">
      <w:pPr>
        <w:tabs>
          <w:tab w:val="left" w:pos="6192"/>
        </w:tabs>
      </w:pPr>
    </w:p>
    <w:p w14:paraId="18F0971A" w14:textId="77777777" w:rsidR="00E00573" w:rsidRDefault="00E00573" w:rsidP="00377357">
      <w:pPr>
        <w:tabs>
          <w:tab w:val="left" w:pos="6192"/>
        </w:tabs>
      </w:pPr>
    </w:p>
    <w:p w14:paraId="463CBE7B" w14:textId="77777777" w:rsidR="00E00573" w:rsidRDefault="00E00573" w:rsidP="00377357">
      <w:pPr>
        <w:tabs>
          <w:tab w:val="left" w:pos="6192"/>
        </w:tabs>
      </w:pPr>
    </w:p>
    <w:p w14:paraId="5ACED4B8" w14:textId="77777777" w:rsidR="00E00573" w:rsidRDefault="00E00573" w:rsidP="00377357">
      <w:pPr>
        <w:tabs>
          <w:tab w:val="left" w:pos="6192"/>
        </w:tabs>
      </w:pPr>
    </w:p>
    <w:p w14:paraId="64844393" w14:textId="77777777" w:rsidR="00E00573" w:rsidRDefault="00E00573" w:rsidP="00377357">
      <w:pPr>
        <w:tabs>
          <w:tab w:val="left" w:pos="6192"/>
        </w:tabs>
      </w:pPr>
    </w:p>
    <w:p w14:paraId="35FB2BB8" w14:textId="77777777" w:rsidR="00E00573" w:rsidRDefault="00E00573" w:rsidP="00377357">
      <w:pPr>
        <w:tabs>
          <w:tab w:val="left" w:pos="6192"/>
        </w:tabs>
      </w:pPr>
    </w:p>
    <w:p w14:paraId="5B2BD447" w14:textId="77777777" w:rsidR="00E00573" w:rsidRDefault="00E00573" w:rsidP="00377357">
      <w:pPr>
        <w:tabs>
          <w:tab w:val="left" w:pos="6192"/>
        </w:tabs>
      </w:pPr>
    </w:p>
    <w:p w14:paraId="0B993BFE" w14:textId="77777777" w:rsidR="00E00573" w:rsidRDefault="00E00573" w:rsidP="00377357">
      <w:pPr>
        <w:tabs>
          <w:tab w:val="left" w:pos="6192"/>
        </w:tabs>
      </w:pPr>
    </w:p>
    <w:p w14:paraId="36C86143" w14:textId="77777777" w:rsidR="00E00573" w:rsidRPr="002B18E4" w:rsidRDefault="00E00573" w:rsidP="00377357">
      <w:pPr>
        <w:tabs>
          <w:tab w:val="left" w:pos="6192"/>
        </w:tabs>
      </w:pPr>
    </w:p>
    <w:p w14:paraId="1C10B4A2" w14:textId="77777777" w:rsidR="00180FF7" w:rsidRPr="00610941" w:rsidRDefault="00610941" w:rsidP="00036C87">
      <w:pPr>
        <w:pStyle w:val="Ttulo1sinnumeracin"/>
      </w:pPr>
      <w:r>
        <w:t>Índice</w:t>
      </w:r>
    </w:p>
    <w:p w14:paraId="6B1DAA02" w14:textId="3EDF264A" w:rsidR="00697E04" w:rsidRPr="003C101C" w:rsidRDefault="00A61DD1">
      <w:pPr>
        <w:pStyle w:val="TDC1"/>
        <w:rPr>
          <w:rFonts w:asciiTheme="minorHAnsi" w:eastAsiaTheme="minorEastAsia" w:hAnsiTheme="minorHAnsi" w:cstheme="minorBidi"/>
          <w:b w:val="0"/>
          <w:bCs w:val="0"/>
          <w:noProof/>
          <w:color w:val="000000" w:themeColor="text1"/>
          <w:sz w:val="22"/>
          <w:szCs w:val="22"/>
        </w:rPr>
      </w:pPr>
      <w:r w:rsidRPr="003C101C">
        <w:rPr>
          <w:rFonts w:eastAsia="Yu Mincho"/>
          <w:color w:val="000000" w:themeColor="text1"/>
        </w:rPr>
        <w:fldChar w:fldCharType="begin"/>
      </w:r>
      <w:r w:rsidRPr="00610941">
        <w:instrText xml:space="preserve"> </w:instrText>
      </w:r>
      <w:r w:rsidR="00DF432A">
        <w:instrText>TOC</w:instrText>
      </w:r>
      <w:r w:rsidRPr="00610941">
        <w:instrText xml:space="preserve"> \o "1-5" \h \z \t "Anexo Título 1;1;Anexo Título 2;2;Anexo Título 3;3" </w:instrText>
      </w:r>
      <w:r w:rsidRPr="003C101C">
        <w:rPr>
          <w:rFonts w:eastAsia="Yu Mincho"/>
          <w:color w:val="000000" w:themeColor="text1"/>
        </w:rPr>
        <w:fldChar w:fldCharType="separate"/>
      </w:r>
      <w:hyperlink w:anchor="_Toc98790569" w:history="1">
        <w:r w:rsidR="00697E04" w:rsidRPr="003C101C">
          <w:rPr>
            <w:rStyle w:val="Hipervnculo"/>
            <w:noProof/>
            <w:color w:val="000000" w:themeColor="text1"/>
            <w:kern w:val="20"/>
          </w:rPr>
          <w:t>1</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lang w:val="en-US"/>
          </w:rPr>
          <w:t>Introduction</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_Toc98790569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5</w:t>
        </w:r>
        <w:r w:rsidR="00697E04" w:rsidRPr="003C101C">
          <w:rPr>
            <w:noProof/>
            <w:webHidden/>
            <w:color w:val="000000" w:themeColor="text1"/>
          </w:rPr>
          <w:fldChar w:fldCharType="end"/>
        </w:r>
      </w:hyperlink>
    </w:p>
    <w:p w14:paraId="6C100629" w14:textId="53536AA4"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0" w:history="1">
        <w:r w:rsidR="00697E04" w:rsidRPr="003C101C">
          <w:rPr>
            <w:rStyle w:val="Hipervnculo"/>
            <w:color w:val="000000" w:themeColor="text1"/>
          </w:rPr>
          <w:t>1.1</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Purpose of the plan</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_Toc98790570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5</w:t>
        </w:r>
        <w:r w:rsidR="00697E04" w:rsidRPr="003C101C">
          <w:rPr>
            <w:webHidden/>
            <w:color w:val="000000" w:themeColor="text1"/>
          </w:rPr>
          <w:fldChar w:fldCharType="end"/>
        </w:r>
      </w:hyperlink>
    </w:p>
    <w:p w14:paraId="3DC9416A" w14:textId="2D4CEBB7"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1" w:history="1">
        <w:r w:rsidR="00697E04" w:rsidRPr="003C101C">
          <w:rPr>
            <w:rStyle w:val="Hipervnculo"/>
            <w:color w:val="000000" w:themeColor="text1"/>
          </w:rPr>
          <w:t>1.2</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Definición del plan</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_Toc98790571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6</w:t>
        </w:r>
        <w:r w:rsidR="00697E04" w:rsidRPr="003C101C">
          <w:rPr>
            <w:webHidden/>
            <w:color w:val="000000" w:themeColor="text1"/>
          </w:rPr>
          <w:fldChar w:fldCharType="end"/>
        </w:r>
      </w:hyperlink>
    </w:p>
    <w:p w14:paraId="6CDF5659" w14:textId="57CBF388"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2" w:history="1">
        <w:r w:rsidR="00697E04" w:rsidRPr="003C101C">
          <w:rPr>
            <w:rStyle w:val="Hipervnculo"/>
            <w:color w:val="000000" w:themeColor="text1"/>
          </w:rPr>
          <w:t>1.3</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Glosario</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_Toc98790572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6</w:t>
        </w:r>
        <w:r w:rsidR="00697E04" w:rsidRPr="003C101C">
          <w:rPr>
            <w:webHidden/>
            <w:color w:val="000000" w:themeColor="text1"/>
          </w:rPr>
          <w:fldChar w:fldCharType="end"/>
        </w:r>
      </w:hyperlink>
    </w:p>
    <w:p w14:paraId="4F00822D" w14:textId="5E51B3D9"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3" w:history="1">
        <w:r w:rsidR="00697E04" w:rsidRPr="003C101C">
          <w:rPr>
            <w:rStyle w:val="Hipervnculo"/>
            <w:color w:val="000000" w:themeColor="text1"/>
          </w:rPr>
          <w:t>1.4</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Referencias</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_Toc98790573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6</w:t>
        </w:r>
        <w:r w:rsidR="00697E04" w:rsidRPr="003C101C">
          <w:rPr>
            <w:webHidden/>
            <w:color w:val="000000" w:themeColor="text1"/>
          </w:rPr>
          <w:fldChar w:fldCharType="end"/>
        </w:r>
      </w:hyperlink>
    </w:p>
    <w:p w14:paraId="618EDD46" w14:textId="7027FE36"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74" w:history="1">
        <w:r w:rsidR="00697E04" w:rsidRPr="003C101C">
          <w:rPr>
            <w:rStyle w:val="Hipervnculo"/>
            <w:noProof/>
            <w:color w:val="000000" w:themeColor="text1"/>
            <w:kern w:val="20"/>
          </w:rPr>
          <w:t>2</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rPr>
          <w:t>Gestión</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_Toc98790574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7</w:t>
        </w:r>
        <w:r w:rsidR="00697E04" w:rsidRPr="003C101C">
          <w:rPr>
            <w:noProof/>
            <w:webHidden/>
            <w:color w:val="000000" w:themeColor="text1"/>
          </w:rPr>
          <w:fldChar w:fldCharType="end"/>
        </w:r>
      </w:hyperlink>
    </w:p>
    <w:p w14:paraId="40CBB9F8" w14:textId="491E8BF9"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5" w:history="1">
        <w:r w:rsidR="00697E04" w:rsidRPr="003C101C">
          <w:rPr>
            <w:rStyle w:val="Hipervnculo"/>
            <w:color w:val="000000" w:themeColor="text1"/>
          </w:rPr>
          <w:t>2.1</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Organización</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_Toc98790575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7</w:t>
        </w:r>
        <w:r w:rsidR="00697E04" w:rsidRPr="003C101C">
          <w:rPr>
            <w:webHidden/>
            <w:color w:val="000000" w:themeColor="text1"/>
          </w:rPr>
          <w:fldChar w:fldCharType="end"/>
        </w:r>
      </w:hyperlink>
    </w:p>
    <w:p w14:paraId="62AA3C61" w14:textId="1C8990A3"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6" w:history="1">
        <w:r w:rsidR="00697E04" w:rsidRPr="003C101C">
          <w:rPr>
            <w:rStyle w:val="Hipervnculo"/>
            <w:iCs/>
            <w:color w:val="000000" w:themeColor="text1"/>
          </w:rPr>
          <w:t>2.2</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Responsabilidades SCM</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_Toc98790576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8</w:t>
        </w:r>
        <w:r w:rsidR="00697E04" w:rsidRPr="003C101C">
          <w:rPr>
            <w:webHidden/>
            <w:color w:val="000000" w:themeColor="text1"/>
          </w:rPr>
          <w:fldChar w:fldCharType="end"/>
        </w:r>
      </w:hyperlink>
    </w:p>
    <w:p w14:paraId="37DB348C" w14:textId="42902E32"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7" w:history="1">
        <w:r w:rsidR="00697E04" w:rsidRPr="003C101C">
          <w:rPr>
            <w:rStyle w:val="Hipervnculo"/>
            <w:color w:val="000000" w:themeColor="text1"/>
          </w:rPr>
          <w:t>2.3</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Gestión de interfaces</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_Toc98790577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8</w:t>
        </w:r>
        <w:r w:rsidR="00697E04" w:rsidRPr="003C101C">
          <w:rPr>
            <w:webHidden/>
            <w:color w:val="000000" w:themeColor="text1"/>
          </w:rPr>
          <w:fldChar w:fldCharType="end"/>
        </w:r>
      </w:hyperlink>
    </w:p>
    <w:p w14:paraId="6F7BBA7E" w14:textId="51EEDFBE"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8" w:history="1">
        <w:r w:rsidR="00697E04" w:rsidRPr="003C101C">
          <w:rPr>
            <w:rStyle w:val="Hipervnculo"/>
            <w:color w:val="000000" w:themeColor="text1"/>
          </w:rPr>
          <w:t>2.4</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Implementación SCMP</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_Toc98790578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9</w:t>
        </w:r>
        <w:r w:rsidR="00697E04" w:rsidRPr="003C101C">
          <w:rPr>
            <w:webHidden/>
            <w:color w:val="000000" w:themeColor="text1"/>
          </w:rPr>
          <w:fldChar w:fldCharType="end"/>
        </w:r>
      </w:hyperlink>
    </w:p>
    <w:p w14:paraId="78AE7998" w14:textId="6B8622C2"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79" w:history="1">
        <w:r w:rsidR="00697E04" w:rsidRPr="003C101C">
          <w:rPr>
            <w:rStyle w:val="Hipervnculo"/>
            <w:color w:val="000000" w:themeColor="text1"/>
          </w:rPr>
          <w:t>2.5</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Políticas, directivas y procedimientos aplicables</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_Toc98790579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10</w:t>
        </w:r>
        <w:r w:rsidR="00697E04" w:rsidRPr="003C101C">
          <w:rPr>
            <w:webHidden/>
            <w:color w:val="000000" w:themeColor="text1"/>
          </w:rPr>
          <w:fldChar w:fldCharType="end"/>
        </w:r>
      </w:hyperlink>
    </w:p>
    <w:p w14:paraId="587BA5F1" w14:textId="78E519A5"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80" w:history="1">
        <w:r w:rsidR="00697E04" w:rsidRPr="003C101C">
          <w:rPr>
            <w:rStyle w:val="Hipervnculo"/>
            <w:noProof/>
            <w:color w:val="000000" w:themeColor="text1"/>
            <w:kern w:val="20"/>
          </w:rPr>
          <w:t>3</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rPr>
          <w:t>Identificación de la configuración</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_Toc98790580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10</w:t>
        </w:r>
        <w:r w:rsidR="00697E04" w:rsidRPr="003C101C">
          <w:rPr>
            <w:noProof/>
            <w:webHidden/>
            <w:color w:val="000000" w:themeColor="text1"/>
          </w:rPr>
          <w:fldChar w:fldCharType="end"/>
        </w:r>
      </w:hyperlink>
    </w:p>
    <w:p w14:paraId="1A99F3C8" w14:textId="5524D075"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81" w:history="1">
        <w:r w:rsidR="00697E04" w:rsidRPr="003C101C">
          <w:rPr>
            <w:rStyle w:val="Hipervnculo"/>
            <w:color w:val="000000" w:themeColor="text1"/>
          </w:rPr>
          <w:t>3.1</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Convenciones</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_Toc98790581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11</w:t>
        </w:r>
        <w:r w:rsidR="00697E04" w:rsidRPr="003C101C">
          <w:rPr>
            <w:webHidden/>
            <w:color w:val="000000" w:themeColor="text1"/>
          </w:rPr>
          <w:fldChar w:fldCharType="end"/>
        </w:r>
      </w:hyperlink>
    </w:p>
    <w:p w14:paraId="1F2A0258" w14:textId="30680E06"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82" w:history="1">
        <w:r w:rsidR="00697E04" w:rsidRPr="003C101C">
          <w:rPr>
            <w:rStyle w:val="Hipervnculo"/>
            <w:color w:val="000000" w:themeColor="text1"/>
          </w:rPr>
          <w:t>3.2</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Líneas de base</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_Toc98790582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12</w:t>
        </w:r>
        <w:r w:rsidR="00697E04" w:rsidRPr="003C101C">
          <w:rPr>
            <w:webHidden/>
            <w:color w:val="000000" w:themeColor="text1"/>
          </w:rPr>
          <w:fldChar w:fldCharType="end"/>
        </w:r>
      </w:hyperlink>
    </w:p>
    <w:p w14:paraId="29A8B6C6" w14:textId="5744E1EA"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83" w:history="1">
        <w:r w:rsidR="00697E04" w:rsidRPr="003C101C">
          <w:rPr>
            <w:rStyle w:val="Hipervnculo"/>
            <w:noProof/>
            <w:color w:val="000000" w:themeColor="text1"/>
            <w:kern w:val="20"/>
            <w:lang w:val="en-US"/>
          </w:rPr>
          <w:t>4</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lang w:val="en-US"/>
          </w:rPr>
          <w:t>Control de configuración</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_Toc98790583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13</w:t>
        </w:r>
        <w:r w:rsidR="00697E04" w:rsidRPr="003C101C">
          <w:rPr>
            <w:noProof/>
            <w:webHidden/>
            <w:color w:val="000000" w:themeColor="text1"/>
          </w:rPr>
          <w:fldChar w:fldCharType="end"/>
        </w:r>
      </w:hyperlink>
    </w:p>
    <w:p w14:paraId="48788460" w14:textId="632DFFD6"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84" w:history="1">
        <w:r w:rsidR="00697E04" w:rsidRPr="003C101C">
          <w:rPr>
            <w:rStyle w:val="Hipervnculo"/>
            <w:color w:val="000000" w:themeColor="text1"/>
          </w:rPr>
          <w:t>4.1</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Control del código</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_Toc98790584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13</w:t>
        </w:r>
        <w:r w:rsidR="00697E04" w:rsidRPr="003C101C">
          <w:rPr>
            <w:webHidden/>
            <w:color w:val="000000" w:themeColor="text1"/>
          </w:rPr>
          <w:fldChar w:fldCharType="end"/>
        </w:r>
      </w:hyperlink>
    </w:p>
    <w:p w14:paraId="527B246D" w14:textId="7355F866"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85" w:history="1">
        <w:r w:rsidR="00697E04" w:rsidRPr="003C101C">
          <w:rPr>
            <w:rStyle w:val="Hipervnculo"/>
            <w:rFonts w:ascii="Arial" w:hAnsi="Arial"/>
            <w:noProof/>
            <w:color w:val="000000" w:themeColor="text1"/>
          </w:rPr>
          <w:t>4.1.1</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Estructuración de repositorio</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_Toc98790585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13</w:t>
        </w:r>
        <w:r w:rsidR="00697E04" w:rsidRPr="003C101C">
          <w:rPr>
            <w:noProof/>
            <w:webHidden/>
            <w:color w:val="000000" w:themeColor="text1"/>
          </w:rPr>
          <w:fldChar w:fldCharType="end"/>
        </w:r>
      </w:hyperlink>
    </w:p>
    <w:p w14:paraId="5931435C" w14:textId="3EB9A710"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86" w:history="1">
        <w:r w:rsidR="00697E04" w:rsidRPr="003C101C">
          <w:rPr>
            <w:rStyle w:val="Hipervnculo"/>
            <w:color w:val="000000" w:themeColor="text1"/>
          </w:rPr>
          <w:t>4.2</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Control de Mídia</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_Toc98790586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15</w:t>
        </w:r>
        <w:r w:rsidR="00697E04" w:rsidRPr="003C101C">
          <w:rPr>
            <w:webHidden/>
            <w:color w:val="000000" w:themeColor="text1"/>
          </w:rPr>
          <w:fldChar w:fldCharType="end"/>
        </w:r>
      </w:hyperlink>
    </w:p>
    <w:p w14:paraId="51F2117D" w14:textId="47FB2B1C" w:rsidR="00697E04" w:rsidRPr="003C101C" w:rsidRDefault="003F02FE">
      <w:pPr>
        <w:pStyle w:val="TDC2"/>
        <w:rPr>
          <w:rFonts w:asciiTheme="minorHAnsi" w:eastAsiaTheme="minorEastAsia" w:hAnsiTheme="minorHAnsi" w:cstheme="minorBidi"/>
          <w:color w:val="000000" w:themeColor="text1"/>
          <w:sz w:val="22"/>
          <w:szCs w:val="22"/>
          <w:lang w:val="es-ES"/>
        </w:rPr>
      </w:pPr>
      <w:hyperlink w:anchor="_Toc98790587" w:history="1">
        <w:r w:rsidR="00697E04" w:rsidRPr="003C101C">
          <w:rPr>
            <w:rStyle w:val="Hipervnculo"/>
            <w:color w:val="000000" w:themeColor="text1"/>
          </w:rPr>
          <w:t>4.3</w:t>
        </w:r>
        <w:r w:rsidR="00697E04" w:rsidRPr="003C101C">
          <w:rPr>
            <w:rFonts w:asciiTheme="minorHAnsi" w:eastAsiaTheme="minorEastAsia" w:hAnsiTheme="minorHAnsi" w:cstheme="minorBidi"/>
            <w:color w:val="000000" w:themeColor="text1"/>
            <w:sz w:val="22"/>
            <w:szCs w:val="22"/>
            <w:lang w:val="es-ES"/>
          </w:rPr>
          <w:tab/>
        </w:r>
        <w:r w:rsidR="00697E04" w:rsidRPr="003C101C">
          <w:rPr>
            <w:rStyle w:val="Hipervnculo"/>
            <w:color w:val="000000" w:themeColor="text1"/>
          </w:rPr>
          <w:t>Control de cambios</w:t>
        </w:r>
        <w:r w:rsidR="00697E04" w:rsidRPr="003C101C">
          <w:rPr>
            <w:webHidden/>
            <w:color w:val="000000" w:themeColor="text1"/>
          </w:rPr>
          <w:tab/>
        </w:r>
        <w:r w:rsidR="00697E04" w:rsidRPr="003C101C">
          <w:rPr>
            <w:webHidden/>
            <w:color w:val="000000" w:themeColor="text1"/>
          </w:rPr>
          <w:fldChar w:fldCharType="begin"/>
        </w:r>
        <w:r w:rsidR="00697E04" w:rsidRPr="003C101C">
          <w:rPr>
            <w:webHidden/>
            <w:color w:val="000000" w:themeColor="text1"/>
          </w:rPr>
          <w:instrText xml:space="preserve"> PAGEREF _Toc98790587 \h </w:instrText>
        </w:r>
        <w:r w:rsidR="00697E04" w:rsidRPr="003C101C">
          <w:rPr>
            <w:webHidden/>
            <w:color w:val="000000" w:themeColor="text1"/>
          </w:rPr>
        </w:r>
        <w:r w:rsidR="00697E04" w:rsidRPr="003C101C">
          <w:rPr>
            <w:webHidden/>
            <w:color w:val="000000" w:themeColor="text1"/>
          </w:rPr>
          <w:fldChar w:fldCharType="separate"/>
        </w:r>
        <w:r w:rsidR="00697E04" w:rsidRPr="003C101C">
          <w:rPr>
            <w:webHidden/>
            <w:color w:val="000000" w:themeColor="text1"/>
          </w:rPr>
          <w:t>15</w:t>
        </w:r>
        <w:r w:rsidR="00697E04" w:rsidRPr="003C101C">
          <w:rPr>
            <w:webHidden/>
            <w:color w:val="000000" w:themeColor="text1"/>
          </w:rPr>
          <w:fldChar w:fldCharType="end"/>
        </w:r>
      </w:hyperlink>
    </w:p>
    <w:p w14:paraId="4E95C5EC" w14:textId="1BBBCFB7"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88" w:history="1">
        <w:r w:rsidR="00697E04" w:rsidRPr="003C101C">
          <w:rPr>
            <w:rStyle w:val="Hipervnculo"/>
            <w:rFonts w:ascii="Arial" w:hAnsi="Arial"/>
            <w:noProof/>
            <w:color w:val="000000" w:themeColor="text1"/>
            <w:lang w:val="en-US"/>
          </w:rPr>
          <w:t>4.3.1</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lang w:val="en-US"/>
          </w:rPr>
          <w:t>Niveles de autoridad</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_Toc98790588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16</w:t>
        </w:r>
        <w:r w:rsidR="00697E04" w:rsidRPr="003C101C">
          <w:rPr>
            <w:noProof/>
            <w:webHidden/>
            <w:color w:val="000000" w:themeColor="text1"/>
          </w:rPr>
          <w:fldChar w:fldCharType="end"/>
        </w:r>
      </w:hyperlink>
    </w:p>
    <w:p w14:paraId="62D6BC95" w14:textId="6AD0270B"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89" w:history="1">
        <w:r w:rsidR="00697E04" w:rsidRPr="003C101C">
          <w:rPr>
            <w:rStyle w:val="Hipervnculo"/>
            <w:rFonts w:ascii="Arial" w:hAnsi="Arial"/>
            <w:noProof/>
            <w:color w:val="000000" w:themeColor="text1"/>
          </w:rPr>
          <w:t>4.3.2</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Procedimientos de cambio</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_Toc98790589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17</w:t>
        </w:r>
        <w:r w:rsidR="00697E04" w:rsidRPr="003C101C">
          <w:rPr>
            <w:noProof/>
            <w:webHidden/>
            <w:color w:val="000000" w:themeColor="text1"/>
          </w:rPr>
          <w:fldChar w:fldCharType="end"/>
        </w:r>
      </w:hyperlink>
    </w:p>
    <w:p w14:paraId="630D95C4" w14:textId="27C11F65" w:rsidR="00697E04" w:rsidRPr="003C101C" w:rsidRDefault="003F02FE">
      <w:pPr>
        <w:pStyle w:val="TDC4"/>
        <w:rPr>
          <w:rFonts w:asciiTheme="minorHAnsi" w:eastAsiaTheme="minorEastAsia" w:hAnsiTheme="minorHAnsi" w:cstheme="minorBidi"/>
          <w:noProof/>
          <w:color w:val="000000" w:themeColor="text1"/>
          <w:sz w:val="22"/>
          <w:szCs w:val="22"/>
        </w:rPr>
      </w:pPr>
      <w:hyperlink w:anchor="_Toc98790590" w:history="1">
        <w:r w:rsidR="00697E04" w:rsidRPr="003C101C">
          <w:rPr>
            <w:rStyle w:val="Hipervnculo"/>
            <w:rFonts w:ascii="Arial" w:hAnsi="Arial"/>
            <w:noProof/>
            <w:color w:val="000000" w:themeColor="text1"/>
          </w:rPr>
          <w:t>4.3.2.1</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Procedimiento de Código:</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_Toc98790590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17</w:t>
        </w:r>
        <w:r w:rsidR="00697E04" w:rsidRPr="003C101C">
          <w:rPr>
            <w:noProof/>
            <w:webHidden/>
            <w:color w:val="000000" w:themeColor="text1"/>
          </w:rPr>
          <w:fldChar w:fldCharType="end"/>
        </w:r>
      </w:hyperlink>
    </w:p>
    <w:p w14:paraId="1B3760CA" w14:textId="3DC1D3C9" w:rsidR="00697E04" w:rsidRPr="003C101C" w:rsidRDefault="003F02FE">
      <w:pPr>
        <w:pStyle w:val="TDC4"/>
        <w:rPr>
          <w:rFonts w:asciiTheme="minorHAnsi" w:eastAsiaTheme="minorEastAsia" w:hAnsiTheme="minorHAnsi" w:cstheme="minorBidi"/>
          <w:noProof/>
          <w:color w:val="000000" w:themeColor="text1"/>
          <w:sz w:val="22"/>
          <w:szCs w:val="22"/>
        </w:rPr>
      </w:pPr>
      <w:hyperlink w:anchor="_Toc98790591" w:history="1">
        <w:r w:rsidR="00697E04" w:rsidRPr="003C101C">
          <w:rPr>
            <w:rStyle w:val="Hipervnculo"/>
            <w:rFonts w:ascii="Arial" w:hAnsi="Arial"/>
            <w:noProof/>
            <w:color w:val="000000" w:themeColor="text1"/>
          </w:rPr>
          <w:t>4.3.2.2</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Procedimiento de Documentos:</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_Toc98790591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17</w:t>
        </w:r>
        <w:r w:rsidR="00697E04" w:rsidRPr="003C101C">
          <w:rPr>
            <w:noProof/>
            <w:webHidden/>
            <w:color w:val="000000" w:themeColor="text1"/>
          </w:rPr>
          <w:fldChar w:fldCharType="end"/>
        </w:r>
      </w:hyperlink>
    </w:p>
    <w:p w14:paraId="3688DE08" w14:textId="649BB4A8"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92" w:history="1">
        <w:r w:rsidR="00697E04" w:rsidRPr="003C101C">
          <w:rPr>
            <w:rStyle w:val="Hipervnculo"/>
            <w:rFonts w:ascii="Arial" w:hAnsi="Arial"/>
            <w:noProof/>
            <w:color w:val="000000" w:themeColor="text1"/>
            <w:lang w:val="en-US"/>
          </w:rPr>
          <w:t>4.3.3</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lang w:val="en-US"/>
          </w:rPr>
          <w:t>Comité de revision</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_Toc98790592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17</w:t>
        </w:r>
        <w:r w:rsidR="00697E04" w:rsidRPr="003C101C">
          <w:rPr>
            <w:noProof/>
            <w:webHidden/>
            <w:color w:val="000000" w:themeColor="text1"/>
          </w:rPr>
          <w:fldChar w:fldCharType="end"/>
        </w:r>
      </w:hyperlink>
    </w:p>
    <w:p w14:paraId="3BBA98AC" w14:textId="3BB742A4"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93" w:history="1">
        <w:r w:rsidR="00697E04" w:rsidRPr="003C101C">
          <w:rPr>
            <w:rStyle w:val="Hipervnculo"/>
            <w:rFonts w:ascii="Arial" w:hAnsi="Arial"/>
            <w:noProof/>
            <w:color w:val="000000" w:themeColor="text1"/>
            <w:lang w:val="en-US"/>
          </w:rPr>
          <w:t>4.3.4</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lang w:val="en-US"/>
          </w:rPr>
          <w:t>Control de la interfaz</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_Toc98790593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18</w:t>
        </w:r>
        <w:r w:rsidR="00697E04" w:rsidRPr="003C101C">
          <w:rPr>
            <w:noProof/>
            <w:webHidden/>
            <w:color w:val="000000" w:themeColor="text1"/>
          </w:rPr>
          <w:fldChar w:fldCharType="end"/>
        </w:r>
      </w:hyperlink>
    </w:p>
    <w:p w14:paraId="007FC811" w14:textId="05B518E9" w:rsidR="00697E04" w:rsidRPr="003C101C" w:rsidRDefault="003F02FE">
      <w:pPr>
        <w:pStyle w:val="TDC4"/>
        <w:rPr>
          <w:rFonts w:asciiTheme="minorHAnsi" w:eastAsiaTheme="minorEastAsia" w:hAnsiTheme="minorHAnsi" w:cstheme="minorBidi"/>
          <w:noProof/>
          <w:color w:val="000000" w:themeColor="text1"/>
          <w:sz w:val="22"/>
          <w:szCs w:val="22"/>
        </w:rPr>
      </w:pPr>
      <w:hyperlink w:anchor="_Toc98790594" w:history="1">
        <w:r w:rsidR="00697E04" w:rsidRPr="003C101C">
          <w:rPr>
            <w:rStyle w:val="Hipervnculo"/>
            <w:rFonts w:ascii="Arial" w:hAnsi="Arial"/>
            <w:noProof/>
            <w:color w:val="000000" w:themeColor="text1"/>
            <w:lang w:val="en-US"/>
          </w:rPr>
          <w:t>4.3.4.1</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lang w:val="en-US"/>
          </w:rPr>
          <w:t>Código</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_Toc98790594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18</w:t>
        </w:r>
        <w:r w:rsidR="00697E04" w:rsidRPr="003C101C">
          <w:rPr>
            <w:noProof/>
            <w:webHidden/>
            <w:color w:val="000000" w:themeColor="text1"/>
          </w:rPr>
          <w:fldChar w:fldCharType="end"/>
        </w:r>
      </w:hyperlink>
    </w:p>
    <w:p w14:paraId="412AF5E3" w14:textId="2F2913C2" w:rsidR="00697E04" w:rsidRPr="003C101C" w:rsidRDefault="003F02FE">
      <w:pPr>
        <w:pStyle w:val="TDC4"/>
        <w:rPr>
          <w:rFonts w:asciiTheme="minorHAnsi" w:eastAsiaTheme="minorEastAsia" w:hAnsiTheme="minorHAnsi" w:cstheme="minorBidi"/>
          <w:noProof/>
          <w:color w:val="000000" w:themeColor="text1"/>
          <w:sz w:val="22"/>
          <w:szCs w:val="22"/>
        </w:rPr>
      </w:pPr>
      <w:hyperlink w:anchor="_Toc98790595" w:history="1">
        <w:r w:rsidR="00697E04" w:rsidRPr="003C101C">
          <w:rPr>
            <w:rStyle w:val="Hipervnculo"/>
            <w:rFonts w:ascii="Arial" w:hAnsi="Arial"/>
            <w:noProof/>
            <w:color w:val="000000" w:themeColor="text1"/>
          </w:rPr>
          <w:t>4.3.4.2</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Documentos</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_Toc98790595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18</w:t>
        </w:r>
        <w:r w:rsidR="00697E04" w:rsidRPr="003C101C">
          <w:rPr>
            <w:noProof/>
            <w:webHidden/>
            <w:color w:val="000000" w:themeColor="text1"/>
          </w:rPr>
          <w:fldChar w:fldCharType="end"/>
        </w:r>
      </w:hyperlink>
    </w:p>
    <w:p w14:paraId="2827EAC5" w14:textId="237AECB3" w:rsidR="00697E04" w:rsidRPr="003C101C" w:rsidRDefault="003F02FE">
      <w:pPr>
        <w:pStyle w:val="TDC3"/>
        <w:rPr>
          <w:rFonts w:asciiTheme="minorHAnsi" w:eastAsiaTheme="minorEastAsia" w:hAnsiTheme="minorHAnsi" w:cstheme="minorBidi"/>
          <w:noProof/>
          <w:color w:val="000000" w:themeColor="text1"/>
          <w:sz w:val="22"/>
          <w:szCs w:val="22"/>
        </w:rPr>
      </w:pPr>
      <w:hyperlink w:anchor="_Toc98790596" w:history="1">
        <w:r w:rsidR="00697E04" w:rsidRPr="003C101C">
          <w:rPr>
            <w:rStyle w:val="Hipervnculo"/>
            <w:rFonts w:ascii="Arial" w:hAnsi="Arial"/>
            <w:noProof/>
            <w:color w:val="000000" w:themeColor="text1"/>
          </w:rPr>
          <w:t>4.3.5</w:t>
        </w:r>
        <w:r w:rsidR="00697E04" w:rsidRPr="003C101C">
          <w:rPr>
            <w:rFonts w:asciiTheme="minorHAnsi" w:eastAsiaTheme="minorEastAsia" w:hAnsiTheme="minorHAnsi" w:cstheme="minorBidi"/>
            <w:noProof/>
            <w:color w:val="000000" w:themeColor="text1"/>
            <w:sz w:val="22"/>
            <w:szCs w:val="22"/>
          </w:rPr>
          <w:tab/>
        </w:r>
        <w:r w:rsidR="00697E04" w:rsidRPr="003C101C">
          <w:rPr>
            <w:rStyle w:val="Hipervnculo"/>
            <w:noProof/>
            <w:color w:val="000000" w:themeColor="text1"/>
          </w:rPr>
          <w:t>Procedimientos de cambio de software de apoyo</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_Toc98790596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18</w:t>
        </w:r>
        <w:r w:rsidR="00697E04" w:rsidRPr="003C101C">
          <w:rPr>
            <w:noProof/>
            <w:webHidden/>
            <w:color w:val="000000" w:themeColor="text1"/>
          </w:rPr>
          <w:fldChar w:fldCharType="end"/>
        </w:r>
      </w:hyperlink>
    </w:p>
    <w:p w14:paraId="1E665CB0" w14:textId="21CFDBBD"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97" w:history="1">
        <w:r w:rsidR="00697E04" w:rsidRPr="003C101C">
          <w:rPr>
            <w:rStyle w:val="Hipervnculo"/>
            <w:noProof/>
            <w:color w:val="000000" w:themeColor="text1"/>
            <w:kern w:val="20"/>
          </w:rPr>
          <w:t>5</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rPr>
          <w:t>Configuración de Estado de la Contabilidad</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_Toc98790597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19</w:t>
        </w:r>
        <w:r w:rsidR="00697E04" w:rsidRPr="003C101C">
          <w:rPr>
            <w:noProof/>
            <w:webHidden/>
            <w:color w:val="000000" w:themeColor="text1"/>
          </w:rPr>
          <w:fldChar w:fldCharType="end"/>
        </w:r>
      </w:hyperlink>
    </w:p>
    <w:p w14:paraId="57FE8C99" w14:textId="03D91599"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98" w:history="1">
        <w:r w:rsidR="00697E04" w:rsidRPr="003C101C">
          <w:rPr>
            <w:rStyle w:val="Hipervnculo"/>
            <w:noProof/>
            <w:color w:val="000000" w:themeColor="text1"/>
            <w:kern w:val="20"/>
          </w:rPr>
          <w:t>6</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rPr>
          <w:t>Herramientas, técnicas y métodos para la GCS</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_Toc98790598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20</w:t>
        </w:r>
        <w:r w:rsidR="00697E04" w:rsidRPr="003C101C">
          <w:rPr>
            <w:noProof/>
            <w:webHidden/>
            <w:color w:val="000000" w:themeColor="text1"/>
          </w:rPr>
          <w:fldChar w:fldCharType="end"/>
        </w:r>
      </w:hyperlink>
    </w:p>
    <w:p w14:paraId="5B64C06B" w14:textId="24B09EB1" w:rsidR="00697E04" w:rsidRPr="003C101C" w:rsidRDefault="003F02FE">
      <w:pPr>
        <w:pStyle w:val="TDC1"/>
        <w:rPr>
          <w:rFonts w:asciiTheme="minorHAnsi" w:eastAsiaTheme="minorEastAsia" w:hAnsiTheme="minorHAnsi" w:cstheme="minorBidi"/>
          <w:b w:val="0"/>
          <w:bCs w:val="0"/>
          <w:noProof/>
          <w:color w:val="000000" w:themeColor="text1"/>
          <w:sz w:val="22"/>
          <w:szCs w:val="22"/>
        </w:rPr>
      </w:pPr>
      <w:hyperlink w:anchor="_Toc98790599" w:history="1">
        <w:r w:rsidR="00697E04" w:rsidRPr="003C101C">
          <w:rPr>
            <w:rStyle w:val="Hipervnculo"/>
            <w:noProof/>
            <w:color w:val="000000" w:themeColor="text1"/>
            <w:kern w:val="20"/>
            <w:lang w:val="en-US"/>
          </w:rPr>
          <w:t>7</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lang w:val="en-US"/>
          </w:rPr>
          <w:t>Control de proveedores</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_Toc98790599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20</w:t>
        </w:r>
        <w:r w:rsidR="00697E04" w:rsidRPr="003C101C">
          <w:rPr>
            <w:noProof/>
            <w:webHidden/>
            <w:color w:val="000000" w:themeColor="text1"/>
          </w:rPr>
          <w:fldChar w:fldCharType="end"/>
        </w:r>
      </w:hyperlink>
    </w:p>
    <w:p w14:paraId="4336A5DB" w14:textId="7E7BE714" w:rsidR="00697E04" w:rsidRPr="003C101C" w:rsidRDefault="003F02FE">
      <w:pPr>
        <w:pStyle w:val="TDC1"/>
        <w:rPr>
          <w:rStyle w:val="Hipervnculo"/>
          <w:noProof/>
          <w:color w:val="000000" w:themeColor="text1"/>
        </w:rPr>
      </w:pPr>
      <w:hyperlink w:anchor="_Toc98790600" w:history="1">
        <w:r w:rsidR="00697E04" w:rsidRPr="003C101C">
          <w:rPr>
            <w:rStyle w:val="Hipervnculo"/>
            <w:noProof/>
            <w:color w:val="000000" w:themeColor="text1"/>
            <w:kern w:val="20"/>
          </w:rPr>
          <w:t>8</w:t>
        </w:r>
        <w:r w:rsidR="00697E04" w:rsidRPr="003C101C">
          <w:rPr>
            <w:rFonts w:asciiTheme="minorHAnsi" w:eastAsiaTheme="minorEastAsia" w:hAnsiTheme="minorHAnsi" w:cstheme="minorBidi"/>
            <w:b w:val="0"/>
            <w:bCs w:val="0"/>
            <w:noProof/>
            <w:color w:val="000000" w:themeColor="text1"/>
            <w:sz w:val="22"/>
            <w:szCs w:val="22"/>
          </w:rPr>
          <w:tab/>
        </w:r>
        <w:r w:rsidR="00697E04" w:rsidRPr="003C101C">
          <w:rPr>
            <w:rStyle w:val="Hipervnculo"/>
            <w:noProof/>
            <w:color w:val="000000" w:themeColor="text1"/>
          </w:rPr>
          <w:t>Recogida y conservación de documentos</w:t>
        </w:r>
        <w:r w:rsidR="00697E04" w:rsidRPr="003C101C">
          <w:rPr>
            <w:noProof/>
            <w:webHidden/>
            <w:color w:val="000000" w:themeColor="text1"/>
          </w:rPr>
          <w:tab/>
        </w:r>
        <w:r w:rsidR="00697E04" w:rsidRPr="003C101C">
          <w:rPr>
            <w:noProof/>
            <w:webHidden/>
            <w:color w:val="000000" w:themeColor="text1"/>
          </w:rPr>
          <w:fldChar w:fldCharType="begin"/>
        </w:r>
        <w:r w:rsidR="00697E04" w:rsidRPr="003C101C">
          <w:rPr>
            <w:noProof/>
            <w:webHidden/>
            <w:color w:val="000000" w:themeColor="text1"/>
          </w:rPr>
          <w:instrText xml:space="preserve"> PAGEREF _Toc98790600 \h </w:instrText>
        </w:r>
        <w:r w:rsidR="00697E04" w:rsidRPr="003C101C">
          <w:rPr>
            <w:noProof/>
            <w:webHidden/>
            <w:color w:val="000000" w:themeColor="text1"/>
          </w:rPr>
        </w:r>
        <w:r w:rsidR="00697E04" w:rsidRPr="003C101C">
          <w:rPr>
            <w:noProof/>
            <w:webHidden/>
            <w:color w:val="000000" w:themeColor="text1"/>
          </w:rPr>
          <w:fldChar w:fldCharType="separate"/>
        </w:r>
        <w:r w:rsidR="00697E04" w:rsidRPr="003C101C">
          <w:rPr>
            <w:noProof/>
            <w:webHidden/>
            <w:color w:val="000000" w:themeColor="text1"/>
          </w:rPr>
          <w:t>21</w:t>
        </w:r>
        <w:r w:rsidR="00697E04" w:rsidRPr="003C101C">
          <w:rPr>
            <w:noProof/>
            <w:webHidden/>
            <w:color w:val="000000" w:themeColor="text1"/>
          </w:rPr>
          <w:fldChar w:fldCharType="end"/>
        </w:r>
      </w:hyperlink>
    </w:p>
    <w:p w14:paraId="1C0E8B23" w14:textId="77777777" w:rsidR="003C101C" w:rsidRPr="003C101C" w:rsidRDefault="003C101C" w:rsidP="003C101C">
      <w:pPr>
        <w:rPr>
          <w:rFonts w:eastAsiaTheme="minorEastAsia"/>
          <w:color w:val="000000" w:themeColor="text1"/>
        </w:rPr>
      </w:pPr>
    </w:p>
    <w:p w14:paraId="58260E76" w14:textId="1ECAD3B1" w:rsidR="003C101C" w:rsidRPr="003C101C" w:rsidRDefault="003C101C" w:rsidP="00DE3DBE">
      <w:pPr>
        <w:rPr>
          <w:rFonts w:eastAsiaTheme="minorEastAsia"/>
          <w:color w:val="000000" w:themeColor="text1"/>
        </w:rPr>
      </w:pPr>
    </w:p>
    <w:p w14:paraId="3CDD207B" w14:textId="77777777" w:rsidR="003C101C" w:rsidRPr="003C101C" w:rsidRDefault="003C101C" w:rsidP="003C101C">
      <w:pPr>
        <w:rPr>
          <w:rFonts w:eastAsiaTheme="minorEastAsia"/>
          <w:color w:val="000000" w:themeColor="text1"/>
        </w:rPr>
      </w:pPr>
    </w:p>
    <w:p w14:paraId="0197CEF2" w14:textId="77777777" w:rsidR="003C101C" w:rsidRPr="003C101C" w:rsidRDefault="003C101C" w:rsidP="003C101C">
      <w:pPr>
        <w:rPr>
          <w:rFonts w:eastAsiaTheme="minorEastAsia"/>
          <w:color w:val="000000" w:themeColor="text1"/>
        </w:rPr>
      </w:pPr>
    </w:p>
    <w:p w14:paraId="462C831F" w14:textId="77777777" w:rsidR="003C101C" w:rsidRPr="003C101C" w:rsidRDefault="003C101C" w:rsidP="003C101C">
      <w:pPr>
        <w:rPr>
          <w:rFonts w:eastAsiaTheme="minorEastAsia"/>
          <w:color w:val="000000" w:themeColor="text1"/>
        </w:rPr>
      </w:pPr>
    </w:p>
    <w:p w14:paraId="0242368B" w14:textId="77777777" w:rsidR="003C101C" w:rsidRDefault="003C101C" w:rsidP="003C101C">
      <w:pPr>
        <w:rPr>
          <w:rFonts w:eastAsiaTheme="minorEastAsia"/>
          <w:color w:val="000000" w:themeColor="text1"/>
        </w:rPr>
      </w:pPr>
    </w:p>
    <w:p w14:paraId="6A793461" w14:textId="77777777" w:rsidR="004A6E6E" w:rsidRPr="004A6E6E" w:rsidRDefault="00A61DD1" w:rsidP="004A6E6E">
      <w:pPr>
        <w:rPr>
          <w:color w:val="6C00C0"/>
          <w:sz w:val="28"/>
          <w:szCs w:val="28"/>
        </w:rPr>
      </w:pPr>
      <w:r w:rsidRPr="003C101C">
        <w:fldChar w:fldCharType="end"/>
      </w:r>
      <w:bookmarkStart w:id="2" w:name="_Toc98355533"/>
      <w:bookmarkStart w:id="3" w:name="_Toc98355534"/>
      <w:bookmarkStart w:id="4" w:name="_Toc98355535"/>
      <w:bookmarkStart w:id="5" w:name="_Toc98790569"/>
    </w:p>
    <w:p w14:paraId="67BAFF7C" w14:textId="77777777" w:rsidR="004A6E6E" w:rsidRPr="004A6E6E" w:rsidRDefault="004A6E6E" w:rsidP="004A6E6E"/>
    <w:p w14:paraId="3343072D" w14:textId="078BC9E7" w:rsidR="004A6E6E" w:rsidRDefault="004A6E6E" w:rsidP="004A6E6E">
      <w:pPr>
        <w:pStyle w:val="Estilo2"/>
        <w:jc w:val="left"/>
      </w:pPr>
      <w:r>
        <w:t>Índice de tablas</w:t>
      </w:r>
    </w:p>
    <w:p w14:paraId="36F45CAB" w14:textId="49EC6BCE" w:rsidR="004A6E6E" w:rsidRDefault="004A6E6E">
      <w:pPr>
        <w:pStyle w:val="Tabladeilustraciones"/>
        <w:tabs>
          <w:tab w:val="right" w:pos="9344"/>
        </w:tabs>
        <w:rPr>
          <w:rFonts w:asciiTheme="minorHAnsi" w:eastAsiaTheme="minorEastAsia" w:hAnsiTheme="minorHAnsi" w:cstheme="minorBidi"/>
          <w:noProof/>
          <w:sz w:val="22"/>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98791082" w:history="1">
        <w:r w:rsidRPr="00E1453B">
          <w:rPr>
            <w:rStyle w:val="Hipervnculo"/>
            <w:noProof/>
          </w:rPr>
          <w:t>Tabla 1: Acrónimos y Definiciones</w:t>
        </w:r>
        <w:r>
          <w:rPr>
            <w:noProof/>
            <w:webHidden/>
          </w:rPr>
          <w:tab/>
        </w:r>
        <w:r>
          <w:rPr>
            <w:noProof/>
            <w:webHidden/>
          </w:rPr>
          <w:fldChar w:fldCharType="begin"/>
        </w:r>
        <w:r>
          <w:rPr>
            <w:noProof/>
            <w:webHidden/>
          </w:rPr>
          <w:instrText xml:space="preserve"> PAGEREF _Toc98791082 \h </w:instrText>
        </w:r>
        <w:r>
          <w:rPr>
            <w:noProof/>
            <w:webHidden/>
          </w:rPr>
        </w:r>
        <w:r>
          <w:rPr>
            <w:noProof/>
            <w:webHidden/>
          </w:rPr>
          <w:fldChar w:fldCharType="separate"/>
        </w:r>
        <w:r>
          <w:rPr>
            <w:noProof/>
            <w:webHidden/>
          </w:rPr>
          <w:t>6</w:t>
        </w:r>
        <w:r>
          <w:rPr>
            <w:noProof/>
            <w:webHidden/>
          </w:rPr>
          <w:fldChar w:fldCharType="end"/>
        </w:r>
      </w:hyperlink>
    </w:p>
    <w:p w14:paraId="5793D33A" w14:textId="253E7C24" w:rsidR="004A6E6E" w:rsidRDefault="003F02FE">
      <w:pPr>
        <w:pStyle w:val="Tabladeilustraciones"/>
        <w:tabs>
          <w:tab w:val="right" w:pos="9344"/>
        </w:tabs>
        <w:rPr>
          <w:rFonts w:asciiTheme="minorHAnsi" w:eastAsiaTheme="minorEastAsia" w:hAnsiTheme="minorHAnsi" w:cstheme="minorBidi"/>
          <w:noProof/>
          <w:sz w:val="22"/>
        </w:rPr>
      </w:pPr>
      <w:hyperlink w:anchor="_Toc98791083" w:history="1">
        <w:r w:rsidR="004A6E6E" w:rsidRPr="00E1453B">
          <w:rPr>
            <w:rStyle w:val="Hipervnculo"/>
            <w:noProof/>
          </w:rPr>
          <w:t>Tabla 2: Referencias</w:t>
        </w:r>
        <w:r w:rsidR="004A6E6E">
          <w:rPr>
            <w:noProof/>
            <w:webHidden/>
          </w:rPr>
          <w:tab/>
        </w:r>
        <w:r w:rsidR="004A6E6E">
          <w:rPr>
            <w:noProof/>
            <w:webHidden/>
          </w:rPr>
          <w:fldChar w:fldCharType="begin"/>
        </w:r>
        <w:r w:rsidR="004A6E6E">
          <w:rPr>
            <w:noProof/>
            <w:webHidden/>
          </w:rPr>
          <w:instrText xml:space="preserve"> PAGEREF _Toc98791083 \h </w:instrText>
        </w:r>
        <w:r w:rsidR="004A6E6E">
          <w:rPr>
            <w:noProof/>
            <w:webHidden/>
          </w:rPr>
        </w:r>
        <w:r w:rsidR="004A6E6E">
          <w:rPr>
            <w:noProof/>
            <w:webHidden/>
          </w:rPr>
          <w:fldChar w:fldCharType="separate"/>
        </w:r>
        <w:r w:rsidR="004A6E6E">
          <w:rPr>
            <w:noProof/>
            <w:webHidden/>
          </w:rPr>
          <w:t>7</w:t>
        </w:r>
        <w:r w:rsidR="004A6E6E">
          <w:rPr>
            <w:noProof/>
            <w:webHidden/>
          </w:rPr>
          <w:fldChar w:fldCharType="end"/>
        </w:r>
      </w:hyperlink>
    </w:p>
    <w:p w14:paraId="5D1B405E" w14:textId="1E1E5D12" w:rsidR="004A6E6E" w:rsidRDefault="003F02FE">
      <w:pPr>
        <w:pStyle w:val="Tabladeilustraciones"/>
        <w:tabs>
          <w:tab w:val="right" w:pos="9344"/>
        </w:tabs>
        <w:rPr>
          <w:rFonts w:asciiTheme="minorHAnsi" w:eastAsiaTheme="minorEastAsia" w:hAnsiTheme="minorHAnsi" w:cstheme="minorBidi"/>
          <w:noProof/>
          <w:sz w:val="22"/>
        </w:rPr>
      </w:pPr>
      <w:hyperlink w:anchor="_Toc98791084" w:history="1">
        <w:r w:rsidR="004A6E6E" w:rsidRPr="00E1453B">
          <w:rPr>
            <w:rStyle w:val="Hipervnculo"/>
            <w:noProof/>
          </w:rPr>
          <w:t>Tabla 3: Convenciones</w:t>
        </w:r>
        <w:r w:rsidR="004A6E6E">
          <w:rPr>
            <w:noProof/>
            <w:webHidden/>
          </w:rPr>
          <w:tab/>
        </w:r>
        <w:r w:rsidR="004A6E6E">
          <w:rPr>
            <w:noProof/>
            <w:webHidden/>
          </w:rPr>
          <w:fldChar w:fldCharType="begin"/>
        </w:r>
        <w:r w:rsidR="004A6E6E">
          <w:rPr>
            <w:noProof/>
            <w:webHidden/>
          </w:rPr>
          <w:instrText xml:space="preserve"> PAGEREF _Toc98791084 \h </w:instrText>
        </w:r>
        <w:r w:rsidR="004A6E6E">
          <w:rPr>
            <w:noProof/>
            <w:webHidden/>
          </w:rPr>
        </w:r>
        <w:r w:rsidR="004A6E6E">
          <w:rPr>
            <w:noProof/>
            <w:webHidden/>
          </w:rPr>
          <w:fldChar w:fldCharType="separate"/>
        </w:r>
        <w:r w:rsidR="004A6E6E">
          <w:rPr>
            <w:noProof/>
            <w:webHidden/>
          </w:rPr>
          <w:t>12</w:t>
        </w:r>
        <w:r w:rsidR="004A6E6E">
          <w:rPr>
            <w:noProof/>
            <w:webHidden/>
          </w:rPr>
          <w:fldChar w:fldCharType="end"/>
        </w:r>
      </w:hyperlink>
    </w:p>
    <w:p w14:paraId="7981505A" w14:textId="491540C0" w:rsidR="004A6E6E" w:rsidRDefault="003F02FE">
      <w:pPr>
        <w:pStyle w:val="Tabladeilustraciones"/>
        <w:tabs>
          <w:tab w:val="right" w:pos="9344"/>
        </w:tabs>
        <w:rPr>
          <w:rFonts w:asciiTheme="minorHAnsi" w:eastAsiaTheme="minorEastAsia" w:hAnsiTheme="minorHAnsi" w:cstheme="minorBidi"/>
          <w:noProof/>
          <w:sz w:val="22"/>
        </w:rPr>
      </w:pPr>
      <w:hyperlink w:anchor="_Toc98791085" w:history="1">
        <w:r w:rsidR="004A6E6E" w:rsidRPr="00E1453B">
          <w:rPr>
            <w:rStyle w:val="Hipervnculo"/>
            <w:noProof/>
          </w:rPr>
          <w:t>Tabla 4: Permisos de Repositorio</w:t>
        </w:r>
        <w:r w:rsidR="004A6E6E">
          <w:rPr>
            <w:noProof/>
            <w:webHidden/>
          </w:rPr>
          <w:tab/>
        </w:r>
        <w:r w:rsidR="004A6E6E">
          <w:rPr>
            <w:noProof/>
            <w:webHidden/>
          </w:rPr>
          <w:fldChar w:fldCharType="begin"/>
        </w:r>
        <w:r w:rsidR="004A6E6E">
          <w:rPr>
            <w:noProof/>
            <w:webHidden/>
          </w:rPr>
          <w:instrText xml:space="preserve"> PAGEREF _Toc98791085 \h </w:instrText>
        </w:r>
        <w:r w:rsidR="004A6E6E">
          <w:rPr>
            <w:noProof/>
            <w:webHidden/>
          </w:rPr>
        </w:r>
        <w:r w:rsidR="004A6E6E">
          <w:rPr>
            <w:noProof/>
            <w:webHidden/>
          </w:rPr>
          <w:fldChar w:fldCharType="separate"/>
        </w:r>
        <w:r w:rsidR="004A6E6E">
          <w:rPr>
            <w:noProof/>
            <w:webHidden/>
          </w:rPr>
          <w:t>13</w:t>
        </w:r>
        <w:r w:rsidR="004A6E6E">
          <w:rPr>
            <w:noProof/>
            <w:webHidden/>
          </w:rPr>
          <w:fldChar w:fldCharType="end"/>
        </w:r>
      </w:hyperlink>
    </w:p>
    <w:p w14:paraId="70F496B6" w14:textId="5FFB9E84" w:rsidR="004A6E6E" w:rsidRDefault="003F02FE">
      <w:pPr>
        <w:pStyle w:val="Tabladeilustraciones"/>
        <w:tabs>
          <w:tab w:val="right" w:pos="9344"/>
        </w:tabs>
        <w:rPr>
          <w:rFonts w:asciiTheme="minorHAnsi" w:eastAsiaTheme="minorEastAsia" w:hAnsiTheme="minorHAnsi" w:cstheme="minorBidi"/>
          <w:noProof/>
          <w:sz w:val="22"/>
        </w:rPr>
      </w:pPr>
      <w:hyperlink w:anchor="_Toc98791086" w:history="1">
        <w:r w:rsidR="004A6E6E" w:rsidRPr="00E1453B">
          <w:rPr>
            <w:rStyle w:val="Hipervnculo"/>
            <w:noProof/>
          </w:rPr>
          <w:t>Tabla 5: Ramas repositorio</w:t>
        </w:r>
        <w:r w:rsidR="004A6E6E">
          <w:rPr>
            <w:noProof/>
            <w:webHidden/>
          </w:rPr>
          <w:tab/>
        </w:r>
        <w:r w:rsidR="004A6E6E">
          <w:rPr>
            <w:noProof/>
            <w:webHidden/>
          </w:rPr>
          <w:fldChar w:fldCharType="begin"/>
        </w:r>
        <w:r w:rsidR="004A6E6E">
          <w:rPr>
            <w:noProof/>
            <w:webHidden/>
          </w:rPr>
          <w:instrText xml:space="preserve"> PAGEREF _Toc98791086 \h </w:instrText>
        </w:r>
        <w:r w:rsidR="004A6E6E">
          <w:rPr>
            <w:noProof/>
            <w:webHidden/>
          </w:rPr>
        </w:r>
        <w:r w:rsidR="004A6E6E">
          <w:rPr>
            <w:noProof/>
            <w:webHidden/>
          </w:rPr>
          <w:fldChar w:fldCharType="separate"/>
        </w:r>
        <w:r w:rsidR="004A6E6E">
          <w:rPr>
            <w:noProof/>
            <w:webHidden/>
          </w:rPr>
          <w:t>15</w:t>
        </w:r>
        <w:r w:rsidR="004A6E6E">
          <w:rPr>
            <w:noProof/>
            <w:webHidden/>
          </w:rPr>
          <w:fldChar w:fldCharType="end"/>
        </w:r>
      </w:hyperlink>
    </w:p>
    <w:p w14:paraId="7246B46F" w14:textId="7D9AF3F5" w:rsidR="004A6E6E" w:rsidRDefault="003F02FE">
      <w:pPr>
        <w:pStyle w:val="Tabladeilustraciones"/>
        <w:tabs>
          <w:tab w:val="right" w:pos="9344"/>
        </w:tabs>
        <w:rPr>
          <w:rFonts w:asciiTheme="minorHAnsi" w:eastAsiaTheme="minorEastAsia" w:hAnsiTheme="minorHAnsi" w:cstheme="minorBidi"/>
          <w:noProof/>
          <w:sz w:val="22"/>
        </w:rPr>
      </w:pPr>
      <w:hyperlink w:anchor="_Toc98791087" w:history="1">
        <w:r w:rsidR="004A6E6E" w:rsidRPr="00E1453B">
          <w:rPr>
            <w:rStyle w:val="Hipervnculo"/>
            <w:noProof/>
          </w:rPr>
          <w:t>Tabla 6: Configuración de nombres</w:t>
        </w:r>
        <w:r w:rsidR="004A6E6E">
          <w:rPr>
            <w:noProof/>
            <w:webHidden/>
          </w:rPr>
          <w:tab/>
        </w:r>
        <w:r w:rsidR="004A6E6E">
          <w:rPr>
            <w:noProof/>
            <w:webHidden/>
          </w:rPr>
          <w:fldChar w:fldCharType="begin"/>
        </w:r>
        <w:r w:rsidR="004A6E6E">
          <w:rPr>
            <w:noProof/>
            <w:webHidden/>
          </w:rPr>
          <w:instrText xml:space="preserve"> PAGEREF _Toc98791087 \h </w:instrText>
        </w:r>
        <w:r w:rsidR="004A6E6E">
          <w:rPr>
            <w:noProof/>
            <w:webHidden/>
          </w:rPr>
        </w:r>
        <w:r w:rsidR="004A6E6E">
          <w:rPr>
            <w:noProof/>
            <w:webHidden/>
          </w:rPr>
          <w:fldChar w:fldCharType="separate"/>
        </w:r>
        <w:r w:rsidR="004A6E6E">
          <w:rPr>
            <w:noProof/>
            <w:webHidden/>
          </w:rPr>
          <w:t>17</w:t>
        </w:r>
        <w:r w:rsidR="004A6E6E">
          <w:rPr>
            <w:noProof/>
            <w:webHidden/>
          </w:rPr>
          <w:fldChar w:fldCharType="end"/>
        </w:r>
      </w:hyperlink>
    </w:p>
    <w:p w14:paraId="1D84EAF5" w14:textId="60D31AC4" w:rsidR="004A6E6E" w:rsidRDefault="003F02FE">
      <w:pPr>
        <w:pStyle w:val="Tabladeilustraciones"/>
        <w:tabs>
          <w:tab w:val="right" w:pos="9344"/>
        </w:tabs>
        <w:rPr>
          <w:rFonts w:asciiTheme="minorHAnsi" w:eastAsiaTheme="minorEastAsia" w:hAnsiTheme="minorHAnsi" w:cstheme="minorBidi"/>
          <w:noProof/>
          <w:sz w:val="22"/>
        </w:rPr>
      </w:pPr>
      <w:hyperlink w:anchor="_Toc98791088" w:history="1">
        <w:r w:rsidR="004A6E6E" w:rsidRPr="00E1453B">
          <w:rPr>
            <w:rStyle w:val="Hipervnculo"/>
            <w:noProof/>
          </w:rPr>
          <w:t>Tabla 7: Niveles de Autoridad</w:t>
        </w:r>
        <w:r w:rsidR="004A6E6E">
          <w:rPr>
            <w:noProof/>
            <w:webHidden/>
          </w:rPr>
          <w:tab/>
        </w:r>
        <w:r w:rsidR="004A6E6E">
          <w:rPr>
            <w:noProof/>
            <w:webHidden/>
          </w:rPr>
          <w:fldChar w:fldCharType="begin"/>
        </w:r>
        <w:r w:rsidR="004A6E6E">
          <w:rPr>
            <w:noProof/>
            <w:webHidden/>
          </w:rPr>
          <w:instrText xml:space="preserve"> PAGEREF _Toc98791088 \h </w:instrText>
        </w:r>
        <w:r w:rsidR="004A6E6E">
          <w:rPr>
            <w:noProof/>
            <w:webHidden/>
          </w:rPr>
        </w:r>
        <w:r w:rsidR="004A6E6E">
          <w:rPr>
            <w:noProof/>
            <w:webHidden/>
          </w:rPr>
          <w:fldChar w:fldCharType="separate"/>
        </w:r>
        <w:r w:rsidR="004A6E6E">
          <w:rPr>
            <w:noProof/>
            <w:webHidden/>
          </w:rPr>
          <w:t>18</w:t>
        </w:r>
        <w:r w:rsidR="004A6E6E">
          <w:rPr>
            <w:noProof/>
            <w:webHidden/>
          </w:rPr>
          <w:fldChar w:fldCharType="end"/>
        </w:r>
      </w:hyperlink>
    </w:p>
    <w:p w14:paraId="0F366A63" w14:textId="34759505" w:rsidR="004A6E6E" w:rsidRDefault="003F02FE">
      <w:pPr>
        <w:pStyle w:val="Tabladeilustraciones"/>
        <w:tabs>
          <w:tab w:val="right" w:pos="9344"/>
        </w:tabs>
        <w:rPr>
          <w:rFonts w:asciiTheme="minorHAnsi" w:eastAsiaTheme="minorEastAsia" w:hAnsiTheme="minorHAnsi" w:cstheme="minorBidi"/>
          <w:noProof/>
          <w:sz w:val="22"/>
        </w:rPr>
      </w:pPr>
      <w:hyperlink w:anchor="_Toc98791089" w:history="1">
        <w:r w:rsidR="004A6E6E" w:rsidRPr="00E1453B">
          <w:rPr>
            <w:rStyle w:val="Hipervnculo"/>
            <w:noProof/>
          </w:rPr>
          <w:t>Tabla 8: Comité de Revisión</w:t>
        </w:r>
        <w:r w:rsidR="004A6E6E">
          <w:rPr>
            <w:noProof/>
            <w:webHidden/>
          </w:rPr>
          <w:tab/>
        </w:r>
        <w:r w:rsidR="004A6E6E">
          <w:rPr>
            <w:noProof/>
            <w:webHidden/>
          </w:rPr>
          <w:fldChar w:fldCharType="begin"/>
        </w:r>
        <w:r w:rsidR="004A6E6E">
          <w:rPr>
            <w:noProof/>
            <w:webHidden/>
          </w:rPr>
          <w:instrText xml:space="preserve"> PAGEREF _Toc98791089 \h </w:instrText>
        </w:r>
        <w:r w:rsidR="004A6E6E">
          <w:rPr>
            <w:noProof/>
            <w:webHidden/>
          </w:rPr>
        </w:r>
        <w:r w:rsidR="004A6E6E">
          <w:rPr>
            <w:noProof/>
            <w:webHidden/>
          </w:rPr>
          <w:fldChar w:fldCharType="separate"/>
        </w:r>
        <w:r w:rsidR="004A6E6E">
          <w:rPr>
            <w:noProof/>
            <w:webHidden/>
          </w:rPr>
          <w:t>19</w:t>
        </w:r>
        <w:r w:rsidR="004A6E6E">
          <w:rPr>
            <w:noProof/>
            <w:webHidden/>
          </w:rPr>
          <w:fldChar w:fldCharType="end"/>
        </w:r>
      </w:hyperlink>
    </w:p>
    <w:p w14:paraId="398679D6" w14:textId="359BFFFA" w:rsidR="004A6E6E" w:rsidRDefault="004A6E6E" w:rsidP="004A6E6E">
      <w:pPr>
        <w:pStyle w:val="Texto"/>
        <w:rPr>
          <w:rFonts w:ascii="Arial" w:hAnsi="Arial" w:cs="Arial"/>
          <w:sz w:val="24"/>
          <w:szCs w:val="24"/>
        </w:rPr>
      </w:pPr>
      <w:r>
        <w:rPr>
          <w:rFonts w:ascii="Arial" w:hAnsi="Arial" w:cs="Arial"/>
          <w:sz w:val="24"/>
          <w:szCs w:val="24"/>
        </w:rPr>
        <w:fldChar w:fldCharType="end"/>
      </w:r>
    </w:p>
    <w:p w14:paraId="6B8A73FC" w14:textId="77777777" w:rsidR="004A6E6E" w:rsidRDefault="004A6E6E" w:rsidP="004A6E6E">
      <w:pPr>
        <w:pStyle w:val="Texto"/>
        <w:rPr>
          <w:rFonts w:ascii="Arial" w:hAnsi="Arial" w:cs="Arial"/>
          <w:sz w:val="24"/>
          <w:szCs w:val="24"/>
        </w:rPr>
      </w:pPr>
    </w:p>
    <w:p w14:paraId="160B648A" w14:textId="77777777" w:rsidR="004A6E6E" w:rsidRDefault="004A6E6E" w:rsidP="004A6E6E">
      <w:pPr>
        <w:pStyle w:val="Texto"/>
        <w:rPr>
          <w:rFonts w:ascii="Arial" w:hAnsi="Arial" w:cs="Arial"/>
          <w:sz w:val="24"/>
          <w:szCs w:val="24"/>
        </w:rPr>
      </w:pPr>
    </w:p>
    <w:p w14:paraId="412D53CA" w14:textId="77777777" w:rsidR="004A6E6E" w:rsidRDefault="004A6E6E" w:rsidP="004A6E6E">
      <w:pPr>
        <w:pStyle w:val="Texto"/>
        <w:rPr>
          <w:rFonts w:ascii="Arial" w:hAnsi="Arial" w:cs="Arial"/>
          <w:sz w:val="24"/>
          <w:szCs w:val="24"/>
        </w:rPr>
      </w:pPr>
    </w:p>
    <w:p w14:paraId="65A39D18" w14:textId="77777777" w:rsidR="004A6E6E" w:rsidRDefault="004A6E6E" w:rsidP="004A6E6E">
      <w:pPr>
        <w:pStyle w:val="Texto"/>
        <w:rPr>
          <w:rFonts w:ascii="Arial" w:hAnsi="Arial" w:cs="Arial"/>
          <w:sz w:val="24"/>
          <w:szCs w:val="24"/>
        </w:rPr>
      </w:pPr>
    </w:p>
    <w:p w14:paraId="1D752278" w14:textId="77777777" w:rsidR="004A6E6E" w:rsidRDefault="004A6E6E" w:rsidP="004A6E6E">
      <w:pPr>
        <w:pStyle w:val="Texto"/>
        <w:rPr>
          <w:rFonts w:ascii="Arial" w:hAnsi="Arial" w:cs="Arial"/>
          <w:sz w:val="24"/>
          <w:szCs w:val="24"/>
        </w:rPr>
      </w:pPr>
    </w:p>
    <w:p w14:paraId="7B9FD073" w14:textId="77777777" w:rsidR="004A6E6E" w:rsidRDefault="004A6E6E" w:rsidP="004A6E6E">
      <w:pPr>
        <w:pStyle w:val="Texto"/>
        <w:rPr>
          <w:rFonts w:ascii="Arial" w:hAnsi="Arial" w:cs="Arial"/>
          <w:sz w:val="24"/>
          <w:szCs w:val="24"/>
        </w:rPr>
      </w:pPr>
    </w:p>
    <w:p w14:paraId="2EFFEDAC" w14:textId="77777777" w:rsidR="004A6E6E" w:rsidRDefault="004A6E6E" w:rsidP="004A6E6E">
      <w:pPr>
        <w:pStyle w:val="Texto"/>
        <w:rPr>
          <w:rFonts w:ascii="Arial" w:hAnsi="Arial" w:cs="Arial"/>
          <w:sz w:val="24"/>
          <w:szCs w:val="24"/>
        </w:rPr>
      </w:pPr>
    </w:p>
    <w:p w14:paraId="5F8959CC" w14:textId="77777777" w:rsidR="004A6E6E" w:rsidRDefault="004A6E6E" w:rsidP="004A6E6E">
      <w:pPr>
        <w:pStyle w:val="Texto"/>
        <w:rPr>
          <w:rFonts w:ascii="Arial" w:hAnsi="Arial" w:cs="Arial"/>
          <w:sz w:val="24"/>
          <w:szCs w:val="24"/>
        </w:rPr>
      </w:pPr>
    </w:p>
    <w:p w14:paraId="3F087D8F" w14:textId="77777777" w:rsidR="004A6E6E" w:rsidRDefault="004A6E6E" w:rsidP="004A6E6E">
      <w:pPr>
        <w:pStyle w:val="Texto"/>
        <w:rPr>
          <w:rFonts w:ascii="Arial" w:hAnsi="Arial" w:cs="Arial"/>
          <w:sz w:val="24"/>
          <w:szCs w:val="24"/>
        </w:rPr>
      </w:pPr>
    </w:p>
    <w:p w14:paraId="10A37800" w14:textId="77777777" w:rsidR="004A6E6E" w:rsidRDefault="004A6E6E" w:rsidP="004A6E6E">
      <w:pPr>
        <w:pStyle w:val="Texto"/>
        <w:rPr>
          <w:rFonts w:ascii="Arial" w:hAnsi="Arial" w:cs="Arial"/>
          <w:sz w:val="24"/>
          <w:szCs w:val="24"/>
        </w:rPr>
      </w:pPr>
    </w:p>
    <w:p w14:paraId="199874FC" w14:textId="77777777" w:rsidR="004A6E6E" w:rsidRDefault="004A6E6E" w:rsidP="004A6E6E">
      <w:pPr>
        <w:pStyle w:val="Texto"/>
        <w:rPr>
          <w:rFonts w:ascii="Arial" w:hAnsi="Arial" w:cs="Arial"/>
          <w:sz w:val="24"/>
          <w:szCs w:val="24"/>
        </w:rPr>
      </w:pPr>
    </w:p>
    <w:p w14:paraId="302CBB45" w14:textId="77777777" w:rsidR="004A6E6E" w:rsidRDefault="004A6E6E" w:rsidP="004A6E6E">
      <w:pPr>
        <w:pStyle w:val="Texto"/>
        <w:rPr>
          <w:rFonts w:ascii="Arial" w:hAnsi="Arial" w:cs="Arial"/>
          <w:sz w:val="24"/>
          <w:szCs w:val="24"/>
        </w:rPr>
      </w:pPr>
    </w:p>
    <w:p w14:paraId="40B0870D" w14:textId="77777777" w:rsidR="004A6E6E" w:rsidRDefault="004A6E6E" w:rsidP="004A6E6E">
      <w:pPr>
        <w:pStyle w:val="Texto"/>
        <w:rPr>
          <w:rFonts w:ascii="Arial" w:hAnsi="Arial" w:cs="Arial"/>
          <w:sz w:val="24"/>
          <w:szCs w:val="24"/>
        </w:rPr>
      </w:pPr>
    </w:p>
    <w:p w14:paraId="7751F507" w14:textId="77777777" w:rsidR="004A6E6E" w:rsidRDefault="004A6E6E" w:rsidP="004A6E6E">
      <w:pPr>
        <w:pStyle w:val="Texto"/>
        <w:rPr>
          <w:rFonts w:ascii="Arial" w:hAnsi="Arial" w:cs="Arial"/>
          <w:sz w:val="24"/>
          <w:szCs w:val="24"/>
        </w:rPr>
      </w:pPr>
    </w:p>
    <w:p w14:paraId="7F326221" w14:textId="77777777" w:rsidR="004A6E6E" w:rsidRDefault="004A6E6E" w:rsidP="004A6E6E">
      <w:pPr>
        <w:pStyle w:val="Texto"/>
        <w:rPr>
          <w:rFonts w:ascii="Arial" w:hAnsi="Arial" w:cs="Arial"/>
          <w:sz w:val="24"/>
          <w:szCs w:val="24"/>
        </w:rPr>
      </w:pPr>
    </w:p>
    <w:p w14:paraId="4AB896C0" w14:textId="77777777" w:rsidR="004A6E6E" w:rsidRDefault="004A6E6E" w:rsidP="004A6E6E">
      <w:pPr>
        <w:pStyle w:val="Texto"/>
        <w:rPr>
          <w:rFonts w:ascii="Arial" w:hAnsi="Arial" w:cs="Arial"/>
          <w:sz w:val="24"/>
          <w:szCs w:val="24"/>
        </w:rPr>
      </w:pPr>
    </w:p>
    <w:p w14:paraId="02851BA9" w14:textId="77777777" w:rsidR="004A6E6E" w:rsidRDefault="004A6E6E" w:rsidP="004A6E6E">
      <w:pPr>
        <w:pStyle w:val="Texto"/>
        <w:rPr>
          <w:rFonts w:ascii="Arial" w:hAnsi="Arial" w:cs="Arial"/>
          <w:sz w:val="24"/>
          <w:szCs w:val="24"/>
        </w:rPr>
      </w:pPr>
    </w:p>
    <w:p w14:paraId="25114554" w14:textId="77777777" w:rsidR="004A6E6E" w:rsidRPr="004A6E6E" w:rsidRDefault="004A6E6E" w:rsidP="004A6E6E">
      <w:pPr>
        <w:pStyle w:val="Texto"/>
        <w:rPr>
          <w:lang w:val="es-ES"/>
        </w:rPr>
      </w:pPr>
    </w:p>
    <w:p w14:paraId="4FD77EDA" w14:textId="57B3A3AE" w:rsidR="00F067EE" w:rsidRPr="003558FF" w:rsidRDefault="00F067EE" w:rsidP="003558FF">
      <w:pPr>
        <w:pStyle w:val="Ttulo1"/>
      </w:pPr>
      <w:r w:rsidRPr="003558FF">
        <w:t>I</w:t>
      </w:r>
      <w:bookmarkEnd w:id="2"/>
      <w:bookmarkEnd w:id="3"/>
      <w:r w:rsidRPr="003558FF">
        <w:t>ntroduc</w:t>
      </w:r>
      <w:bookmarkEnd w:id="4"/>
      <w:bookmarkEnd w:id="5"/>
      <w:r w:rsidR="000D08BA">
        <w:t>ción</w:t>
      </w:r>
    </w:p>
    <w:p w14:paraId="2415547B" w14:textId="1D2A47B0" w:rsidR="00A9041A" w:rsidRPr="00591371" w:rsidRDefault="000E1F9D" w:rsidP="00A9041A">
      <w:pPr>
        <w:pStyle w:val="Texto"/>
        <w:rPr>
          <w:rFonts w:ascii="Arial" w:hAnsi="Arial" w:cs="Arial"/>
          <w:sz w:val="24"/>
          <w:szCs w:val="24"/>
          <w:lang w:val="es-ES"/>
        </w:rPr>
      </w:pPr>
      <w:r w:rsidRPr="00591371">
        <w:rPr>
          <w:rFonts w:ascii="Arial" w:hAnsi="Arial" w:cs="Arial"/>
          <w:sz w:val="24"/>
          <w:szCs w:val="24"/>
          <w:lang w:val="es-ES"/>
        </w:rPr>
        <w:t>En el document</w:t>
      </w:r>
      <w:r w:rsidR="00DA01E2" w:rsidRPr="00591371">
        <w:rPr>
          <w:rFonts w:ascii="Arial" w:hAnsi="Arial" w:cs="Arial"/>
          <w:sz w:val="24"/>
          <w:szCs w:val="24"/>
          <w:lang w:val="es-ES"/>
        </w:rPr>
        <w:t>o</w:t>
      </w:r>
      <w:r w:rsidRPr="00591371">
        <w:rPr>
          <w:rFonts w:ascii="Arial" w:hAnsi="Arial" w:cs="Arial"/>
          <w:sz w:val="24"/>
          <w:szCs w:val="24"/>
          <w:lang w:val="es-ES"/>
        </w:rPr>
        <w:t xml:space="preserve"> </w:t>
      </w:r>
      <w:r w:rsidR="002747A5" w:rsidRPr="00591371">
        <w:rPr>
          <w:rFonts w:ascii="Arial" w:hAnsi="Arial" w:cs="Arial"/>
          <w:sz w:val="24"/>
          <w:szCs w:val="24"/>
        </w:rPr>
        <w:t>Software Configuration Management Plan (SCMP)</w:t>
      </w:r>
      <w:r w:rsidR="00FE0C6F" w:rsidRPr="00591371">
        <w:rPr>
          <w:rFonts w:ascii="Arial" w:hAnsi="Arial" w:cs="Arial"/>
          <w:sz w:val="24"/>
          <w:szCs w:val="24"/>
        </w:rPr>
        <w:t xml:space="preserve"> se </w:t>
      </w:r>
      <w:proofErr w:type="gramStart"/>
      <w:r w:rsidR="00BD19CC" w:rsidRPr="00591371">
        <w:rPr>
          <w:rFonts w:ascii="Arial" w:hAnsi="Arial" w:cs="Arial"/>
          <w:sz w:val="24"/>
          <w:szCs w:val="24"/>
        </w:rPr>
        <w:t>especificaran</w:t>
      </w:r>
      <w:proofErr w:type="gramEnd"/>
      <w:r w:rsidR="00BD19CC" w:rsidRPr="00591371">
        <w:rPr>
          <w:rFonts w:ascii="Arial" w:hAnsi="Arial" w:cs="Arial"/>
          <w:sz w:val="24"/>
          <w:szCs w:val="24"/>
        </w:rPr>
        <w:t xml:space="preserve"> de forma detallada</w:t>
      </w:r>
      <w:r w:rsidR="00FE0C6F" w:rsidRPr="00591371">
        <w:rPr>
          <w:rFonts w:ascii="Arial" w:hAnsi="Arial" w:cs="Arial"/>
          <w:sz w:val="24"/>
          <w:szCs w:val="24"/>
        </w:rPr>
        <w:t xml:space="preserve"> </w:t>
      </w:r>
      <w:r w:rsidR="0074064D" w:rsidRPr="00591371">
        <w:rPr>
          <w:rFonts w:ascii="Arial" w:hAnsi="Arial" w:cs="Arial"/>
          <w:sz w:val="24"/>
          <w:szCs w:val="24"/>
        </w:rPr>
        <w:t>las actividades de</w:t>
      </w:r>
      <w:r w:rsidR="00A3499C" w:rsidRPr="00591371">
        <w:rPr>
          <w:rFonts w:ascii="Arial" w:hAnsi="Arial" w:cs="Arial"/>
          <w:sz w:val="24"/>
          <w:szCs w:val="24"/>
        </w:rPr>
        <w:t xml:space="preserve"> la gestión de la configuración del software</w:t>
      </w:r>
      <w:r w:rsidR="00BD19CC" w:rsidRPr="00591371">
        <w:rPr>
          <w:rFonts w:ascii="Arial" w:hAnsi="Arial" w:cs="Arial"/>
          <w:sz w:val="24"/>
          <w:szCs w:val="24"/>
        </w:rPr>
        <w:t xml:space="preserve"> del proyecto</w:t>
      </w:r>
    </w:p>
    <w:p w14:paraId="02F9BC07" w14:textId="77777777" w:rsidR="000D08BA" w:rsidRDefault="000D08BA" w:rsidP="000D08BA">
      <w:pPr>
        <w:pStyle w:val="Ttulo2"/>
      </w:pPr>
      <w:proofErr w:type="spellStart"/>
      <w:r w:rsidRPr="614A6122">
        <w:t>Definición</w:t>
      </w:r>
      <w:proofErr w:type="spellEnd"/>
      <w:r w:rsidRPr="614A6122">
        <w:t xml:space="preserve"> del plan</w:t>
      </w:r>
    </w:p>
    <w:p w14:paraId="71236912" w14:textId="11F3A03A" w:rsidR="00E901FA" w:rsidRPr="00591371" w:rsidRDefault="003B6958" w:rsidP="00B5555B">
      <w:pPr>
        <w:pStyle w:val="Texto"/>
        <w:rPr>
          <w:rFonts w:ascii="Arial" w:hAnsi="Arial" w:cs="Arial"/>
          <w:sz w:val="24"/>
          <w:szCs w:val="24"/>
          <w:lang w:val="es-ES"/>
        </w:rPr>
      </w:pPr>
      <w:r w:rsidRPr="00591371">
        <w:rPr>
          <w:rFonts w:ascii="Arial" w:hAnsi="Arial" w:cs="Arial"/>
          <w:sz w:val="24"/>
          <w:szCs w:val="24"/>
          <w:lang w:val="es-ES"/>
        </w:rPr>
        <w:t xml:space="preserve">El objetivo de este </w:t>
      </w:r>
      <w:r w:rsidR="00B94EBA" w:rsidRPr="00591371">
        <w:rPr>
          <w:rFonts w:ascii="Arial" w:hAnsi="Arial" w:cs="Arial"/>
          <w:sz w:val="24"/>
          <w:szCs w:val="24"/>
          <w:lang w:val="es-ES"/>
        </w:rPr>
        <w:t>documento</w:t>
      </w:r>
      <w:r w:rsidRPr="00591371">
        <w:rPr>
          <w:rFonts w:ascii="Arial" w:hAnsi="Arial" w:cs="Arial"/>
          <w:sz w:val="24"/>
          <w:szCs w:val="24"/>
          <w:lang w:val="es-ES"/>
        </w:rPr>
        <w:t xml:space="preserve"> es proporcionar </w:t>
      </w:r>
      <w:r w:rsidR="00D264E4" w:rsidRPr="00591371">
        <w:rPr>
          <w:rFonts w:ascii="Arial" w:hAnsi="Arial" w:cs="Arial"/>
          <w:sz w:val="24"/>
          <w:szCs w:val="24"/>
          <w:lang w:val="es-ES"/>
        </w:rPr>
        <w:t>la identificación, control</w:t>
      </w:r>
      <w:r w:rsidR="000241D8" w:rsidRPr="00591371">
        <w:rPr>
          <w:rFonts w:ascii="Arial" w:hAnsi="Arial" w:cs="Arial"/>
          <w:sz w:val="24"/>
          <w:szCs w:val="24"/>
          <w:lang w:val="es-ES"/>
        </w:rPr>
        <w:t xml:space="preserve"> y</w:t>
      </w:r>
      <w:r w:rsidR="00D264E4" w:rsidRPr="00591371">
        <w:rPr>
          <w:rFonts w:ascii="Arial" w:hAnsi="Arial" w:cs="Arial"/>
          <w:sz w:val="24"/>
          <w:szCs w:val="24"/>
          <w:lang w:val="es-ES"/>
        </w:rPr>
        <w:t xml:space="preserve"> seguimiento </w:t>
      </w:r>
      <w:r w:rsidR="00CF2470" w:rsidRPr="00591371">
        <w:rPr>
          <w:rFonts w:ascii="Arial" w:hAnsi="Arial" w:cs="Arial"/>
          <w:sz w:val="24"/>
          <w:szCs w:val="24"/>
          <w:lang w:val="es-ES"/>
        </w:rPr>
        <w:t>sobre cada una de las iteraciones y de las fases de</w:t>
      </w:r>
      <w:r w:rsidR="00AB52E6" w:rsidRPr="00591371">
        <w:rPr>
          <w:rFonts w:ascii="Arial" w:hAnsi="Arial" w:cs="Arial"/>
          <w:sz w:val="24"/>
          <w:szCs w:val="24"/>
          <w:lang w:val="es-ES"/>
        </w:rPr>
        <w:t xml:space="preserve"> </w:t>
      </w:r>
      <w:r w:rsidR="00CF2470" w:rsidRPr="00591371">
        <w:rPr>
          <w:rFonts w:ascii="Arial" w:hAnsi="Arial" w:cs="Arial"/>
          <w:sz w:val="24"/>
          <w:szCs w:val="24"/>
          <w:lang w:val="es-ES"/>
        </w:rPr>
        <w:t xml:space="preserve">los componentes y las versiones que constituyen el producto </w:t>
      </w:r>
      <w:r w:rsidR="00E901FA" w:rsidRPr="00591371">
        <w:rPr>
          <w:rFonts w:ascii="Arial" w:hAnsi="Arial" w:cs="Arial"/>
          <w:sz w:val="24"/>
          <w:szCs w:val="24"/>
          <w:lang w:val="es-ES"/>
        </w:rPr>
        <w:t>en</w:t>
      </w:r>
      <w:r w:rsidR="00CF2470" w:rsidRPr="00591371">
        <w:rPr>
          <w:rFonts w:ascii="Arial" w:hAnsi="Arial" w:cs="Arial"/>
          <w:sz w:val="24"/>
          <w:szCs w:val="24"/>
          <w:lang w:val="es-ES"/>
        </w:rPr>
        <w:t xml:space="preserve"> cada iteración</w:t>
      </w:r>
      <w:r w:rsidR="00E901FA" w:rsidRPr="00591371">
        <w:rPr>
          <w:rFonts w:ascii="Arial" w:hAnsi="Arial" w:cs="Arial"/>
          <w:sz w:val="24"/>
          <w:szCs w:val="24"/>
          <w:lang w:val="es-ES"/>
        </w:rPr>
        <w:t xml:space="preserve"> de trabajo</w:t>
      </w:r>
      <w:r w:rsidR="00CF2470" w:rsidRPr="00591371">
        <w:rPr>
          <w:rFonts w:ascii="Arial" w:hAnsi="Arial" w:cs="Arial"/>
          <w:sz w:val="24"/>
          <w:szCs w:val="24"/>
          <w:lang w:val="es-ES"/>
        </w:rPr>
        <w:t xml:space="preserve">, y rastrear los cambios y las razones que los justifican, al pasar de una iteración a otra. </w:t>
      </w:r>
    </w:p>
    <w:p w14:paraId="4CAC6C0E" w14:textId="3131D46C" w:rsidR="00CF2470" w:rsidRPr="00591371" w:rsidRDefault="00CF2470" w:rsidP="00B5555B">
      <w:pPr>
        <w:pStyle w:val="Texto"/>
        <w:rPr>
          <w:rFonts w:ascii="Arial" w:hAnsi="Arial" w:cs="Arial"/>
          <w:sz w:val="24"/>
          <w:szCs w:val="24"/>
          <w:lang w:val="es-ES"/>
        </w:rPr>
      </w:pPr>
      <w:r w:rsidRPr="00591371">
        <w:rPr>
          <w:rFonts w:ascii="Arial" w:hAnsi="Arial" w:cs="Arial"/>
          <w:sz w:val="24"/>
          <w:szCs w:val="24"/>
          <w:lang w:val="es-ES"/>
        </w:rPr>
        <w:t>De esta forma se pretende lograr un desarrollo incremental en el que cada iteración se apoya sobre los resultados de la anterior en lugar de ser una construcción completamente nueva, lo que permite ganar en productividad, facilitar la verificación y generar un producto más estable.</w:t>
      </w:r>
      <w:r w:rsidR="00C2770A" w:rsidRPr="00591371">
        <w:rPr>
          <w:rFonts w:ascii="Arial" w:hAnsi="Arial" w:cs="Arial"/>
          <w:sz w:val="24"/>
          <w:szCs w:val="24"/>
          <w:lang w:val="es-ES"/>
        </w:rPr>
        <w:t xml:space="preserve"> </w:t>
      </w:r>
      <w:r w:rsidR="007A53E5" w:rsidRPr="00591371">
        <w:rPr>
          <w:rFonts w:ascii="Arial" w:hAnsi="Arial" w:cs="Arial"/>
          <w:sz w:val="24"/>
          <w:szCs w:val="24"/>
          <w:lang w:val="es-ES"/>
        </w:rPr>
        <w:t xml:space="preserve">                                     </w:t>
      </w:r>
    </w:p>
    <w:p w14:paraId="1B8C048D" w14:textId="6734EC51" w:rsidR="00C731DD" w:rsidRPr="00821D63" w:rsidRDefault="00B20ACB" w:rsidP="00C731DD">
      <w:pPr>
        <w:pStyle w:val="Ttulo2"/>
        <w:rPr>
          <w:rStyle w:val="textlayer--absolute"/>
        </w:rPr>
      </w:pPr>
      <w:bookmarkStart w:id="6" w:name="_Toc98790572"/>
      <w:proofErr w:type="spellStart"/>
      <w:r w:rsidRPr="614A6122">
        <w:t>Glosario</w:t>
      </w:r>
      <w:bookmarkEnd w:id="6"/>
      <w:proofErr w:type="spellEnd"/>
    </w:p>
    <w:p w14:paraId="6A162743" w14:textId="7D97FF36" w:rsidR="00C66D45" w:rsidRDefault="00C66D45" w:rsidP="00C66D45">
      <w:pPr>
        <w:pStyle w:val="Descripcin"/>
        <w:keepNext/>
      </w:pPr>
      <w:bookmarkStart w:id="7" w:name="_Toc98791082"/>
      <w:r>
        <w:t xml:space="preserve">Tabla </w:t>
      </w:r>
      <w:r>
        <w:fldChar w:fldCharType="begin"/>
      </w:r>
      <w:r>
        <w:instrText>SEQ Tabla \* ARABIC</w:instrText>
      </w:r>
      <w:r>
        <w:fldChar w:fldCharType="separate"/>
      </w:r>
      <w:r>
        <w:rPr>
          <w:noProof/>
        </w:rPr>
        <w:t>1</w:t>
      </w:r>
      <w:r>
        <w:fldChar w:fldCharType="end"/>
      </w:r>
      <w:r>
        <w:t>: Acrónimos y Definiciones</w:t>
      </w:r>
      <w:bookmarkEnd w:id="7"/>
    </w:p>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9"/>
        <w:gridCol w:w="7241"/>
      </w:tblGrid>
      <w:tr w:rsidR="00666983" w:rsidRPr="00666983" w14:paraId="5AF5A5CC" w14:textId="77777777" w:rsidTr="00CF3E0A">
        <w:trPr>
          <w:trHeight w:val="381"/>
        </w:trPr>
        <w:tc>
          <w:tcPr>
            <w:tcW w:w="2119"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05CE8AB4" w14:textId="1FC2CEA9" w:rsidR="00666983" w:rsidRPr="00666983" w:rsidRDefault="00666983" w:rsidP="00186E6B">
            <w:pPr>
              <w:ind w:right="-289"/>
              <w:jc w:val="center"/>
              <w:textAlignment w:val="baseline"/>
              <w:rPr>
                <w:rFonts w:ascii="Segoe UI" w:hAnsi="Segoe UI" w:cs="Segoe UI"/>
                <w:sz w:val="18"/>
                <w:szCs w:val="18"/>
              </w:rPr>
            </w:pPr>
            <w:r>
              <w:rPr>
                <w:rFonts w:ascii="Calibri" w:hAnsi="Calibri" w:cs="Calibri"/>
                <w:b/>
                <w:color w:val="FFFFFF"/>
                <w:lang w:val="en-US"/>
              </w:rPr>
              <w:t>Acrónimo</w:t>
            </w:r>
          </w:p>
        </w:tc>
        <w:tc>
          <w:tcPr>
            <w:tcW w:w="7241"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5FABC01B" w14:textId="54DA02F3" w:rsidR="00666983" w:rsidRPr="00666983" w:rsidRDefault="00666983" w:rsidP="00186E6B">
            <w:pPr>
              <w:ind w:right="-289"/>
              <w:jc w:val="center"/>
              <w:textAlignment w:val="baseline"/>
              <w:rPr>
                <w:rFonts w:ascii="Segoe UI" w:hAnsi="Segoe UI" w:cs="Segoe UI"/>
                <w:sz w:val="18"/>
                <w:szCs w:val="18"/>
              </w:rPr>
            </w:pPr>
            <w:r>
              <w:rPr>
                <w:rFonts w:ascii="Calibri" w:hAnsi="Calibri" w:cs="Calibri"/>
                <w:b/>
                <w:color w:val="FFFFFF"/>
                <w:lang w:val="en-US"/>
              </w:rPr>
              <w:t>Definici</w:t>
            </w:r>
            <w:r w:rsidR="00186E6B">
              <w:rPr>
                <w:rFonts w:ascii="Calibri" w:hAnsi="Calibri" w:cs="Calibri"/>
                <w:b/>
                <w:color w:val="FFFFFF"/>
                <w:lang w:val="en-US"/>
              </w:rPr>
              <w:t>ó</w:t>
            </w:r>
            <w:r>
              <w:rPr>
                <w:rFonts w:ascii="Calibri" w:hAnsi="Calibri" w:cs="Calibri"/>
                <w:b/>
                <w:color w:val="FFFFFF"/>
                <w:lang w:val="en-US"/>
              </w:rPr>
              <w:t>n</w:t>
            </w:r>
          </w:p>
        </w:tc>
      </w:tr>
      <w:tr w:rsidR="00666983" w:rsidRPr="00666983" w14:paraId="71CE95C3"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5CCDC83F" w14:textId="5A691634" w:rsidR="00666983" w:rsidRPr="00666983" w:rsidRDefault="00CF3E0A" w:rsidP="00666983">
            <w:pPr>
              <w:jc w:val="center"/>
              <w:textAlignment w:val="baseline"/>
              <w:rPr>
                <w:rFonts w:ascii="Segoe UI" w:hAnsi="Segoe UI" w:cs="Segoe UI"/>
                <w:sz w:val="18"/>
                <w:szCs w:val="18"/>
              </w:rPr>
            </w:pPr>
            <w:r w:rsidRPr="00591371">
              <w:rPr>
                <w:rFonts w:ascii="Arial" w:hAnsi="Arial" w:cs="Arial"/>
                <w:sz w:val="24"/>
                <w:szCs w:val="24"/>
              </w:rPr>
              <w:t>SCMP</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460CBD7F" w14:textId="512086E4" w:rsidR="00666983" w:rsidRPr="00666983" w:rsidRDefault="00CF3E0A" w:rsidP="00666983">
            <w:pPr>
              <w:jc w:val="center"/>
              <w:textAlignment w:val="baseline"/>
              <w:rPr>
                <w:rFonts w:ascii="Segoe UI" w:hAnsi="Segoe UI" w:cs="Segoe UI"/>
                <w:sz w:val="18"/>
                <w:szCs w:val="18"/>
              </w:rPr>
            </w:pPr>
            <w:r w:rsidRPr="00591371">
              <w:rPr>
                <w:rFonts w:ascii="Arial" w:hAnsi="Arial" w:cs="Arial"/>
                <w:sz w:val="24"/>
                <w:szCs w:val="24"/>
              </w:rPr>
              <w:t>Software Configuration Management Plan</w:t>
            </w:r>
          </w:p>
        </w:tc>
      </w:tr>
      <w:tr w:rsidR="00132B80" w:rsidRPr="00666983" w14:paraId="6460B996"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410F9FC0" w14:textId="43337758" w:rsidR="00132B80" w:rsidRPr="00591371" w:rsidRDefault="00132B80" w:rsidP="00666983">
            <w:pPr>
              <w:jc w:val="center"/>
              <w:textAlignment w:val="baseline"/>
              <w:rPr>
                <w:rFonts w:ascii="Arial" w:hAnsi="Arial" w:cs="Arial"/>
                <w:sz w:val="24"/>
                <w:szCs w:val="24"/>
              </w:rPr>
            </w:pPr>
            <w:r>
              <w:rPr>
                <w:rFonts w:ascii="Arial" w:hAnsi="Arial" w:cs="Arial"/>
                <w:sz w:val="24"/>
                <w:szCs w:val="24"/>
              </w:rPr>
              <w:t>QR</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0F705B06" w14:textId="287633A7" w:rsidR="00132B80" w:rsidRPr="00591371" w:rsidRDefault="00132B80" w:rsidP="00666983">
            <w:pPr>
              <w:jc w:val="center"/>
              <w:textAlignment w:val="baseline"/>
              <w:rPr>
                <w:rFonts w:ascii="Arial" w:hAnsi="Arial" w:cs="Arial"/>
                <w:sz w:val="24"/>
                <w:szCs w:val="24"/>
              </w:rPr>
            </w:pPr>
            <w:r w:rsidRPr="00132B80">
              <w:rPr>
                <w:rFonts w:ascii="Arial" w:hAnsi="Arial" w:cs="Arial"/>
                <w:color w:val="000000"/>
                <w:sz w:val="24"/>
                <w:szCs w:val="24"/>
              </w:rPr>
              <w:t>Quick Response</w:t>
            </w:r>
          </w:p>
        </w:tc>
      </w:tr>
      <w:tr w:rsidR="0032798A" w:rsidRPr="00666983" w14:paraId="4976A39B"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2E646C51" w14:textId="2ED80774" w:rsidR="0032798A" w:rsidRDefault="0032798A" w:rsidP="00666983">
            <w:pPr>
              <w:jc w:val="center"/>
              <w:textAlignment w:val="baseline"/>
              <w:rPr>
                <w:rFonts w:ascii="Arial" w:hAnsi="Arial" w:cs="Arial"/>
                <w:sz w:val="24"/>
                <w:szCs w:val="24"/>
              </w:rPr>
            </w:pPr>
            <w:r>
              <w:rPr>
                <w:rFonts w:ascii="Arial" w:hAnsi="Arial" w:cs="Arial"/>
                <w:sz w:val="24"/>
                <w:szCs w:val="24"/>
              </w:rPr>
              <w:t>IoT</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5D9C1FA3" w14:textId="43E7985B" w:rsidR="0032798A" w:rsidRPr="00132B80" w:rsidRDefault="0032798A" w:rsidP="00666983">
            <w:pPr>
              <w:jc w:val="center"/>
              <w:textAlignment w:val="baseline"/>
              <w:rPr>
                <w:rFonts w:ascii="Arial" w:hAnsi="Arial" w:cs="Arial"/>
                <w:color w:val="000000"/>
                <w:sz w:val="24"/>
                <w:szCs w:val="24"/>
              </w:rPr>
            </w:pPr>
            <w:r>
              <w:rPr>
                <w:rFonts w:ascii="Arial" w:hAnsi="Arial" w:cs="Arial"/>
                <w:color w:val="000000"/>
                <w:sz w:val="24"/>
                <w:szCs w:val="24"/>
              </w:rPr>
              <w:t>In</w:t>
            </w:r>
            <w:r w:rsidR="008256F2">
              <w:rPr>
                <w:rFonts w:ascii="Arial" w:hAnsi="Arial" w:cs="Arial"/>
                <w:color w:val="000000"/>
                <w:sz w:val="24"/>
                <w:szCs w:val="24"/>
              </w:rPr>
              <w:t>ternet de las Cosas</w:t>
            </w:r>
          </w:p>
        </w:tc>
      </w:tr>
      <w:tr w:rsidR="00C0197F" w:rsidRPr="00666983" w14:paraId="37FF1CDA"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2B66DB6E" w14:textId="6939990B" w:rsidR="00C0197F" w:rsidRDefault="00C0197F" w:rsidP="00666983">
            <w:pPr>
              <w:jc w:val="center"/>
              <w:textAlignment w:val="baseline"/>
              <w:rPr>
                <w:rFonts w:ascii="Arial" w:hAnsi="Arial" w:cs="Arial"/>
                <w:sz w:val="24"/>
                <w:szCs w:val="24"/>
              </w:rPr>
            </w:pPr>
            <w:r>
              <w:rPr>
                <w:rFonts w:ascii="Arial" w:hAnsi="Arial" w:cs="Arial"/>
                <w:sz w:val="24"/>
                <w:szCs w:val="24"/>
              </w:rPr>
              <w:t>SMTP</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23FCE58D" w14:textId="653545ED" w:rsidR="00C0197F" w:rsidRDefault="00C0197F" w:rsidP="00666983">
            <w:pPr>
              <w:jc w:val="center"/>
              <w:textAlignment w:val="baseline"/>
              <w:rPr>
                <w:rFonts w:ascii="Arial" w:hAnsi="Arial" w:cs="Arial"/>
                <w:color w:val="000000"/>
                <w:sz w:val="24"/>
                <w:szCs w:val="24"/>
              </w:rPr>
            </w:pPr>
            <w:r w:rsidRPr="00C0197F">
              <w:rPr>
                <w:rFonts w:ascii="Arial" w:hAnsi="Arial" w:cs="Arial"/>
                <w:color w:val="000000" w:themeColor="text1"/>
                <w:sz w:val="24"/>
                <w:szCs w:val="24"/>
              </w:rPr>
              <w:t>Simple Mail Transfer Protocol</w:t>
            </w:r>
          </w:p>
        </w:tc>
      </w:tr>
      <w:tr w:rsidR="006229A8" w:rsidRPr="00666983" w14:paraId="439FC596"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6AA5C088" w14:textId="32DC383A" w:rsidR="006229A8" w:rsidRDefault="006229A8" w:rsidP="00666983">
            <w:pPr>
              <w:jc w:val="center"/>
              <w:textAlignment w:val="baseline"/>
              <w:rPr>
                <w:rFonts w:ascii="Arial" w:hAnsi="Arial" w:cs="Arial"/>
                <w:sz w:val="24"/>
                <w:szCs w:val="24"/>
              </w:rPr>
            </w:pPr>
            <w:r>
              <w:rPr>
                <w:rFonts w:ascii="Arial" w:hAnsi="Arial" w:cs="Arial"/>
                <w:sz w:val="24"/>
                <w:szCs w:val="24"/>
              </w:rPr>
              <w:t>CDN</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73D814B8" w14:textId="4565CCCE" w:rsidR="006229A8" w:rsidRPr="00C0197F" w:rsidRDefault="006229A8" w:rsidP="00666983">
            <w:pPr>
              <w:jc w:val="center"/>
              <w:textAlignment w:val="baseline"/>
              <w:rPr>
                <w:rFonts w:ascii="Arial" w:hAnsi="Arial" w:cs="Arial"/>
                <w:color w:val="000000" w:themeColor="text1"/>
                <w:sz w:val="24"/>
                <w:szCs w:val="24"/>
              </w:rPr>
            </w:pPr>
            <w:r w:rsidRPr="006229A8">
              <w:rPr>
                <w:rFonts w:ascii="Arial" w:hAnsi="Arial" w:cs="Arial"/>
                <w:color w:val="000000" w:themeColor="text1"/>
                <w:sz w:val="24"/>
                <w:szCs w:val="24"/>
              </w:rPr>
              <w:t>Content Delivery Network</w:t>
            </w:r>
            <w:r>
              <w:rPr>
                <w:rFonts w:ascii="Arial" w:hAnsi="Arial" w:cs="Arial"/>
                <w:color w:val="000000" w:themeColor="text1"/>
                <w:sz w:val="24"/>
                <w:szCs w:val="24"/>
              </w:rPr>
              <w:t xml:space="preserve">  </w:t>
            </w:r>
          </w:p>
        </w:tc>
      </w:tr>
      <w:tr w:rsidR="005172F9" w:rsidRPr="00666983" w14:paraId="03853E9C" w14:textId="77777777" w:rsidTr="00CF3E0A">
        <w:trPr>
          <w:trHeight w:val="393"/>
        </w:trPr>
        <w:tc>
          <w:tcPr>
            <w:tcW w:w="2119" w:type="dxa"/>
            <w:tcBorders>
              <w:top w:val="single" w:sz="6" w:space="0" w:color="auto"/>
              <w:left w:val="single" w:sz="6" w:space="0" w:color="auto"/>
              <w:bottom w:val="single" w:sz="6" w:space="0" w:color="auto"/>
              <w:right w:val="single" w:sz="6" w:space="0" w:color="auto"/>
            </w:tcBorders>
            <w:shd w:val="clear" w:color="auto" w:fill="auto"/>
            <w:vAlign w:val="center"/>
          </w:tcPr>
          <w:p w14:paraId="5B12F180" w14:textId="6EA150B8" w:rsidR="005172F9" w:rsidRDefault="005172F9" w:rsidP="00666983">
            <w:pPr>
              <w:jc w:val="center"/>
              <w:textAlignment w:val="baseline"/>
              <w:rPr>
                <w:rFonts w:ascii="Arial" w:hAnsi="Arial" w:cs="Arial"/>
                <w:sz w:val="24"/>
                <w:szCs w:val="24"/>
              </w:rPr>
            </w:pPr>
            <w:r>
              <w:rPr>
                <w:rFonts w:ascii="Arial" w:hAnsi="Arial" w:cs="Arial"/>
                <w:sz w:val="24"/>
                <w:szCs w:val="24"/>
              </w:rPr>
              <w:t>GD</w:t>
            </w:r>
          </w:p>
        </w:tc>
        <w:tc>
          <w:tcPr>
            <w:tcW w:w="7241" w:type="dxa"/>
            <w:tcBorders>
              <w:top w:val="single" w:sz="6" w:space="0" w:color="auto"/>
              <w:left w:val="single" w:sz="6" w:space="0" w:color="auto"/>
              <w:bottom w:val="single" w:sz="6" w:space="0" w:color="auto"/>
              <w:right w:val="single" w:sz="6" w:space="0" w:color="auto"/>
            </w:tcBorders>
            <w:shd w:val="clear" w:color="auto" w:fill="auto"/>
            <w:vAlign w:val="center"/>
          </w:tcPr>
          <w:p w14:paraId="00C793FF" w14:textId="29BF9727" w:rsidR="005172F9" w:rsidRPr="006229A8" w:rsidRDefault="005172F9" w:rsidP="00666983">
            <w:pPr>
              <w:jc w:val="center"/>
              <w:textAlignment w:val="baseline"/>
              <w:rPr>
                <w:rFonts w:ascii="Arial" w:hAnsi="Arial" w:cs="Arial"/>
                <w:color w:val="000000" w:themeColor="text1"/>
                <w:sz w:val="24"/>
                <w:szCs w:val="24"/>
              </w:rPr>
            </w:pPr>
            <w:r w:rsidRPr="005172F9">
              <w:rPr>
                <w:rFonts w:ascii="Arial" w:hAnsi="Arial" w:cs="Arial"/>
                <w:color w:val="000000" w:themeColor="text1"/>
                <w:sz w:val="24"/>
                <w:szCs w:val="24"/>
              </w:rPr>
              <w:t>General Data Protection Regulation</w:t>
            </w:r>
          </w:p>
        </w:tc>
      </w:tr>
    </w:tbl>
    <w:p w14:paraId="12E8B664" w14:textId="77777777" w:rsidR="00FC7BB4" w:rsidRDefault="00FC7BB4" w:rsidP="00C731DD">
      <w:pPr>
        <w:pStyle w:val="Texto"/>
        <w:rPr>
          <w:lang w:val="en-US"/>
        </w:rPr>
      </w:pPr>
    </w:p>
    <w:p w14:paraId="4FFF4817" w14:textId="77777777" w:rsidR="00FC7BB4" w:rsidRPr="00C731DD" w:rsidRDefault="00FC7BB4" w:rsidP="00C731DD">
      <w:pPr>
        <w:pStyle w:val="Texto"/>
        <w:rPr>
          <w:lang w:val="en-US"/>
        </w:rPr>
      </w:pPr>
    </w:p>
    <w:p w14:paraId="4E8FE999" w14:textId="1E125C54" w:rsidR="00962AAB" w:rsidRPr="00EB48DF" w:rsidRDefault="005C4291" w:rsidP="00C731DD">
      <w:pPr>
        <w:pStyle w:val="Ttulo2"/>
      </w:pPr>
      <w:bookmarkStart w:id="8" w:name="_Toc98790573"/>
      <w:r w:rsidRPr="614A6122">
        <w:t>Referencias</w:t>
      </w:r>
      <w:bookmarkEnd w:id="8"/>
    </w:p>
    <w:p w14:paraId="2157B93D" w14:textId="4D52D37B" w:rsidR="00C66D45" w:rsidRDefault="00C66D45" w:rsidP="00C66D45">
      <w:pPr>
        <w:pStyle w:val="Descripcin"/>
        <w:keepNext/>
      </w:pPr>
      <w:bookmarkStart w:id="9" w:name="_Toc98791083"/>
      <w:r>
        <w:t xml:space="preserve">Tabla </w:t>
      </w:r>
      <w:r>
        <w:fldChar w:fldCharType="begin"/>
      </w:r>
      <w:r>
        <w:instrText>SEQ Tabla \* ARABIC</w:instrText>
      </w:r>
      <w:r>
        <w:fldChar w:fldCharType="separate"/>
      </w:r>
      <w:r>
        <w:rPr>
          <w:noProof/>
        </w:rPr>
        <w:t>2</w:t>
      </w:r>
      <w:r>
        <w:fldChar w:fldCharType="end"/>
      </w:r>
      <w:r>
        <w:t>: Referencias</w:t>
      </w:r>
      <w:bookmarkEnd w:id="9"/>
    </w:p>
    <w:tbl>
      <w:tblPr>
        <w:tblW w:w="933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5"/>
        <w:gridCol w:w="1134"/>
        <w:gridCol w:w="2551"/>
        <w:gridCol w:w="4668"/>
      </w:tblGrid>
      <w:tr w:rsidR="00AC06DB" w:rsidRPr="00734029" w14:paraId="284EC183" w14:textId="77777777" w:rsidTr="00C66D45">
        <w:trPr>
          <w:trHeight w:val="386"/>
          <w:tblHeader/>
        </w:trPr>
        <w:tc>
          <w:tcPr>
            <w:tcW w:w="985"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226FEB91" w14:textId="77777777" w:rsidR="00AC06DB" w:rsidRPr="00734029" w:rsidRDefault="00AC06DB" w:rsidP="00551A9A">
            <w:pPr>
              <w:jc w:val="center"/>
              <w:textAlignment w:val="baseline"/>
              <w:rPr>
                <w:rFonts w:asciiTheme="minorHAnsi" w:hAnsiTheme="minorHAnsi" w:cstheme="minorHAnsi"/>
                <w:b/>
                <w:bCs/>
                <w:sz w:val="18"/>
                <w:szCs w:val="18"/>
              </w:rPr>
            </w:pPr>
            <w:r w:rsidRPr="00734029">
              <w:rPr>
                <w:rFonts w:asciiTheme="minorHAnsi" w:hAnsiTheme="minorHAnsi" w:cstheme="minorHAnsi"/>
                <w:b/>
                <w:bCs/>
                <w:color w:val="FFFFFF"/>
                <w:lang w:val="en-US"/>
              </w:rPr>
              <w:t>Id</w:t>
            </w:r>
          </w:p>
        </w:tc>
        <w:tc>
          <w:tcPr>
            <w:tcW w:w="1134"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3AACCBBB" w14:textId="77777777" w:rsidR="00AC06DB" w:rsidRPr="00734029" w:rsidRDefault="00AC06DB" w:rsidP="00551A9A">
            <w:pPr>
              <w:jc w:val="center"/>
              <w:textAlignment w:val="baseline"/>
              <w:rPr>
                <w:rFonts w:asciiTheme="minorHAnsi" w:hAnsiTheme="minorHAnsi" w:cstheme="minorHAnsi"/>
                <w:b/>
                <w:bCs/>
                <w:sz w:val="18"/>
                <w:szCs w:val="18"/>
              </w:rPr>
            </w:pPr>
            <w:r w:rsidRPr="00734029">
              <w:rPr>
                <w:rFonts w:asciiTheme="minorHAnsi" w:hAnsiTheme="minorHAnsi" w:cstheme="minorHAnsi"/>
                <w:b/>
                <w:bCs/>
                <w:color w:val="FFFFFF"/>
                <w:lang w:val="en-US"/>
              </w:rPr>
              <w:t>Tipo</w:t>
            </w:r>
          </w:p>
        </w:tc>
        <w:tc>
          <w:tcPr>
            <w:tcW w:w="2551"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1210854D" w14:textId="77777777" w:rsidR="00AC06DB" w:rsidRPr="00734029" w:rsidRDefault="00AC06DB" w:rsidP="00551A9A">
            <w:pPr>
              <w:jc w:val="center"/>
              <w:textAlignment w:val="baseline"/>
              <w:rPr>
                <w:rFonts w:asciiTheme="minorHAnsi" w:hAnsiTheme="minorHAnsi" w:cstheme="minorHAnsi"/>
                <w:b/>
                <w:bCs/>
                <w:sz w:val="18"/>
                <w:szCs w:val="18"/>
              </w:rPr>
            </w:pPr>
            <w:r w:rsidRPr="00734029">
              <w:rPr>
                <w:rFonts w:asciiTheme="minorHAnsi" w:hAnsiTheme="minorHAnsi" w:cstheme="minorHAnsi"/>
                <w:b/>
                <w:bCs/>
                <w:color w:val="FFFFFF"/>
                <w:lang w:val="en-US"/>
              </w:rPr>
              <w:t>Nombre</w:t>
            </w:r>
          </w:p>
        </w:tc>
        <w:tc>
          <w:tcPr>
            <w:tcW w:w="4668" w:type="dxa"/>
            <w:tcBorders>
              <w:top w:val="single" w:sz="6" w:space="0" w:color="auto"/>
              <w:left w:val="single" w:sz="6" w:space="0" w:color="auto"/>
              <w:bottom w:val="single" w:sz="6" w:space="0" w:color="auto"/>
              <w:right w:val="single" w:sz="6" w:space="0" w:color="auto"/>
            </w:tcBorders>
            <w:shd w:val="clear" w:color="auto" w:fill="6C00C0"/>
            <w:vAlign w:val="center"/>
            <w:hideMark/>
          </w:tcPr>
          <w:p w14:paraId="1ED68F93" w14:textId="77777777" w:rsidR="00AC06DB" w:rsidRPr="00734029" w:rsidRDefault="00AC06DB" w:rsidP="00551A9A">
            <w:pPr>
              <w:jc w:val="center"/>
              <w:textAlignment w:val="baseline"/>
              <w:rPr>
                <w:rFonts w:asciiTheme="minorHAnsi" w:hAnsiTheme="minorHAnsi" w:cstheme="minorHAnsi"/>
                <w:b/>
                <w:bCs/>
                <w:sz w:val="18"/>
                <w:szCs w:val="18"/>
              </w:rPr>
            </w:pPr>
            <w:r w:rsidRPr="00734029">
              <w:rPr>
                <w:rFonts w:asciiTheme="minorHAnsi" w:hAnsiTheme="minorHAnsi" w:cstheme="minorHAnsi"/>
                <w:b/>
                <w:bCs/>
                <w:color w:val="FFFFFF"/>
                <w:lang w:val="en-US"/>
              </w:rPr>
              <w:t>Enlace</w:t>
            </w:r>
          </w:p>
        </w:tc>
      </w:tr>
      <w:tr w:rsidR="00AC06DB" w:rsidRPr="00734029" w14:paraId="2536CBE4"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628086" w14:textId="77777777" w:rsidR="00AC06DB" w:rsidRPr="003C6692" w:rsidRDefault="00AC06DB" w:rsidP="00551A9A">
            <w:pPr>
              <w:jc w:val="center"/>
              <w:textAlignment w:val="baseline"/>
              <w:rPr>
                <w:rFonts w:asciiTheme="minorHAnsi" w:hAnsiTheme="minorHAnsi" w:cstheme="minorHAnsi"/>
              </w:rPr>
            </w:pPr>
            <w:r w:rsidRPr="003C6692">
              <w:rPr>
                <w:rFonts w:asciiTheme="minorHAnsi" w:hAnsiTheme="minorHAnsi" w:cstheme="minorHAnsi"/>
                <w:lang w:val="en-US"/>
              </w:rPr>
              <w:t>REF-01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E98EE4" w14:textId="77777777" w:rsidR="00AC06DB" w:rsidRPr="00734029" w:rsidRDefault="00AC06DB" w:rsidP="00551A9A">
            <w:pPr>
              <w:jc w:val="center"/>
              <w:textAlignment w:val="baseline"/>
              <w:rPr>
                <w:rFonts w:asciiTheme="minorHAnsi" w:hAnsiTheme="minorHAnsi" w:cstheme="minorHAnsi"/>
              </w:rPr>
            </w:pPr>
            <w:r w:rsidRPr="00734029">
              <w:rPr>
                <w:rFonts w:asciiTheme="minorHAnsi" w:hAnsiTheme="minorHAnsi" w:cstheme="minorHAnsi"/>
                <w:color w:val="000000"/>
              </w:rPr>
              <w:t>Especificación </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1B7E32" w14:textId="77777777" w:rsidR="00AC06DB" w:rsidRPr="00734029" w:rsidRDefault="00AC06DB" w:rsidP="00551A9A">
            <w:pPr>
              <w:jc w:val="center"/>
              <w:textAlignment w:val="baseline"/>
              <w:rPr>
                <w:rFonts w:asciiTheme="minorHAnsi" w:hAnsiTheme="minorHAnsi" w:cstheme="minorHAnsi"/>
                <w:bCs/>
              </w:rPr>
            </w:pPr>
            <w:r w:rsidRPr="00734029">
              <w:rPr>
                <w:rFonts w:asciiTheme="minorHAnsi" w:hAnsiTheme="minorHAnsi" w:cstheme="minorHAnsi"/>
                <w:bCs/>
              </w:rPr>
              <w:t>2021-22 Sistema Gestión Muelles.pdf </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C10DAF" w14:textId="6B55D79E" w:rsidR="00AC06DB" w:rsidRPr="00734029" w:rsidRDefault="00723220" w:rsidP="00EB48DF">
            <w:pPr>
              <w:jc w:val="center"/>
              <w:textAlignment w:val="baseline"/>
              <w:rPr>
                <w:rFonts w:asciiTheme="minorHAnsi" w:hAnsiTheme="minorHAnsi" w:cstheme="minorHAnsi"/>
              </w:rPr>
            </w:pPr>
            <w:r>
              <w:rPr>
                <w:rFonts w:asciiTheme="minorHAnsi" w:hAnsiTheme="minorHAnsi" w:cstheme="minorHAnsi"/>
              </w:rPr>
              <w:object w:dxaOrig="1512" w:dyaOrig="992" w14:anchorId="573DBC3D">
                <v:shape id="_x0000_i1026" type="#_x0000_t75" style="width:75.75pt;height:49.5pt" o:ole="">
                  <v:imagedata r:id="rId20" o:title=""/>
                </v:shape>
                <o:OLEObject Type="Embed" ProgID="Package" ShapeID="_x0000_i1026" DrawAspect="Icon" ObjectID="_1709412389" r:id="rId21"/>
              </w:object>
            </w:r>
          </w:p>
        </w:tc>
      </w:tr>
      <w:tr w:rsidR="00AC06DB" w:rsidRPr="00504906" w14:paraId="6E7536CA"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8B116" w14:textId="77777777" w:rsidR="00AC06DB" w:rsidRPr="003C6692" w:rsidRDefault="00AC06DB" w:rsidP="00551A9A">
            <w:pPr>
              <w:jc w:val="center"/>
              <w:textAlignment w:val="baseline"/>
              <w:rPr>
                <w:rFonts w:asciiTheme="minorHAnsi" w:hAnsiTheme="minorHAnsi" w:cstheme="minorHAnsi"/>
              </w:rPr>
            </w:pPr>
            <w:r w:rsidRPr="003C6692">
              <w:rPr>
                <w:rFonts w:asciiTheme="minorHAnsi" w:hAnsiTheme="minorHAnsi" w:cstheme="minorHAnsi"/>
                <w:lang w:val="en-US"/>
              </w:rPr>
              <w:t>REF-02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EE68DE" w14:textId="77777777" w:rsidR="00AC06DB" w:rsidRPr="00734029" w:rsidRDefault="00AC06DB" w:rsidP="00551A9A">
            <w:pPr>
              <w:jc w:val="center"/>
              <w:textAlignment w:val="baseline"/>
              <w:rPr>
                <w:rFonts w:asciiTheme="minorHAnsi" w:hAnsiTheme="minorHAnsi" w:cstheme="minorHAnsi"/>
              </w:rPr>
            </w:pPr>
            <w:r w:rsidRPr="00734029">
              <w:rPr>
                <w:rFonts w:asciiTheme="minorHAnsi" w:hAnsiTheme="minorHAnsi" w:cstheme="minorHAnsi"/>
                <w:color w:val="000000"/>
              </w:rPr>
              <w:t>Estándar </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39D840" w14:textId="77777777" w:rsidR="00AC06DB" w:rsidRPr="00734029" w:rsidRDefault="00AC06DB" w:rsidP="00551A9A">
            <w:pPr>
              <w:jc w:val="center"/>
              <w:textAlignment w:val="baseline"/>
              <w:rPr>
                <w:rFonts w:asciiTheme="minorHAnsi" w:hAnsiTheme="minorHAnsi" w:cstheme="minorHAnsi"/>
                <w:bCs/>
                <w:lang w:val="en-US"/>
              </w:rPr>
            </w:pPr>
            <w:r w:rsidRPr="00734029">
              <w:rPr>
                <w:rFonts w:asciiTheme="minorHAnsi" w:hAnsiTheme="minorHAnsi" w:cstheme="minorHAnsi"/>
                <w:bCs/>
                <w:lang w:val="en-US"/>
              </w:rPr>
              <w:t>PSS050.pdf – ESA sofware engineering standards </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29F3A8" w14:textId="54E91D72" w:rsidR="00EB48DF" w:rsidRPr="00EB48DF" w:rsidRDefault="0084512D" w:rsidP="00EB48DF">
            <w:pPr>
              <w:jc w:val="center"/>
              <w:textAlignment w:val="baseline"/>
              <w:rPr>
                <w:rFonts w:asciiTheme="minorHAnsi" w:hAnsiTheme="minorHAnsi" w:cstheme="minorHAnsi"/>
                <w:lang w:val="en-US"/>
              </w:rPr>
            </w:pPr>
            <w:r>
              <w:rPr>
                <w:rFonts w:asciiTheme="minorHAnsi" w:hAnsiTheme="minorHAnsi" w:cstheme="minorHAnsi"/>
                <w:lang w:val="en-US"/>
              </w:rPr>
              <w:object w:dxaOrig="1512" w:dyaOrig="992" w14:anchorId="0E1B8F42">
                <v:shape id="_x0000_i1027" type="#_x0000_t75" style="width:75.75pt;height:49.5pt" o:ole="">
                  <v:imagedata r:id="rId22" o:title=""/>
                </v:shape>
                <o:OLEObject Type="Embed" ProgID="Package" ShapeID="_x0000_i1027" DrawAspect="Icon" ObjectID="_1709412390" r:id="rId23"/>
              </w:object>
            </w:r>
          </w:p>
        </w:tc>
      </w:tr>
      <w:tr w:rsidR="00AC06DB" w:rsidRPr="00504906" w14:paraId="3D4CB16B"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21C3DD85" w14:textId="77777777" w:rsidR="00AC06DB" w:rsidRPr="003C6692" w:rsidRDefault="00AC06DB" w:rsidP="00551A9A">
            <w:pPr>
              <w:jc w:val="center"/>
              <w:textAlignment w:val="baseline"/>
              <w:rPr>
                <w:rFonts w:asciiTheme="minorHAnsi" w:hAnsiTheme="minorHAnsi" w:cstheme="minorHAnsi"/>
                <w:lang w:val="en-US"/>
              </w:rPr>
            </w:pPr>
            <w:r w:rsidRPr="003C6692">
              <w:rPr>
                <w:rFonts w:asciiTheme="minorHAnsi" w:hAnsiTheme="minorHAnsi" w:cstheme="minorHAnsi"/>
                <w:lang w:val="en-US"/>
              </w:rPr>
              <w:t>R</w:t>
            </w:r>
            <w:r>
              <w:rPr>
                <w:rFonts w:asciiTheme="minorHAnsi" w:hAnsiTheme="minorHAnsi" w:cstheme="minorHAnsi"/>
                <w:lang w:val="en-US"/>
              </w:rPr>
              <w:t>EF-03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215EDC9" w14:textId="77777777" w:rsidR="00AC06DB" w:rsidRPr="00734029" w:rsidRDefault="00AC06DB" w:rsidP="00551A9A">
            <w:pPr>
              <w:jc w:val="center"/>
              <w:textAlignment w:val="baseline"/>
              <w:rPr>
                <w:rFonts w:asciiTheme="minorHAnsi" w:hAnsiTheme="minorHAnsi" w:cstheme="minorHAnsi"/>
                <w:color w:val="000000"/>
              </w:rPr>
            </w:pPr>
            <w:r w:rsidRPr="00734029">
              <w:rPr>
                <w:rFonts w:asciiTheme="minorHAnsi" w:hAnsiTheme="minorHAnsi" w:cstheme="minorHAnsi"/>
              </w:rPr>
              <w:t>Estánda</w:t>
            </w:r>
            <w:r>
              <w:rPr>
                <w:rFonts w:asciiTheme="minorHAnsi" w:hAnsiTheme="minorHAnsi" w:cstheme="minorHAnsi"/>
              </w:rPr>
              <w:t>r</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4E503A3F" w14:textId="77777777" w:rsidR="00AC06DB" w:rsidRPr="00734029" w:rsidRDefault="00AC06DB" w:rsidP="00551A9A">
            <w:pPr>
              <w:jc w:val="center"/>
              <w:textAlignment w:val="baseline"/>
              <w:rPr>
                <w:rFonts w:asciiTheme="minorHAnsi" w:hAnsiTheme="minorHAnsi" w:cstheme="minorHAnsi"/>
                <w:bCs/>
                <w:lang w:val="en-US"/>
              </w:rPr>
            </w:pPr>
            <w:r w:rsidRPr="00734029">
              <w:rPr>
                <w:rFonts w:asciiTheme="minorHAnsi" w:hAnsiTheme="minorHAnsi" w:cstheme="minorHAnsi"/>
                <w:bCs/>
              </w:rPr>
              <w:t>ESA ECSS-M-ST-10-01C.047918:</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76D75109" w14:textId="727CFFE7" w:rsidR="00AC06DB" w:rsidRPr="00734029" w:rsidRDefault="00815792" w:rsidP="00551A9A">
            <w:pPr>
              <w:jc w:val="center"/>
              <w:textAlignment w:val="baseline"/>
              <w:rPr>
                <w:rFonts w:asciiTheme="minorHAnsi" w:hAnsiTheme="minorHAnsi" w:cstheme="minorHAnsi"/>
                <w:b/>
                <w:bCs/>
                <w:lang w:val="en-US"/>
              </w:rPr>
            </w:pPr>
            <w:r>
              <w:rPr>
                <w:rFonts w:asciiTheme="minorHAnsi" w:hAnsiTheme="minorHAnsi" w:cstheme="minorHAnsi"/>
                <w:b/>
                <w:bCs/>
                <w:lang w:val="en-US"/>
              </w:rPr>
              <w:object w:dxaOrig="1512" w:dyaOrig="992" w14:anchorId="40722D90">
                <v:shape id="_x0000_i1028" type="#_x0000_t75" style="width:75.75pt;height:49.5pt" o:ole="">
                  <v:imagedata r:id="rId24" o:title=""/>
                </v:shape>
                <o:OLEObject Type="Embed" ProgID="Package" ShapeID="_x0000_i1028" DrawAspect="Icon" ObjectID="_1709412391" r:id="rId25"/>
              </w:object>
            </w:r>
          </w:p>
        </w:tc>
      </w:tr>
      <w:tr w:rsidR="00AC06DB" w:rsidRPr="00504906" w14:paraId="3370CD0E"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423F261F" w14:textId="77777777" w:rsidR="00AC06DB" w:rsidRPr="003C6692" w:rsidRDefault="00AC06DB" w:rsidP="00551A9A">
            <w:pPr>
              <w:jc w:val="center"/>
              <w:textAlignment w:val="baseline"/>
              <w:rPr>
                <w:rFonts w:asciiTheme="minorHAnsi" w:hAnsiTheme="minorHAnsi" w:cstheme="minorHAnsi"/>
                <w:lang w:val="en-US"/>
              </w:rPr>
            </w:pPr>
            <w:r>
              <w:rPr>
                <w:rFonts w:asciiTheme="minorHAnsi" w:hAnsiTheme="minorHAnsi" w:cstheme="minorHAnsi"/>
                <w:lang w:val="en-US"/>
              </w:rPr>
              <w:t>REF-04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0BA63B59" w14:textId="77777777" w:rsidR="00AC06DB" w:rsidRPr="00734029" w:rsidRDefault="00AC06DB" w:rsidP="00551A9A">
            <w:pPr>
              <w:jc w:val="center"/>
              <w:textAlignment w:val="baseline"/>
              <w:rPr>
                <w:rFonts w:asciiTheme="minorHAnsi" w:hAnsiTheme="minorHAnsi" w:cstheme="minorHAnsi"/>
              </w:rPr>
            </w:pPr>
            <w:r w:rsidRPr="00734029">
              <w:rPr>
                <w:rFonts w:asciiTheme="minorHAnsi" w:hAnsiTheme="minorHAnsi" w:cstheme="minorHAnsi"/>
              </w:rPr>
              <w:t>Estánda</w:t>
            </w:r>
            <w:r>
              <w:rPr>
                <w:rFonts w:asciiTheme="minorHAnsi" w:hAnsiTheme="minorHAnsi" w:cstheme="minorHAnsi"/>
              </w:rPr>
              <w:t>r</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033F6EC5" w14:textId="3FF7387C" w:rsidR="00AC06DB" w:rsidRPr="0056331F" w:rsidRDefault="007165B8" w:rsidP="00551A9A">
            <w:pPr>
              <w:jc w:val="center"/>
              <w:textAlignment w:val="baseline"/>
              <w:rPr>
                <w:rFonts w:asciiTheme="minorHAnsi" w:hAnsiTheme="minorHAnsi" w:cstheme="minorHAnsi"/>
                <w:bCs/>
                <w:lang w:val="en-US"/>
              </w:rPr>
            </w:pPr>
            <w:r w:rsidRPr="007165B8">
              <w:rPr>
                <w:rFonts w:asciiTheme="minorHAnsi" w:hAnsiTheme="minorHAnsi" w:cstheme="minorHAnsi"/>
                <w:bCs/>
                <w:lang w:val="en-US"/>
              </w:rPr>
              <w:t>PSS0509.pdf - Guide to software configuration management</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33894034" w14:textId="19A86AA3" w:rsidR="00CA2CCE" w:rsidRPr="0056331F" w:rsidRDefault="00AA6CCC" w:rsidP="00CA2CCE">
            <w:pPr>
              <w:jc w:val="center"/>
              <w:textAlignment w:val="baseline"/>
              <w:rPr>
                <w:rFonts w:asciiTheme="minorHAnsi" w:hAnsiTheme="minorHAnsi" w:cstheme="minorHAnsi"/>
                <w:lang w:val="en-US"/>
              </w:rPr>
            </w:pPr>
            <w:r>
              <w:rPr>
                <w:rFonts w:asciiTheme="minorHAnsi" w:hAnsiTheme="minorHAnsi" w:cstheme="minorHAnsi"/>
                <w:lang w:val="en-US"/>
              </w:rPr>
              <w:object w:dxaOrig="1512" w:dyaOrig="992" w14:anchorId="6D0FC18F">
                <v:shape id="_x0000_i1029" type="#_x0000_t75" style="width:75.75pt;height:49.5pt" o:ole="">
                  <v:imagedata r:id="rId26" o:title=""/>
                </v:shape>
                <o:OLEObject Type="Embed" ProgID="Package" ShapeID="_x0000_i1029" DrawAspect="Icon" ObjectID="_1709412392" r:id="rId27"/>
              </w:object>
            </w:r>
          </w:p>
        </w:tc>
      </w:tr>
      <w:tr w:rsidR="00AC06DB" w:rsidRPr="00504906" w14:paraId="6B9AB9F9"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09776B7B" w14:textId="77777777" w:rsidR="00AC06DB" w:rsidRPr="003C6692" w:rsidRDefault="00AC06DB" w:rsidP="00551A9A">
            <w:pPr>
              <w:jc w:val="center"/>
              <w:textAlignment w:val="baseline"/>
              <w:rPr>
                <w:rFonts w:asciiTheme="minorHAnsi" w:hAnsiTheme="minorHAnsi" w:cstheme="minorHAnsi"/>
                <w:lang w:val="en-US"/>
              </w:rPr>
            </w:pPr>
            <w:r>
              <w:rPr>
                <w:rFonts w:asciiTheme="minorHAnsi" w:hAnsiTheme="minorHAnsi" w:cstheme="minorHAnsi"/>
                <w:lang w:val="en-US"/>
              </w:rPr>
              <w:t>REF-05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4562F58C" w14:textId="77777777" w:rsidR="00AC06DB" w:rsidRPr="00734029" w:rsidRDefault="00AC06DB" w:rsidP="00551A9A">
            <w:pPr>
              <w:jc w:val="center"/>
              <w:textAlignment w:val="baseline"/>
              <w:rPr>
                <w:rFonts w:asciiTheme="minorHAnsi" w:hAnsiTheme="minorHAnsi" w:cstheme="minorHAnsi"/>
              </w:rPr>
            </w:pPr>
            <w:r w:rsidRPr="00AB5623">
              <w:rPr>
                <w:rFonts w:asciiTheme="minorHAnsi" w:hAnsiTheme="minorHAnsi" w:cstheme="minorHAnsi"/>
              </w:rPr>
              <w:t>Documento</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0072C79E" w14:textId="56EA7E9C" w:rsidR="00AC06DB" w:rsidRPr="004C4153" w:rsidRDefault="004C4153" w:rsidP="00551A9A">
            <w:pPr>
              <w:jc w:val="center"/>
              <w:textAlignment w:val="baseline"/>
              <w:rPr>
                <w:rFonts w:asciiTheme="minorHAnsi" w:hAnsiTheme="minorHAnsi" w:cstheme="minorHAnsi"/>
                <w:bCs/>
                <w:lang w:val="de-DE"/>
              </w:rPr>
            </w:pPr>
            <w:r w:rsidRPr="00527055">
              <w:rPr>
                <w:rFonts w:asciiTheme="minorHAnsi" w:hAnsiTheme="minorHAnsi" w:cstheme="minorHAnsi"/>
                <w:lang w:val="de-DE"/>
              </w:rPr>
              <w:t>v1.0_0001_URD_GA1_SGM.pdf</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4E609E03" w14:textId="03F76DA3" w:rsidR="00AC06DB" w:rsidRPr="00527055" w:rsidRDefault="0053384D" w:rsidP="00551A9A">
            <w:pPr>
              <w:jc w:val="center"/>
              <w:textAlignment w:val="baseline"/>
              <w:rPr>
                <w:rFonts w:asciiTheme="minorHAnsi" w:hAnsiTheme="minorHAnsi" w:cstheme="minorHAnsi"/>
                <w:lang w:val="de-DE"/>
              </w:rPr>
            </w:pPr>
            <w:r>
              <w:rPr>
                <w:rFonts w:asciiTheme="minorHAnsi" w:hAnsiTheme="minorHAnsi" w:cstheme="minorHAnsi"/>
                <w:lang w:val="de-DE"/>
              </w:rPr>
              <w:object w:dxaOrig="1512" w:dyaOrig="992" w14:anchorId="4635B3EC">
                <v:shape id="_x0000_i1030" type="#_x0000_t75" style="width:75.75pt;height:49.5pt" o:ole="">
                  <v:imagedata r:id="rId28" o:title=""/>
                </v:shape>
                <o:OLEObject Type="Embed" ProgID="Package" ShapeID="_x0000_i1030" DrawAspect="Icon" ObjectID="_1709412393" r:id="rId29"/>
              </w:object>
            </w:r>
          </w:p>
        </w:tc>
      </w:tr>
      <w:tr w:rsidR="00AC06DB" w:rsidRPr="00B649ED" w14:paraId="31B7FC35"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29DD6571" w14:textId="77777777" w:rsidR="00AC06DB" w:rsidRDefault="00AC06DB" w:rsidP="00551A9A">
            <w:pPr>
              <w:jc w:val="center"/>
              <w:textAlignment w:val="baseline"/>
              <w:rPr>
                <w:rFonts w:asciiTheme="minorHAnsi" w:hAnsiTheme="minorHAnsi" w:cstheme="minorHAnsi"/>
                <w:lang w:val="en-US"/>
              </w:rPr>
            </w:pPr>
            <w:r>
              <w:rPr>
                <w:rFonts w:asciiTheme="minorHAnsi" w:hAnsiTheme="minorHAnsi" w:cstheme="minorHAnsi"/>
                <w:lang w:val="en-US"/>
              </w:rPr>
              <w:t>REF-06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D896DC1" w14:textId="77777777" w:rsidR="00AC06DB" w:rsidRPr="00AB5623" w:rsidRDefault="00AC06DB" w:rsidP="00551A9A">
            <w:pPr>
              <w:jc w:val="center"/>
              <w:textAlignment w:val="baseline"/>
              <w:rPr>
                <w:rFonts w:asciiTheme="minorHAnsi" w:hAnsiTheme="minorHAnsi" w:cstheme="minorHAnsi"/>
              </w:rPr>
            </w:pPr>
            <w:r>
              <w:rPr>
                <w:rFonts w:asciiTheme="minorHAnsi" w:hAnsiTheme="minorHAnsi" w:cstheme="minorHAnsi"/>
              </w:rPr>
              <w:t>Documento</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0C444674" w14:textId="0AFFF130" w:rsidR="00AC06DB" w:rsidRPr="00AB5623" w:rsidRDefault="004C4153" w:rsidP="00551A9A">
            <w:pPr>
              <w:jc w:val="center"/>
              <w:textAlignment w:val="baseline"/>
              <w:rPr>
                <w:rFonts w:asciiTheme="minorHAnsi" w:hAnsiTheme="minorHAnsi" w:cstheme="minorHAnsi"/>
                <w:bCs/>
              </w:rPr>
            </w:pPr>
            <w:r w:rsidRPr="00B649ED">
              <w:rPr>
                <w:rFonts w:asciiTheme="minorHAnsi" w:hAnsiTheme="minorHAnsi" w:cstheme="minorHAnsi"/>
              </w:rPr>
              <w:t>v1.0_0003_SPMP_GA1_SGM.pdf</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324F929A" w14:textId="5C7B7440" w:rsidR="00AC06DB" w:rsidRPr="00B649ED" w:rsidRDefault="004B6BF1" w:rsidP="00551A9A">
            <w:pPr>
              <w:jc w:val="center"/>
              <w:textAlignment w:val="baseline"/>
              <w:rPr>
                <w:rFonts w:asciiTheme="minorHAnsi" w:hAnsiTheme="minorHAnsi" w:cstheme="minorHAnsi"/>
              </w:rPr>
            </w:pPr>
            <w:r>
              <w:rPr>
                <w:rFonts w:asciiTheme="minorHAnsi" w:hAnsiTheme="minorHAnsi" w:cstheme="minorHAnsi"/>
              </w:rPr>
              <w:object w:dxaOrig="1512" w:dyaOrig="992" w14:anchorId="0727A880">
                <v:shape id="_x0000_i1031" type="#_x0000_t75" style="width:75.75pt;height:49.5pt" o:ole="">
                  <v:imagedata r:id="rId30" o:title=""/>
                </v:shape>
                <o:OLEObject Type="Embed" ProgID="Package" ShapeID="_x0000_i1031" DrawAspect="Icon" ObjectID="_1709412394" r:id="rId31"/>
              </w:object>
            </w:r>
          </w:p>
        </w:tc>
      </w:tr>
      <w:tr w:rsidR="00AC06DB" w:rsidRPr="00B649ED" w14:paraId="21D361B8"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7A53440F" w14:textId="77777777" w:rsidR="00AC06DB" w:rsidRDefault="00AC06DB" w:rsidP="00551A9A">
            <w:pPr>
              <w:jc w:val="center"/>
              <w:textAlignment w:val="baseline"/>
              <w:rPr>
                <w:rFonts w:asciiTheme="minorHAnsi" w:hAnsiTheme="minorHAnsi" w:cstheme="minorHAnsi"/>
                <w:lang w:val="en-US"/>
              </w:rPr>
            </w:pPr>
            <w:r>
              <w:rPr>
                <w:rFonts w:asciiTheme="minorHAnsi" w:hAnsiTheme="minorHAnsi" w:cstheme="minorHAnsi"/>
                <w:lang w:val="en-US"/>
              </w:rPr>
              <w:t>REF-07</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6766E63D" w14:textId="77777777" w:rsidR="00AC06DB" w:rsidRDefault="00AC06DB" w:rsidP="00551A9A">
            <w:pPr>
              <w:jc w:val="center"/>
              <w:textAlignment w:val="baseline"/>
              <w:rPr>
                <w:rFonts w:asciiTheme="minorHAnsi" w:hAnsiTheme="minorHAnsi" w:cstheme="minorHAnsi"/>
              </w:rPr>
            </w:pPr>
            <w:r>
              <w:rPr>
                <w:rFonts w:asciiTheme="minorHAnsi" w:hAnsiTheme="minorHAnsi" w:cstheme="minorHAnsi"/>
              </w:rPr>
              <w:t>Documento</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719B967D" w14:textId="47E491E3" w:rsidR="00AC06DB" w:rsidRDefault="004C4153" w:rsidP="00551A9A">
            <w:pPr>
              <w:jc w:val="center"/>
              <w:textAlignment w:val="baseline"/>
              <w:rPr>
                <w:rFonts w:asciiTheme="minorHAnsi" w:hAnsiTheme="minorHAnsi" w:cstheme="minorHAnsi"/>
                <w:bCs/>
              </w:rPr>
            </w:pPr>
            <w:r w:rsidRPr="00F70DBF">
              <w:rPr>
                <w:rFonts w:asciiTheme="minorHAnsi" w:hAnsiTheme="minorHAnsi" w:cstheme="minorHAnsi"/>
              </w:rPr>
              <w:t>V</w:t>
            </w:r>
            <w:r>
              <w:rPr>
                <w:rFonts w:asciiTheme="minorHAnsi" w:hAnsiTheme="minorHAnsi" w:cstheme="minorHAnsi"/>
              </w:rPr>
              <w:t>1.</w:t>
            </w:r>
            <w:r w:rsidRPr="00F70DBF">
              <w:rPr>
                <w:rFonts w:asciiTheme="minorHAnsi" w:hAnsiTheme="minorHAnsi" w:cstheme="minorHAnsi"/>
              </w:rPr>
              <w:t>0_000</w:t>
            </w:r>
            <w:r>
              <w:rPr>
                <w:rFonts w:asciiTheme="minorHAnsi" w:hAnsiTheme="minorHAnsi" w:cstheme="minorHAnsi"/>
              </w:rPr>
              <w:t>6</w:t>
            </w:r>
            <w:r w:rsidRPr="00F70DBF">
              <w:rPr>
                <w:rFonts w:asciiTheme="minorHAnsi" w:hAnsiTheme="minorHAnsi" w:cstheme="minorHAnsi"/>
              </w:rPr>
              <w:t>_S</w:t>
            </w:r>
            <w:r>
              <w:rPr>
                <w:rFonts w:asciiTheme="minorHAnsi" w:hAnsiTheme="minorHAnsi" w:cstheme="minorHAnsi"/>
              </w:rPr>
              <w:t>VVP</w:t>
            </w:r>
            <w:r w:rsidRPr="00F70DBF">
              <w:rPr>
                <w:rFonts w:asciiTheme="minorHAnsi" w:hAnsiTheme="minorHAnsi" w:cstheme="minorHAnsi"/>
              </w:rPr>
              <w:t>_GA1_SGM</w:t>
            </w:r>
            <w:r>
              <w:rPr>
                <w:rFonts w:asciiTheme="minorHAnsi" w:hAnsiTheme="minorHAnsi" w:cstheme="minorHAnsi"/>
              </w:rPr>
              <w:t>.pdf</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78E91B90" w14:textId="1FF3B449" w:rsidR="00AC06DB" w:rsidRPr="00B649ED" w:rsidRDefault="00AC06DB" w:rsidP="00AC06DB">
            <w:pPr>
              <w:jc w:val="center"/>
              <w:textAlignment w:val="baseline"/>
              <w:rPr>
                <w:rFonts w:asciiTheme="minorHAnsi" w:hAnsiTheme="minorHAnsi" w:cstheme="minorHAnsi"/>
              </w:rPr>
            </w:pPr>
            <w:r w:rsidRPr="00F70DBF">
              <w:rPr>
                <w:rFonts w:asciiTheme="minorHAnsi" w:hAnsiTheme="minorHAnsi" w:cstheme="minorHAnsi"/>
              </w:rPr>
              <w:t>V</w:t>
            </w:r>
            <w:r>
              <w:rPr>
                <w:rFonts w:asciiTheme="minorHAnsi" w:hAnsiTheme="minorHAnsi" w:cstheme="minorHAnsi"/>
              </w:rPr>
              <w:t>1.</w:t>
            </w:r>
            <w:r w:rsidRPr="00F70DBF">
              <w:rPr>
                <w:rFonts w:asciiTheme="minorHAnsi" w:hAnsiTheme="minorHAnsi" w:cstheme="minorHAnsi"/>
              </w:rPr>
              <w:t>0_000</w:t>
            </w:r>
            <w:r>
              <w:rPr>
                <w:rFonts w:asciiTheme="minorHAnsi" w:hAnsiTheme="minorHAnsi" w:cstheme="minorHAnsi"/>
              </w:rPr>
              <w:t>6</w:t>
            </w:r>
            <w:r w:rsidRPr="00F70DBF">
              <w:rPr>
                <w:rFonts w:asciiTheme="minorHAnsi" w:hAnsiTheme="minorHAnsi" w:cstheme="minorHAnsi"/>
              </w:rPr>
              <w:t>_S</w:t>
            </w:r>
            <w:r>
              <w:rPr>
                <w:rFonts w:asciiTheme="minorHAnsi" w:hAnsiTheme="minorHAnsi" w:cstheme="minorHAnsi"/>
              </w:rPr>
              <w:t>VVP</w:t>
            </w:r>
            <w:r w:rsidRPr="00F70DBF">
              <w:rPr>
                <w:rFonts w:asciiTheme="minorHAnsi" w:hAnsiTheme="minorHAnsi" w:cstheme="minorHAnsi"/>
              </w:rPr>
              <w:t>_GA1_SGM</w:t>
            </w:r>
            <w:r>
              <w:rPr>
                <w:rFonts w:asciiTheme="minorHAnsi" w:hAnsiTheme="minorHAnsi" w:cstheme="minorHAnsi"/>
              </w:rPr>
              <w:t>.pdf</w:t>
            </w:r>
          </w:p>
        </w:tc>
      </w:tr>
      <w:tr w:rsidR="00AC06DB" w:rsidRPr="00962AAB" w14:paraId="25EF6FA1"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4DF6AD02" w14:textId="6E393143" w:rsidR="00AC06DB" w:rsidRPr="00AC06DB" w:rsidRDefault="00AC06DB" w:rsidP="00551A9A">
            <w:pPr>
              <w:jc w:val="center"/>
              <w:textAlignment w:val="baseline"/>
              <w:rPr>
                <w:rFonts w:asciiTheme="minorHAnsi" w:hAnsiTheme="minorHAnsi" w:cstheme="minorHAnsi"/>
                <w:lang w:val="en-US"/>
              </w:rPr>
            </w:pPr>
            <w:r w:rsidRPr="00AC06DB">
              <w:rPr>
                <w:rFonts w:asciiTheme="minorHAnsi" w:hAnsiTheme="minorHAnsi" w:cstheme="minorHAnsi"/>
                <w:lang w:val="en-US"/>
              </w:rPr>
              <w:t>REF-0</w:t>
            </w:r>
            <w:r w:rsidR="00917F66">
              <w:rPr>
                <w:rFonts w:asciiTheme="minorHAnsi" w:hAnsiTheme="minorHAnsi" w:cstheme="minorHAnsi"/>
                <w:lang w:val="en-US"/>
              </w:rPr>
              <w:t>8</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0B5804D0" w14:textId="77777777" w:rsidR="00AC06DB" w:rsidRPr="00AC06DB" w:rsidRDefault="00AC06DB" w:rsidP="00551A9A">
            <w:pPr>
              <w:jc w:val="center"/>
              <w:textAlignment w:val="baseline"/>
              <w:rPr>
                <w:rFonts w:asciiTheme="minorHAnsi" w:hAnsiTheme="minorHAnsi" w:cstheme="minorHAnsi"/>
              </w:rPr>
            </w:pPr>
            <w:r w:rsidRPr="00AC06DB">
              <w:rPr>
                <w:rFonts w:asciiTheme="minorHAnsi" w:hAnsiTheme="minorHAnsi" w:cstheme="minorHAnsi"/>
              </w:rPr>
              <w:t>Repositorio</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4ABD664B" w14:textId="77777777" w:rsidR="00AC06DB" w:rsidRPr="00AC06DB" w:rsidRDefault="00AC06DB" w:rsidP="00551A9A">
            <w:pPr>
              <w:jc w:val="center"/>
              <w:textAlignment w:val="baseline"/>
              <w:rPr>
                <w:rFonts w:asciiTheme="minorHAnsi" w:hAnsiTheme="minorHAnsi" w:cstheme="minorHAnsi"/>
                <w:bCs/>
              </w:rPr>
            </w:pPr>
            <w:r w:rsidRPr="00AC06DB">
              <w:rPr>
                <w:rFonts w:asciiTheme="minorHAnsi" w:hAnsiTheme="minorHAnsi" w:cstheme="minorHAnsi"/>
                <w:bCs/>
              </w:rPr>
              <w:t>Github</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5F0A3711" w14:textId="4A1F595F" w:rsidR="00441A73" w:rsidRPr="00AC06DB" w:rsidRDefault="003F02FE" w:rsidP="00441A73">
            <w:pPr>
              <w:jc w:val="center"/>
              <w:textAlignment w:val="baseline"/>
              <w:rPr>
                <w:rFonts w:asciiTheme="minorHAnsi" w:hAnsiTheme="minorHAnsi" w:cstheme="minorHAnsi"/>
              </w:rPr>
            </w:pPr>
            <w:hyperlink r:id="rId32" w:history="1">
              <w:r w:rsidR="00441A73" w:rsidRPr="00B55F4E">
                <w:rPr>
                  <w:rStyle w:val="Hipervnculo"/>
                  <w:rFonts w:asciiTheme="minorHAnsi" w:hAnsiTheme="minorHAnsi" w:cstheme="minorHAnsi"/>
                </w:rPr>
                <w:t>https://github.com/UFV-INGINF/gestor-muelles-feedex</w:t>
              </w:r>
            </w:hyperlink>
          </w:p>
        </w:tc>
      </w:tr>
      <w:tr w:rsidR="00AC06DB" w14:paraId="61D4AC76"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6D9A2EE7" w14:textId="3127C036" w:rsidR="00AC06DB" w:rsidRPr="00AC06DB" w:rsidRDefault="00AC06DB" w:rsidP="00551A9A">
            <w:pPr>
              <w:jc w:val="center"/>
              <w:textAlignment w:val="baseline"/>
              <w:rPr>
                <w:rFonts w:asciiTheme="minorHAnsi" w:hAnsiTheme="minorHAnsi" w:cstheme="minorHAnsi"/>
                <w:lang w:val="en-US"/>
              </w:rPr>
            </w:pPr>
            <w:r w:rsidRPr="00AC06DB">
              <w:rPr>
                <w:rFonts w:asciiTheme="minorHAnsi" w:hAnsiTheme="minorHAnsi" w:cstheme="minorHAnsi"/>
                <w:lang w:val="en-US"/>
              </w:rPr>
              <w:t>REF-0</w:t>
            </w:r>
            <w:r w:rsidR="00917F66">
              <w:rPr>
                <w:rFonts w:asciiTheme="minorHAnsi" w:hAnsiTheme="minorHAnsi" w:cstheme="minorHAnsi"/>
                <w:lang w:val="en-US"/>
              </w:rPr>
              <w:t>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4F0655B1" w14:textId="4A7A9AAC" w:rsidR="00AC06DB" w:rsidRPr="00AC06DB" w:rsidRDefault="00AC3923" w:rsidP="00551A9A">
            <w:pPr>
              <w:jc w:val="center"/>
              <w:textAlignment w:val="baseline"/>
              <w:rPr>
                <w:rFonts w:asciiTheme="minorHAnsi" w:hAnsiTheme="minorHAnsi" w:cstheme="minorHAnsi"/>
              </w:rPr>
            </w:pPr>
            <w:r>
              <w:rPr>
                <w:rFonts w:asciiTheme="minorHAnsi" w:hAnsiTheme="minorHAnsi" w:cstheme="minorHAnsi"/>
              </w:rPr>
              <w:t xml:space="preserve">Guia de </w:t>
            </w:r>
            <w:r w:rsidR="00AC06DB" w:rsidRPr="00AC06DB">
              <w:rPr>
                <w:rFonts w:asciiTheme="minorHAnsi" w:hAnsiTheme="minorHAnsi" w:cstheme="minorHAnsi"/>
              </w:rPr>
              <w:t>Modelo</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41125838" w14:textId="77777777" w:rsidR="00AC06DB" w:rsidRPr="00AC06DB" w:rsidRDefault="00AC06DB" w:rsidP="00551A9A">
            <w:pPr>
              <w:jc w:val="center"/>
              <w:textAlignment w:val="baseline"/>
              <w:rPr>
                <w:rFonts w:asciiTheme="minorHAnsi" w:hAnsiTheme="minorHAnsi" w:cstheme="minorHAnsi"/>
                <w:bCs/>
              </w:rPr>
            </w:pPr>
            <w:r w:rsidRPr="00AC06DB">
              <w:rPr>
                <w:rFonts w:asciiTheme="minorHAnsi" w:hAnsiTheme="minorHAnsi" w:cstheme="minorHAnsi"/>
                <w:bCs/>
              </w:rPr>
              <w:t>Gitflow</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77CF2BEA" w14:textId="11A2B036" w:rsidR="00470862" w:rsidRPr="00AC06DB" w:rsidRDefault="003F02FE" w:rsidP="00470862">
            <w:pPr>
              <w:jc w:val="center"/>
              <w:textAlignment w:val="baseline"/>
              <w:rPr>
                <w:rFonts w:asciiTheme="minorHAnsi" w:hAnsiTheme="minorHAnsi" w:cstheme="minorHAnsi"/>
              </w:rPr>
            </w:pPr>
            <w:hyperlink r:id="rId33" w:history="1">
              <w:r w:rsidR="00470862" w:rsidRPr="00B55F4E">
                <w:rPr>
                  <w:rStyle w:val="Hipervnculo"/>
                  <w:rFonts w:asciiTheme="minorHAnsi" w:hAnsiTheme="minorHAnsi" w:cstheme="minorHAnsi"/>
                </w:rPr>
                <w:t>https://cleventy.com/que-es-git-flow-y-como-funciona/</w:t>
              </w:r>
            </w:hyperlink>
          </w:p>
        </w:tc>
      </w:tr>
      <w:tr w:rsidR="00AC06DB" w14:paraId="7E068531" w14:textId="77777777" w:rsidTr="00C66D45">
        <w:trPr>
          <w:trHeight w:val="345"/>
          <w:tblHeader/>
        </w:trPr>
        <w:tc>
          <w:tcPr>
            <w:tcW w:w="985" w:type="dxa"/>
            <w:tcBorders>
              <w:top w:val="single" w:sz="6" w:space="0" w:color="auto"/>
              <w:left w:val="single" w:sz="6" w:space="0" w:color="auto"/>
              <w:bottom w:val="single" w:sz="6" w:space="0" w:color="auto"/>
              <w:right w:val="single" w:sz="6" w:space="0" w:color="auto"/>
            </w:tcBorders>
            <w:shd w:val="clear" w:color="auto" w:fill="auto"/>
            <w:vAlign w:val="center"/>
          </w:tcPr>
          <w:p w14:paraId="36E91FD5" w14:textId="4D21834F" w:rsidR="00AC06DB" w:rsidRPr="00AC06DB" w:rsidRDefault="00AC06DB" w:rsidP="00551A9A">
            <w:pPr>
              <w:jc w:val="center"/>
              <w:textAlignment w:val="baseline"/>
              <w:rPr>
                <w:rFonts w:asciiTheme="minorHAnsi" w:hAnsiTheme="minorHAnsi" w:cstheme="minorHAnsi"/>
                <w:lang w:val="en-US"/>
              </w:rPr>
            </w:pPr>
            <w:r w:rsidRPr="00AC06DB">
              <w:rPr>
                <w:rFonts w:asciiTheme="minorHAnsi" w:hAnsiTheme="minorHAnsi" w:cstheme="minorHAnsi"/>
                <w:lang w:val="en-US"/>
              </w:rPr>
              <w:t>REF-</w:t>
            </w:r>
            <w:r w:rsidR="00917F66">
              <w:rPr>
                <w:rFonts w:asciiTheme="minorHAnsi" w:hAnsiTheme="minorHAnsi" w:cstheme="minorHAnsi"/>
                <w:lang w:val="en-US"/>
              </w:rPr>
              <w:t>10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876F69D" w14:textId="77777777" w:rsidR="00AC06DB" w:rsidRPr="00AC06DB" w:rsidRDefault="00AC06DB" w:rsidP="00551A9A">
            <w:pPr>
              <w:jc w:val="center"/>
              <w:textAlignment w:val="baseline"/>
              <w:rPr>
                <w:rFonts w:asciiTheme="minorHAnsi" w:hAnsiTheme="minorHAnsi" w:cstheme="minorHAnsi"/>
              </w:rPr>
            </w:pPr>
            <w:r w:rsidRPr="00AC06DB">
              <w:rPr>
                <w:rFonts w:asciiTheme="minorHAnsi" w:hAnsiTheme="minorHAnsi" w:cstheme="minorHAnsi"/>
              </w:rPr>
              <w:t>Imagen</w:t>
            </w:r>
          </w:p>
        </w:tc>
        <w:tc>
          <w:tcPr>
            <w:tcW w:w="2551" w:type="dxa"/>
            <w:tcBorders>
              <w:top w:val="single" w:sz="6" w:space="0" w:color="auto"/>
              <w:left w:val="single" w:sz="6" w:space="0" w:color="auto"/>
              <w:bottom w:val="single" w:sz="6" w:space="0" w:color="auto"/>
              <w:right w:val="single" w:sz="6" w:space="0" w:color="auto"/>
            </w:tcBorders>
            <w:shd w:val="clear" w:color="auto" w:fill="auto"/>
            <w:vAlign w:val="center"/>
          </w:tcPr>
          <w:p w14:paraId="76DF9C67" w14:textId="77777777" w:rsidR="00AC06DB" w:rsidRPr="00AC06DB" w:rsidRDefault="00AC06DB" w:rsidP="00551A9A">
            <w:pPr>
              <w:jc w:val="center"/>
              <w:textAlignment w:val="baseline"/>
              <w:rPr>
                <w:rFonts w:asciiTheme="minorHAnsi" w:hAnsiTheme="minorHAnsi" w:cstheme="minorHAnsi"/>
                <w:bCs/>
              </w:rPr>
            </w:pPr>
            <w:r w:rsidRPr="00AC06DB">
              <w:rPr>
                <w:rFonts w:asciiTheme="minorHAnsi" w:hAnsiTheme="minorHAnsi" w:cstheme="minorHAnsi"/>
                <w:bCs/>
              </w:rPr>
              <w:t>Gitflow Worflow</w:t>
            </w:r>
          </w:p>
        </w:tc>
        <w:tc>
          <w:tcPr>
            <w:tcW w:w="4668" w:type="dxa"/>
            <w:tcBorders>
              <w:top w:val="single" w:sz="6" w:space="0" w:color="auto"/>
              <w:left w:val="single" w:sz="6" w:space="0" w:color="auto"/>
              <w:bottom w:val="single" w:sz="6" w:space="0" w:color="auto"/>
              <w:right w:val="single" w:sz="6" w:space="0" w:color="auto"/>
            </w:tcBorders>
            <w:shd w:val="clear" w:color="auto" w:fill="auto"/>
            <w:vAlign w:val="center"/>
          </w:tcPr>
          <w:p w14:paraId="7B802489" w14:textId="203527FA" w:rsidR="00EB48DF" w:rsidRPr="00AC06DB" w:rsidRDefault="003F02FE" w:rsidP="00EB48DF">
            <w:pPr>
              <w:jc w:val="center"/>
              <w:textAlignment w:val="baseline"/>
              <w:rPr>
                <w:rFonts w:asciiTheme="minorHAnsi" w:hAnsiTheme="minorHAnsi" w:cstheme="minorHAnsi"/>
              </w:rPr>
            </w:pPr>
            <w:hyperlink r:id="rId34" w:history="1">
              <w:r w:rsidR="00EB48DF" w:rsidRPr="00B55F4E">
                <w:rPr>
                  <w:rStyle w:val="Hipervnculo"/>
                  <w:rFonts w:asciiTheme="minorHAnsi" w:hAnsiTheme="minorHAnsi" w:cstheme="minorHAnsi"/>
                </w:rPr>
                <w:t>https://learntutorials.net/es/git/topic/1276/analisis-de-tipos-de-flujos-de-trabajo-</w:t>
              </w:r>
            </w:hyperlink>
          </w:p>
        </w:tc>
      </w:tr>
    </w:tbl>
    <w:p w14:paraId="30D6308A" w14:textId="08DF8A99" w:rsidR="00F067EE" w:rsidRPr="00EB48DF" w:rsidRDefault="00F1777C" w:rsidP="00F067EE">
      <w:pPr>
        <w:pStyle w:val="Ttulo1"/>
      </w:pPr>
      <w:bookmarkStart w:id="10" w:name="_Toc98790574"/>
      <w:r w:rsidRPr="00EB48DF">
        <w:t>Gestión</w:t>
      </w:r>
      <w:bookmarkEnd w:id="10"/>
    </w:p>
    <w:p w14:paraId="3A0746B2" w14:textId="72A6011E" w:rsidR="00B20CA9" w:rsidRPr="00AA4D57" w:rsidRDefault="00B20CA9" w:rsidP="00B20CA9">
      <w:pPr>
        <w:pStyle w:val="Texto"/>
        <w:rPr>
          <w:rFonts w:ascii="Arial" w:hAnsi="Arial" w:cs="Arial"/>
          <w:sz w:val="24"/>
          <w:szCs w:val="24"/>
          <w:lang w:val="es-ES"/>
        </w:rPr>
      </w:pPr>
      <w:r w:rsidRPr="00AA4D57">
        <w:rPr>
          <w:rFonts w:ascii="Arial" w:hAnsi="Arial" w:cs="Arial"/>
          <w:sz w:val="24"/>
          <w:szCs w:val="24"/>
          <w:lang w:val="es-ES"/>
        </w:rPr>
        <w:t>La gestion del Proyecto se realizará en correspondencia con las guía y pr</w:t>
      </w:r>
      <w:r w:rsidR="00DC6720" w:rsidRPr="00AA4D57">
        <w:rPr>
          <w:rFonts w:ascii="Arial" w:hAnsi="Arial" w:cs="Arial"/>
          <w:sz w:val="24"/>
          <w:szCs w:val="24"/>
          <w:lang w:val="es-ES"/>
        </w:rPr>
        <w:t>á</w:t>
      </w:r>
      <w:r w:rsidRPr="00AA4D57">
        <w:rPr>
          <w:rFonts w:ascii="Arial" w:hAnsi="Arial" w:cs="Arial"/>
          <w:sz w:val="24"/>
          <w:szCs w:val="24"/>
          <w:lang w:val="es-ES"/>
        </w:rPr>
        <w:t>ctic</w:t>
      </w:r>
      <w:r w:rsidR="00DC6720" w:rsidRPr="00AA4D57">
        <w:rPr>
          <w:rFonts w:ascii="Arial" w:hAnsi="Arial" w:cs="Arial"/>
          <w:sz w:val="24"/>
          <w:szCs w:val="24"/>
          <w:lang w:val="es-ES"/>
        </w:rPr>
        <w:t>a</w:t>
      </w:r>
      <w:r w:rsidRPr="00AA4D57">
        <w:rPr>
          <w:rFonts w:ascii="Arial" w:hAnsi="Arial" w:cs="Arial"/>
          <w:sz w:val="24"/>
          <w:szCs w:val="24"/>
          <w:lang w:val="es-ES"/>
        </w:rPr>
        <w:t xml:space="preserve">s habituales de FeedEx con el fin de garantizar la gestion </w:t>
      </w:r>
      <w:proofErr w:type="gramStart"/>
      <w:r w:rsidRPr="00AA4D57">
        <w:rPr>
          <w:rFonts w:ascii="Arial" w:hAnsi="Arial" w:cs="Arial"/>
          <w:sz w:val="24"/>
          <w:szCs w:val="24"/>
          <w:lang w:val="es-ES"/>
        </w:rPr>
        <w:t>más óptima</w:t>
      </w:r>
      <w:proofErr w:type="gramEnd"/>
      <w:r w:rsidRPr="00AA4D57">
        <w:rPr>
          <w:rFonts w:ascii="Arial" w:hAnsi="Arial" w:cs="Arial"/>
          <w:sz w:val="24"/>
          <w:szCs w:val="24"/>
          <w:lang w:val="es-ES"/>
        </w:rPr>
        <w:t xml:space="preserve"> basada en </w:t>
      </w:r>
      <w:r w:rsidR="005A42E6" w:rsidRPr="00AA4D57">
        <w:rPr>
          <w:rFonts w:ascii="Arial" w:hAnsi="Arial" w:cs="Arial"/>
          <w:sz w:val="24"/>
          <w:szCs w:val="24"/>
          <w:lang w:val="es-ES"/>
        </w:rPr>
        <w:t xml:space="preserve">una amplia experiencia. Además de las figuras </w:t>
      </w:r>
      <w:r w:rsidR="00590977" w:rsidRPr="00AA4D57">
        <w:rPr>
          <w:rFonts w:ascii="Arial" w:hAnsi="Arial" w:cs="Arial"/>
          <w:sz w:val="24"/>
          <w:szCs w:val="24"/>
          <w:lang w:val="es-ES"/>
        </w:rPr>
        <w:t xml:space="preserve">más relevantes se </w:t>
      </w:r>
      <w:r w:rsidR="004F70DA" w:rsidRPr="00AA4D57">
        <w:rPr>
          <w:rFonts w:ascii="Arial" w:hAnsi="Arial" w:cs="Arial"/>
          <w:sz w:val="24"/>
          <w:szCs w:val="24"/>
          <w:lang w:val="es-ES"/>
        </w:rPr>
        <w:t xml:space="preserve">definiran en los equipos </w:t>
      </w:r>
      <w:r w:rsidR="00211C63" w:rsidRPr="00AA4D57">
        <w:rPr>
          <w:rFonts w:ascii="Arial" w:hAnsi="Arial" w:cs="Arial"/>
          <w:sz w:val="24"/>
          <w:szCs w:val="24"/>
          <w:lang w:val="es-ES"/>
        </w:rPr>
        <w:t xml:space="preserve">dentro de los departamentos responsables </w:t>
      </w:r>
      <w:r w:rsidR="008E1035" w:rsidRPr="00AA4D57">
        <w:rPr>
          <w:rFonts w:ascii="Arial" w:hAnsi="Arial" w:cs="Arial"/>
          <w:sz w:val="24"/>
          <w:szCs w:val="24"/>
          <w:lang w:val="es-ES"/>
        </w:rPr>
        <w:t>que permitirán un</w:t>
      </w:r>
      <w:r w:rsidR="00DC6720" w:rsidRPr="00AA4D57">
        <w:rPr>
          <w:rFonts w:ascii="Arial" w:hAnsi="Arial" w:cs="Arial"/>
          <w:sz w:val="24"/>
          <w:szCs w:val="24"/>
          <w:lang w:val="es-ES"/>
        </w:rPr>
        <w:t xml:space="preserve">a </w:t>
      </w:r>
      <w:r w:rsidR="00BE5B49" w:rsidRPr="00AA4D57">
        <w:rPr>
          <w:rFonts w:ascii="Arial" w:hAnsi="Arial" w:cs="Arial"/>
          <w:sz w:val="24"/>
          <w:szCs w:val="24"/>
          <w:lang w:val="es-ES"/>
        </w:rPr>
        <w:t xml:space="preserve">vista más </w:t>
      </w:r>
      <w:r w:rsidR="00DC6720" w:rsidRPr="00AA4D57">
        <w:rPr>
          <w:rFonts w:ascii="Arial" w:hAnsi="Arial" w:cs="Arial"/>
          <w:sz w:val="24"/>
          <w:szCs w:val="24"/>
          <w:lang w:val="es-ES"/>
        </w:rPr>
        <w:t>amplia del proyecto.</w:t>
      </w:r>
    </w:p>
    <w:p w14:paraId="255F3E7F" w14:textId="122951CA" w:rsidR="00961DD3" w:rsidRDefault="00BB667C" w:rsidP="00DE7644">
      <w:pPr>
        <w:pStyle w:val="Ttulo2"/>
      </w:pPr>
      <w:bookmarkStart w:id="11" w:name="_Toc98790575"/>
      <w:r w:rsidRPr="614A6122">
        <w:t>Organización</w:t>
      </w:r>
      <w:bookmarkEnd w:id="11"/>
    </w:p>
    <w:p w14:paraId="01233A9D" w14:textId="6512B70F" w:rsidR="001F3870" w:rsidRPr="00AA4D57" w:rsidRDefault="001F3870" w:rsidP="001F3870">
      <w:pPr>
        <w:pStyle w:val="Texto"/>
        <w:rPr>
          <w:rFonts w:ascii="Arial" w:hAnsi="Arial" w:cs="Arial"/>
          <w:sz w:val="24"/>
          <w:szCs w:val="24"/>
          <w:lang w:val="es-ES"/>
        </w:rPr>
      </w:pPr>
      <w:r w:rsidRPr="00AA4D57">
        <w:rPr>
          <w:rFonts w:ascii="Arial" w:hAnsi="Arial" w:cs="Arial"/>
          <w:sz w:val="24"/>
          <w:szCs w:val="24"/>
          <w:lang w:val="es-ES"/>
        </w:rPr>
        <w:t>La organización del proyecto queda definida por los siguientes roles:</w:t>
      </w:r>
    </w:p>
    <w:p w14:paraId="6558728F" w14:textId="4DEBD4B2" w:rsidR="001F3870" w:rsidRPr="00AA4D57" w:rsidRDefault="001F3870"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Jefe del Proyecto – </w:t>
      </w:r>
      <w:r w:rsidR="00A73B53" w:rsidRPr="00AA4D57">
        <w:rPr>
          <w:rFonts w:ascii="Arial" w:hAnsi="Arial" w:cs="Arial"/>
          <w:sz w:val="24"/>
          <w:szCs w:val="24"/>
          <w:lang w:val="es-ES"/>
        </w:rPr>
        <w:t>M</w:t>
      </w:r>
      <w:r w:rsidRPr="00AA4D57">
        <w:rPr>
          <w:rFonts w:ascii="Arial" w:hAnsi="Arial" w:cs="Arial"/>
          <w:sz w:val="24"/>
          <w:szCs w:val="24"/>
          <w:lang w:val="es-ES"/>
        </w:rPr>
        <w:t xml:space="preserve">antiene contacto con todos los responsables de categoría superior </w:t>
      </w:r>
      <w:r w:rsidR="00DC5039" w:rsidRPr="00AA4D57">
        <w:rPr>
          <w:rFonts w:ascii="Arial" w:hAnsi="Arial" w:cs="Arial"/>
          <w:sz w:val="24"/>
          <w:szCs w:val="24"/>
          <w:lang w:val="es-ES"/>
        </w:rPr>
        <w:t xml:space="preserve">y </w:t>
      </w:r>
      <w:r w:rsidR="00222E77" w:rsidRPr="00AA4D57">
        <w:rPr>
          <w:rFonts w:ascii="Arial" w:hAnsi="Arial" w:cs="Arial"/>
          <w:sz w:val="24"/>
          <w:szCs w:val="24"/>
          <w:lang w:val="es-ES"/>
        </w:rPr>
        <w:t>dispondra</w:t>
      </w:r>
      <w:r w:rsidR="00DC5039" w:rsidRPr="00AA4D57">
        <w:rPr>
          <w:rFonts w:ascii="Arial" w:hAnsi="Arial" w:cs="Arial"/>
          <w:sz w:val="24"/>
          <w:szCs w:val="24"/>
          <w:lang w:val="es-ES"/>
        </w:rPr>
        <w:t xml:space="preserve"> en todo momento</w:t>
      </w:r>
      <w:r w:rsidR="00222E77" w:rsidRPr="00AA4D57">
        <w:rPr>
          <w:rFonts w:ascii="Arial" w:hAnsi="Arial" w:cs="Arial"/>
          <w:sz w:val="24"/>
          <w:szCs w:val="24"/>
          <w:lang w:val="es-ES"/>
        </w:rPr>
        <w:t xml:space="preserve"> de</w:t>
      </w:r>
      <w:r w:rsidR="00DC5039" w:rsidRPr="00AA4D57">
        <w:rPr>
          <w:rFonts w:ascii="Arial" w:hAnsi="Arial" w:cs="Arial"/>
          <w:sz w:val="24"/>
          <w:szCs w:val="24"/>
          <w:lang w:val="es-ES"/>
        </w:rPr>
        <w:t xml:space="preserve"> la supervision y control del proyecto para garantizar su realización según los requisit</w:t>
      </w:r>
      <w:r w:rsidR="00C52528" w:rsidRPr="00AA4D57">
        <w:rPr>
          <w:rFonts w:ascii="Arial" w:hAnsi="Arial" w:cs="Arial"/>
          <w:sz w:val="24"/>
          <w:szCs w:val="24"/>
          <w:lang w:val="es-ES"/>
        </w:rPr>
        <w:t>o</w:t>
      </w:r>
      <w:r w:rsidR="00DC5039" w:rsidRPr="00AA4D57">
        <w:rPr>
          <w:rFonts w:ascii="Arial" w:hAnsi="Arial" w:cs="Arial"/>
          <w:sz w:val="24"/>
          <w:szCs w:val="24"/>
          <w:lang w:val="es-ES"/>
        </w:rPr>
        <w:t>s definidos</w:t>
      </w:r>
      <w:r w:rsidR="00C52528" w:rsidRPr="00AA4D57">
        <w:rPr>
          <w:rFonts w:ascii="Arial" w:hAnsi="Arial" w:cs="Arial"/>
          <w:sz w:val="24"/>
          <w:szCs w:val="24"/>
          <w:lang w:val="es-ES"/>
        </w:rPr>
        <w:t>.</w:t>
      </w:r>
    </w:p>
    <w:p w14:paraId="167461A2" w14:textId="0A42D786" w:rsidR="00C52528" w:rsidRPr="00AA4D57" w:rsidRDefault="00C52528"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Stake</w:t>
      </w:r>
      <w:r w:rsidR="0010472C" w:rsidRPr="00AA4D57">
        <w:rPr>
          <w:rFonts w:ascii="Arial" w:hAnsi="Arial" w:cs="Arial"/>
          <w:sz w:val="24"/>
          <w:szCs w:val="24"/>
          <w:lang w:val="es-ES"/>
        </w:rPr>
        <w:t>h</w:t>
      </w:r>
      <w:r w:rsidRPr="00AA4D57">
        <w:rPr>
          <w:rFonts w:ascii="Arial" w:hAnsi="Arial" w:cs="Arial"/>
          <w:sz w:val="24"/>
          <w:szCs w:val="24"/>
          <w:lang w:val="es-ES"/>
        </w:rPr>
        <w:t xml:space="preserve">olders </w:t>
      </w:r>
      <w:r w:rsidR="0010472C" w:rsidRPr="00AA4D57">
        <w:rPr>
          <w:rFonts w:ascii="Arial" w:hAnsi="Arial" w:cs="Arial"/>
          <w:sz w:val="24"/>
          <w:szCs w:val="24"/>
          <w:lang w:val="es-ES"/>
        </w:rPr>
        <w:t>–</w:t>
      </w:r>
      <w:r w:rsidRPr="00AA4D57">
        <w:rPr>
          <w:rFonts w:ascii="Arial" w:hAnsi="Arial" w:cs="Arial"/>
          <w:sz w:val="24"/>
          <w:szCs w:val="24"/>
          <w:lang w:val="es-ES"/>
        </w:rPr>
        <w:t xml:space="preserve"> </w:t>
      </w:r>
      <w:r w:rsidR="0010472C" w:rsidRPr="00AA4D57">
        <w:rPr>
          <w:rFonts w:ascii="Arial" w:hAnsi="Arial" w:cs="Arial"/>
          <w:sz w:val="24"/>
          <w:szCs w:val="24"/>
          <w:lang w:val="es-ES"/>
        </w:rPr>
        <w:t xml:space="preserve">Los stakeholders o partes interesadas </w:t>
      </w:r>
      <w:r w:rsidR="007214B4" w:rsidRPr="00AA4D57">
        <w:rPr>
          <w:rFonts w:ascii="Arial" w:hAnsi="Arial" w:cs="Arial"/>
          <w:sz w:val="24"/>
          <w:szCs w:val="24"/>
          <w:lang w:val="es-ES"/>
        </w:rPr>
        <w:t xml:space="preserve">verificarán </w:t>
      </w:r>
      <w:r w:rsidR="00027BBC" w:rsidRPr="00AA4D57">
        <w:rPr>
          <w:rFonts w:ascii="Arial" w:hAnsi="Arial" w:cs="Arial"/>
          <w:sz w:val="24"/>
          <w:szCs w:val="24"/>
          <w:lang w:val="es-ES"/>
        </w:rPr>
        <w:t xml:space="preserve">lo propuesto por FeedEx </w:t>
      </w:r>
      <w:r w:rsidR="00D56E2B" w:rsidRPr="00AA4D57">
        <w:rPr>
          <w:rFonts w:ascii="Arial" w:hAnsi="Arial" w:cs="Arial"/>
          <w:sz w:val="24"/>
          <w:szCs w:val="24"/>
          <w:lang w:val="es-ES"/>
        </w:rPr>
        <w:t xml:space="preserve">para realizar el proyecto de forma satisfactoría y dispondrán de contacto con el </w:t>
      </w:r>
      <w:proofErr w:type="gramStart"/>
      <w:r w:rsidR="00D56E2B" w:rsidRPr="00AA4D57">
        <w:rPr>
          <w:rFonts w:ascii="Arial" w:hAnsi="Arial" w:cs="Arial"/>
          <w:sz w:val="24"/>
          <w:szCs w:val="24"/>
          <w:lang w:val="es-ES"/>
        </w:rPr>
        <w:t>Jefe</w:t>
      </w:r>
      <w:proofErr w:type="gramEnd"/>
      <w:r w:rsidR="00D56E2B" w:rsidRPr="00AA4D57">
        <w:rPr>
          <w:rFonts w:ascii="Arial" w:hAnsi="Arial" w:cs="Arial"/>
          <w:sz w:val="24"/>
          <w:szCs w:val="24"/>
          <w:lang w:val="es-ES"/>
        </w:rPr>
        <w:t xml:space="preserve"> del Proyecto para conocer las adversidades, novedades y estado del proyecto.</w:t>
      </w:r>
    </w:p>
    <w:p w14:paraId="230C90C6" w14:textId="0CDC8020" w:rsidR="00D56E2B" w:rsidRPr="00AA4D57" w:rsidRDefault="003222DA"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Arquitecto de la solución </w:t>
      </w:r>
      <w:r w:rsidR="00C81F8A" w:rsidRPr="00AA4D57">
        <w:rPr>
          <w:rFonts w:ascii="Arial" w:hAnsi="Arial" w:cs="Arial"/>
          <w:sz w:val="24"/>
          <w:szCs w:val="24"/>
          <w:lang w:val="es-ES"/>
        </w:rPr>
        <w:t>–</w:t>
      </w:r>
      <w:r w:rsidRPr="00AA4D57">
        <w:rPr>
          <w:rFonts w:ascii="Arial" w:hAnsi="Arial" w:cs="Arial"/>
          <w:sz w:val="24"/>
          <w:szCs w:val="24"/>
          <w:lang w:val="es-ES"/>
        </w:rPr>
        <w:t xml:space="preserve"> </w:t>
      </w:r>
      <w:r w:rsidR="00062164" w:rsidRPr="00AA4D57">
        <w:rPr>
          <w:rFonts w:ascii="Arial" w:hAnsi="Arial" w:cs="Arial"/>
          <w:sz w:val="24"/>
          <w:szCs w:val="24"/>
          <w:lang w:val="es-ES"/>
        </w:rPr>
        <w:t>Realiza</w:t>
      </w:r>
      <w:r w:rsidR="00B1674B" w:rsidRPr="00AA4D57">
        <w:rPr>
          <w:rFonts w:ascii="Arial" w:hAnsi="Arial" w:cs="Arial"/>
          <w:sz w:val="24"/>
          <w:szCs w:val="24"/>
          <w:lang w:val="es-ES"/>
        </w:rPr>
        <w:t xml:space="preserve"> un diseño de </w:t>
      </w:r>
      <w:r w:rsidR="002C6790" w:rsidRPr="00AA4D57">
        <w:rPr>
          <w:rFonts w:ascii="Arial" w:hAnsi="Arial" w:cs="Arial"/>
          <w:sz w:val="24"/>
          <w:szCs w:val="24"/>
          <w:lang w:val="es-ES"/>
        </w:rPr>
        <w:t xml:space="preserve">la solcuión según los requisitos y aporta propuestas de valor con el fin de lograr </w:t>
      </w:r>
      <w:r w:rsidR="00074219" w:rsidRPr="00AA4D57">
        <w:rPr>
          <w:rFonts w:ascii="Arial" w:hAnsi="Arial" w:cs="Arial"/>
          <w:sz w:val="24"/>
          <w:szCs w:val="24"/>
          <w:lang w:val="es-ES"/>
        </w:rPr>
        <w:t>dar la solución más idonea.</w:t>
      </w:r>
    </w:p>
    <w:p w14:paraId="6AEC70E0" w14:textId="70D6206D" w:rsidR="00074219" w:rsidRPr="00AA4D57" w:rsidRDefault="00E92B42"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Analista de Datos </w:t>
      </w:r>
      <w:r w:rsidR="005C4EC4" w:rsidRPr="00AA4D57">
        <w:rPr>
          <w:rFonts w:ascii="Arial" w:hAnsi="Arial" w:cs="Arial"/>
          <w:sz w:val="24"/>
          <w:szCs w:val="24"/>
          <w:lang w:val="es-ES"/>
        </w:rPr>
        <w:t>–</w:t>
      </w:r>
      <w:r w:rsidRPr="00AA4D57">
        <w:rPr>
          <w:rFonts w:ascii="Arial" w:hAnsi="Arial" w:cs="Arial"/>
          <w:sz w:val="24"/>
          <w:szCs w:val="24"/>
          <w:lang w:val="es-ES"/>
        </w:rPr>
        <w:t xml:space="preserve"> </w:t>
      </w:r>
      <w:r w:rsidR="005C4EC4" w:rsidRPr="00AA4D57">
        <w:rPr>
          <w:rFonts w:ascii="Arial" w:hAnsi="Arial" w:cs="Arial"/>
          <w:sz w:val="24"/>
          <w:szCs w:val="24"/>
          <w:lang w:val="es-ES"/>
        </w:rPr>
        <w:t xml:space="preserve">Proporciona al proyecto el </w:t>
      </w:r>
      <w:r w:rsidR="00B65551" w:rsidRPr="00AA4D57">
        <w:rPr>
          <w:rFonts w:ascii="Arial" w:hAnsi="Arial" w:cs="Arial"/>
          <w:sz w:val="24"/>
          <w:szCs w:val="24"/>
          <w:lang w:val="es-ES"/>
        </w:rPr>
        <w:t>analisis de los aspectos influyen</w:t>
      </w:r>
      <w:r w:rsidR="009F3E98" w:rsidRPr="00AA4D57">
        <w:rPr>
          <w:rFonts w:ascii="Arial" w:hAnsi="Arial" w:cs="Arial"/>
          <w:sz w:val="24"/>
          <w:szCs w:val="24"/>
          <w:lang w:val="es-ES"/>
        </w:rPr>
        <w:t xml:space="preserve">tes que pueden ser obtenidos directamente de los datos que </w:t>
      </w:r>
      <w:r w:rsidR="00A6573D" w:rsidRPr="00AA4D57">
        <w:rPr>
          <w:rFonts w:ascii="Arial" w:hAnsi="Arial" w:cs="Arial"/>
          <w:sz w:val="24"/>
          <w:szCs w:val="24"/>
          <w:lang w:val="es-ES"/>
        </w:rPr>
        <w:t>se tratan en todo el proyecto.</w:t>
      </w:r>
    </w:p>
    <w:p w14:paraId="785D2367" w14:textId="2BBFEEA1" w:rsidR="00A6573D" w:rsidRPr="00AA4D57" w:rsidRDefault="00B87C18"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Gestor de la Calidad </w:t>
      </w:r>
      <w:r w:rsidR="006A7104" w:rsidRPr="00AA4D57">
        <w:rPr>
          <w:rFonts w:ascii="Arial" w:hAnsi="Arial" w:cs="Arial"/>
          <w:sz w:val="24"/>
          <w:szCs w:val="24"/>
          <w:lang w:val="es-ES"/>
        </w:rPr>
        <w:t>–</w:t>
      </w:r>
      <w:r w:rsidR="00540BA2" w:rsidRPr="00AA4D57">
        <w:rPr>
          <w:rFonts w:ascii="Arial" w:hAnsi="Arial" w:cs="Arial"/>
          <w:sz w:val="24"/>
          <w:szCs w:val="24"/>
          <w:lang w:val="es-ES"/>
        </w:rPr>
        <w:t xml:space="preserve"> </w:t>
      </w:r>
      <w:r w:rsidR="006A7104" w:rsidRPr="00AA4D57">
        <w:rPr>
          <w:rFonts w:ascii="Arial" w:hAnsi="Arial" w:cs="Arial"/>
          <w:sz w:val="24"/>
          <w:szCs w:val="24"/>
          <w:lang w:val="es-ES"/>
        </w:rPr>
        <w:t>Garantiza en la realiza</w:t>
      </w:r>
      <w:r w:rsidR="002B61AB" w:rsidRPr="00AA4D57">
        <w:rPr>
          <w:rFonts w:ascii="Arial" w:hAnsi="Arial" w:cs="Arial"/>
          <w:sz w:val="24"/>
          <w:szCs w:val="24"/>
          <w:lang w:val="es-ES"/>
        </w:rPr>
        <w:t xml:space="preserve">ción del proyecto que se mantienen los estandares de calidad acordados y </w:t>
      </w:r>
      <w:r w:rsidR="00043C71" w:rsidRPr="00AA4D57">
        <w:rPr>
          <w:rFonts w:ascii="Arial" w:hAnsi="Arial" w:cs="Arial"/>
          <w:sz w:val="24"/>
          <w:szCs w:val="24"/>
          <w:lang w:val="es-ES"/>
        </w:rPr>
        <w:t>realiza sugerencias de valor al respecto.</w:t>
      </w:r>
    </w:p>
    <w:p w14:paraId="11FB047A" w14:textId="0164006A" w:rsidR="00043C71" w:rsidRPr="00AA4D57" w:rsidRDefault="00043C71" w:rsidP="001F3870">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Consultor </w:t>
      </w:r>
      <w:r w:rsidR="0093007B" w:rsidRPr="00AA4D57">
        <w:rPr>
          <w:rFonts w:ascii="Arial" w:hAnsi="Arial" w:cs="Arial"/>
          <w:sz w:val="24"/>
          <w:szCs w:val="24"/>
          <w:lang w:val="es-ES"/>
        </w:rPr>
        <w:t>–</w:t>
      </w:r>
      <w:r w:rsidRPr="00AA4D57">
        <w:rPr>
          <w:rFonts w:ascii="Arial" w:hAnsi="Arial" w:cs="Arial"/>
          <w:sz w:val="24"/>
          <w:szCs w:val="24"/>
          <w:lang w:val="es-ES"/>
        </w:rPr>
        <w:t xml:space="preserve"> </w:t>
      </w:r>
      <w:r w:rsidR="0093007B" w:rsidRPr="00AA4D57">
        <w:rPr>
          <w:rFonts w:ascii="Arial" w:hAnsi="Arial" w:cs="Arial"/>
          <w:sz w:val="24"/>
          <w:szCs w:val="24"/>
          <w:lang w:val="es-ES"/>
        </w:rPr>
        <w:t xml:space="preserve">Realiza labores de asesoramiento en el protecto </w:t>
      </w:r>
      <w:r w:rsidR="001117CC" w:rsidRPr="00AA4D57">
        <w:rPr>
          <w:rFonts w:ascii="Arial" w:hAnsi="Arial" w:cs="Arial"/>
          <w:sz w:val="24"/>
          <w:szCs w:val="24"/>
          <w:lang w:val="es-ES"/>
        </w:rPr>
        <w:t xml:space="preserve">de forma professional para </w:t>
      </w:r>
      <w:r w:rsidR="007C3BA9" w:rsidRPr="00AA4D57">
        <w:rPr>
          <w:rFonts w:ascii="Arial" w:hAnsi="Arial" w:cs="Arial"/>
          <w:sz w:val="24"/>
          <w:szCs w:val="24"/>
          <w:lang w:val="es-ES"/>
        </w:rPr>
        <w:t xml:space="preserve">obtener un resultado acorde a </w:t>
      </w:r>
      <w:r w:rsidR="006510B2" w:rsidRPr="00AA4D57">
        <w:rPr>
          <w:rFonts w:ascii="Arial" w:hAnsi="Arial" w:cs="Arial"/>
          <w:sz w:val="24"/>
          <w:szCs w:val="24"/>
          <w:lang w:val="es-ES"/>
        </w:rPr>
        <w:t>las buenas practic</w:t>
      </w:r>
      <w:r w:rsidR="003142D6" w:rsidRPr="00AA4D57">
        <w:rPr>
          <w:rFonts w:ascii="Arial" w:hAnsi="Arial" w:cs="Arial"/>
          <w:sz w:val="24"/>
          <w:szCs w:val="24"/>
          <w:lang w:val="es-ES"/>
        </w:rPr>
        <w:t>as del sector.</w:t>
      </w:r>
      <w:r w:rsidR="0093007B" w:rsidRPr="00AA4D57">
        <w:rPr>
          <w:rFonts w:ascii="Arial" w:hAnsi="Arial" w:cs="Arial"/>
          <w:sz w:val="24"/>
          <w:szCs w:val="24"/>
          <w:lang w:val="es-ES"/>
        </w:rPr>
        <w:t xml:space="preserve"> </w:t>
      </w:r>
    </w:p>
    <w:p w14:paraId="3107112C" w14:textId="74C191C9" w:rsidR="00961DD3" w:rsidRPr="00AA4D57" w:rsidRDefault="003142D6" w:rsidP="00DE7644">
      <w:pPr>
        <w:pStyle w:val="Texto"/>
        <w:numPr>
          <w:ilvl w:val="0"/>
          <w:numId w:val="44"/>
        </w:numPr>
        <w:rPr>
          <w:rStyle w:val="textlayer--absolute"/>
          <w:rFonts w:ascii="Arial" w:hAnsi="Arial" w:cs="Arial"/>
          <w:sz w:val="24"/>
          <w:szCs w:val="24"/>
          <w:lang w:val="es-ES"/>
        </w:rPr>
      </w:pPr>
      <w:r w:rsidRPr="00AA4D57">
        <w:rPr>
          <w:rFonts w:ascii="Arial" w:hAnsi="Arial" w:cs="Arial"/>
          <w:sz w:val="24"/>
          <w:szCs w:val="24"/>
          <w:lang w:val="es-ES"/>
        </w:rPr>
        <w:t xml:space="preserve">Responsables </w:t>
      </w:r>
      <w:r w:rsidR="008F3F3C" w:rsidRPr="00AA4D57">
        <w:rPr>
          <w:rFonts w:ascii="Arial" w:hAnsi="Arial" w:cs="Arial"/>
          <w:sz w:val="24"/>
          <w:szCs w:val="24"/>
          <w:lang w:val="es-ES"/>
        </w:rPr>
        <w:t xml:space="preserve">de Equipos – En cada equipo </w:t>
      </w:r>
      <w:r w:rsidR="00C72A2E" w:rsidRPr="00AA4D57">
        <w:rPr>
          <w:rFonts w:ascii="Arial" w:hAnsi="Arial" w:cs="Arial"/>
          <w:sz w:val="24"/>
          <w:szCs w:val="24"/>
          <w:lang w:val="es-ES"/>
        </w:rPr>
        <w:t xml:space="preserve">de personal dentro del proyecto se </w:t>
      </w:r>
      <w:r w:rsidR="00295A9C" w:rsidRPr="00AA4D57">
        <w:rPr>
          <w:rFonts w:ascii="Arial" w:hAnsi="Arial" w:cs="Arial"/>
          <w:sz w:val="24"/>
          <w:szCs w:val="24"/>
          <w:lang w:val="es-ES"/>
        </w:rPr>
        <w:t>delega las funciones de responsable de equipo con el fin de obtener una vista amplia y detallada de cada equipo durante su desarrollo y poder atajar los inconvenientes de forma eficaz.</w:t>
      </w:r>
    </w:p>
    <w:p w14:paraId="212D0283" w14:textId="64850FFE" w:rsidR="00961DD3" w:rsidRPr="00295A9C" w:rsidRDefault="0020305C" w:rsidP="006F297A">
      <w:pPr>
        <w:pStyle w:val="Ttulo2"/>
        <w:rPr>
          <w:iCs/>
        </w:rPr>
      </w:pPr>
      <w:bookmarkStart w:id="12" w:name="_Toc98790576"/>
      <w:r>
        <w:rPr>
          <w:rStyle w:val="Ttulo2Car"/>
          <w:b/>
        </w:rPr>
        <w:t>Responsabilidades SCM</w:t>
      </w:r>
      <w:bookmarkEnd w:id="12"/>
    </w:p>
    <w:p w14:paraId="77A6EDE1" w14:textId="77777777" w:rsidR="00F74B1E" w:rsidRPr="00AA4D57" w:rsidRDefault="005753F4" w:rsidP="006F297A">
      <w:pPr>
        <w:rPr>
          <w:rFonts w:ascii="Arial" w:hAnsi="Arial" w:cs="Arial"/>
          <w:color w:val="000000"/>
          <w:sz w:val="24"/>
          <w:szCs w:val="24"/>
        </w:rPr>
      </w:pPr>
      <w:r w:rsidRPr="00AA4D57">
        <w:rPr>
          <w:rFonts w:ascii="Arial" w:hAnsi="Arial" w:cs="Arial"/>
          <w:color w:val="000000"/>
          <w:sz w:val="24"/>
          <w:szCs w:val="24"/>
        </w:rPr>
        <w:t>Las responsab</w:t>
      </w:r>
      <w:r w:rsidR="006E389A" w:rsidRPr="00AA4D57">
        <w:rPr>
          <w:rFonts w:ascii="Arial" w:hAnsi="Arial" w:cs="Arial"/>
          <w:color w:val="000000"/>
          <w:sz w:val="24"/>
          <w:szCs w:val="24"/>
        </w:rPr>
        <w:t>abilidades en la gestion de</w:t>
      </w:r>
      <w:r w:rsidR="007C22ED" w:rsidRPr="00AA4D57">
        <w:rPr>
          <w:rFonts w:ascii="Arial" w:hAnsi="Arial" w:cs="Arial"/>
          <w:color w:val="000000"/>
          <w:sz w:val="24"/>
          <w:szCs w:val="24"/>
        </w:rPr>
        <w:t xml:space="preserve"> la configuración de la gesión del software en el proyecto de sistema de gestion de muelles se </w:t>
      </w:r>
      <w:r w:rsidR="009D0010" w:rsidRPr="00AA4D57">
        <w:rPr>
          <w:rFonts w:ascii="Arial" w:hAnsi="Arial" w:cs="Arial"/>
          <w:color w:val="000000"/>
          <w:sz w:val="24"/>
          <w:szCs w:val="24"/>
        </w:rPr>
        <w:t>realizan según la especificación:</w:t>
      </w:r>
    </w:p>
    <w:p w14:paraId="24035438" w14:textId="485D14EE" w:rsidR="00F74B1E" w:rsidRPr="00AA4D57" w:rsidRDefault="00F74B1E" w:rsidP="00F74B1E">
      <w:pPr>
        <w:pStyle w:val="Texto"/>
        <w:numPr>
          <w:ilvl w:val="0"/>
          <w:numId w:val="44"/>
        </w:numPr>
        <w:rPr>
          <w:rFonts w:ascii="Arial" w:hAnsi="Arial" w:cs="Arial"/>
          <w:sz w:val="24"/>
          <w:szCs w:val="24"/>
          <w:lang w:val="es-ES"/>
        </w:rPr>
      </w:pPr>
      <w:r w:rsidRPr="00AA4D57">
        <w:rPr>
          <w:rFonts w:ascii="Arial" w:hAnsi="Arial" w:cs="Arial"/>
          <w:sz w:val="24"/>
          <w:szCs w:val="24"/>
          <w:lang w:val="es-ES"/>
        </w:rPr>
        <w:t>Jefe del Proyecto – Comprobara que se cumplan l</w:t>
      </w:r>
      <w:r w:rsidR="004E585E" w:rsidRPr="00AA4D57">
        <w:rPr>
          <w:rFonts w:ascii="Arial" w:hAnsi="Arial" w:cs="Arial"/>
          <w:sz w:val="24"/>
          <w:szCs w:val="24"/>
          <w:lang w:val="es-ES"/>
        </w:rPr>
        <w:t>as responsabilidades definidas.</w:t>
      </w:r>
    </w:p>
    <w:p w14:paraId="7C08ABA3" w14:textId="3826537E" w:rsidR="00F74B1E" w:rsidRPr="00AA4D57" w:rsidRDefault="00F74B1E" w:rsidP="00F74B1E">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Arquitecto de la solución – </w:t>
      </w:r>
      <w:r w:rsidR="004E585E" w:rsidRPr="00AA4D57">
        <w:rPr>
          <w:rFonts w:ascii="Arial" w:hAnsi="Arial" w:cs="Arial"/>
          <w:sz w:val="24"/>
          <w:szCs w:val="24"/>
          <w:lang w:val="es-ES"/>
        </w:rPr>
        <w:t>Verificará que se adecua la solución planteada a la desarrollada de forma periódica con el equipo de diseño y desarrollo.</w:t>
      </w:r>
    </w:p>
    <w:p w14:paraId="73AD897E" w14:textId="7104C7B1" w:rsidR="00F74B1E" w:rsidRPr="00AA4D57" w:rsidRDefault="00F74B1E" w:rsidP="00F74B1E">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Analista de Datos – </w:t>
      </w:r>
      <w:r w:rsidR="002754B8" w:rsidRPr="00AA4D57">
        <w:rPr>
          <w:rFonts w:ascii="Arial" w:hAnsi="Arial" w:cs="Arial"/>
          <w:sz w:val="24"/>
          <w:szCs w:val="24"/>
          <w:lang w:val="es-ES"/>
        </w:rPr>
        <w:t>Comprobará que se cumpl</w:t>
      </w:r>
      <w:r w:rsidR="001F60A5" w:rsidRPr="00AA4D57">
        <w:rPr>
          <w:rFonts w:ascii="Arial" w:hAnsi="Arial" w:cs="Arial"/>
          <w:sz w:val="24"/>
          <w:szCs w:val="24"/>
          <w:lang w:val="es-ES"/>
        </w:rPr>
        <w:t>an las propuestas planteadas que han sido aceptadas en reuniones periódicas con el equipo.</w:t>
      </w:r>
    </w:p>
    <w:p w14:paraId="63809B96" w14:textId="422B3EC6" w:rsidR="00F74B1E" w:rsidRPr="00AA4D57" w:rsidRDefault="00F74B1E" w:rsidP="00F74B1E">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Gestor de la Calidad – </w:t>
      </w:r>
      <w:r w:rsidR="00734492" w:rsidRPr="00AA4D57">
        <w:rPr>
          <w:rFonts w:ascii="Arial" w:hAnsi="Arial" w:cs="Arial"/>
          <w:sz w:val="24"/>
          <w:szCs w:val="24"/>
          <w:lang w:val="es-ES"/>
        </w:rPr>
        <w:t>Verificará que se cumpla en el desarrollo del proyecto</w:t>
      </w:r>
      <w:r w:rsidR="00CF6E80" w:rsidRPr="00AA4D57">
        <w:rPr>
          <w:rFonts w:ascii="Arial" w:hAnsi="Arial" w:cs="Arial"/>
          <w:sz w:val="24"/>
          <w:szCs w:val="24"/>
          <w:lang w:val="es-ES"/>
        </w:rPr>
        <w:t xml:space="preserve"> l</w:t>
      </w:r>
      <w:r w:rsidR="00443B37" w:rsidRPr="00AA4D57">
        <w:rPr>
          <w:rFonts w:ascii="Arial" w:hAnsi="Arial" w:cs="Arial"/>
          <w:sz w:val="24"/>
          <w:szCs w:val="24"/>
          <w:lang w:val="es-ES"/>
        </w:rPr>
        <w:t xml:space="preserve">os estandares </w:t>
      </w:r>
      <w:r w:rsidR="00F21288" w:rsidRPr="00AA4D57">
        <w:rPr>
          <w:rFonts w:ascii="Arial" w:hAnsi="Arial" w:cs="Arial"/>
          <w:sz w:val="24"/>
          <w:szCs w:val="24"/>
          <w:lang w:val="es-ES"/>
        </w:rPr>
        <w:t xml:space="preserve">y </w:t>
      </w:r>
      <w:r w:rsidR="00E05E7B" w:rsidRPr="00AA4D57">
        <w:rPr>
          <w:rFonts w:ascii="Arial" w:hAnsi="Arial" w:cs="Arial"/>
          <w:sz w:val="24"/>
          <w:szCs w:val="24"/>
          <w:lang w:val="es-ES"/>
        </w:rPr>
        <w:t>buenas practicas definidas para la realización del proyecto.</w:t>
      </w:r>
    </w:p>
    <w:p w14:paraId="57DDAA39" w14:textId="0F8B66EF" w:rsidR="00F74B1E" w:rsidRPr="00AA4D57" w:rsidRDefault="00F74B1E" w:rsidP="00F74B1E">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Consultor – </w:t>
      </w:r>
      <w:r w:rsidR="00E05E7B" w:rsidRPr="00AA4D57">
        <w:rPr>
          <w:rFonts w:ascii="Arial" w:hAnsi="Arial" w:cs="Arial"/>
          <w:sz w:val="24"/>
          <w:szCs w:val="24"/>
          <w:lang w:val="es-ES"/>
        </w:rPr>
        <w:t>Elaborara la función de consulta y asesoramiento en posibles desviaciones o inconvenientes en el desarrollo del proyecto.</w:t>
      </w:r>
    </w:p>
    <w:p w14:paraId="2A2E86DB" w14:textId="2A01CB70" w:rsidR="006F297A" w:rsidRPr="00AA4D57" w:rsidRDefault="00F74B1E" w:rsidP="006F297A">
      <w:pPr>
        <w:pStyle w:val="Texto"/>
        <w:numPr>
          <w:ilvl w:val="0"/>
          <w:numId w:val="44"/>
        </w:numPr>
        <w:rPr>
          <w:rFonts w:ascii="Arial" w:hAnsi="Arial" w:cs="Arial"/>
          <w:sz w:val="24"/>
          <w:szCs w:val="24"/>
          <w:lang w:val="es-ES"/>
        </w:rPr>
      </w:pPr>
      <w:r w:rsidRPr="00AA4D57">
        <w:rPr>
          <w:rFonts w:ascii="Arial" w:hAnsi="Arial" w:cs="Arial"/>
          <w:sz w:val="24"/>
          <w:szCs w:val="24"/>
          <w:lang w:val="es-ES"/>
        </w:rPr>
        <w:t xml:space="preserve">Responsables de Equipos – </w:t>
      </w:r>
      <w:proofErr w:type="gramStart"/>
      <w:r w:rsidR="00E05E7B" w:rsidRPr="00AA4D57">
        <w:rPr>
          <w:rFonts w:ascii="Arial" w:hAnsi="Arial" w:cs="Arial"/>
          <w:sz w:val="24"/>
          <w:szCs w:val="24"/>
          <w:lang w:val="es-ES"/>
        </w:rPr>
        <w:t>Velara</w:t>
      </w:r>
      <w:proofErr w:type="gramEnd"/>
      <w:r w:rsidR="00E05E7B" w:rsidRPr="00AA4D57">
        <w:rPr>
          <w:rFonts w:ascii="Arial" w:hAnsi="Arial" w:cs="Arial"/>
          <w:sz w:val="24"/>
          <w:szCs w:val="24"/>
          <w:lang w:val="es-ES"/>
        </w:rPr>
        <w:t xml:space="preserve"> por que se ajuste</w:t>
      </w:r>
      <w:r w:rsidR="00362B2D" w:rsidRPr="00AA4D57">
        <w:rPr>
          <w:rFonts w:ascii="Arial" w:hAnsi="Arial" w:cs="Arial"/>
          <w:sz w:val="24"/>
          <w:szCs w:val="24"/>
          <w:lang w:val="es-ES"/>
        </w:rPr>
        <w:t xml:space="preserve"> el trabajo encomendado con el plan definido y </w:t>
      </w:r>
      <w:r w:rsidR="001D157B" w:rsidRPr="00AA4D57">
        <w:rPr>
          <w:rFonts w:ascii="Arial" w:hAnsi="Arial" w:cs="Arial"/>
          <w:sz w:val="24"/>
          <w:szCs w:val="24"/>
          <w:lang w:val="es-ES"/>
        </w:rPr>
        <w:t xml:space="preserve">notificará </w:t>
      </w:r>
      <w:r w:rsidR="00E578AD" w:rsidRPr="00AA4D57">
        <w:rPr>
          <w:rFonts w:ascii="Arial" w:hAnsi="Arial" w:cs="Arial"/>
          <w:sz w:val="24"/>
          <w:szCs w:val="24"/>
          <w:lang w:val="es-ES"/>
        </w:rPr>
        <w:t xml:space="preserve">mediante reportes </w:t>
      </w:r>
      <w:r w:rsidR="00B702F7" w:rsidRPr="00AA4D57">
        <w:rPr>
          <w:rFonts w:ascii="Arial" w:hAnsi="Arial" w:cs="Arial"/>
          <w:sz w:val="24"/>
          <w:szCs w:val="24"/>
          <w:lang w:val="es-ES"/>
        </w:rPr>
        <w:t>el estado de forma periodica.</w:t>
      </w:r>
    </w:p>
    <w:p w14:paraId="48C56592" w14:textId="35BB10C3" w:rsidR="002261B6" w:rsidRPr="002261B6" w:rsidRDefault="002261B6" w:rsidP="002261B6">
      <w:pPr>
        <w:pStyle w:val="Ttulo2"/>
      </w:pPr>
      <w:bookmarkStart w:id="13" w:name="_Toc98790577"/>
      <w:r w:rsidRPr="614A6122">
        <w:t>Gestión de interfaces</w:t>
      </w:r>
      <w:bookmarkEnd w:id="13"/>
    </w:p>
    <w:p w14:paraId="037968F1" w14:textId="2A49AC0E" w:rsidR="00B05A0D" w:rsidRPr="00E00573" w:rsidRDefault="00B05A0D" w:rsidP="00102F71">
      <w:pPr>
        <w:jc w:val="both"/>
        <w:rPr>
          <w:rFonts w:ascii="Arial" w:hAnsi="Arial" w:cs="Arial"/>
          <w:color w:val="000000"/>
          <w:sz w:val="24"/>
          <w:szCs w:val="24"/>
        </w:rPr>
      </w:pPr>
      <w:r w:rsidRPr="00E00573">
        <w:rPr>
          <w:rFonts w:ascii="Arial" w:hAnsi="Arial" w:cs="Arial"/>
          <w:color w:val="000000"/>
          <w:sz w:val="24"/>
          <w:szCs w:val="24"/>
        </w:rPr>
        <w:t xml:space="preserve">En el proceso de gestion de interfaces </w:t>
      </w:r>
      <w:r w:rsidR="0077284B" w:rsidRPr="00E00573">
        <w:rPr>
          <w:rFonts w:ascii="Arial" w:hAnsi="Arial" w:cs="Arial"/>
          <w:color w:val="000000"/>
          <w:sz w:val="24"/>
          <w:szCs w:val="24"/>
        </w:rPr>
        <w:t xml:space="preserve">de un sistema software es preciso definer </w:t>
      </w:r>
      <w:r w:rsidR="003C5A28" w:rsidRPr="00E00573">
        <w:rPr>
          <w:rFonts w:ascii="Arial" w:hAnsi="Arial" w:cs="Arial"/>
          <w:color w:val="000000"/>
          <w:sz w:val="24"/>
          <w:szCs w:val="24"/>
        </w:rPr>
        <w:t xml:space="preserve">como se </w:t>
      </w:r>
      <w:r w:rsidR="00BF0A81" w:rsidRPr="00E00573">
        <w:rPr>
          <w:rFonts w:ascii="Arial" w:hAnsi="Arial" w:cs="Arial"/>
          <w:color w:val="000000"/>
          <w:sz w:val="24"/>
          <w:szCs w:val="24"/>
        </w:rPr>
        <w:t xml:space="preserve">tramitan </w:t>
      </w:r>
      <w:r w:rsidR="009A63B8" w:rsidRPr="00E00573">
        <w:rPr>
          <w:rFonts w:ascii="Arial" w:hAnsi="Arial" w:cs="Arial"/>
          <w:color w:val="000000"/>
          <w:sz w:val="24"/>
          <w:szCs w:val="24"/>
        </w:rPr>
        <w:t xml:space="preserve">los procedimientos entre las interfaces hardware y software. </w:t>
      </w:r>
      <w:r w:rsidR="005A288B" w:rsidRPr="00E00573">
        <w:rPr>
          <w:rFonts w:ascii="Arial" w:hAnsi="Arial" w:cs="Arial"/>
          <w:color w:val="000000"/>
          <w:sz w:val="24"/>
          <w:szCs w:val="24"/>
        </w:rPr>
        <w:t>A continuación</w:t>
      </w:r>
      <w:r w:rsidR="00590583" w:rsidRPr="00E00573">
        <w:rPr>
          <w:rFonts w:ascii="Arial" w:hAnsi="Arial" w:cs="Arial"/>
          <w:color w:val="000000"/>
          <w:sz w:val="24"/>
          <w:szCs w:val="24"/>
        </w:rPr>
        <w:t>,</w:t>
      </w:r>
      <w:r w:rsidR="005A288B" w:rsidRPr="00E00573">
        <w:rPr>
          <w:rFonts w:ascii="Arial" w:hAnsi="Arial" w:cs="Arial"/>
          <w:color w:val="000000"/>
          <w:sz w:val="24"/>
          <w:szCs w:val="24"/>
        </w:rPr>
        <w:t xml:space="preserve"> se detalla como se </w:t>
      </w:r>
      <w:r w:rsidR="00590583" w:rsidRPr="00E00573">
        <w:rPr>
          <w:rFonts w:ascii="Arial" w:hAnsi="Arial" w:cs="Arial"/>
          <w:color w:val="000000"/>
          <w:sz w:val="24"/>
          <w:szCs w:val="24"/>
        </w:rPr>
        <w:t xml:space="preserve">realizará la gestión de interfaces en </w:t>
      </w:r>
      <w:r w:rsidR="006513D0" w:rsidRPr="00E00573">
        <w:rPr>
          <w:rFonts w:ascii="Arial" w:hAnsi="Arial" w:cs="Arial"/>
          <w:color w:val="000000"/>
          <w:sz w:val="24"/>
          <w:szCs w:val="24"/>
        </w:rPr>
        <w:t>este proyecto:</w:t>
      </w:r>
    </w:p>
    <w:p w14:paraId="131F0E9E" w14:textId="77777777" w:rsidR="006513D0" w:rsidRPr="00E00573" w:rsidRDefault="006513D0" w:rsidP="00102F71">
      <w:pPr>
        <w:jc w:val="both"/>
        <w:rPr>
          <w:rFonts w:ascii="Arial" w:hAnsi="Arial" w:cs="Arial"/>
          <w:color w:val="000000"/>
          <w:sz w:val="24"/>
          <w:szCs w:val="24"/>
        </w:rPr>
      </w:pPr>
    </w:p>
    <w:p w14:paraId="4262A9C5" w14:textId="52157300" w:rsidR="006513D0" w:rsidRDefault="006513D0" w:rsidP="00102F71">
      <w:pPr>
        <w:pStyle w:val="Prrafodelista"/>
        <w:numPr>
          <w:ilvl w:val="0"/>
          <w:numId w:val="40"/>
        </w:numPr>
        <w:jc w:val="both"/>
        <w:rPr>
          <w:rFonts w:ascii="Arial" w:hAnsi="Arial" w:cs="Arial"/>
          <w:color w:val="000000"/>
          <w:sz w:val="24"/>
          <w:szCs w:val="24"/>
        </w:rPr>
      </w:pPr>
      <w:r w:rsidRPr="00E00573">
        <w:rPr>
          <w:rFonts w:ascii="Arial" w:hAnsi="Arial" w:cs="Arial"/>
          <w:color w:val="000000"/>
          <w:sz w:val="24"/>
          <w:szCs w:val="24"/>
        </w:rPr>
        <w:t>Interfaz de gesti</w:t>
      </w:r>
      <w:r w:rsidR="003108E0" w:rsidRPr="00E00573">
        <w:rPr>
          <w:rFonts w:ascii="Arial" w:hAnsi="Arial" w:cs="Arial"/>
          <w:color w:val="000000"/>
          <w:sz w:val="24"/>
          <w:szCs w:val="24"/>
        </w:rPr>
        <w:t>ó</w:t>
      </w:r>
      <w:r w:rsidRPr="00E00573">
        <w:rPr>
          <w:rFonts w:ascii="Arial" w:hAnsi="Arial" w:cs="Arial"/>
          <w:color w:val="000000"/>
          <w:sz w:val="24"/>
          <w:szCs w:val="24"/>
        </w:rPr>
        <w:t xml:space="preserve">n </w:t>
      </w:r>
      <w:r w:rsidR="004C2F7F" w:rsidRPr="00E00573">
        <w:rPr>
          <w:rFonts w:ascii="Arial" w:hAnsi="Arial" w:cs="Arial"/>
          <w:color w:val="000000"/>
          <w:sz w:val="24"/>
          <w:szCs w:val="24"/>
        </w:rPr>
        <w:t>con cámara de lectura de matrículas</w:t>
      </w:r>
      <w:r w:rsidR="002363DF" w:rsidRPr="00E00573">
        <w:rPr>
          <w:rFonts w:ascii="Arial" w:hAnsi="Arial" w:cs="Arial"/>
          <w:color w:val="000000"/>
          <w:sz w:val="24"/>
          <w:szCs w:val="24"/>
        </w:rPr>
        <w:t xml:space="preserve"> </w:t>
      </w:r>
      <w:r w:rsidR="00102F71" w:rsidRPr="00E00573">
        <w:rPr>
          <w:rFonts w:ascii="Arial" w:hAnsi="Arial" w:cs="Arial"/>
          <w:color w:val="000000"/>
          <w:sz w:val="24"/>
          <w:szCs w:val="24"/>
        </w:rPr>
        <w:t>–</w:t>
      </w:r>
      <w:r w:rsidR="002363DF" w:rsidRPr="00E00573">
        <w:rPr>
          <w:rFonts w:ascii="Arial" w:hAnsi="Arial" w:cs="Arial"/>
          <w:color w:val="000000"/>
          <w:sz w:val="24"/>
          <w:szCs w:val="24"/>
        </w:rPr>
        <w:t xml:space="preserve"> </w:t>
      </w:r>
      <w:r w:rsidR="00102F71" w:rsidRPr="00E00573">
        <w:rPr>
          <w:rFonts w:ascii="Arial" w:hAnsi="Arial" w:cs="Arial"/>
          <w:color w:val="000000"/>
          <w:sz w:val="24"/>
          <w:szCs w:val="24"/>
        </w:rPr>
        <w:t>Se emplear</w:t>
      </w:r>
      <w:r w:rsidR="00595CFF" w:rsidRPr="00E00573">
        <w:rPr>
          <w:rFonts w:ascii="Arial" w:hAnsi="Arial" w:cs="Arial"/>
          <w:color w:val="000000"/>
          <w:sz w:val="24"/>
          <w:szCs w:val="24"/>
        </w:rPr>
        <w:t>á</w:t>
      </w:r>
      <w:r w:rsidR="00102F71" w:rsidRPr="00E00573">
        <w:rPr>
          <w:rFonts w:ascii="Arial" w:hAnsi="Arial" w:cs="Arial"/>
          <w:color w:val="000000"/>
          <w:sz w:val="24"/>
          <w:szCs w:val="24"/>
        </w:rPr>
        <w:t>n las t</w:t>
      </w:r>
      <w:r w:rsidR="00E74668" w:rsidRPr="00E00573">
        <w:rPr>
          <w:rFonts w:ascii="Arial" w:hAnsi="Arial" w:cs="Arial"/>
          <w:color w:val="000000"/>
          <w:sz w:val="24"/>
          <w:szCs w:val="24"/>
        </w:rPr>
        <w:t>é</w:t>
      </w:r>
      <w:r w:rsidR="00102F71" w:rsidRPr="00E00573">
        <w:rPr>
          <w:rFonts w:ascii="Arial" w:hAnsi="Arial" w:cs="Arial"/>
          <w:color w:val="000000"/>
          <w:sz w:val="24"/>
          <w:szCs w:val="24"/>
        </w:rPr>
        <w:t xml:space="preserve">cnicas </w:t>
      </w:r>
      <w:r w:rsidR="00595CFF" w:rsidRPr="00E00573">
        <w:rPr>
          <w:rFonts w:ascii="Arial" w:hAnsi="Arial" w:cs="Arial"/>
          <w:color w:val="000000"/>
          <w:sz w:val="24"/>
          <w:szCs w:val="24"/>
        </w:rPr>
        <w:t xml:space="preserve">y marcas </w:t>
      </w:r>
      <w:r w:rsidR="00102F71" w:rsidRPr="00E00573">
        <w:rPr>
          <w:rFonts w:ascii="Arial" w:hAnsi="Arial" w:cs="Arial"/>
          <w:color w:val="000000"/>
          <w:sz w:val="24"/>
          <w:szCs w:val="24"/>
        </w:rPr>
        <w:t xml:space="preserve">conocidas por FeedEx con respecto a la experiencia en otros proyectos </w:t>
      </w:r>
      <w:r w:rsidR="00595CFF" w:rsidRPr="00E00573">
        <w:rPr>
          <w:rFonts w:ascii="Arial" w:hAnsi="Arial" w:cs="Arial"/>
          <w:color w:val="000000"/>
          <w:sz w:val="24"/>
          <w:szCs w:val="24"/>
        </w:rPr>
        <w:t xml:space="preserve">con esta implementación </w:t>
      </w:r>
      <w:r w:rsidR="003108E0" w:rsidRPr="00E00573">
        <w:rPr>
          <w:rFonts w:ascii="Arial" w:hAnsi="Arial" w:cs="Arial"/>
          <w:color w:val="000000"/>
          <w:sz w:val="24"/>
          <w:szCs w:val="24"/>
        </w:rPr>
        <w:t>mediant</w:t>
      </w:r>
      <w:r w:rsidR="00595CFF" w:rsidRPr="00E00573">
        <w:rPr>
          <w:rFonts w:ascii="Arial" w:hAnsi="Arial" w:cs="Arial"/>
          <w:color w:val="000000"/>
          <w:sz w:val="24"/>
          <w:szCs w:val="24"/>
        </w:rPr>
        <w:t>e</w:t>
      </w:r>
      <w:r w:rsidR="003108E0" w:rsidRPr="00E00573">
        <w:rPr>
          <w:rFonts w:ascii="Arial" w:hAnsi="Arial" w:cs="Arial"/>
          <w:color w:val="000000"/>
          <w:sz w:val="24"/>
          <w:szCs w:val="24"/>
        </w:rPr>
        <w:t xml:space="preserve"> el uso de dispositivos </w:t>
      </w:r>
      <w:r w:rsidR="0032798A">
        <w:rPr>
          <w:rFonts w:ascii="Arial" w:hAnsi="Arial" w:cs="Arial"/>
          <w:color w:val="000000"/>
          <w:sz w:val="24"/>
          <w:szCs w:val="24"/>
        </w:rPr>
        <w:t>Internet de las Cosas (</w:t>
      </w:r>
      <w:r w:rsidR="003108E0" w:rsidRPr="00E00573">
        <w:rPr>
          <w:rFonts w:ascii="Arial" w:hAnsi="Arial" w:cs="Arial"/>
          <w:color w:val="000000"/>
          <w:sz w:val="24"/>
          <w:szCs w:val="24"/>
        </w:rPr>
        <w:t>IoT</w:t>
      </w:r>
      <w:r w:rsidR="0032798A">
        <w:rPr>
          <w:rFonts w:ascii="Arial" w:hAnsi="Arial" w:cs="Arial"/>
          <w:color w:val="000000"/>
          <w:sz w:val="24"/>
          <w:szCs w:val="24"/>
        </w:rPr>
        <w:t>)</w:t>
      </w:r>
      <w:r w:rsidR="003108E0" w:rsidRPr="00E00573">
        <w:rPr>
          <w:rFonts w:ascii="Arial" w:hAnsi="Arial" w:cs="Arial"/>
          <w:color w:val="000000"/>
          <w:sz w:val="24"/>
          <w:szCs w:val="24"/>
        </w:rPr>
        <w:t>.</w:t>
      </w:r>
      <w:r w:rsidR="00211674" w:rsidRPr="00E00573">
        <w:rPr>
          <w:rFonts w:ascii="Arial" w:hAnsi="Arial" w:cs="Arial"/>
          <w:color w:val="000000"/>
          <w:sz w:val="24"/>
          <w:szCs w:val="24"/>
        </w:rPr>
        <w:t xml:space="preserve"> </w:t>
      </w:r>
      <w:r w:rsidR="00211674" w:rsidRPr="009B2F14">
        <w:rPr>
          <w:rFonts w:ascii="Arial" w:hAnsi="Arial" w:cs="Arial"/>
          <w:color w:val="000000"/>
          <w:sz w:val="24"/>
          <w:szCs w:val="24"/>
        </w:rPr>
        <w:t xml:space="preserve">Esta </w:t>
      </w:r>
      <w:r w:rsidR="003A036C" w:rsidRPr="009B2F14">
        <w:rPr>
          <w:rFonts w:ascii="Arial" w:hAnsi="Arial" w:cs="Arial"/>
          <w:color w:val="000000"/>
          <w:sz w:val="24"/>
          <w:szCs w:val="24"/>
        </w:rPr>
        <w:t xml:space="preserve">interfaz será </w:t>
      </w:r>
      <w:r w:rsidR="00BD2ACC" w:rsidRPr="009B2F14">
        <w:rPr>
          <w:rFonts w:ascii="Arial" w:hAnsi="Arial" w:cs="Arial"/>
          <w:color w:val="000000"/>
          <w:sz w:val="24"/>
          <w:szCs w:val="24"/>
        </w:rPr>
        <w:t>gestionada</w:t>
      </w:r>
      <w:r w:rsidR="005C0043" w:rsidRPr="009B2F14">
        <w:rPr>
          <w:rFonts w:ascii="Arial" w:hAnsi="Arial" w:cs="Arial"/>
          <w:color w:val="000000"/>
          <w:sz w:val="24"/>
          <w:szCs w:val="24"/>
        </w:rPr>
        <w:t xml:space="preserve"> y automatizada</w:t>
      </w:r>
      <w:r w:rsidR="00BD2ACC" w:rsidRPr="009B2F14">
        <w:rPr>
          <w:rFonts w:ascii="Arial" w:hAnsi="Arial" w:cs="Arial"/>
          <w:color w:val="000000"/>
          <w:sz w:val="24"/>
          <w:szCs w:val="24"/>
        </w:rPr>
        <w:t xml:space="preserve"> por los desarrolladores según fabricante.</w:t>
      </w:r>
    </w:p>
    <w:p w14:paraId="17072433" w14:textId="77777777" w:rsidR="005753F4" w:rsidRPr="00AC1261" w:rsidRDefault="005753F4" w:rsidP="005753F4">
      <w:pPr>
        <w:pStyle w:val="Prrafodelista"/>
        <w:jc w:val="both"/>
        <w:rPr>
          <w:rFonts w:ascii="Arial" w:hAnsi="Arial" w:cs="Arial"/>
          <w:color w:val="000000"/>
          <w:sz w:val="24"/>
          <w:szCs w:val="24"/>
        </w:rPr>
      </w:pPr>
    </w:p>
    <w:p w14:paraId="7D4A6EED" w14:textId="2EDDB697" w:rsidR="003108E0" w:rsidRDefault="003108E0" w:rsidP="005C0043">
      <w:pPr>
        <w:pStyle w:val="Prrafodelista"/>
        <w:numPr>
          <w:ilvl w:val="0"/>
          <w:numId w:val="40"/>
        </w:numPr>
        <w:jc w:val="both"/>
        <w:rPr>
          <w:rFonts w:ascii="Arial" w:hAnsi="Arial" w:cs="Arial"/>
          <w:color w:val="000000"/>
          <w:sz w:val="24"/>
          <w:szCs w:val="24"/>
        </w:rPr>
      </w:pPr>
      <w:r w:rsidRPr="00BD73AA">
        <w:rPr>
          <w:rFonts w:ascii="Arial" w:hAnsi="Arial" w:cs="Arial"/>
          <w:color w:val="000000"/>
          <w:sz w:val="24"/>
          <w:szCs w:val="24"/>
        </w:rPr>
        <w:t xml:space="preserve">Interfaz de gestion con </w:t>
      </w:r>
      <w:r w:rsidR="00595CFF" w:rsidRPr="00BD73AA">
        <w:rPr>
          <w:rFonts w:ascii="Arial" w:hAnsi="Arial" w:cs="Arial"/>
          <w:color w:val="000000"/>
          <w:sz w:val="24"/>
          <w:szCs w:val="24"/>
        </w:rPr>
        <w:t xml:space="preserve">lector de </w:t>
      </w:r>
      <w:proofErr w:type="gramStart"/>
      <w:r w:rsidR="00595CFF" w:rsidRPr="00BD73AA">
        <w:rPr>
          <w:rFonts w:ascii="Arial" w:hAnsi="Arial" w:cs="Arial"/>
          <w:color w:val="000000"/>
          <w:sz w:val="24"/>
          <w:szCs w:val="24"/>
        </w:rPr>
        <w:t xml:space="preserve">códigos </w:t>
      </w:r>
      <w:r w:rsidR="00132B80">
        <w:rPr>
          <w:rFonts w:ascii="Arial" w:hAnsi="Arial" w:cs="Arial"/>
          <w:color w:val="000000"/>
          <w:sz w:val="24"/>
          <w:szCs w:val="24"/>
        </w:rPr>
        <w:t xml:space="preserve"> </w:t>
      </w:r>
      <w:r w:rsidR="00132B80" w:rsidRPr="00132B80">
        <w:rPr>
          <w:rFonts w:ascii="Arial" w:hAnsi="Arial" w:cs="Arial"/>
          <w:color w:val="000000"/>
          <w:sz w:val="24"/>
          <w:szCs w:val="24"/>
        </w:rPr>
        <w:t>Quick</w:t>
      </w:r>
      <w:proofErr w:type="gramEnd"/>
      <w:r w:rsidR="00132B80" w:rsidRPr="00132B80">
        <w:rPr>
          <w:rFonts w:ascii="Arial" w:hAnsi="Arial" w:cs="Arial"/>
          <w:color w:val="000000"/>
          <w:sz w:val="24"/>
          <w:szCs w:val="24"/>
        </w:rPr>
        <w:t xml:space="preserve"> Response</w:t>
      </w:r>
      <w:r w:rsidR="00132B80">
        <w:rPr>
          <w:rFonts w:ascii="Arial" w:hAnsi="Arial" w:cs="Arial"/>
          <w:color w:val="000000"/>
          <w:sz w:val="24"/>
          <w:szCs w:val="24"/>
        </w:rPr>
        <w:t xml:space="preserve"> (</w:t>
      </w:r>
      <w:r w:rsidR="00595CFF" w:rsidRPr="00BD73AA">
        <w:rPr>
          <w:rFonts w:ascii="Arial" w:hAnsi="Arial" w:cs="Arial"/>
          <w:color w:val="000000"/>
          <w:sz w:val="24"/>
          <w:szCs w:val="24"/>
        </w:rPr>
        <w:t>QR</w:t>
      </w:r>
      <w:r w:rsidR="00132B80">
        <w:rPr>
          <w:rFonts w:ascii="Arial" w:hAnsi="Arial" w:cs="Arial"/>
          <w:color w:val="000000"/>
          <w:sz w:val="24"/>
          <w:szCs w:val="24"/>
        </w:rPr>
        <w:t>)</w:t>
      </w:r>
      <w:r w:rsidR="00595CFF" w:rsidRPr="00BD73AA">
        <w:rPr>
          <w:rFonts w:ascii="Arial" w:hAnsi="Arial" w:cs="Arial"/>
          <w:color w:val="000000"/>
          <w:sz w:val="24"/>
          <w:szCs w:val="24"/>
        </w:rPr>
        <w:t xml:space="preserve"> - Se </w:t>
      </w:r>
      <w:r w:rsidR="00EE62C6" w:rsidRPr="00BD73AA">
        <w:rPr>
          <w:rFonts w:ascii="Arial" w:hAnsi="Arial" w:cs="Arial"/>
          <w:color w:val="000000"/>
          <w:sz w:val="24"/>
          <w:szCs w:val="24"/>
        </w:rPr>
        <w:t>incoporarán</w:t>
      </w:r>
      <w:r w:rsidR="00595CFF" w:rsidRPr="00BD73AA">
        <w:rPr>
          <w:rFonts w:ascii="Arial" w:hAnsi="Arial" w:cs="Arial"/>
          <w:color w:val="000000"/>
          <w:sz w:val="24"/>
          <w:szCs w:val="24"/>
        </w:rPr>
        <w:t xml:space="preserve"> las técnicas y marcas conocidas por FeedEx con respecto a la experiencia en otros proyectos con esta implementación mediante el uso de dispositivos IoT.</w:t>
      </w:r>
      <w:r w:rsidR="005C0043">
        <w:rPr>
          <w:rFonts w:ascii="Arial" w:hAnsi="Arial" w:cs="Arial"/>
          <w:color w:val="000000"/>
          <w:sz w:val="24"/>
          <w:szCs w:val="24"/>
        </w:rPr>
        <w:t xml:space="preserve"> </w:t>
      </w:r>
      <w:r w:rsidR="005C0043" w:rsidRPr="009B2F14">
        <w:rPr>
          <w:rFonts w:ascii="Arial" w:hAnsi="Arial" w:cs="Arial"/>
          <w:color w:val="000000"/>
          <w:sz w:val="24"/>
          <w:szCs w:val="24"/>
        </w:rPr>
        <w:t>Esta interfaz será gestionada y automatizada por los desarrolladores según fabricante.</w:t>
      </w:r>
    </w:p>
    <w:p w14:paraId="2F48362A" w14:textId="77777777" w:rsidR="005753F4" w:rsidRPr="005753F4" w:rsidRDefault="005753F4" w:rsidP="005753F4">
      <w:pPr>
        <w:jc w:val="both"/>
        <w:rPr>
          <w:rFonts w:ascii="Arial" w:hAnsi="Arial" w:cs="Arial"/>
          <w:color w:val="000000"/>
          <w:sz w:val="24"/>
          <w:szCs w:val="24"/>
        </w:rPr>
      </w:pPr>
    </w:p>
    <w:p w14:paraId="7717B741" w14:textId="6F84C41B" w:rsidR="00830D45" w:rsidRDefault="00830D45" w:rsidP="005C0043">
      <w:pPr>
        <w:pStyle w:val="Prrafodelista"/>
        <w:numPr>
          <w:ilvl w:val="0"/>
          <w:numId w:val="40"/>
        </w:numPr>
        <w:jc w:val="both"/>
        <w:rPr>
          <w:rFonts w:ascii="Arial" w:hAnsi="Arial" w:cs="Arial"/>
          <w:color w:val="000000"/>
          <w:sz w:val="24"/>
          <w:szCs w:val="24"/>
        </w:rPr>
      </w:pPr>
      <w:r w:rsidRPr="00E00573">
        <w:rPr>
          <w:rFonts w:ascii="Arial" w:hAnsi="Arial" w:cs="Arial"/>
          <w:color w:val="000000"/>
          <w:sz w:val="24"/>
          <w:szCs w:val="24"/>
        </w:rPr>
        <w:t>Interfaz de gesti</w:t>
      </w:r>
      <w:r w:rsidR="00720BB5" w:rsidRPr="00E00573">
        <w:rPr>
          <w:rFonts w:ascii="Arial" w:hAnsi="Arial" w:cs="Arial"/>
          <w:color w:val="000000"/>
          <w:sz w:val="24"/>
          <w:szCs w:val="24"/>
        </w:rPr>
        <w:t>ó</w:t>
      </w:r>
      <w:r w:rsidRPr="00E00573">
        <w:rPr>
          <w:rFonts w:ascii="Arial" w:hAnsi="Arial" w:cs="Arial"/>
          <w:color w:val="000000"/>
          <w:sz w:val="24"/>
          <w:szCs w:val="24"/>
        </w:rPr>
        <w:t xml:space="preserve">n con </w:t>
      </w:r>
      <w:r w:rsidR="00163EA5" w:rsidRPr="00E00573">
        <w:rPr>
          <w:rFonts w:ascii="Arial" w:hAnsi="Arial" w:cs="Arial"/>
          <w:color w:val="000000"/>
          <w:sz w:val="24"/>
          <w:szCs w:val="24"/>
        </w:rPr>
        <w:t xml:space="preserve">las pantallas de estado </w:t>
      </w:r>
      <w:proofErr w:type="gramStart"/>
      <w:r w:rsidR="00163EA5" w:rsidRPr="00E00573">
        <w:rPr>
          <w:rFonts w:ascii="Arial" w:hAnsi="Arial" w:cs="Arial"/>
          <w:color w:val="000000"/>
          <w:sz w:val="24"/>
          <w:szCs w:val="24"/>
        </w:rPr>
        <w:t>-  Se</w:t>
      </w:r>
      <w:proofErr w:type="gramEnd"/>
      <w:r w:rsidR="00163EA5" w:rsidRPr="00E00573">
        <w:rPr>
          <w:rFonts w:ascii="Arial" w:hAnsi="Arial" w:cs="Arial"/>
          <w:color w:val="000000"/>
          <w:sz w:val="24"/>
          <w:szCs w:val="24"/>
        </w:rPr>
        <w:t xml:space="preserve"> </w:t>
      </w:r>
      <w:r w:rsidR="001C6708" w:rsidRPr="00E00573">
        <w:rPr>
          <w:rFonts w:ascii="Arial" w:hAnsi="Arial" w:cs="Arial"/>
          <w:color w:val="000000"/>
          <w:sz w:val="24"/>
          <w:szCs w:val="24"/>
        </w:rPr>
        <w:t>creara un usua</w:t>
      </w:r>
      <w:r w:rsidR="00752B7A" w:rsidRPr="00E00573">
        <w:rPr>
          <w:rFonts w:ascii="Arial" w:hAnsi="Arial" w:cs="Arial"/>
          <w:color w:val="000000"/>
          <w:sz w:val="24"/>
          <w:szCs w:val="24"/>
        </w:rPr>
        <w:t xml:space="preserve">rio con rol gestor y se proyectara en las pantallas ubicadas en el muelle </w:t>
      </w:r>
      <w:r w:rsidR="00E63C1F" w:rsidRPr="00E00573">
        <w:rPr>
          <w:rFonts w:ascii="Arial" w:hAnsi="Arial" w:cs="Arial"/>
          <w:color w:val="000000"/>
          <w:sz w:val="24"/>
          <w:szCs w:val="24"/>
        </w:rPr>
        <w:t>para que los transportistas puedan conocer el estado de los muelles en tiempo real.</w:t>
      </w:r>
      <w:r w:rsidR="005C0043" w:rsidRPr="009B2F14">
        <w:rPr>
          <w:rFonts w:ascii="Arial" w:hAnsi="Arial" w:cs="Arial"/>
          <w:color w:val="000000"/>
          <w:sz w:val="24"/>
          <w:szCs w:val="24"/>
        </w:rPr>
        <w:t xml:space="preserve"> Esta interfaz será gestionada por los empleados del muelle según indicaciones.</w:t>
      </w:r>
    </w:p>
    <w:p w14:paraId="63666CF2" w14:textId="77777777" w:rsidR="005753F4" w:rsidRPr="005753F4" w:rsidRDefault="005753F4" w:rsidP="005753F4">
      <w:pPr>
        <w:jc w:val="both"/>
        <w:rPr>
          <w:rFonts w:ascii="Arial" w:hAnsi="Arial" w:cs="Arial"/>
          <w:color w:val="000000"/>
          <w:sz w:val="24"/>
          <w:szCs w:val="24"/>
        </w:rPr>
      </w:pPr>
    </w:p>
    <w:p w14:paraId="6EE0C532" w14:textId="0C6E5B33" w:rsidR="00E63C1F" w:rsidRDefault="00720BB5" w:rsidP="005C0043">
      <w:pPr>
        <w:pStyle w:val="Prrafodelista"/>
        <w:numPr>
          <w:ilvl w:val="0"/>
          <w:numId w:val="40"/>
        </w:numPr>
        <w:jc w:val="both"/>
        <w:rPr>
          <w:rFonts w:ascii="Arial" w:hAnsi="Arial" w:cs="Arial"/>
          <w:color w:val="000000"/>
          <w:sz w:val="24"/>
          <w:szCs w:val="24"/>
        </w:rPr>
      </w:pPr>
      <w:r w:rsidRPr="4AF4CCCF">
        <w:rPr>
          <w:rFonts w:ascii="Arial" w:hAnsi="Arial" w:cs="Arial"/>
          <w:color w:val="000000" w:themeColor="text1"/>
          <w:sz w:val="24"/>
          <w:szCs w:val="24"/>
        </w:rPr>
        <w:t>Interfaz de gesti</w:t>
      </w:r>
      <w:r w:rsidR="00EE62C6" w:rsidRPr="4AF4CCCF">
        <w:rPr>
          <w:rFonts w:ascii="Arial" w:hAnsi="Arial" w:cs="Arial"/>
          <w:color w:val="000000" w:themeColor="text1"/>
          <w:sz w:val="24"/>
          <w:szCs w:val="24"/>
        </w:rPr>
        <w:t>ó</w:t>
      </w:r>
      <w:r w:rsidRPr="4AF4CCCF">
        <w:rPr>
          <w:rFonts w:ascii="Arial" w:hAnsi="Arial" w:cs="Arial"/>
          <w:color w:val="000000" w:themeColor="text1"/>
          <w:sz w:val="24"/>
          <w:szCs w:val="24"/>
        </w:rPr>
        <w:t xml:space="preserve">n con </w:t>
      </w:r>
      <w:r w:rsidR="0021598F" w:rsidRPr="4AF4CCCF">
        <w:rPr>
          <w:rFonts w:ascii="Arial" w:hAnsi="Arial" w:cs="Arial"/>
          <w:color w:val="000000" w:themeColor="text1"/>
          <w:sz w:val="24"/>
          <w:szCs w:val="24"/>
        </w:rPr>
        <w:t xml:space="preserve">servidor </w:t>
      </w:r>
      <w:r w:rsidR="00C0197F" w:rsidRPr="00C0197F">
        <w:rPr>
          <w:rFonts w:ascii="Arial" w:hAnsi="Arial" w:cs="Arial"/>
          <w:color w:val="000000" w:themeColor="text1"/>
          <w:sz w:val="24"/>
          <w:szCs w:val="24"/>
        </w:rPr>
        <w:t>Simple Mail Transfer Protocol</w:t>
      </w:r>
      <w:r w:rsidR="0021598F" w:rsidRPr="4AF4CCCF">
        <w:rPr>
          <w:rFonts w:ascii="Arial" w:hAnsi="Arial" w:cs="Arial"/>
          <w:color w:val="000000" w:themeColor="text1"/>
          <w:sz w:val="24"/>
          <w:szCs w:val="24"/>
        </w:rPr>
        <w:t xml:space="preserve"> </w:t>
      </w:r>
      <w:r w:rsidR="00C0197F">
        <w:rPr>
          <w:rFonts w:ascii="Arial" w:hAnsi="Arial" w:cs="Arial"/>
          <w:color w:val="000000" w:themeColor="text1"/>
          <w:sz w:val="24"/>
          <w:szCs w:val="24"/>
        </w:rPr>
        <w:t>(</w:t>
      </w:r>
      <w:r w:rsidR="0021598F" w:rsidRPr="4AF4CCCF">
        <w:rPr>
          <w:rFonts w:ascii="Arial" w:hAnsi="Arial" w:cs="Arial"/>
          <w:color w:val="000000" w:themeColor="text1"/>
          <w:sz w:val="24"/>
          <w:szCs w:val="24"/>
        </w:rPr>
        <w:t>S</w:t>
      </w:r>
      <w:r w:rsidR="00B416D5" w:rsidRPr="4AF4CCCF">
        <w:rPr>
          <w:rFonts w:ascii="Arial" w:hAnsi="Arial" w:cs="Arial"/>
          <w:color w:val="000000" w:themeColor="text1"/>
          <w:sz w:val="24"/>
          <w:szCs w:val="24"/>
        </w:rPr>
        <w:t>MTP</w:t>
      </w:r>
      <w:r w:rsidR="00C0197F">
        <w:rPr>
          <w:rFonts w:ascii="Arial" w:hAnsi="Arial" w:cs="Arial"/>
          <w:color w:val="000000" w:themeColor="text1"/>
          <w:sz w:val="24"/>
          <w:szCs w:val="24"/>
        </w:rPr>
        <w:t>)</w:t>
      </w:r>
      <w:r w:rsidR="00B416D5" w:rsidRPr="4AF4CCCF">
        <w:rPr>
          <w:rFonts w:ascii="Arial" w:hAnsi="Arial" w:cs="Arial"/>
          <w:color w:val="000000" w:themeColor="text1"/>
          <w:sz w:val="24"/>
          <w:szCs w:val="24"/>
        </w:rPr>
        <w:t xml:space="preserve"> </w:t>
      </w:r>
      <w:r w:rsidR="00EE62C6" w:rsidRPr="4AF4CCCF">
        <w:rPr>
          <w:rFonts w:ascii="Arial" w:hAnsi="Arial" w:cs="Arial"/>
          <w:color w:val="000000" w:themeColor="text1"/>
          <w:sz w:val="24"/>
          <w:szCs w:val="24"/>
        </w:rPr>
        <w:t>– Se implementarán l</w:t>
      </w:r>
      <w:r w:rsidR="0060384D" w:rsidRPr="4AF4CCCF">
        <w:rPr>
          <w:rFonts w:ascii="Arial" w:hAnsi="Arial" w:cs="Arial"/>
          <w:color w:val="000000" w:themeColor="text1"/>
          <w:sz w:val="24"/>
          <w:szCs w:val="24"/>
        </w:rPr>
        <w:t xml:space="preserve">os servidores SMTP </w:t>
      </w:r>
      <w:r w:rsidR="00D774CA" w:rsidRPr="4AF4CCCF">
        <w:rPr>
          <w:rFonts w:ascii="Arial" w:hAnsi="Arial" w:cs="Arial"/>
          <w:color w:val="000000" w:themeColor="text1"/>
          <w:sz w:val="24"/>
          <w:szCs w:val="24"/>
        </w:rPr>
        <w:t xml:space="preserve">definidos por </w:t>
      </w:r>
      <w:r w:rsidR="00A31AF6" w:rsidRPr="4AF4CCCF">
        <w:rPr>
          <w:rFonts w:ascii="Arial" w:hAnsi="Arial" w:cs="Arial"/>
          <w:color w:val="000000" w:themeColor="text1"/>
          <w:sz w:val="24"/>
          <w:szCs w:val="24"/>
        </w:rPr>
        <w:t xml:space="preserve">FeedEx para </w:t>
      </w:r>
      <w:r w:rsidR="00824E41" w:rsidRPr="4AF4CCCF">
        <w:rPr>
          <w:rFonts w:ascii="Arial" w:hAnsi="Arial" w:cs="Arial"/>
          <w:color w:val="000000" w:themeColor="text1"/>
          <w:sz w:val="24"/>
          <w:szCs w:val="24"/>
        </w:rPr>
        <w:t>el envío de correos a los transportistas</w:t>
      </w:r>
      <w:r w:rsidR="00734A8E" w:rsidRPr="4AF4CCCF">
        <w:rPr>
          <w:rFonts w:ascii="Arial" w:hAnsi="Arial" w:cs="Arial"/>
          <w:color w:val="000000" w:themeColor="text1"/>
          <w:sz w:val="24"/>
          <w:szCs w:val="24"/>
        </w:rPr>
        <w:t>.</w:t>
      </w:r>
      <w:r w:rsidR="005C0043">
        <w:rPr>
          <w:rFonts w:ascii="Arial" w:hAnsi="Arial" w:cs="Arial"/>
          <w:color w:val="000000" w:themeColor="text1"/>
          <w:sz w:val="24"/>
          <w:szCs w:val="24"/>
        </w:rPr>
        <w:t xml:space="preserve"> </w:t>
      </w:r>
      <w:r w:rsidR="005C0043" w:rsidRPr="009B2F14">
        <w:rPr>
          <w:rFonts w:ascii="Arial" w:hAnsi="Arial" w:cs="Arial"/>
          <w:color w:val="000000"/>
          <w:sz w:val="24"/>
          <w:szCs w:val="24"/>
        </w:rPr>
        <w:t xml:space="preserve">Esta interfaz será gestionada por los desarrolladores según </w:t>
      </w:r>
      <w:r w:rsidR="002E1448" w:rsidRPr="009B2F14">
        <w:rPr>
          <w:rFonts w:ascii="Arial" w:hAnsi="Arial" w:cs="Arial"/>
          <w:color w:val="000000"/>
          <w:sz w:val="24"/>
          <w:szCs w:val="24"/>
        </w:rPr>
        <w:t>la política de FeedEx.</w:t>
      </w:r>
    </w:p>
    <w:p w14:paraId="247896AF" w14:textId="77777777" w:rsidR="005753F4" w:rsidRPr="005753F4" w:rsidRDefault="005753F4" w:rsidP="005753F4">
      <w:pPr>
        <w:jc w:val="both"/>
        <w:rPr>
          <w:rFonts w:ascii="Arial" w:hAnsi="Arial" w:cs="Arial"/>
          <w:color w:val="000000"/>
          <w:sz w:val="24"/>
          <w:szCs w:val="24"/>
        </w:rPr>
      </w:pPr>
    </w:p>
    <w:p w14:paraId="334572D5" w14:textId="61033E05" w:rsidR="006F297A" w:rsidRDefault="0036267B" w:rsidP="006F297A">
      <w:pPr>
        <w:pStyle w:val="Prrafodelista"/>
        <w:numPr>
          <w:ilvl w:val="0"/>
          <w:numId w:val="40"/>
        </w:numPr>
        <w:jc w:val="both"/>
        <w:rPr>
          <w:rFonts w:ascii="Arial" w:hAnsi="Arial" w:cs="Arial"/>
          <w:color w:val="000000"/>
          <w:sz w:val="24"/>
          <w:szCs w:val="24"/>
        </w:rPr>
      </w:pPr>
      <w:r w:rsidRPr="00191EFC">
        <w:rPr>
          <w:rFonts w:ascii="Arial" w:hAnsi="Arial" w:cs="Arial"/>
          <w:color w:val="000000" w:themeColor="text1"/>
          <w:sz w:val="24"/>
          <w:szCs w:val="24"/>
        </w:rPr>
        <w:t xml:space="preserve">Interfaz de gestion con </w:t>
      </w:r>
      <w:r w:rsidR="005642C0" w:rsidRPr="00191EFC">
        <w:rPr>
          <w:rFonts w:ascii="Arial" w:hAnsi="Arial" w:cs="Arial"/>
          <w:color w:val="000000" w:themeColor="text1"/>
          <w:sz w:val="24"/>
          <w:szCs w:val="24"/>
        </w:rPr>
        <w:t xml:space="preserve">la Base de Datos - </w:t>
      </w:r>
      <w:r w:rsidR="005642C0" w:rsidRPr="4AF4CCCF">
        <w:rPr>
          <w:rFonts w:ascii="Arial" w:hAnsi="Arial" w:cs="Arial"/>
          <w:color w:val="000000" w:themeColor="text1"/>
          <w:sz w:val="24"/>
          <w:szCs w:val="24"/>
        </w:rPr>
        <w:t xml:space="preserve">Se </w:t>
      </w:r>
      <w:r w:rsidR="009936D7">
        <w:rPr>
          <w:rFonts w:ascii="Arial" w:hAnsi="Arial" w:cs="Arial"/>
          <w:color w:val="000000" w:themeColor="text1"/>
          <w:sz w:val="24"/>
          <w:szCs w:val="24"/>
        </w:rPr>
        <w:t>creará</w:t>
      </w:r>
      <w:r w:rsidR="005642C0">
        <w:rPr>
          <w:rFonts w:ascii="Arial" w:hAnsi="Arial" w:cs="Arial"/>
          <w:color w:val="000000" w:themeColor="text1"/>
          <w:sz w:val="24"/>
          <w:szCs w:val="24"/>
        </w:rPr>
        <w:t xml:space="preserve"> la base de datos</w:t>
      </w:r>
      <w:r w:rsidR="005642C0" w:rsidRPr="4AF4CCCF">
        <w:rPr>
          <w:rFonts w:ascii="Arial" w:hAnsi="Arial" w:cs="Arial"/>
          <w:color w:val="000000" w:themeColor="text1"/>
          <w:sz w:val="24"/>
          <w:szCs w:val="24"/>
        </w:rPr>
        <w:t xml:space="preserve"> definid</w:t>
      </w:r>
      <w:r w:rsidR="00AC27DA">
        <w:rPr>
          <w:rFonts w:ascii="Arial" w:hAnsi="Arial" w:cs="Arial"/>
          <w:color w:val="000000" w:themeColor="text1"/>
          <w:sz w:val="24"/>
          <w:szCs w:val="24"/>
        </w:rPr>
        <w:t>a</w:t>
      </w:r>
      <w:r w:rsidR="005642C0" w:rsidRPr="4AF4CCCF">
        <w:rPr>
          <w:rFonts w:ascii="Arial" w:hAnsi="Arial" w:cs="Arial"/>
          <w:color w:val="000000" w:themeColor="text1"/>
          <w:sz w:val="24"/>
          <w:szCs w:val="24"/>
        </w:rPr>
        <w:t xml:space="preserve"> por FeedEx para </w:t>
      </w:r>
      <w:r w:rsidR="00AC27DA">
        <w:rPr>
          <w:rFonts w:ascii="Arial" w:hAnsi="Arial" w:cs="Arial"/>
          <w:color w:val="000000" w:themeColor="text1"/>
          <w:sz w:val="24"/>
          <w:szCs w:val="24"/>
        </w:rPr>
        <w:t>la gesti</w:t>
      </w:r>
      <w:r w:rsidR="001E6A11">
        <w:rPr>
          <w:rFonts w:ascii="Arial" w:hAnsi="Arial" w:cs="Arial"/>
          <w:color w:val="000000" w:themeColor="text1"/>
          <w:sz w:val="24"/>
          <w:szCs w:val="24"/>
        </w:rPr>
        <w:t>ón y almacenaje de los datos del sistema</w:t>
      </w:r>
      <w:r w:rsidR="005642C0" w:rsidRPr="4AF4CCCF">
        <w:rPr>
          <w:rFonts w:ascii="Arial" w:hAnsi="Arial" w:cs="Arial"/>
          <w:color w:val="000000" w:themeColor="text1"/>
          <w:sz w:val="24"/>
          <w:szCs w:val="24"/>
        </w:rPr>
        <w:t>.</w:t>
      </w:r>
      <w:r w:rsidR="005642C0">
        <w:rPr>
          <w:rFonts w:ascii="Arial" w:hAnsi="Arial" w:cs="Arial"/>
          <w:color w:val="000000" w:themeColor="text1"/>
          <w:sz w:val="24"/>
          <w:szCs w:val="24"/>
        </w:rPr>
        <w:t xml:space="preserve"> </w:t>
      </w:r>
      <w:r w:rsidR="005642C0" w:rsidRPr="009B2F14">
        <w:rPr>
          <w:rFonts w:ascii="Arial" w:hAnsi="Arial" w:cs="Arial"/>
          <w:color w:val="000000"/>
          <w:sz w:val="24"/>
          <w:szCs w:val="24"/>
        </w:rPr>
        <w:t>Esta interfaz será gestionada por los desarrolladores según la política de FeedEx</w:t>
      </w:r>
      <w:r w:rsidR="005753F4">
        <w:rPr>
          <w:rFonts w:ascii="Arial" w:hAnsi="Arial" w:cs="Arial"/>
          <w:color w:val="000000"/>
          <w:sz w:val="24"/>
          <w:szCs w:val="24"/>
        </w:rPr>
        <w:t>.</w:t>
      </w:r>
    </w:p>
    <w:p w14:paraId="6E66C191" w14:textId="77777777" w:rsidR="005753F4" w:rsidRPr="005753F4" w:rsidRDefault="005753F4" w:rsidP="005753F4">
      <w:pPr>
        <w:jc w:val="both"/>
        <w:rPr>
          <w:rFonts w:ascii="Arial" w:hAnsi="Arial" w:cs="Arial"/>
          <w:color w:val="000000"/>
          <w:sz w:val="24"/>
          <w:szCs w:val="24"/>
        </w:rPr>
      </w:pPr>
    </w:p>
    <w:p w14:paraId="0836105E" w14:textId="7AE7E111" w:rsidR="009936D7" w:rsidRPr="009936D7" w:rsidRDefault="009936D7" w:rsidP="009936D7">
      <w:pPr>
        <w:pStyle w:val="Prrafodelista"/>
        <w:numPr>
          <w:ilvl w:val="0"/>
          <w:numId w:val="40"/>
        </w:numPr>
        <w:jc w:val="both"/>
        <w:rPr>
          <w:rFonts w:ascii="Arial" w:hAnsi="Arial" w:cs="Arial"/>
          <w:color w:val="000000"/>
          <w:sz w:val="24"/>
          <w:szCs w:val="24"/>
        </w:rPr>
      </w:pPr>
      <w:r w:rsidRPr="00191EFC">
        <w:rPr>
          <w:rFonts w:ascii="Arial" w:hAnsi="Arial" w:cs="Arial"/>
          <w:color w:val="000000" w:themeColor="text1"/>
          <w:sz w:val="24"/>
          <w:szCs w:val="24"/>
        </w:rPr>
        <w:t xml:space="preserve">Interfaz de gestion con el servidor </w:t>
      </w:r>
      <w:r w:rsidR="00511326" w:rsidRPr="009F40FD">
        <w:rPr>
          <w:rFonts w:ascii="Arial" w:hAnsi="Arial" w:cs="Arial"/>
          <w:color w:val="000000" w:themeColor="text1"/>
          <w:sz w:val="24"/>
          <w:szCs w:val="24"/>
        </w:rPr>
        <w:t xml:space="preserve">y el servicio </w:t>
      </w:r>
      <w:r w:rsidR="006229A8" w:rsidRPr="006229A8">
        <w:rPr>
          <w:rFonts w:ascii="Arial" w:hAnsi="Arial" w:cs="Arial"/>
          <w:color w:val="000000" w:themeColor="text1"/>
          <w:sz w:val="24"/>
          <w:szCs w:val="24"/>
        </w:rPr>
        <w:t xml:space="preserve">Content Delivery </w:t>
      </w:r>
      <w:proofErr w:type="gramStart"/>
      <w:r w:rsidR="006229A8" w:rsidRPr="006229A8">
        <w:rPr>
          <w:rFonts w:ascii="Arial" w:hAnsi="Arial" w:cs="Arial"/>
          <w:color w:val="000000" w:themeColor="text1"/>
          <w:sz w:val="24"/>
          <w:szCs w:val="24"/>
        </w:rPr>
        <w:t>Network</w:t>
      </w:r>
      <w:r w:rsidR="006229A8">
        <w:rPr>
          <w:rFonts w:ascii="Arial" w:hAnsi="Arial" w:cs="Arial"/>
          <w:color w:val="000000" w:themeColor="text1"/>
          <w:sz w:val="24"/>
          <w:szCs w:val="24"/>
        </w:rPr>
        <w:t xml:space="preserve">  (</w:t>
      </w:r>
      <w:proofErr w:type="gramEnd"/>
      <w:r w:rsidR="00511326" w:rsidRPr="009F40FD">
        <w:rPr>
          <w:rFonts w:ascii="Arial" w:hAnsi="Arial" w:cs="Arial"/>
          <w:color w:val="000000" w:themeColor="text1"/>
          <w:sz w:val="24"/>
          <w:szCs w:val="24"/>
        </w:rPr>
        <w:t>CDN</w:t>
      </w:r>
      <w:r w:rsidR="006229A8">
        <w:rPr>
          <w:rFonts w:ascii="Arial" w:hAnsi="Arial" w:cs="Arial"/>
          <w:color w:val="000000" w:themeColor="text1"/>
          <w:sz w:val="24"/>
          <w:szCs w:val="24"/>
        </w:rPr>
        <w:t>)</w:t>
      </w:r>
      <w:r w:rsidRPr="009F40FD">
        <w:rPr>
          <w:rFonts w:ascii="Arial" w:hAnsi="Arial" w:cs="Arial"/>
          <w:color w:val="000000" w:themeColor="text1"/>
          <w:sz w:val="24"/>
          <w:szCs w:val="24"/>
        </w:rPr>
        <w:t xml:space="preserve"> </w:t>
      </w:r>
      <w:r w:rsidRPr="00191EFC">
        <w:rPr>
          <w:rFonts w:ascii="Arial" w:hAnsi="Arial" w:cs="Arial"/>
          <w:color w:val="000000" w:themeColor="text1"/>
          <w:sz w:val="24"/>
          <w:szCs w:val="24"/>
        </w:rPr>
        <w:t xml:space="preserve">- </w:t>
      </w:r>
      <w:r w:rsidRPr="4AF4CCCF">
        <w:rPr>
          <w:rFonts w:ascii="Arial" w:hAnsi="Arial" w:cs="Arial"/>
          <w:color w:val="000000" w:themeColor="text1"/>
          <w:sz w:val="24"/>
          <w:szCs w:val="24"/>
        </w:rPr>
        <w:t xml:space="preserve">Se </w:t>
      </w:r>
      <w:r w:rsidR="00A147EF" w:rsidRPr="009F40FD">
        <w:rPr>
          <w:rFonts w:ascii="Arial" w:hAnsi="Arial" w:cs="Arial"/>
          <w:color w:val="000000" w:themeColor="text1"/>
          <w:sz w:val="24"/>
          <w:szCs w:val="24"/>
        </w:rPr>
        <w:t>integrara</w:t>
      </w:r>
      <w:r w:rsidR="00A147EF">
        <w:rPr>
          <w:rFonts w:ascii="Arial" w:hAnsi="Arial" w:cs="Arial"/>
          <w:color w:val="000000" w:themeColor="text1"/>
          <w:sz w:val="24"/>
          <w:szCs w:val="24"/>
        </w:rPr>
        <w:t xml:space="preserve"> el servidor para alojar el sistema</w:t>
      </w:r>
      <w:r w:rsidRPr="4AF4CCCF">
        <w:rPr>
          <w:rFonts w:ascii="Arial" w:hAnsi="Arial" w:cs="Arial"/>
          <w:color w:val="000000" w:themeColor="text1"/>
          <w:sz w:val="24"/>
          <w:szCs w:val="24"/>
        </w:rPr>
        <w:t xml:space="preserve"> </w:t>
      </w:r>
      <w:r w:rsidR="00A147EF">
        <w:rPr>
          <w:rFonts w:ascii="Arial" w:hAnsi="Arial" w:cs="Arial"/>
          <w:color w:val="000000" w:themeColor="text1"/>
          <w:sz w:val="24"/>
          <w:szCs w:val="24"/>
        </w:rPr>
        <w:t xml:space="preserve">según lo </w:t>
      </w:r>
      <w:r w:rsidRPr="4AF4CCCF">
        <w:rPr>
          <w:rFonts w:ascii="Arial" w:hAnsi="Arial" w:cs="Arial"/>
          <w:color w:val="000000" w:themeColor="text1"/>
          <w:sz w:val="24"/>
          <w:szCs w:val="24"/>
        </w:rPr>
        <w:t>definid</w:t>
      </w:r>
      <w:r w:rsidR="00A147EF">
        <w:rPr>
          <w:rFonts w:ascii="Arial" w:hAnsi="Arial" w:cs="Arial"/>
          <w:color w:val="000000" w:themeColor="text1"/>
          <w:sz w:val="24"/>
          <w:szCs w:val="24"/>
        </w:rPr>
        <w:t>o</w:t>
      </w:r>
      <w:r w:rsidRPr="4AF4CCCF">
        <w:rPr>
          <w:rFonts w:ascii="Arial" w:hAnsi="Arial" w:cs="Arial"/>
          <w:color w:val="000000" w:themeColor="text1"/>
          <w:sz w:val="24"/>
          <w:szCs w:val="24"/>
        </w:rPr>
        <w:t xml:space="preserve"> por FeedEx </w:t>
      </w:r>
      <w:r w:rsidR="00511326" w:rsidRPr="009F40FD">
        <w:rPr>
          <w:rFonts w:ascii="Arial" w:hAnsi="Arial" w:cs="Arial"/>
          <w:color w:val="000000" w:themeColor="text1"/>
          <w:sz w:val="24"/>
          <w:szCs w:val="24"/>
        </w:rPr>
        <w:t xml:space="preserve">y se </w:t>
      </w:r>
      <w:r w:rsidR="001D1FF7" w:rsidRPr="009F40FD">
        <w:rPr>
          <w:rFonts w:ascii="Arial" w:hAnsi="Arial" w:cs="Arial"/>
          <w:color w:val="000000" w:themeColor="text1"/>
          <w:sz w:val="24"/>
          <w:szCs w:val="24"/>
        </w:rPr>
        <w:t>mejorará su</w:t>
      </w:r>
      <w:r w:rsidR="00D03E94" w:rsidRPr="009F40FD">
        <w:rPr>
          <w:rFonts w:ascii="Arial" w:hAnsi="Arial" w:cs="Arial"/>
          <w:color w:val="000000" w:themeColor="text1"/>
          <w:sz w:val="24"/>
          <w:szCs w:val="24"/>
        </w:rPr>
        <w:t xml:space="preserve"> desempeño mediante el uso de un CDN</w:t>
      </w:r>
      <w:r w:rsidRPr="009F40FD">
        <w:rPr>
          <w:rFonts w:ascii="Arial" w:hAnsi="Arial" w:cs="Arial"/>
          <w:color w:val="000000" w:themeColor="text1"/>
          <w:sz w:val="24"/>
          <w:szCs w:val="24"/>
        </w:rPr>
        <w:t xml:space="preserve"> </w:t>
      </w:r>
      <w:r w:rsidRPr="4AF4CCCF">
        <w:rPr>
          <w:rFonts w:ascii="Arial" w:hAnsi="Arial" w:cs="Arial"/>
          <w:color w:val="000000" w:themeColor="text1"/>
          <w:sz w:val="24"/>
          <w:szCs w:val="24"/>
        </w:rPr>
        <w:t xml:space="preserve">para </w:t>
      </w:r>
      <w:r w:rsidR="00A147EF">
        <w:rPr>
          <w:rFonts w:ascii="Arial" w:hAnsi="Arial" w:cs="Arial"/>
          <w:color w:val="000000" w:themeColor="text1"/>
          <w:sz w:val="24"/>
          <w:szCs w:val="24"/>
        </w:rPr>
        <w:t xml:space="preserve">asegurar </w:t>
      </w:r>
      <w:r w:rsidR="00D03E94" w:rsidRPr="009F40FD">
        <w:rPr>
          <w:rFonts w:ascii="Arial" w:hAnsi="Arial" w:cs="Arial"/>
          <w:color w:val="000000" w:themeColor="text1"/>
          <w:sz w:val="24"/>
          <w:szCs w:val="24"/>
        </w:rPr>
        <w:t xml:space="preserve">la disponibilidad y seguridad </w:t>
      </w:r>
      <w:r w:rsidR="00DA4B8C" w:rsidRPr="009F40FD">
        <w:rPr>
          <w:rFonts w:ascii="Arial" w:hAnsi="Arial" w:cs="Arial"/>
          <w:color w:val="000000" w:themeColor="text1"/>
          <w:sz w:val="24"/>
          <w:szCs w:val="24"/>
        </w:rPr>
        <w:t xml:space="preserve">de </w:t>
      </w:r>
      <w:r w:rsidR="00A147EF">
        <w:rPr>
          <w:rFonts w:ascii="Arial" w:hAnsi="Arial" w:cs="Arial"/>
          <w:color w:val="000000" w:themeColor="text1"/>
          <w:sz w:val="24"/>
          <w:szCs w:val="24"/>
        </w:rPr>
        <w:t>los componentes principales</w:t>
      </w:r>
      <w:r w:rsidRPr="4AF4CCCF">
        <w:rPr>
          <w:rFonts w:ascii="Arial" w:hAnsi="Arial" w:cs="Arial"/>
          <w:color w:val="000000" w:themeColor="text1"/>
          <w:sz w:val="24"/>
          <w:szCs w:val="24"/>
        </w:rPr>
        <w:t>.</w:t>
      </w:r>
      <w:r>
        <w:rPr>
          <w:rFonts w:ascii="Arial" w:hAnsi="Arial" w:cs="Arial"/>
          <w:color w:val="000000" w:themeColor="text1"/>
          <w:sz w:val="24"/>
          <w:szCs w:val="24"/>
        </w:rPr>
        <w:t xml:space="preserve"> </w:t>
      </w:r>
      <w:r w:rsidRPr="009B2F14">
        <w:rPr>
          <w:rFonts w:ascii="Arial" w:hAnsi="Arial" w:cs="Arial"/>
          <w:color w:val="000000"/>
          <w:sz w:val="24"/>
          <w:szCs w:val="24"/>
        </w:rPr>
        <w:t xml:space="preserve">Esta interfaz será gestionada por los desarrolladores según la política </w:t>
      </w:r>
      <w:r w:rsidR="00DA4B8C" w:rsidRPr="009F40FD">
        <w:rPr>
          <w:rFonts w:ascii="Arial" w:hAnsi="Arial" w:cs="Arial"/>
          <w:color w:val="000000"/>
          <w:sz w:val="24"/>
          <w:szCs w:val="24"/>
        </w:rPr>
        <w:t>y acuerdos establecidos por</w:t>
      </w:r>
      <w:r w:rsidRPr="009B2F14">
        <w:rPr>
          <w:rFonts w:ascii="Arial" w:hAnsi="Arial" w:cs="Arial"/>
          <w:color w:val="000000"/>
          <w:sz w:val="24"/>
          <w:szCs w:val="24"/>
        </w:rPr>
        <w:t xml:space="preserve"> FeedEx</w:t>
      </w:r>
      <w:r w:rsidR="005753F4">
        <w:rPr>
          <w:rFonts w:ascii="Arial" w:hAnsi="Arial" w:cs="Arial"/>
          <w:color w:val="000000"/>
          <w:sz w:val="24"/>
          <w:szCs w:val="24"/>
        </w:rPr>
        <w:t>.</w:t>
      </w:r>
    </w:p>
    <w:p w14:paraId="767ED8CC" w14:textId="77777777" w:rsidR="001E2E49" w:rsidRPr="00511326" w:rsidRDefault="001E2E49" w:rsidP="001E2E49">
      <w:pPr>
        <w:pStyle w:val="Prrafodelista"/>
        <w:rPr>
          <w:rFonts w:cs="Arial"/>
          <w:color w:val="000000"/>
          <w:sz w:val="24"/>
          <w:szCs w:val="24"/>
        </w:rPr>
      </w:pPr>
    </w:p>
    <w:p w14:paraId="31C925BA" w14:textId="54F1543F" w:rsidR="006F297A" w:rsidRPr="003955B0" w:rsidRDefault="002261B6" w:rsidP="006F297A">
      <w:pPr>
        <w:pStyle w:val="Ttulo2"/>
      </w:pPr>
      <w:bookmarkStart w:id="14" w:name="_Toc98790578"/>
      <w:r w:rsidRPr="614A6122">
        <w:t>Implementación SCMP</w:t>
      </w:r>
      <w:bookmarkEnd w:id="14"/>
    </w:p>
    <w:p w14:paraId="5AFA584D" w14:textId="080E54E4" w:rsidR="614A6122" w:rsidRPr="00B51BBE" w:rsidRDefault="614A6122" w:rsidP="614A6122">
      <w:pPr>
        <w:spacing w:line="259" w:lineRule="auto"/>
        <w:rPr>
          <w:rFonts w:ascii="Arial" w:hAnsi="Arial" w:cs="Arial"/>
          <w:color w:val="000000" w:themeColor="text1"/>
          <w:sz w:val="24"/>
          <w:szCs w:val="24"/>
        </w:rPr>
      </w:pPr>
      <w:r w:rsidRPr="00B51BBE">
        <w:rPr>
          <w:rFonts w:ascii="Arial" w:hAnsi="Arial" w:cs="Arial"/>
          <w:color w:val="000000" w:themeColor="text1"/>
          <w:sz w:val="24"/>
          <w:szCs w:val="24"/>
        </w:rPr>
        <w:t xml:space="preserve">Se dispondra de un sistema de gestion de la configuracion el cual se encontrara disponible para su uso </w:t>
      </w:r>
      <w:r w:rsidR="00A25123">
        <w:rPr>
          <w:rFonts w:ascii="Arial" w:hAnsi="Arial" w:cs="Arial"/>
          <w:color w:val="000000" w:themeColor="text1"/>
          <w:sz w:val="24"/>
          <w:szCs w:val="24"/>
        </w:rPr>
        <w:t>desde el principio de</w:t>
      </w:r>
      <w:r w:rsidR="007E3186">
        <w:rPr>
          <w:rFonts w:ascii="Arial" w:hAnsi="Arial" w:cs="Arial"/>
          <w:color w:val="000000" w:themeColor="text1"/>
          <w:sz w:val="24"/>
          <w:szCs w:val="24"/>
        </w:rPr>
        <w:t xml:space="preserve">l desarrollo, ya que dispondremos de </w:t>
      </w:r>
      <w:r w:rsidR="00C557A3">
        <w:rPr>
          <w:rFonts w:ascii="Arial" w:hAnsi="Arial" w:cs="Arial"/>
          <w:color w:val="000000" w:themeColor="text1"/>
          <w:sz w:val="24"/>
          <w:szCs w:val="24"/>
        </w:rPr>
        <w:t>nuestros repositorios de GitHub desde el principio de este para así llevar un control sobre nuestro proyecto, el resto de configuraciones</w:t>
      </w:r>
      <w:r w:rsidR="00121A85">
        <w:rPr>
          <w:rFonts w:ascii="Arial" w:hAnsi="Arial" w:cs="Arial"/>
          <w:color w:val="000000" w:themeColor="text1"/>
          <w:sz w:val="24"/>
          <w:szCs w:val="24"/>
        </w:rPr>
        <w:t xml:space="preserve">, como por ejemplo, las de seguridad, se iran realizando sobre el desarrollo de cada una de las partes donde se necesite, por ejemplo, en la creación de la base de datos se creara la configuracion de seguridad por la cual aplicaremos </w:t>
      </w:r>
      <w:r w:rsidR="0015714A">
        <w:rPr>
          <w:rFonts w:ascii="Arial" w:hAnsi="Arial" w:cs="Arial"/>
          <w:color w:val="000000" w:themeColor="text1"/>
          <w:sz w:val="24"/>
          <w:szCs w:val="24"/>
        </w:rPr>
        <w:t xml:space="preserve">como base la </w:t>
      </w:r>
      <w:r w:rsidR="005172F9" w:rsidRPr="005172F9">
        <w:rPr>
          <w:rFonts w:ascii="Arial" w:hAnsi="Arial" w:cs="Arial"/>
          <w:color w:val="000000" w:themeColor="text1"/>
          <w:sz w:val="24"/>
          <w:szCs w:val="24"/>
        </w:rPr>
        <w:t xml:space="preserve">General Data Protection Regulation </w:t>
      </w:r>
      <w:r w:rsidR="005172F9">
        <w:rPr>
          <w:rFonts w:ascii="Arial" w:hAnsi="Arial" w:cs="Arial"/>
          <w:color w:val="000000" w:themeColor="text1"/>
          <w:sz w:val="24"/>
          <w:szCs w:val="24"/>
        </w:rPr>
        <w:t>(</w:t>
      </w:r>
      <w:r w:rsidR="0015714A">
        <w:rPr>
          <w:rFonts w:ascii="Arial" w:hAnsi="Arial" w:cs="Arial"/>
          <w:color w:val="000000" w:themeColor="text1"/>
          <w:sz w:val="24"/>
          <w:szCs w:val="24"/>
        </w:rPr>
        <w:t>GDPR</w:t>
      </w:r>
      <w:r w:rsidR="005172F9">
        <w:rPr>
          <w:rFonts w:ascii="Arial" w:hAnsi="Arial" w:cs="Arial"/>
          <w:color w:val="000000" w:themeColor="text1"/>
          <w:sz w:val="24"/>
          <w:szCs w:val="24"/>
        </w:rPr>
        <w:t>)</w:t>
      </w:r>
      <w:r w:rsidR="0015714A">
        <w:rPr>
          <w:rFonts w:ascii="Arial" w:hAnsi="Arial" w:cs="Arial"/>
          <w:color w:val="000000" w:themeColor="text1"/>
          <w:sz w:val="24"/>
          <w:szCs w:val="24"/>
        </w:rPr>
        <w:t xml:space="preserve"> como norma de protección de </w:t>
      </w:r>
      <w:r w:rsidR="00511F2A">
        <w:rPr>
          <w:rFonts w:ascii="Arial" w:hAnsi="Arial" w:cs="Arial"/>
          <w:color w:val="000000" w:themeColor="text1"/>
          <w:sz w:val="24"/>
          <w:szCs w:val="24"/>
        </w:rPr>
        <w:t>datos europea.</w:t>
      </w:r>
    </w:p>
    <w:p w14:paraId="6507D605" w14:textId="6805096E" w:rsidR="614A6122" w:rsidRPr="00B51BBE" w:rsidRDefault="614A6122" w:rsidP="614A6122">
      <w:pPr>
        <w:rPr>
          <w:color w:val="000000" w:themeColor="text1"/>
        </w:rPr>
      </w:pPr>
    </w:p>
    <w:p w14:paraId="5CD83EEC" w14:textId="0F463604" w:rsidR="614A6122" w:rsidRPr="00B51BBE" w:rsidRDefault="614A6122" w:rsidP="614A6122">
      <w:pPr>
        <w:rPr>
          <w:color w:val="000000" w:themeColor="text1"/>
        </w:rPr>
      </w:pPr>
      <w:r w:rsidRPr="00B51BBE">
        <w:rPr>
          <w:rFonts w:ascii="Arial" w:hAnsi="Arial" w:cs="Arial"/>
          <w:color w:val="000000" w:themeColor="text1"/>
          <w:sz w:val="24"/>
          <w:szCs w:val="24"/>
        </w:rPr>
        <w:t xml:space="preserve">Para la revision del software se </w:t>
      </w:r>
      <w:proofErr w:type="gramStart"/>
      <w:r w:rsidRPr="00B51BBE">
        <w:rPr>
          <w:rFonts w:ascii="Arial" w:hAnsi="Arial" w:cs="Arial"/>
          <w:color w:val="000000" w:themeColor="text1"/>
          <w:sz w:val="24"/>
          <w:szCs w:val="24"/>
        </w:rPr>
        <w:t>creara</w:t>
      </w:r>
      <w:proofErr w:type="gramEnd"/>
      <w:r w:rsidRPr="00B51BBE">
        <w:rPr>
          <w:rFonts w:ascii="Arial" w:hAnsi="Arial" w:cs="Arial"/>
          <w:color w:val="000000" w:themeColor="text1"/>
          <w:sz w:val="24"/>
          <w:szCs w:val="24"/>
        </w:rPr>
        <w:t xml:space="preserve"> una Junta de Revision del Software en la cual se debatiran los puntos que hayan podido causar problemas a lo largo del desarrollo, como dudas en la definicion o nuevas ideas de cara a este desarrollo. Esta junta de revision se </w:t>
      </w:r>
      <w:proofErr w:type="gramStart"/>
      <w:r w:rsidRPr="00B51BBE">
        <w:rPr>
          <w:rFonts w:ascii="Arial" w:hAnsi="Arial" w:cs="Arial"/>
          <w:color w:val="000000" w:themeColor="text1"/>
          <w:sz w:val="24"/>
          <w:szCs w:val="24"/>
        </w:rPr>
        <w:t>convocara</w:t>
      </w:r>
      <w:proofErr w:type="gramEnd"/>
      <w:r w:rsidRPr="00B51BBE">
        <w:rPr>
          <w:rFonts w:ascii="Arial" w:hAnsi="Arial" w:cs="Arial"/>
          <w:color w:val="000000" w:themeColor="text1"/>
          <w:sz w:val="24"/>
          <w:szCs w:val="24"/>
        </w:rPr>
        <w:t xml:space="preserve"> cada dos semanas y al fin de cada uno de los puntos clave del proyecto.</w:t>
      </w:r>
    </w:p>
    <w:p w14:paraId="389EB77C" w14:textId="3E058542" w:rsidR="614A6122" w:rsidRPr="00B51BBE" w:rsidRDefault="614A6122" w:rsidP="614A6122">
      <w:pPr>
        <w:rPr>
          <w:rFonts w:ascii="Arial" w:eastAsia="Arial" w:hAnsi="Arial" w:cs="Arial"/>
          <w:color w:val="000000" w:themeColor="text1"/>
        </w:rPr>
      </w:pPr>
    </w:p>
    <w:p w14:paraId="6A4C99BD" w14:textId="34F95630" w:rsidR="614A6122" w:rsidRDefault="003955B0" w:rsidP="614A6122">
      <w:pPr>
        <w:rPr>
          <w:rStyle w:val="eop"/>
          <w:rFonts w:ascii="Arial" w:hAnsi="Arial" w:cs="Arial"/>
          <w:color w:val="000000"/>
          <w:sz w:val="24"/>
          <w:szCs w:val="24"/>
          <w:shd w:val="clear" w:color="auto" w:fill="FFFFFF"/>
        </w:rPr>
      </w:pPr>
      <w:r w:rsidRPr="003955B0">
        <w:rPr>
          <w:rStyle w:val="normaltextrun"/>
          <w:rFonts w:ascii="Arial" w:hAnsi="Arial" w:cs="Arial"/>
          <w:color w:val="000000"/>
          <w:sz w:val="24"/>
          <w:szCs w:val="24"/>
          <w:shd w:val="clear" w:color="auto" w:fill="FFFFFF"/>
        </w:rPr>
        <w:t>En el establecimiento de los baselines trataremos los hitos que tenemos planteados en nuestro proyecto, pero al ser un plan, no podemos asegurar que el contenido de las baselines pueda cambiar según vaya avanzando el proyecto.</w:t>
      </w:r>
    </w:p>
    <w:p w14:paraId="4E54779A" w14:textId="77777777" w:rsidR="003955B0" w:rsidRPr="003955B0" w:rsidRDefault="003955B0" w:rsidP="614A6122">
      <w:pPr>
        <w:rPr>
          <w:rFonts w:ascii="Arial" w:hAnsi="Arial" w:cs="Arial"/>
          <w:color w:val="000000" w:themeColor="text1"/>
          <w:sz w:val="24"/>
          <w:szCs w:val="24"/>
        </w:rPr>
      </w:pPr>
    </w:p>
    <w:p w14:paraId="54369009" w14:textId="57132DFC" w:rsidR="00851296" w:rsidRPr="00C834A9" w:rsidRDefault="00C93E0C" w:rsidP="00870B37">
      <w:pPr>
        <w:rPr>
          <w:rFonts w:ascii="Arial" w:eastAsia="Arial Nova" w:hAnsi="Arial" w:cs="Arial"/>
          <w:color w:val="000000" w:themeColor="text1"/>
          <w:sz w:val="24"/>
          <w:szCs w:val="24"/>
        </w:rPr>
      </w:pPr>
      <w:r w:rsidRPr="00C834A9">
        <w:rPr>
          <w:rFonts w:ascii="Arial" w:hAnsi="Arial" w:cs="Arial"/>
          <w:color w:val="000000" w:themeColor="text1"/>
          <w:sz w:val="24"/>
          <w:szCs w:val="24"/>
        </w:rPr>
        <w:t xml:space="preserve">El desarrollo </w:t>
      </w:r>
      <w:r w:rsidR="00C03BD6" w:rsidRPr="00C834A9">
        <w:rPr>
          <w:rFonts w:ascii="Arial" w:hAnsi="Arial" w:cs="Arial"/>
          <w:color w:val="000000" w:themeColor="text1"/>
          <w:sz w:val="24"/>
          <w:szCs w:val="24"/>
        </w:rPr>
        <w:t xml:space="preserve">final lo tendremos </w:t>
      </w:r>
      <w:r w:rsidR="00195BAD" w:rsidRPr="00C834A9">
        <w:rPr>
          <w:rFonts w:ascii="Arial" w:hAnsi="Arial" w:cs="Arial"/>
          <w:color w:val="000000" w:themeColor="text1"/>
          <w:sz w:val="24"/>
          <w:szCs w:val="24"/>
        </w:rPr>
        <w:t xml:space="preserve">para el 21 de </w:t>
      </w:r>
      <w:r w:rsidR="00870B37" w:rsidRPr="00C834A9">
        <w:rPr>
          <w:rFonts w:ascii="Arial" w:hAnsi="Arial" w:cs="Arial"/>
          <w:color w:val="000000" w:themeColor="text1"/>
          <w:sz w:val="24"/>
          <w:szCs w:val="24"/>
        </w:rPr>
        <w:t>abril</w:t>
      </w:r>
      <w:r w:rsidR="00195BAD" w:rsidRPr="00C834A9">
        <w:rPr>
          <w:rFonts w:ascii="Arial" w:hAnsi="Arial" w:cs="Arial"/>
          <w:color w:val="000000" w:themeColor="text1"/>
          <w:sz w:val="24"/>
          <w:szCs w:val="24"/>
        </w:rPr>
        <w:t>, como podemos ver en el Gantt adjuntado a</w:t>
      </w:r>
      <w:r w:rsidR="00583E46" w:rsidRPr="00C834A9">
        <w:rPr>
          <w:rFonts w:ascii="Arial" w:hAnsi="Arial" w:cs="Arial"/>
          <w:color w:val="000000" w:themeColor="text1"/>
          <w:sz w:val="24"/>
          <w:szCs w:val="24"/>
        </w:rPr>
        <w:t xml:space="preserve">nteriormente, aunque también podemos ver como iremos completando partes de este desarrollo </w:t>
      </w:r>
      <w:r w:rsidR="00DB4A24" w:rsidRPr="00C834A9">
        <w:rPr>
          <w:rFonts w:ascii="Arial" w:hAnsi="Arial" w:cs="Arial"/>
          <w:color w:val="000000" w:themeColor="text1"/>
          <w:sz w:val="24"/>
          <w:szCs w:val="24"/>
        </w:rPr>
        <w:t xml:space="preserve">hasta llegar a esa fecha, por lo </w:t>
      </w:r>
      <w:proofErr w:type="gramStart"/>
      <w:r w:rsidR="00DB4A24" w:rsidRPr="00C834A9">
        <w:rPr>
          <w:rFonts w:ascii="Arial" w:hAnsi="Arial" w:cs="Arial"/>
          <w:color w:val="000000" w:themeColor="text1"/>
          <w:sz w:val="24"/>
          <w:szCs w:val="24"/>
        </w:rPr>
        <w:t>tanto</w:t>
      </w:r>
      <w:proofErr w:type="gramEnd"/>
      <w:r w:rsidR="00DB4A24" w:rsidRPr="00C834A9">
        <w:rPr>
          <w:rFonts w:ascii="Arial" w:hAnsi="Arial" w:cs="Arial"/>
          <w:color w:val="000000" w:themeColor="text1"/>
          <w:sz w:val="24"/>
          <w:szCs w:val="24"/>
        </w:rPr>
        <w:t xml:space="preserve"> s</w:t>
      </w:r>
      <w:r w:rsidR="005D05B2" w:rsidRPr="00C834A9">
        <w:rPr>
          <w:rFonts w:ascii="Arial" w:hAnsi="Arial" w:cs="Arial"/>
          <w:color w:val="000000" w:themeColor="text1"/>
          <w:sz w:val="24"/>
          <w:szCs w:val="24"/>
        </w:rPr>
        <w:t xml:space="preserve">e pueden ir liberando partes del proyecto de software al cliente </w:t>
      </w:r>
      <w:r w:rsidR="00851296" w:rsidRPr="00C834A9">
        <w:rPr>
          <w:rFonts w:ascii="Arial" w:hAnsi="Arial" w:cs="Arial"/>
          <w:color w:val="000000" w:themeColor="text1"/>
          <w:sz w:val="24"/>
          <w:szCs w:val="24"/>
        </w:rPr>
        <w:t>para que este pueda revisar o proponer un cambio a este</w:t>
      </w:r>
      <w:r w:rsidR="00870B37" w:rsidRPr="00C834A9">
        <w:rPr>
          <w:rFonts w:ascii="Arial" w:eastAsia="Arial Nova" w:hAnsi="Arial" w:cs="Arial"/>
          <w:color w:val="000000" w:themeColor="text1"/>
          <w:sz w:val="24"/>
          <w:szCs w:val="24"/>
        </w:rPr>
        <w:t xml:space="preserve">, la entrega final se producirá después de haber realizado pruebas de </w:t>
      </w:r>
      <w:r w:rsidR="00F23D55" w:rsidRPr="00C834A9">
        <w:rPr>
          <w:rFonts w:ascii="Arial" w:eastAsia="Arial Nova" w:hAnsi="Arial" w:cs="Arial"/>
          <w:color w:val="000000" w:themeColor="text1"/>
          <w:sz w:val="24"/>
          <w:szCs w:val="24"/>
        </w:rPr>
        <w:t>validación y una limpieza de código para que haya la menor cantidad de problemas.</w:t>
      </w:r>
    </w:p>
    <w:p w14:paraId="199B1F90" w14:textId="77777777" w:rsidR="00F23D55" w:rsidRDefault="00F23D55" w:rsidP="00870B37">
      <w:pPr>
        <w:rPr>
          <w:rFonts w:eastAsia="Arial Nova" w:cs="Arial Nova"/>
          <w:color w:val="000000" w:themeColor="text1"/>
        </w:rPr>
      </w:pPr>
    </w:p>
    <w:p w14:paraId="4E7E1D10" w14:textId="77777777" w:rsidR="006F297A" w:rsidRPr="00870B37" w:rsidRDefault="006F297A" w:rsidP="006F297A">
      <w:pPr>
        <w:rPr>
          <w:rFonts w:eastAsia="Arial Nova" w:cs="Arial Nova"/>
          <w:color w:val="000000" w:themeColor="text1"/>
        </w:rPr>
      </w:pPr>
    </w:p>
    <w:p w14:paraId="631C3900" w14:textId="20DFFACB" w:rsidR="00BD73AA" w:rsidRPr="003955B0" w:rsidRDefault="002261B6" w:rsidP="00BD73AA">
      <w:pPr>
        <w:pStyle w:val="Ttulo2"/>
      </w:pPr>
      <w:bookmarkStart w:id="15" w:name="_Toc98790579"/>
      <w:r w:rsidRPr="002261B6">
        <w:t>Políticas, directivas y procedimientos aplicables</w:t>
      </w:r>
      <w:bookmarkEnd w:id="15"/>
    </w:p>
    <w:p w14:paraId="5444D875" w14:textId="33669120" w:rsidR="00383F62" w:rsidRDefault="00383F62" w:rsidP="00BD73AA">
      <w:pPr>
        <w:rPr>
          <w:rFonts w:ascii="Arial" w:hAnsi="Arial" w:cs="Arial"/>
          <w:color w:val="000000"/>
          <w:sz w:val="24"/>
          <w:szCs w:val="24"/>
        </w:rPr>
      </w:pPr>
      <w:r w:rsidRPr="4AF4CCCF">
        <w:rPr>
          <w:rFonts w:ascii="Arial" w:hAnsi="Arial" w:cs="Arial"/>
          <w:color w:val="000000" w:themeColor="text1"/>
          <w:sz w:val="24"/>
          <w:szCs w:val="24"/>
        </w:rPr>
        <w:t xml:space="preserve">Nombramos las distintas politicas </w:t>
      </w:r>
      <w:r w:rsidR="00AE3239" w:rsidRPr="4AF4CCCF">
        <w:rPr>
          <w:rFonts w:ascii="Arial" w:hAnsi="Arial" w:cs="Arial"/>
          <w:color w:val="000000" w:themeColor="text1"/>
          <w:sz w:val="24"/>
          <w:szCs w:val="24"/>
        </w:rPr>
        <w:t>y procedimientos</w:t>
      </w:r>
      <w:r w:rsidR="00314A26" w:rsidRPr="4AF4CCCF">
        <w:rPr>
          <w:rFonts w:ascii="Arial" w:hAnsi="Arial" w:cs="Arial"/>
          <w:color w:val="000000" w:themeColor="text1"/>
          <w:sz w:val="24"/>
          <w:szCs w:val="24"/>
        </w:rPr>
        <w:t xml:space="preserve"> que tendrán un impacto en nuestro proyecto:</w:t>
      </w:r>
    </w:p>
    <w:p w14:paraId="535268A0" w14:textId="77777777" w:rsidR="00314A26" w:rsidRDefault="00314A26" w:rsidP="00BD73AA">
      <w:pPr>
        <w:rPr>
          <w:rFonts w:ascii="Arial" w:hAnsi="Arial" w:cs="Arial"/>
          <w:color w:val="000000"/>
          <w:sz w:val="24"/>
          <w:szCs w:val="24"/>
        </w:rPr>
      </w:pPr>
    </w:p>
    <w:p w14:paraId="3C9688A4" w14:textId="43926131" w:rsidR="00EA1AD9" w:rsidRPr="00B871AC" w:rsidRDefault="00760A19" w:rsidP="00DE7644">
      <w:pPr>
        <w:pStyle w:val="Prrafodelista"/>
        <w:numPr>
          <w:ilvl w:val="0"/>
          <w:numId w:val="41"/>
        </w:numPr>
        <w:rPr>
          <w:rFonts w:ascii="Arial" w:hAnsi="Arial" w:cs="Arial"/>
          <w:color w:val="000000"/>
          <w:sz w:val="24"/>
          <w:szCs w:val="24"/>
        </w:rPr>
      </w:pPr>
      <w:r w:rsidRPr="00B871AC">
        <w:rPr>
          <w:rFonts w:ascii="Arial" w:hAnsi="Arial" w:cs="Arial"/>
          <w:color w:val="000000"/>
          <w:sz w:val="24"/>
          <w:szCs w:val="24"/>
        </w:rPr>
        <w:t xml:space="preserve">Política de desarrollo de sistema en </w:t>
      </w:r>
      <w:r w:rsidR="00D965AB" w:rsidRPr="00B871AC">
        <w:rPr>
          <w:rFonts w:ascii="Arial" w:hAnsi="Arial" w:cs="Arial"/>
          <w:color w:val="000000"/>
          <w:sz w:val="24"/>
          <w:szCs w:val="24"/>
        </w:rPr>
        <w:t xml:space="preserve">base a los estándares </w:t>
      </w:r>
      <w:r w:rsidR="00F92459" w:rsidRPr="00B871AC">
        <w:rPr>
          <w:rFonts w:ascii="Arial" w:hAnsi="Arial" w:cs="Arial"/>
          <w:color w:val="000000"/>
          <w:sz w:val="24"/>
          <w:szCs w:val="24"/>
        </w:rPr>
        <w:t xml:space="preserve">de desarrollo de software </w:t>
      </w:r>
      <w:r w:rsidR="00AC1261" w:rsidRPr="00B871AC">
        <w:rPr>
          <w:rFonts w:ascii="Arial" w:hAnsi="Arial" w:cs="Arial"/>
          <w:color w:val="000000"/>
          <w:sz w:val="24"/>
          <w:szCs w:val="24"/>
        </w:rPr>
        <w:t>de la ESA.</w:t>
      </w:r>
    </w:p>
    <w:p w14:paraId="0BBD56C8" w14:textId="40A4BAAF" w:rsidR="00AC1261" w:rsidRPr="00B871AC" w:rsidRDefault="00AC1261" w:rsidP="00DE7644">
      <w:pPr>
        <w:pStyle w:val="Prrafodelista"/>
        <w:numPr>
          <w:ilvl w:val="0"/>
          <w:numId w:val="41"/>
        </w:numPr>
        <w:rPr>
          <w:rFonts w:ascii="Arial" w:hAnsi="Arial" w:cs="Arial"/>
          <w:color w:val="000000"/>
          <w:sz w:val="24"/>
          <w:szCs w:val="24"/>
        </w:rPr>
      </w:pPr>
      <w:r w:rsidRPr="00B30A2F">
        <w:rPr>
          <w:rFonts w:ascii="Arial" w:hAnsi="Arial" w:cs="Arial"/>
          <w:color w:val="000000"/>
          <w:sz w:val="24"/>
          <w:szCs w:val="24"/>
        </w:rPr>
        <w:t xml:space="preserve">Se </w:t>
      </w:r>
      <w:proofErr w:type="gramStart"/>
      <w:r w:rsidRPr="00B30A2F">
        <w:rPr>
          <w:rFonts w:ascii="Arial" w:hAnsi="Arial" w:cs="Arial"/>
          <w:color w:val="000000"/>
          <w:sz w:val="24"/>
          <w:szCs w:val="24"/>
        </w:rPr>
        <w:t>utilizara</w:t>
      </w:r>
      <w:proofErr w:type="gramEnd"/>
      <w:r w:rsidRPr="00B30A2F">
        <w:rPr>
          <w:rFonts w:ascii="Arial" w:hAnsi="Arial" w:cs="Arial"/>
          <w:color w:val="000000"/>
          <w:sz w:val="24"/>
          <w:szCs w:val="24"/>
        </w:rPr>
        <w:t xml:space="preserve"> </w:t>
      </w:r>
      <w:r w:rsidR="00B15E78" w:rsidRPr="00B30A2F">
        <w:rPr>
          <w:rFonts w:ascii="Arial" w:hAnsi="Arial" w:cs="Arial"/>
          <w:color w:val="000000"/>
          <w:sz w:val="24"/>
          <w:szCs w:val="24"/>
        </w:rPr>
        <w:t xml:space="preserve">como base la GDPR, como norma </w:t>
      </w:r>
      <w:r w:rsidR="00B30A2F" w:rsidRPr="00B30A2F">
        <w:rPr>
          <w:rFonts w:ascii="Arial" w:hAnsi="Arial" w:cs="Arial"/>
          <w:color w:val="000000"/>
          <w:sz w:val="24"/>
          <w:szCs w:val="24"/>
        </w:rPr>
        <w:t>para la protección de datos europea</w:t>
      </w:r>
      <w:r w:rsidR="00B30A2F" w:rsidRPr="00B871AC">
        <w:rPr>
          <w:rFonts w:ascii="Arial" w:hAnsi="Arial" w:cs="Arial"/>
          <w:color w:val="000000"/>
          <w:sz w:val="24"/>
          <w:szCs w:val="24"/>
        </w:rPr>
        <w:t>.</w:t>
      </w:r>
    </w:p>
    <w:p w14:paraId="0D8F9AA3" w14:textId="190939C5" w:rsidR="00BC52B5" w:rsidRPr="00B871AC" w:rsidRDefault="00BC52B5" w:rsidP="00B30A2F">
      <w:pPr>
        <w:pStyle w:val="Prrafodelista"/>
        <w:numPr>
          <w:ilvl w:val="0"/>
          <w:numId w:val="41"/>
        </w:numPr>
        <w:rPr>
          <w:rFonts w:ascii="Arial" w:hAnsi="Arial" w:cs="Arial"/>
          <w:color w:val="000000"/>
          <w:sz w:val="24"/>
          <w:szCs w:val="24"/>
        </w:rPr>
      </w:pPr>
      <w:r w:rsidRPr="00B871AC">
        <w:rPr>
          <w:rFonts w:ascii="Arial" w:hAnsi="Arial" w:cs="Arial"/>
          <w:color w:val="000000"/>
          <w:sz w:val="24"/>
          <w:szCs w:val="24"/>
        </w:rPr>
        <w:t xml:space="preserve">Dispondremos de una política de cookies </w:t>
      </w:r>
      <w:r w:rsidR="009854D9" w:rsidRPr="00B871AC">
        <w:rPr>
          <w:rFonts w:ascii="Arial" w:hAnsi="Arial" w:cs="Arial"/>
          <w:color w:val="000000"/>
          <w:sz w:val="24"/>
          <w:szCs w:val="24"/>
        </w:rPr>
        <w:t xml:space="preserve">para informar al usuario que se podrán guardar </w:t>
      </w:r>
      <w:r w:rsidR="009B2F14" w:rsidRPr="00B871AC">
        <w:rPr>
          <w:rFonts w:ascii="Arial" w:hAnsi="Arial" w:cs="Arial"/>
          <w:color w:val="000000"/>
          <w:sz w:val="24"/>
          <w:szCs w:val="24"/>
        </w:rPr>
        <w:t xml:space="preserve">datos de la sesión </w:t>
      </w:r>
    </w:p>
    <w:p w14:paraId="3DA95C99" w14:textId="08ACB8B7" w:rsidR="009B2F14" w:rsidRPr="00B30A2F" w:rsidRDefault="009B2F14" w:rsidP="00B30A2F">
      <w:pPr>
        <w:pStyle w:val="Prrafodelista"/>
        <w:numPr>
          <w:ilvl w:val="0"/>
          <w:numId w:val="41"/>
        </w:numPr>
        <w:rPr>
          <w:rFonts w:ascii="Arial" w:hAnsi="Arial" w:cs="Arial"/>
          <w:color w:val="000000"/>
          <w:sz w:val="24"/>
          <w:szCs w:val="24"/>
        </w:rPr>
      </w:pPr>
      <w:r w:rsidRPr="00B871AC">
        <w:rPr>
          <w:rFonts w:ascii="Arial" w:hAnsi="Arial" w:cs="Arial"/>
          <w:color w:val="000000"/>
          <w:sz w:val="24"/>
          <w:szCs w:val="24"/>
        </w:rPr>
        <w:t xml:space="preserve">Dispondremos de una política de </w:t>
      </w:r>
      <w:r w:rsidR="00AA6CB5" w:rsidRPr="00B871AC">
        <w:rPr>
          <w:rFonts w:ascii="Arial" w:hAnsi="Arial" w:cs="Arial"/>
          <w:color w:val="000000"/>
          <w:sz w:val="24"/>
          <w:szCs w:val="24"/>
        </w:rPr>
        <w:t xml:space="preserve">privacidad </w:t>
      </w:r>
      <w:r w:rsidR="00255BF5" w:rsidRPr="00B871AC">
        <w:rPr>
          <w:rFonts w:ascii="Arial" w:hAnsi="Arial" w:cs="Arial"/>
          <w:color w:val="000000"/>
          <w:sz w:val="24"/>
          <w:szCs w:val="24"/>
        </w:rPr>
        <w:t xml:space="preserve">aclarando que el usuario posee total privacidad </w:t>
      </w:r>
      <w:r w:rsidR="00FF4F60" w:rsidRPr="00B871AC">
        <w:rPr>
          <w:rFonts w:ascii="Arial" w:hAnsi="Arial" w:cs="Arial"/>
          <w:color w:val="000000"/>
          <w:sz w:val="24"/>
          <w:szCs w:val="24"/>
        </w:rPr>
        <w:t xml:space="preserve">a respecto de sus datos personales y </w:t>
      </w:r>
      <w:r w:rsidR="001A4965" w:rsidRPr="00B871AC">
        <w:rPr>
          <w:rFonts w:ascii="Arial" w:hAnsi="Arial" w:cs="Arial"/>
          <w:color w:val="000000"/>
          <w:sz w:val="24"/>
          <w:szCs w:val="24"/>
        </w:rPr>
        <w:t>su seguridad respecto a terceros.</w:t>
      </w:r>
    </w:p>
    <w:p w14:paraId="2DF64E49" w14:textId="16235E78" w:rsidR="002261B6" w:rsidRPr="002261B6" w:rsidRDefault="002261B6" w:rsidP="002261B6">
      <w:pPr>
        <w:pStyle w:val="Ttulo1"/>
      </w:pPr>
      <w:bookmarkStart w:id="16" w:name="_Toc98790580"/>
      <w:r w:rsidRPr="002261B6">
        <w:t>Identificación de la configuración</w:t>
      </w:r>
      <w:bookmarkEnd w:id="16"/>
    </w:p>
    <w:p w14:paraId="0E3CD2E0" w14:textId="2BAFC303" w:rsidR="002261B6" w:rsidRDefault="002261B6" w:rsidP="002261B6">
      <w:pPr>
        <w:rPr>
          <w:highlight w:val="yellow"/>
          <w:lang w:val="en-US"/>
        </w:rPr>
      </w:pPr>
    </w:p>
    <w:p w14:paraId="00149CB7" w14:textId="77777777" w:rsidR="00E30656" w:rsidRPr="00B871AC" w:rsidRDefault="00E30656" w:rsidP="00E30656">
      <w:pPr>
        <w:pStyle w:val="Texto"/>
        <w:rPr>
          <w:rFonts w:ascii="Arial" w:hAnsi="Arial" w:cs="Arial"/>
          <w:sz w:val="24"/>
          <w:szCs w:val="28"/>
          <w:lang w:val="es-ES"/>
        </w:rPr>
      </w:pPr>
      <w:r w:rsidRPr="00B871AC">
        <w:rPr>
          <w:rFonts w:ascii="Arial" w:hAnsi="Arial" w:cs="Arial"/>
          <w:sz w:val="24"/>
          <w:szCs w:val="24"/>
          <w:lang w:val="es-ES"/>
        </w:rPr>
        <w:t>Para el desarrollo de un proyecto de estas dimensiones, vamos a utilizar distintas configuraciones para el control del proyecto. La configuración del proyecto esta definida en dos elementos: la documentacion y el código.</w:t>
      </w:r>
    </w:p>
    <w:p w14:paraId="31CCC477" w14:textId="77777777" w:rsidR="00E30656" w:rsidRPr="00B871AC" w:rsidRDefault="00E30656" w:rsidP="00E30656">
      <w:pPr>
        <w:pStyle w:val="Texto"/>
        <w:rPr>
          <w:rFonts w:ascii="Arial" w:hAnsi="Arial" w:cs="Arial"/>
          <w:b/>
          <w:sz w:val="24"/>
          <w:szCs w:val="28"/>
          <w:lang w:val="es-ES"/>
        </w:rPr>
      </w:pPr>
      <w:r w:rsidRPr="00B871AC">
        <w:rPr>
          <w:rFonts w:ascii="Arial" w:hAnsi="Arial" w:cs="Arial"/>
          <w:b/>
          <w:sz w:val="24"/>
          <w:szCs w:val="24"/>
          <w:lang w:val="es-ES"/>
        </w:rPr>
        <w:t>Documentación:</w:t>
      </w:r>
    </w:p>
    <w:p w14:paraId="1799D49D" w14:textId="3EB772EF" w:rsidR="00E30656" w:rsidRPr="00B871AC" w:rsidRDefault="00EC44E7" w:rsidP="00E30656">
      <w:pPr>
        <w:pStyle w:val="Texto"/>
        <w:numPr>
          <w:ilvl w:val="0"/>
          <w:numId w:val="37"/>
        </w:numPr>
        <w:rPr>
          <w:rFonts w:ascii="Arial" w:hAnsi="Arial" w:cs="Arial"/>
          <w:sz w:val="24"/>
          <w:szCs w:val="24"/>
          <w:lang w:val="es-ES"/>
        </w:rPr>
      </w:pPr>
      <w:r w:rsidRPr="00B871AC">
        <w:rPr>
          <w:rFonts w:ascii="Arial" w:hAnsi="Arial" w:cs="Arial"/>
          <w:sz w:val="24"/>
          <w:szCs w:val="24"/>
          <w:lang w:val="es-ES"/>
        </w:rPr>
        <w:t xml:space="preserve">Todos los documentos asociados al proyecto dispndran de un control de versiones indicado en el índice de este, para </w:t>
      </w:r>
      <w:r w:rsidR="00A26D14" w:rsidRPr="00B871AC">
        <w:rPr>
          <w:rFonts w:ascii="Arial" w:hAnsi="Arial" w:cs="Arial"/>
          <w:sz w:val="24"/>
          <w:szCs w:val="24"/>
          <w:lang w:val="es-ES"/>
        </w:rPr>
        <w:t>tener un control y seguimiento de los cambios asociados a</w:t>
      </w:r>
      <w:r w:rsidR="00BC03A0" w:rsidRPr="00B871AC">
        <w:rPr>
          <w:rFonts w:ascii="Arial" w:hAnsi="Arial" w:cs="Arial"/>
          <w:sz w:val="24"/>
          <w:szCs w:val="24"/>
          <w:lang w:val="es-ES"/>
        </w:rPr>
        <w:t>l documento</w:t>
      </w:r>
      <w:r w:rsidR="00E30656" w:rsidRPr="00B871AC">
        <w:rPr>
          <w:rFonts w:ascii="Arial" w:hAnsi="Arial" w:cs="Arial"/>
          <w:sz w:val="24"/>
          <w:szCs w:val="24"/>
          <w:lang w:val="es-ES"/>
        </w:rPr>
        <w:t xml:space="preserve">. </w:t>
      </w:r>
      <w:r w:rsidR="00D921EA" w:rsidRPr="00B871AC">
        <w:rPr>
          <w:rFonts w:ascii="Arial" w:hAnsi="Arial" w:cs="Arial"/>
          <w:sz w:val="24"/>
          <w:szCs w:val="24"/>
          <w:lang w:val="es-ES"/>
        </w:rPr>
        <w:t xml:space="preserve">El control de versiones de los documentos seguirá una convención </w:t>
      </w:r>
      <w:r w:rsidR="00C338D0" w:rsidRPr="00B871AC">
        <w:rPr>
          <w:rFonts w:ascii="Arial" w:hAnsi="Arial" w:cs="Arial"/>
          <w:sz w:val="24"/>
          <w:szCs w:val="24"/>
          <w:lang w:val="es-ES"/>
        </w:rPr>
        <w:t xml:space="preserve">estipulada en </w:t>
      </w:r>
      <w:r w:rsidR="001366E7" w:rsidRPr="00B871AC">
        <w:rPr>
          <w:rFonts w:ascii="Arial" w:hAnsi="Arial" w:cs="Arial"/>
          <w:sz w:val="24"/>
          <w:szCs w:val="24"/>
          <w:lang w:val="es-ES"/>
        </w:rPr>
        <w:t xml:space="preserve">el punto siguiente de la documentación </w:t>
      </w:r>
      <w:r w:rsidR="001366E7" w:rsidRPr="00B871AC">
        <w:rPr>
          <w:rFonts w:ascii="Arial" w:hAnsi="Arial" w:cs="Arial"/>
          <w:i/>
          <w:sz w:val="24"/>
          <w:szCs w:val="24"/>
          <w:lang w:val="es-ES"/>
        </w:rPr>
        <w:t>3.1 Convenciones</w:t>
      </w:r>
      <w:r w:rsidR="001366E7" w:rsidRPr="00B871AC">
        <w:rPr>
          <w:rFonts w:ascii="Arial" w:hAnsi="Arial" w:cs="Arial"/>
          <w:sz w:val="24"/>
          <w:szCs w:val="24"/>
          <w:lang w:val="es-ES"/>
        </w:rPr>
        <w:t>.</w:t>
      </w:r>
    </w:p>
    <w:p w14:paraId="037E41D0" w14:textId="77777777" w:rsidR="00E30656" w:rsidRPr="00B871AC" w:rsidRDefault="00E30656" w:rsidP="00E30656">
      <w:pPr>
        <w:pStyle w:val="Texto"/>
        <w:rPr>
          <w:rFonts w:ascii="Arial" w:hAnsi="Arial" w:cs="Arial"/>
          <w:b/>
          <w:sz w:val="24"/>
          <w:szCs w:val="28"/>
          <w:lang w:val="es-ES"/>
        </w:rPr>
      </w:pPr>
      <w:r w:rsidRPr="00B871AC">
        <w:rPr>
          <w:rFonts w:ascii="Arial" w:hAnsi="Arial" w:cs="Arial"/>
          <w:b/>
          <w:sz w:val="24"/>
          <w:szCs w:val="24"/>
          <w:lang w:val="es-ES"/>
        </w:rPr>
        <w:t>Código (software):</w:t>
      </w:r>
    </w:p>
    <w:p w14:paraId="1DAF7393" w14:textId="65C029F8" w:rsidR="00E30656" w:rsidRPr="00B871AC" w:rsidRDefault="00E30656" w:rsidP="00E30656">
      <w:pPr>
        <w:pStyle w:val="Texto"/>
        <w:numPr>
          <w:ilvl w:val="0"/>
          <w:numId w:val="37"/>
        </w:numPr>
        <w:rPr>
          <w:rFonts w:ascii="Arial" w:hAnsi="Arial" w:cs="Arial"/>
          <w:sz w:val="24"/>
          <w:szCs w:val="24"/>
          <w:lang w:val="es-ES"/>
        </w:rPr>
      </w:pPr>
      <w:r w:rsidRPr="00B871AC">
        <w:rPr>
          <w:rFonts w:ascii="Arial" w:hAnsi="Arial" w:cs="Arial"/>
          <w:sz w:val="24"/>
          <w:szCs w:val="24"/>
          <w:lang w:val="es-ES"/>
        </w:rPr>
        <w:t>El código del proyec</w:t>
      </w:r>
      <w:r w:rsidR="002F7EC8" w:rsidRPr="00B871AC">
        <w:rPr>
          <w:rFonts w:ascii="Arial" w:hAnsi="Arial" w:cs="Arial"/>
          <w:sz w:val="24"/>
          <w:szCs w:val="24"/>
          <w:lang w:val="es-ES"/>
        </w:rPr>
        <w:t>t</w:t>
      </w:r>
      <w:r w:rsidRPr="00B871AC">
        <w:rPr>
          <w:rFonts w:ascii="Arial" w:hAnsi="Arial" w:cs="Arial"/>
          <w:sz w:val="24"/>
          <w:szCs w:val="24"/>
          <w:lang w:val="es-ES"/>
        </w:rPr>
        <w:t>o estará gestionado a trav</w:t>
      </w:r>
      <w:r w:rsidR="002F7EC8" w:rsidRPr="00B871AC">
        <w:rPr>
          <w:rFonts w:ascii="Arial" w:hAnsi="Arial" w:cs="Arial"/>
          <w:sz w:val="24"/>
          <w:szCs w:val="24"/>
          <w:lang w:val="es-ES"/>
        </w:rPr>
        <w:t>é</w:t>
      </w:r>
      <w:r w:rsidR="001C6D3A" w:rsidRPr="00B871AC">
        <w:rPr>
          <w:rFonts w:ascii="Arial" w:hAnsi="Arial" w:cs="Arial"/>
          <w:sz w:val="24"/>
          <w:szCs w:val="24"/>
          <w:lang w:val="es-ES"/>
        </w:rPr>
        <w:t>s</w:t>
      </w:r>
      <w:r w:rsidRPr="00B871AC">
        <w:rPr>
          <w:rFonts w:ascii="Arial" w:hAnsi="Arial" w:cs="Arial"/>
          <w:sz w:val="24"/>
          <w:szCs w:val="24"/>
          <w:lang w:val="es-ES"/>
        </w:rPr>
        <w:t xml:space="preserve"> de</w:t>
      </w:r>
      <w:r w:rsidR="00EF1FF4" w:rsidRPr="00B871AC">
        <w:rPr>
          <w:rFonts w:ascii="Arial" w:hAnsi="Arial" w:cs="Arial"/>
          <w:sz w:val="24"/>
          <w:szCs w:val="24"/>
          <w:lang w:val="es-ES"/>
        </w:rPr>
        <w:t>l</w:t>
      </w:r>
      <w:r w:rsidRPr="00B871AC">
        <w:rPr>
          <w:rFonts w:ascii="Arial" w:hAnsi="Arial" w:cs="Arial"/>
          <w:sz w:val="24"/>
          <w:szCs w:val="24"/>
          <w:lang w:val="es-ES"/>
        </w:rPr>
        <w:t xml:space="preserve"> </w:t>
      </w:r>
      <w:r w:rsidR="001C6D3A" w:rsidRPr="00B871AC">
        <w:rPr>
          <w:rFonts w:ascii="Arial" w:hAnsi="Arial" w:cs="Arial"/>
          <w:sz w:val="24"/>
          <w:szCs w:val="24"/>
          <w:lang w:val="es-ES"/>
        </w:rPr>
        <w:t>sistema de control de versiones</w:t>
      </w:r>
      <w:r w:rsidR="00C304A4" w:rsidRPr="00B871AC">
        <w:rPr>
          <w:rFonts w:ascii="Arial" w:hAnsi="Arial" w:cs="Arial"/>
          <w:sz w:val="24"/>
          <w:szCs w:val="24"/>
          <w:lang w:val="es-ES"/>
        </w:rPr>
        <w:t xml:space="preserve"> </w:t>
      </w:r>
      <w:r w:rsidR="00EF1FF4" w:rsidRPr="00B871AC">
        <w:rPr>
          <w:rFonts w:ascii="Arial" w:hAnsi="Arial" w:cs="Arial"/>
          <w:sz w:val="24"/>
          <w:szCs w:val="24"/>
          <w:lang w:val="es-ES"/>
        </w:rPr>
        <w:t>GitHub</w:t>
      </w:r>
      <w:r w:rsidR="001366E7" w:rsidRPr="00B871AC">
        <w:rPr>
          <w:rFonts w:ascii="Arial" w:hAnsi="Arial" w:cs="Arial"/>
          <w:sz w:val="24"/>
          <w:szCs w:val="24"/>
          <w:lang w:val="es-ES"/>
        </w:rPr>
        <w:t xml:space="preserve">. </w:t>
      </w:r>
      <w:r w:rsidR="00684A15" w:rsidRPr="00B871AC">
        <w:rPr>
          <w:rFonts w:ascii="Arial" w:hAnsi="Arial" w:cs="Arial"/>
          <w:sz w:val="24"/>
          <w:szCs w:val="24"/>
          <w:lang w:val="es-ES"/>
        </w:rPr>
        <w:t xml:space="preserve">El flujo de trabajo se </w:t>
      </w:r>
      <w:proofErr w:type="gramStart"/>
      <w:r w:rsidR="00684A15" w:rsidRPr="00B871AC">
        <w:rPr>
          <w:rFonts w:ascii="Arial" w:hAnsi="Arial" w:cs="Arial"/>
          <w:sz w:val="24"/>
          <w:szCs w:val="24"/>
          <w:lang w:val="es-ES"/>
        </w:rPr>
        <w:t>desarrollara</w:t>
      </w:r>
      <w:proofErr w:type="gramEnd"/>
      <w:r w:rsidR="00684A15" w:rsidRPr="00B871AC">
        <w:rPr>
          <w:rFonts w:ascii="Arial" w:hAnsi="Arial" w:cs="Arial"/>
          <w:sz w:val="24"/>
          <w:szCs w:val="24"/>
          <w:lang w:val="es-ES"/>
        </w:rPr>
        <w:t xml:space="preserve"> a través de ramas de trabajo </w:t>
      </w:r>
      <w:r w:rsidR="00804F23" w:rsidRPr="00B871AC">
        <w:rPr>
          <w:rFonts w:ascii="Arial" w:hAnsi="Arial" w:cs="Arial"/>
          <w:sz w:val="24"/>
          <w:szCs w:val="24"/>
          <w:lang w:val="es-ES"/>
        </w:rPr>
        <w:t xml:space="preserve">definidas en el punto </w:t>
      </w:r>
      <w:r w:rsidR="00804F23" w:rsidRPr="00B871AC">
        <w:rPr>
          <w:rFonts w:ascii="Arial" w:hAnsi="Arial" w:cs="Arial"/>
          <w:i/>
          <w:sz w:val="24"/>
          <w:szCs w:val="24"/>
          <w:lang w:val="es-ES"/>
        </w:rPr>
        <w:t>3.1 Convenciones</w:t>
      </w:r>
      <w:r w:rsidR="002B1EEF" w:rsidRPr="00B871AC">
        <w:rPr>
          <w:rFonts w:ascii="Arial" w:hAnsi="Arial" w:cs="Arial"/>
          <w:i/>
          <w:sz w:val="24"/>
          <w:szCs w:val="24"/>
          <w:lang w:val="es-ES"/>
        </w:rPr>
        <w:t>.</w:t>
      </w:r>
    </w:p>
    <w:p w14:paraId="7868C4BB" w14:textId="29AFCEE4" w:rsidR="002261B6" w:rsidRPr="002261B6" w:rsidRDefault="002261B6" w:rsidP="002261B6">
      <w:pPr>
        <w:pStyle w:val="Ttulo2"/>
      </w:pPr>
      <w:bookmarkStart w:id="17" w:name="_Toc98790581"/>
      <w:r w:rsidRPr="614A6122">
        <w:t>Convenciones</w:t>
      </w:r>
      <w:bookmarkEnd w:id="17"/>
    </w:p>
    <w:p w14:paraId="662B1E5C" w14:textId="77777777" w:rsidR="00324028" w:rsidRDefault="00324028" w:rsidP="00EC7A77">
      <w:pPr>
        <w:rPr>
          <w:rFonts w:ascii="Arial" w:hAnsi="Arial" w:cs="Arial"/>
          <w:color w:val="000000"/>
          <w:sz w:val="27"/>
          <w:szCs w:val="27"/>
          <w:lang w:val="en-US"/>
        </w:rPr>
      </w:pPr>
    </w:p>
    <w:p w14:paraId="222F9FBD" w14:textId="4E040ECB" w:rsidR="00C43484" w:rsidRPr="00367BBC" w:rsidRDefault="00C43484" w:rsidP="00EC7A77">
      <w:pPr>
        <w:rPr>
          <w:rFonts w:ascii="Arial" w:hAnsi="Arial" w:cs="Arial"/>
          <w:color w:val="000000"/>
          <w:sz w:val="24"/>
        </w:rPr>
      </w:pPr>
      <w:r w:rsidRPr="00367BBC">
        <w:rPr>
          <w:rFonts w:ascii="Arial" w:hAnsi="Arial" w:cs="Arial"/>
          <w:color w:val="000000"/>
          <w:sz w:val="24"/>
        </w:rPr>
        <w:t>Convención sobre el control de versiones de los documentos</w:t>
      </w:r>
      <w:r w:rsidR="00ED1438" w:rsidRPr="00367BBC">
        <w:rPr>
          <w:rFonts w:ascii="Arial" w:hAnsi="Arial" w:cs="Arial"/>
          <w:color w:val="000000"/>
          <w:sz w:val="24"/>
        </w:rPr>
        <w:t>:</w:t>
      </w:r>
    </w:p>
    <w:p w14:paraId="251C0AC5" w14:textId="77777777" w:rsidR="00ED1438" w:rsidRPr="00367BBC" w:rsidRDefault="00ED1438" w:rsidP="00EC7A77">
      <w:pPr>
        <w:rPr>
          <w:rFonts w:ascii="Arial" w:hAnsi="Arial" w:cs="Arial"/>
          <w:color w:val="000000"/>
          <w:sz w:val="27"/>
          <w:szCs w:val="27"/>
        </w:rPr>
      </w:pPr>
    </w:p>
    <w:p w14:paraId="49640A23" w14:textId="4368E9BC" w:rsidR="00C66D45" w:rsidRDefault="00C66D45" w:rsidP="00C66D45">
      <w:pPr>
        <w:pStyle w:val="Descripcin"/>
        <w:keepNext/>
      </w:pPr>
      <w:bookmarkStart w:id="18" w:name="_Toc98791084"/>
      <w:r>
        <w:t xml:space="preserve">Tabla </w:t>
      </w:r>
      <w:r>
        <w:fldChar w:fldCharType="begin"/>
      </w:r>
      <w:r>
        <w:instrText>SEQ Tabla \* ARABIC</w:instrText>
      </w:r>
      <w:r>
        <w:fldChar w:fldCharType="separate"/>
      </w:r>
      <w:r>
        <w:rPr>
          <w:noProof/>
        </w:rPr>
        <w:t>3</w:t>
      </w:r>
      <w:r>
        <w:fldChar w:fldCharType="end"/>
      </w:r>
      <w:r>
        <w:t>: Convenciones</w:t>
      </w:r>
      <w:bookmarkEnd w:id="18"/>
    </w:p>
    <w:tbl>
      <w:tblPr>
        <w:tblStyle w:val="Tablaconcuadrcula"/>
        <w:tblW w:w="0" w:type="auto"/>
        <w:tblLook w:val="04A0" w:firstRow="1" w:lastRow="0" w:firstColumn="1" w:lastColumn="0" w:noHBand="0" w:noVBand="1"/>
      </w:tblPr>
      <w:tblGrid>
        <w:gridCol w:w="2972"/>
        <w:gridCol w:w="4111"/>
        <w:gridCol w:w="2261"/>
      </w:tblGrid>
      <w:tr w:rsidR="00324028" w14:paraId="2F9BED85" w14:textId="77777777" w:rsidTr="00C66D45">
        <w:trPr>
          <w:tblHeader/>
        </w:trPr>
        <w:tc>
          <w:tcPr>
            <w:tcW w:w="2972" w:type="dxa"/>
            <w:shd w:val="clear" w:color="auto" w:fill="7030A0"/>
          </w:tcPr>
          <w:p w14:paraId="68008C6C" w14:textId="77777777" w:rsidR="00324028" w:rsidRPr="00C465EA" w:rsidRDefault="6A55ECD4"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Nombre</w:t>
            </w:r>
          </w:p>
        </w:tc>
        <w:tc>
          <w:tcPr>
            <w:tcW w:w="4111" w:type="dxa"/>
            <w:shd w:val="clear" w:color="auto" w:fill="7030A0"/>
          </w:tcPr>
          <w:p w14:paraId="78180224" w14:textId="77777777" w:rsidR="00324028" w:rsidRPr="00C465EA" w:rsidRDefault="6A55ECD4"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Tipo</w:t>
            </w:r>
          </w:p>
        </w:tc>
        <w:tc>
          <w:tcPr>
            <w:tcW w:w="2261" w:type="dxa"/>
            <w:shd w:val="clear" w:color="auto" w:fill="7030A0"/>
          </w:tcPr>
          <w:p w14:paraId="4C172965" w14:textId="77777777" w:rsidR="00324028" w:rsidRPr="00C465EA" w:rsidRDefault="6A55ECD4"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Confidencialidad</w:t>
            </w:r>
          </w:p>
        </w:tc>
      </w:tr>
      <w:tr w:rsidR="00324028" w14:paraId="0FDBC1C6" w14:textId="77777777" w:rsidTr="00C66D45">
        <w:trPr>
          <w:trHeight w:val="593"/>
          <w:tblHeader/>
        </w:trPr>
        <w:tc>
          <w:tcPr>
            <w:tcW w:w="2972" w:type="dxa"/>
            <w:vAlign w:val="center"/>
          </w:tcPr>
          <w:p w14:paraId="0BF3DB64" w14:textId="0DBE01B2" w:rsidR="00324028" w:rsidRPr="009B496E" w:rsidRDefault="6A55ECD4"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Version del documento y nombre del nuevo documento</w:t>
            </w:r>
          </w:p>
        </w:tc>
        <w:tc>
          <w:tcPr>
            <w:tcW w:w="4111" w:type="dxa"/>
            <w:vAlign w:val="center"/>
          </w:tcPr>
          <w:p w14:paraId="2534372A" w14:textId="2CD533A0" w:rsidR="00324028" w:rsidRPr="00984502" w:rsidRDefault="28C0EB15"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Estado del documento, documentación de los cambios realizados</w:t>
            </w:r>
          </w:p>
        </w:tc>
        <w:tc>
          <w:tcPr>
            <w:tcW w:w="2261" w:type="dxa"/>
            <w:vAlign w:val="center"/>
          </w:tcPr>
          <w:p w14:paraId="5F3503B3" w14:textId="657A2F15" w:rsidR="00324028" w:rsidRPr="00984502" w:rsidRDefault="28C0EB15"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Estado condifencial del proyecto</w:t>
            </w:r>
          </w:p>
        </w:tc>
      </w:tr>
      <w:tr w:rsidR="00324028" w14:paraId="7FB8DA8D" w14:textId="77777777" w:rsidTr="00C66D45">
        <w:trPr>
          <w:trHeight w:val="710"/>
          <w:tblHeader/>
        </w:trPr>
        <w:tc>
          <w:tcPr>
            <w:tcW w:w="2972" w:type="dxa"/>
            <w:vAlign w:val="center"/>
          </w:tcPr>
          <w:p w14:paraId="7CA570F0" w14:textId="12BFFAEB" w:rsidR="00324028" w:rsidRPr="009B496E" w:rsidRDefault="6A55ECD4" w:rsidP="00324028">
            <w:pPr>
              <w:pStyle w:val="Texto"/>
              <w:spacing w:before="0" w:after="0"/>
              <w:jc w:val="center"/>
              <w:rPr>
                <w:rFonts w:asciiTheme="minorHAnsi" w:hAnsiTheme="minorHAnsi" w:cstheme="minorHAnsi"/>
                <w:lang w:val="es-ES"/>
              </w:rPr>
            </w:pPr>
            <w:r w:rsidRPr="614A6122">
              <w:rPr>
                <w:rFonts w:asciiTheme="minorHAnsi" w:hAnsiTheme="minorHAnsi" w:cstheme="minorBidi"/>
                <w:lang w:val="en-US"/>
              </w:rPr>
              <w:t>…</w:t>
            </w:r>
          </w:p>
        </w:tc>
        <w:tc>
          <w:tcPr>
            <w:tcW w:w="4111" w:type="dxa"/>
            <w:vAlign w:val="center"/>
          </w:tcPr>
          <w:p w14:paraId="71EAA73D" w14:textId="67D1D790" w:rsidR="00324028" w:rsidRPr="00984502" w:rsidRDefault="6A55ECD4" w:rsidP="00324028">
            <w:pPr>
              <w:pStyle w:val="Texto"/>
              <w:spacing w:before="0" w:after="0"/>
              <w:jc w:val="center"/>
              <w:rPr>
                <w:rFonts w:asciiTheme="minorHAnsi" w:hAnsiTheme="minorHAnsi" w:cstheme="minorHAnsi"/>
                <w:sz w:val="24"/>
                <w:szCs w:val="28"/>
                <w:lang w:val="es-ES"/>
              </w:rPr>
            </w:pPr>
            <w:r w:rsidRPr="614A6122">
              <w:rPr>
                <w:rFonts w:asciiTheme="minorHAnsi" w:hAnsiTheme="minorHAnsi" w:cstheme="minorBidi"/>
                <w:sz w:val="24"/>
                <w:szCs w:val="24"/>
                <w:lang w:val="es-ES"/>
              </w:rPr>
              <w:t>…</w:t>
            </w:r>
          </w:p>
        </w:tc>
        <w:tc>
          <w:tcPr>
            <w:tcW w:w="2261" w:type="dxa"/>
            <w:vAlign w:val="center"/>
          </w:tcPr>
          <w:p w14:paraId="521EB955" w14:textId="0ED4EAFC" w:rsidR="00324028" w:rsidRPr="00984502" w:rsidRDefault="6A55ECD4" w:rsidP="00324028">
            <w:pPr>
              <w:pStyle w:val="Texto"/>
              <w:spacing w:before="0" w:after="0"/>
              <w:jc w:val="center"/>
              <w:rPr>
                <w:rFonts w:asciiTheme="minorHAnsi" w:hAnsiTheme="minorHAnsi" w:cstheme="minorHAnsi"/>
                <w:sz w:val="24"/>
                <w:szCs w:val="28"/>
                <w:lang w:val="es-ES"/>
              </w:rPr>
            </w:pPr>
            <w:r w:rsidRPr="614A6122">
              <w:rPr>
                <w:rFonts w:asciiTheme="minorHAnsi" w:hAnsiTheme="minorHAnsi" w:cstheme="minorBidi"/>
                <w:sz w:val="24"/>
                <w:szCs w:val="24"/>
                <w:lang w:val="es-ES"/>
              </w:rPr>
              <w:t>…</w:t>
            </w:r>
          </w:p>
        </w:tc>
      </w:tr>
    </w:tbl>
    <w:p w14:paraId="6B9C589E" w14:textId="77777777" w:rsidR="00324028" w:rsidRPr="006137AB" w:rsidRDefault="00324028" w:rsidP="00EC7A77">
      <w:pPr>
        <w:rPr>
          <w:rFonts w:ascii="Arial" w:hAnsi="Arial" w:cs="Arial"/>
          <w:color w:val="000000"/>
          <w:sz w:val="24"/>
        </w:rPr>
      </w:pPr>
    </w:p>
    <w:p w14:paraId="04FF18F5" w14:textId="3AB93179" w:rsidR="007B6891" w:rsidRPr="00B51BBE" w:rsidRDefault="00CE44B5" w:rsidP="00EC7A77">
      <w:pPr>
        <w:rPr>
          <w:rFonts w:ascii="Arial" w:hAnsi="Arial" w:cs="Arial"/>
          <w:color w:val="000000"/>
          <w:sz w:val="24"/>
        </w:rPr>
      </w:pPr>
      <w:r w:rsidRPr="00B51BBE">
        <w:rPr>
          <w:rFonts w:ascii="Arial" w:hAnsi="Arial" w:cs="Arial"/>
          <w:color w:val="000000"/>
          <w:sz w:val="24"/>
        </w:rPr>
        <w:t xml:space="preserve">Ramas utilizadas en </w:t>
      </w:r>
      <w:r w:rsidRPr="00B51BBE">
        <w:rPr>
          <w:rFonts w:ascii="Arial" w:hAnsi="Arial" w:cs="Arial"/>
          <w:b/>
          <w:bCs/>
          <w:color w:val="000000"/>
          <w:sz w:val="24"/>
        </w:rPr>
        <w:t>GitHub</w:t>
      </w:r>
      <w:r w:rsidRPr="00B51BBE">
        <w:rPr>
          <w:rFonts w:ascii="Arial" w:hAnsi="Arial" w:cs="Arial"/>
          <w:color w:val="000000"/>
          <w:sz w:val="24"/>
        </w:rPr>
        <w:t xml:space="preserve"> (especificadas en el punto </w:t>
      </w:r>
      <w:r w:rsidRPr="00B51BBE">
        <w:rPr>
          <w:rFonts w:ascii="Arial" w:hAnsi="Arial" w:cs="Arial"/>
          <w:i/>
          <w:iCs/>
          <w:color w:val="000000"/>
          <w:sz w:val="24"/>
        </w:rPr>
        <w:t>4.</w:t>
      </w:r>
      <w:r w:rsidR="00AB4BA6" w:rsidRPr="00B51BBE">
        <w:rPr>
          <w:rFonts w:ascii="Arial" w:hAnsi="Arial" w:cs="Arial"/>
          <w:i/>
          <w:iCs/>
          <w:color w:val="000000"/>
          <w:sz w:val="24"/>
        </w:rPr>
        <w:t>1.1</w:t>
      </w:r>
      <w:r w:rsidR="00E16F52" w:rsidRPr="00B51BBE">
        <w:rPr>
          <w:rFonts w:ascii="Arial" w:hAnsi="Arial" w:cs="Arial"/>
          <w:i/>
          <w:iCs/>
          <w:color w:val="000000"/>
          <w:sz w:val="24"/>
        </w:rPr>
        <w:t xml:space="preserve"> Estructuración del repositorio</w:t>
      </w:r>
      <w:r w:rsidR="006137AB">
        <w:rPr>
          <w:rFonts w:ascii="Arial" w:hAnsi="Arial" w:cs="Arial"/>
          <w:i/>
          <w:color w:val="000000"/>
          <w:sz w:val="24"/>
        </w:rPr>
        <w:t xml:space="preserve"> de este documento</w:t>
      </w:r>
      <w:r w:rsidR="00DC3A46" w:rsidRPr="00B51BBE">
        <w:rPr>
          <w:rFonts w:ascii="Arial" w:hAnsi="Arial" w:cs="Arial"/>
          <w:color w:val="000000"/>
          <w:sz w:val="24"/>
        </w:rPr>
        <w:t>)</w:t>
      </w:r>
      <w:r w:rsidRPr="00B51BBE">
        <w:rPr>
          <w:rFonts w:ascii="Arial" w:hAnsi="Arial" w:cs="Arial"/>
          <w:color w:val="000000"/>
          <w:sz w:val="24"/>
        </w:rPr>
        <w:t>:</w:t>
      </w:r>
    </w:p>
    <w:p w14:paraId="267A8DC0" w14:textId="469CC88E" w:rsidR="00DC3A46" w:rsidRPr="00B51BBE" w:rsidRDefault="00DC3A46" w:rsidP="00EC7A77">
      <w:pPr>
        <w:rPr>
          <w:rFonts w:ascii="Arial" w:hAnsi="Arial" w:cs="Arial"/>
          <w:color w:val="000000"/>
          <w:sz w:val="24"/>
        </w:rPr>
      </w:pPr>
      <w:r w:rsidRPr="00B51BBE">
        <w:rPr>
          <w:rFonts w:ascii="Arial" w:hAnsi="Arial" w:cs="Arial"/>
          <w:color w:val="000000"/>
          <w:sz w:val="24"/>
        </w:rPr>
        <w:tab/>
      </w:r>
    </w:p>
    <w:p w14:paraId="30CE6939" w14:textId="522B0C2E" w:rsidR="00DC3A46" w:rsidRDefault="00895C3F" w:rsidP="614A6122">
      <w:pPr>
        <w:pStyle w:val="Prrafodelista"/>
        <w:numPr>
          <w:ilvl w:val="0"/>
          <w:numId w:val="37"/>
        </w:numPr>
        <w:rPr>
          <w:rFonts w:ascii="Arial" w:hAnsi="Arial" w:cs="Arial"/>
          <w:color w:val="000000"/>
          <w:sz w:val="24"/>
          <w:szCs w:val="24"/>
          <w:lang w:val="en-US"/>
        </w:rPr>
      </w:pPr>
      <w:proofErr w:type="gramStart"/>
      <w:r w:rsidRPr="00B51BBE">
        <w:rPr>
          <w:rFonts w:ascii="Arial" w:hAnsi="Arial" w:cs="Arial"/>
          <w:b/>
          <w:bCs/>
          <w:color w:val="000000" w:themeColor="text1"/>
          <w:sz w:val="24"/>
          <w:szCs w:val="24"/>
        </w:rPr>
        <w:t>Master</w:t>
      </w:r>
      <w:proofErr w:type="gramEnd"/>
      <w:r w:rsidR="009869EF" w:rsidRPr="00B51BBE">
        <w:rPr>
          <w:rFonts w:ascii="Arial" w:hAnsi="Arial" w:cs="Arial"/>
          <w:b/>
          <w:bCs/>
          <w:color w:val="000000" w:themeColor="text1"/>
          <w:sz w:val="24"/>
          <w:szCs w:val="24"/>
        </w:rPr>
        <w:t>:</w:t>
      </w:r>
      <w:r w:rsidR="009869EF" w:rsidRPr="00B51BBE">
        <w:rPr>
          <w:rFonts w:ascii="Arial" w:hAnsi="Arial" w:cs="Arial"/>
          <w:color w:val="000000" w:themeColor="text1"/>
          <w:sz w:val="24"/>
          <w:szCs w:val="24"/>
        </w:rPr>
        <w:t xml:space="preserve"> </w:t>
      </w:r>
      <w:r w:rsidR="00261C45" w:rsidRPr="00B51BBE">
        <w:rPr>
          <w:rFonts w:ascii="Arial" w:hAnsi="Arial" w:cs="Arial"/>
          <w:color w:val="000000" w:themeColor="text1"/>
          <w:sz w:val="24"/>
          <w:szCs w:val="24"/>
        </w:rPr>
        <w:t>Rama principal del proyecto, el cual alojar</w:t>
      </w:r>
      <w:r w:rsidR="007F6D5D" w:rsidRPr="00B51BBE">
        <w:rPr>
          <w:rFonts w:ascii="Arial" w:hAnsi="Arial" w:cs="Arial"/>
          <w:color w:val="000000" w:themeColor="text1"/>
          <w:sz w:val="24"/>
          <w:szCs w:val="24"/>
        </w:rPr>
        <w:t>á</w:t>
      </w:r>
      <w:r w:rsidR="00261C45" w:rsidRPr="00B51BBE">
        <w:rPr>
          <w:rFonts w:ascii="Arial" w:hAnsi="Arial" w:cs="Arial"/>
          <w:color w:val="000000" w:themeColor="text1"/>
          <w:sz w:val="24"/>
          <w:szCs w:val="24"/>
        </w:rPr>
        <w:t xml:space="preserve"> una versi</w:t>
      </w:r>
      <w:r w:rsidR="007F6D5D" w:rsidRPr="00B51BBE">
        <w:rPr>
          <w:rFonts w:ascii="Arial" w:hAnsi="Arial" w:cs="Arial"/>
          <w:color w:val="000000" w:themeColor="text1"/>
          <w:sz w:val="24"/>
          <w:szCs w:val="24"/>
        </w:rPr>
        <w:t>ó</w:t>
      </w:r>
      <w:r w:rsidR="00261C45" w:rsidRPr="00B51BBE">
        <w:rPr>
          <w:rFonts w:ascii="Arial" w:hAnsi="Arial" w:cs="Arial"/>
          <w:color w:val="000000" w:themeColor="text1"/>
          <w:sz w:val="24"/>
          <w:szCs w:val="24"/>
        </w:rPr>
        <w:t xml:space="preserve">n estable del </w:t>
      </w:r>
      <w:r w:rsidR="007F6D5D" w:rsidRPr="00B51BBE">
        <w:rPr>
          <w:rFonts w:ascii="Arial" w:hAnsi="Arial" w:cs="Arial"/>
          <w:color w:val="000000" w:themeColor="text1"/>
          <w:sz w:val="24"/>
          <w:szCs w:val="24"/>
        </w:rPr>
        <w:t>p</w:t>
      </w:r>
      <w:r w:rsidR="00261C45" w:rsidRPr="00B51BBE">
        <w:rPr>
          <w:rFonts w:ascii="Arial" w:hAnsi="Arial" w:cs="Arial"/>
          <w:color w:val="000000" w:themeColor="text1"/>
          <w:sz w:val="24"/>
          <w:szCs w:val="24"/>
        </w:rPr>
        <w:t xml:space="preserve">royecto en todo momento. </w:t>
      </w:r>
      <w:r w:rsidR="00261C45" w:rsidRPr="614A6122">
        <w:rPr>
          <w:rFonts w:ascii="Arial" w:hAnsi="Arial" w:cs="Arial"/>
          <w:color w:val="000000" w:themeColor="text1"/>
          <w:sz w:val="24"/>
          <w:szCs w:val="24"/>
          <w:lang w:val="en-US"/>
        </w:rPr>
        <w:t>Gestionado a trav</w:t>
      </w:r>
      <w:r w:rsidR="00106933" w:rsidRPr="614A6122">
        <w:rPr>
          <w:rFonts w:ascii="Arial" w:hAnsi="Arial" w:cs="Arial"/>
          <w:color w:val="000000" w:themeColor="text1"/>
          <w:sz w:val="24"/>
          <w:szCs w:val="24"/>
          <w:lang w:val="en-US"/>
        </w:rPr>
        <w:t>é</w:t>
      </w:r>
      <w:r w:rsidR="00261C45" w:rsidRPr="614A6122">
        <w:rPr>
          <w:rFonts w:ascii="Arial" w:hAnsi="Arial" w:cs="Arial"/>
          <w:color w:val="000000" w:themeColor="text1"/>
          <w:sz w:val="24"/>
          <w:szCs w:val="24"/>
          <w:lang w:val="en-US"/>
        </w:rPr>
        <w:t xml:space="preserve">s de </w:t>
      </w:r>
      <w:r w:rsidR="00261C45" w:rsidRPr="614A6122">
        <w:rPr>
          <w:rFonts w:ascii="Arial" w:hAnsi="Arial" w:cs="Arial"/>
          <w:i/>
          <w:iCs/>
          <w:color w:val="000000" w:themeColor="text1"/>
          <w:sz w:val="24"/>
          <w:szCs w:val="24"/>
          <w:lang w:val="en-US"/>
        </w:rPr>
        <w:t>tags</w:t>
      </w:r>
      <w:r w:rsidR="00261C45" w:rsidRPr="614A6122">
        <w:rPr>
          <w:rFonts w:ascii="Arial" w:hAnsi="Arial" w:cs="Arial"/>
          <w:color w:val="000000" w:themeColor="text1"/>
          <w:sz w:val="24"/>
          <w:szCs w:val="24"/>
          <w:lang w:val="en-US"/>
        </w:rPr>
        <w:t>*.</w:t>
      </w:r>
    </w:p>
    <w:p w14:paraId="2F859F5B" w14:textId="77777777" w:rsidR="003B17D5" w:rsidRDefault="003B17D5" w:rsidP="003B17D5">
      <w:pPr>
        <w:pStyle w:val="Prrafodelista"/>
        <w:rPr>
          <w:rFonts w:ascii="Arial" w:hAnsi="Arial" w:cs="Arial"/>
          <w:color w:val="000000"/>
          <w:sz w:val="24"/>
          <w:lang w:val="en-US"/>
        </w:rPr>
      </w:pPr>
    </w:p>
    <w:p w14:paraId="1728BEF5" w14:textId="0892AB50" w:rsidR="009869EF" w:rsidRPr="00217877" w:rsidRDefault="00DC3A46" w:rsidP="614A6122">
      <w:pPr>
        <w:pStyle w:val="Prrafodelista"/>
        <w:numPr>
          <w:ilvl w:val="0"/>
          <w:numId w:val="37"/>
        </w:numPr>
        <w:rPr>
          <w:rFonts w:ascii="Arial" w:hAnsi="Arial" w:cs="Arial"/>
          <w:b/>
          <w:bCs/>
          <w:color w:val="000000"/>
          <w:sz w:val="24"/>
          <w:szCs w:val="24"/>
          <w:lang w:val="en-US"/>
        </w:rPr>
      </w:pPr>
      <w:r w:rsidRPr="00B51BBE">
        <w:rPr>
          <w:rFonts w:ascii="Arial" w:hAnsi="Arial" w:cs="Arial"/>
          <w:b/>
          <w:bCs/>
          <w:color w:val="000000" w:themeColor="text1"/>
          <w:sz w:val="24"/>
          <w:szCs w:val="24"/>
        </w:rPr>
        <w:t>R</w:t>
      </w:r>
      <w:r w:rsidR="00C356BB" w:rsidRPr="00B51BBE">
        <w:rPr>
          <w:rFonts w:ascii="Arial" w:hAnsi="Arial" w:cs="Arial"/>
          <w:b/>
          <w:bCs/>
          <w:color w:val="000000" w:themeColor="text1"/>
          <w:sz w:val="24"/>
          <w:szCs w:val="24"/>
        </w:rPr>
        <w:t>elease</w:t>
      </w:r>
      <w:r w:rsidR="009869EF" w:rsidRPr="00B51BBE">
        <w:rPr>
          <w:rFonts w:ascii="Arial" w:hAnsi="Arial" w:cs="Arial"/>
          <w:b/>
          <w:bCs/>
          <w:color w:val="000000" w:themeColor="text1"/>
          <w:sz w:val="24"/>
          <w:szCs w:val="24"/>
        </w:rPr>
        <w:t>:</w:t>
      </w:r>
      <w:r w:rsidR="00C356BB" w:rsidRPr="00B51BBE">
        <w:rPr>
          <w:rFonts w:ascii="Arial" w:hAnsi="Arial" w:cs="Arial"/>
          <w:b/>
          <w:bCs/>
          <w:color w:val="000000" w:themeColor="text1"/>
          <w:sz w:val="24"/>
          <w:szCs w:val="24"/>
        </w:rPr>
        <w:t xml:space="preserve"> </w:t>
      </w:r>
      <w:r w:rsidR="014BBF59" w:rsidRPr="00B51BBE">
        <w:rPr>
          <w:rFonts w:ascii="Arial" w:hAnsi="Arial" w:cs="Arial"/>
          <w:color w:val="000000" w:themeColor="text1"/>
          <w:sz w:val="24"/>
          <w:szCs w:val="24"/>
        </w:rPr>
        <w:t xml:space="preserve">Rama para efecutar merges de la rama develop </w:t>
      </w:r>
      <w:r w:rsidR="23C1DC17" w:rsidRPr="00B51BBE">
        <w:rPr>
          <w:rFonts w:ascii="Arial" w:hAnsi="Arial" w:cs="Arial"/>
          <w:color w:val="000000" w:themeColor="text1"/>
          <w:sz w:val="24"/>
          <w:szCs w:val="24"/>
        </w:rPr>
        <w:t>y verificar su estabilidad para subir a producción.</w:t>
      </w:r>
      <w:r w:rsidR="00BC1C78" w:rsidRPr="00B51BBE">
        <w:rPr>
          <w:rFonts w:ascii="Arial" w:hAnsi="Arial" w:cs="Arial"/>
          <w:color w:val="000000" w:themeColor="text1"/>
          <w:sz w:val="24"/>
          <w:szCs w:val="24"/>
        </w:rPr>
        <w:t xml:space="preserve"> </w:t>
      </w:r>
      <w:r w:rsidR="00BC1C78" w:rsidRPr="614A6122">
        <w:rPr>
          <w:rFonts w:ascii="Arial" w:hAnsi="Arial" w:cs="Arial"/>
          <w:color w:val="000000" w:themeColor="text1"/>
          <w:sz w:val="24"/>
          <w:szCs w:val="24"/>
          <w:lang w:val="en-US"/>
        </w:rPr>
        <w:t xml:space="preserve">Gestionado a través de </w:t>
      </w:r>
      <w:r w:rsidR="00BC1C78" w:rsidRPr="614A6122">
        <w:rPr>
          <w:rFonts w:ascii="Arial" w:hAnsi="Arial" w:cs="Arial"/>
          <w:i/>
          <w:iCs/>
          <w:color w:val="000000" w:themeColor="text1"/>
          <w:sz w:val="24"/>
          <w:szCs w:val="24"/>
          <w:lang w:val="en-US"/>
        </w:rPr>
        <w:t>tags</w:t>
      </w:r>
      <w:r w:rsidR="00BC1C78" w:rsidRPr="614A6122">
        <w:rPr>
          <w:rFonts w:ascii="Arial" w:hAnsi="Arial" w:cs="Arial"/>
          <w:color w:val="000000" w:themeColor="text1"/>
          <w:sz w:val="24"/>
          <w:szCs w:val="24"/>
          <w:lang w:val="en-US"/>
        </w:rPr>
        <w:t>.</w:t>
      </w:r>
    </w:p>
    <w:p w14:paraId="5C69EA54" w14:textId="77777777" w:rsidR="00217877" w:rsidRPr="00217877" w:rsidRDefault="00217877" w:rsidP="00217877">
      <w:pPr>
        <w:rPr>
          <w:rFonts w:ascii="Arial" w:hAnsi="Arial" w:cs="Arial"/>
          <w:b/>
          <w:bCs/>
          <w:color w:val="000000"/>
          <w:sz w:val="24"/>
          <w:lang w:val="en-US"/>
        </w:rPr>
      </w:pPr>
    </w:p>
    <w:p w14:paraId="2C9FAAB4" w14:textId="6187B02F" w:rsidR="009869EF" w:rsidRPr="00B51BBE" w:rsidRDefault="009869EF" w:rsidP="614A6122">
      <w:pPr>
        <w:pStyle w:val="Prrafodelista"/>
        <w:numPr>
          <w:ilvl w:val="0"/>
          <w:numId w:val="37"/>
        </w:numPr>
        <w:rPr>
          <w:rFonts w:ascii="Arial" w:hAnsi="Arial" w:cs="Arial"/>
          <w:b/>
          <w:bCs/>
          <w:color w:val="000000"/>
          <w:sz w:val="24"/>
          <w:szCs w:val="24"/>
        </w:rPr>
      </w:pPr>
      <w:r w:rsidRPr="00B51BBE">
        <w:rPr>
          <w:rFonts w:ascii="Arial" w:hAnsi="Arial" w:cs="Arial"/>
          <w:b/>
          <w:bCs/>
          <w:color w:val="000000" w:themeColor="text1"/>
          <w:sz w:val="24"/>
          <w:szCs w:val="24"/>
        </w:rPr>
        <w:t>D</w:t>
      </w:r>
      <w:r w:rsidR="00C356BB" w:rsidRPr="00B51BBE">
        <w:rPr>
          <w:rFonts w:ascii="Arial" w:hAnsi="Arial" w:cs="Arial"/>
          <w:b/>
          <w:bCs/>
          <w:color w:val="000000" w:themeColor="text1"/>
          <w:sz w:val="24"/>
          <w:szCs w:val="24"/>
        </w:rPr>
        <w:t>evelop</w:t>
      </w:r>
      <w:r w:rsidRPr="00B51BBE">
        <w:rPr>
          <w:rFonts w:ascii="Arial" w:hAnsi="Arial" w:cs="Arial"/>
          <w:b/>
          <w:bCs/>
          <w:color w:val="000000" w:themeColor="text1"/>
          <w:sz w:val="24"/>
          <w:szCs w:val="24"/>
        </w:rPr>
        <w:t>:</w:t>
      </w:r>
      <w:r w:rsidR="00895C3F" w:rsidRPr="00B51BBE">
        <w:rPr>
          <w:rFonts w:ascii="Arial" w:hAnsi="Arial" w:cs="Arial"/>
          <w:b/>
          <w:bCs/>
          <w:color w:val="000000" w:themeColor="text1"/>
          <w:sz w:val="24"/>
          <w:szCs w:val="24"/>
        </w:rPr>
        <w:t xml:space="preserve"> </w:t>
      </w:r>
      <w:r w:rsidR="0122EE1E" w:rsidRPr="00B51BBE">
        <w:rPr>
          <w:rFonts w:ascii="Arial" w:hAnsi="Arial" w:cs="Arial"/>
          <w:color w:val="000000" w:themeColor="text1"/>
          <w:sz w:val="24"/>
          <w:szCs w:val="24"/>
        </w:rPr>
        <w:t>Rama de trabajo secundaria con el codigo desarrollado mas reciente y pendiente de pruebas</w:t>
      </w:r>
      <w:r w:rsidR="7A49FC55" w:rsidRPr="00B51BBE">
        <w:rPr>
          <w:rFonts w:ascii="Arial" w:hAnsi="Arial" w:cs="Arial"/>
          <w:color w:val="000000" w:themeColor="text1"/>
          <w:sz w:val="24"/>
          <w:szCs w:val="24"/>
        </w:rPr>
        <w:t>.</w:t>
      </w:r>
    </w:p>
    <w:p w14:paraId="75F11559" w14:textId="77777777" w:rsidR="003B17D5" w:rsidRPr="00B51BBE" w:rsidRDefault="003B17D5" w:rsidP="003B17D5">
      <w:pPr>
        <w:pStyle w:val="Prrafodelista"/>
        <w:rPr>
          <w:rFonts w:ascii="Arial" w:hAnsi="Arial" w:cs="Arial"/>
          <w:b/>
          <w:bCs/>
          <w:color w:val="000000"/>
          <w:sz w:val="24"/>
        </w:rPr>
      </w:pPr>
    </w:p>
    <w:p w14:paraId="7EA45BFF" w14:textId="4BCADBE2" w:rsidR="003B17D5" w:rsidRPr="00B51BBE" w:rsidRDefault="009869EF" w:rsidP="00F9761A">
      <w:pPr>
        <w:pStyle w:val="Prrafodelista"/>
        <w:numPr>
          <w:ilvl w:val="0"/>
          <w:numId w:val="37"/>
        </w:numPr>
        <w:rPr>
          <w:rFonts w:ascii="Arial" w:hAnsi="Arial" w:cs="Arial"/>
          <w:b/>
          <w:bCs/>
          <w:color w:val="000000"/>
          <w:sz w:val="24"/>
        </w:rPr>
      </w:pPr>
      <w:r w:rsidRPr="00B51BBE">
        <w:rPr>
          <w:rFonts w:ascii="Arial" w:hAnsi="Arial" w:cs="Arial"/>
          <w:b/>
          <w:bCs/>
          <w:color w:val="000000" w:themeColor="text1"/>
          <w:sz w:val="24"/>
          <w:szCs w:val="24"/>
        </w:rPr>
        <w:t>F</w:t>
      </w:r>
      <w:r w:rsidR="00895C3F" w:rsidRPr="00B51BBE">
        <w:rPr>
          <w:rFonts w:ascii="Arial" w:hAnsi="Arial" w:cs="Arial"/>
          <w:b/>
          <w:bCs/>
          <w:color w:val="000000" w:themeColor="text1"/>
          <w:sz w:val="24"/>
          <w:szCs w:val="24"/>
        </w:rPr>
        <w:t>eature</w:t>
      </w:r>
      <w:r w:rsidRPr="00B51BBE">
        <w:rPr>
          <w:rFonts w:ascii="Arial" w:hAnsi="Arial" w:cs="Arial"/>
          <w:b/>
          <w:bCs/>
          <w:color w:val="000000" w:themeColor="text1"/>
          <w:sz w:val="24"/>
          <w:szCs w:val="24"/>
        </w:rPr>
        <w:t>:</w:t>
      </w:r>
      <w:r w:rsidR="00895C3F" w:rsidRPr="00B51BBE">
        <w:rPr>
          <w:rFonts w:ascii="Arial" w:hAnsi="Arial" w:cs="Arial"/>
          <w:color w:val="000000" w:themeColor="text1"/>
          <w:sz w:val="24"/>
          <w:szCs w:val="24"/>
        </w:rPr>
        <w:t xml:space="preserve"> </w:t>
      </w:r>
      <w:r w:rsidR="00493A34" w:rsidRPr="00B51BBE">
        <w:rPr>
          <w:rFonts w:ascii="Arial" w:hAnsi="Arial" w:cs="Arial"/>
          <w:color w:val="000000" w:themeColor="text1"/>
          <w:sz w:val="24"/>
          <w:szCs w:val="24"/>
        </w:rPr>
        <w:t>Rama para el desarrollo de nuevas funcionalidades del proyecto.</w:t>
      </w:r>
    </w:p>
    <w:p w14:paraId="1F1B8AB1" w14:textId="77777777" w:rsidR="003B17D5" w:rsidRPr="00B51BBE" w:rsidRDefault="003B17D5" w:rsidP="003B17D5">
      <w:pPr>
        <w:pStyle w:val="Prrafodelista"/>
        <w:rPr>
          <w:rFonts w:ascii="Arial" w:hAnsi="Arial" w:cs="Arial"/>
          <w:b/>
          <w:bCs/>
          <w:color w:val="000000"/>
          <w:sz w:val="24"/>
        </w:rPr>
      </w:pPr>
    </w:p>
    <w:p w14:paraId="3B964FCC" w14:textId="395DD0E8" w:rsidR="009869EF" w:rsidRPr="00B51BBE" w:rsidRDefault="009869EF" w:rsidP="614A6122">
      <w:pPr>
        <w:pStyle w:val="Prrafodelista"/>
        <w:numPr>
          <w:ilvl w:val="0"/>
          <w:numId w:val="37"/>
        </w:numPr>
        <w:rPr>
          <w:rFonts w:ascii="Arial" w:hAnsi="Arial" w:cs="Arial"/>
          <w:b/>
          <w:bCs/>
          <w:color w:val="000000"/>
          <w:sz w:val="24"/>
          <w:szCs w:val="24"/>
        </w:rPr>
      </w:pPr>
      <w:r w:rsidRPr="00B51BBE">
        <w:rPr>
          <w:rFonts w:ascii="Arial" w:hAnsi="Arial" w:cs="Arial"/>
          <w:b/>
          <w:bCs/>
          <w:color w:val="000000" w:themeColor="text1"/>
          <w:sz w:val="24"/>
          <w:szCs w:val="24"/>
        </w:rPr>
        <w:t>B</w:t>
      </w:r>
      <w:r w:rsidR="00C356BB" w:rsidRPr="00B51BBE">
        <w:rPr>
          <w:rFonts w:ascii="Arial" w:hAnsi="Arial" w:cs="Arial"/>
          <w:b/>
          <w:bCs/>
          <w:color w:val="000000" w:themeColor="text1"/>
          <w:sz w:val="24"/>
          <w:szCs w:val="24"/>
        </w:rPr>
        <w:t>ugfix</w:t>
      </w:r>
      <w:r w:rsidRPr="00B51BBE">
        <w:rPr>
          <w:rFonts w:ascii="Arial" w:hAnsi="Arial" w:cs="Arial"/>
          <w:b/>
          <w:bCs/>
          <w:color w:val="000000" w:themeColor="text1"/>
          <w:sz w:val="24"/>
          <w:szCs w:val="24"/>
        </w:rPr>
        <w:t>:</w:t>
      </w:r>
      <w:r w:rsidR="00337ABF" w:rsidRPr="00B51BBE">
        <w:rPr>
          <w:rFonts w:ascii="Arial" w:hAnsi="Arial" w:cs="Arial"/>
          <w:b/>
          <w:bCs/>
          <w:color w:val="000000" w:themeColor="text1"/>
          <w:sz w:val="24"/>
          <w:szCs w:val="24"/>
        </w:rPr>
        <w:t xml:space="preserve"> </w:t>
      </w:r>
      <w:r w:rsidR="00337ABF" w:rsidRPr="00B51BBE">
        <w:rPr>
          <w:rFonts w:ascii="Arial" w:hAnsi="Arial" w:cs="Arial"/>
          <w:color w:val="000000" w:themeColor="text1"/>
          <w:sz w:val="24"/>
          <w:szCs w:val="24"/>
        </w:rPr>
        <w:t xml:space="preserve">Rama </w:t>
      </w:r>
      <w:r w:rsidR="00DC7BDB" w:rsidRPr="00B51BBE">
        <w:rPr>
          <w:rFonts w:ascii="Arial" w:hAnsi="Arial" w:cs="Arial"/>
          <w:color w:val="000000" w:themeColor="text1"/>
          <w:sz w:val="24"/>
          <w:szCs w:val="24"/>
        </w:rPr>
        <w:t xml:space="preserve">para el </w:t>
      </w:r>
      <w:r w:rsidR="00493A34" w:rsidRPr="00B51BBE">
        <w:rPr>
          <w:rFonts w:ascii="Arial" w:hAnsi="Arial" w:cs="Arial"/>
          <w:color w:val="000000" w:themeColor="text1"/>
          <w:sz w:val="24"/>
          <w:szCs w:val="24"/>
        </w:rPr>
        <w:t>d</w:t>
      </w:r>
      <w:r w:rsidR="00DC7BDB" w:rsidRPr="00B51BBE">
        <w:rPr>
          <w:rFonts w:ascii="Arial" w:hAnsi="Arial" w:cs="Arial"/>
          <w:color w:val="000000" w:themeColor="text1"/>
          <w:sz w:val="24"/>
          <w:szCs w:val="24"/>
        </w:rPr>
        <w:t xml:space="preserve">esarrollo de soluciones </w:t>
      </w:r>
      <w:r w:rsidR="00337ABF" w:rsidRPr="00B51BBE">
        <w:rPr>
          <w:rFonts w:ascii="Arial" w:hAnsi="Arial" w:cs="Arial"/>
          <w:color w:val="000000" w:themeColor="text1"/>
          <w:sz w:val="24"/>
          <w:szCs w:val="24"/>
        </w:rPr>
        <w:t xml:space="preserve">de código </w:t>
      </w:r>
      <w:r w:rsidR="00DC7BDB" w:rsidRPr="00B51BBE">
        <w:rPr>
          <w:rFonts w:ascii="Arial" w:hAnsi="Arial" w:cs="Arial"/>
          <w:color w:val="000000" w:themeColor="text1"/>
          <w:sz w:val="24"/>
          <w:szCs w:val="24"/>
        </w:rPr>
        <w:t>defectuoso originado en la rama develop</w:t>
      </w:r>
      <w:r w:rsidR="00337ABF" w:rsidRPr="00B51BBE">
        <w:rPr>
          <w:rFonts w:ascii="Arial" w:hAnsi="Arial" w:cs="Arial"/>
          <w:color w:val="000000" w:themeColor="text1"/>
          <w:sz w:val="24"/>
          <w:szCs w:val="24"/>
        </w:rPr>
        <w:t>.</w:t>
      </w:r>
      <w:r w:rsidR="00C356BB" w:rsidRPr="00B51BBE">
        <w:rPr>
          <w:rFonts w:ascii="Arial" w:hAnsi="Arial" w:cs="Arial"/>
          <w:b/>
          <w:bCs/>
          <w:color w:val="000000" w:themeColor="text1"/>
          <w:sz w:val="24"/>
          <w:szCs w:val="24"/>
        </w:rPr>
        <w:t xml:space="preserve"> </w:t>
      </w:r>
    </w:p>
    <w:p w14:paraId="565795A7" w14:textId="77777777" w:rsidR="003B17D5" w:rsidRPr="00B51BBE" w:rsidRDefault="003B17D5" w:rsidP="003B17D5">
      <w:pPr>
        <w:pStyle w:val="Prrafodelista"/>
        <w:rPr>
          <w:rFonts w:ascii="Arial" w:hAnsi="Arial" w:cs="Arial"/>
          <w:b/>
          <w:bCs/>
          <w:color w:val="000000"/>
          <w:sz w:val="24"/>
        </w:rPr>
      </w:pPr>
    </w:p>
    <w:p w14:paraId="134AA1F7" w14:textId="5FCF45AD" w:rsidR="00ED1438" w:rsidRPr="00B51BBE" w:rsidRDefault="009869EF" w:rsidP="614A6122">
      <w:pPr>
        <w:pStyle w:val="Prrafodelista"/>
        <w:numPr>
          <w:ilvl w:val="0"/>
          <w:numId w:val="37"/>
        </w:numPr>
        <w:rPr>
          <w:rFonts w:ascii="Arial" w:hAnsi="Arial" w:cs="Arial"/>
          <w:b/>
          <w:bCs/>
          <w:color w:val="000000"/>
          <w:sz w:val="24"/>
          <w:szCs w:val="24"/>
        </w:rPr>
      </w:pPr>
      <w:r w:rsidRPr="00B51BBE">
        <w:rPr>
          <w:rFonts w:ascii="Arial" w:hAnsi="Arial" w:cs="Arial"/>
          <w:b/>
          <w:bCs/>
          <w:color w:val="000000" w:themeColor="text1"/>
          <w:sz w:val="24"/>
          <w:szCs w:val="24"/>
        </w:rPr>
        <w:t>H</w:t>
      </w:r>
      <w:r w:rsidR="00C356BB" w:rsidRPr="00B51BBE">
        <w:rPr>
          <w:rFonts w:ascii="Arial" w:hAnsi="Arial" w:cs="Arial"/>
          <w:b/>
          <w:bCs/>
          <w:color w:val="000000" w:themeColor="text1"/>
          <w:sz w:val="24"/>
          <w:szCs w:val="24"/>
        </w:rPr>
        <w:t>otfix</w:t>
      </w:r>
      <w:r w:rsidRPr="00B51BBE">
        <w:rPr>
          <w:rFonts w:ascii="Arial" w:hAnsi="Arial" w:cs="Arial"/>
          <w:b/>
          <w:bCs/>
          <w:color w:val="000000" w:themeColor="text1"/>
          <w:sz w:val="24"/>
          <w:szCs w:val="24"/>
        </w:rPr>
        <w:t>:</w:t>
      </w:r>
      <w:r w:rsidR="00895C3F" w:rsidRPr="00B51BBE">
        <w:rPr>
          <w:rFonts w:ascii="Arial" w:hAnsi="Arial" w:cs="Arial"/>
          <w:b/>
          <w:bCs/>
          <w:color w:val="000000" w:themeColor="text1"/>
          <w:sz w:val="24"/>
          <w:szCs w:val="24"/>
        </w:rPr>
        <w:t xml:space="preserve"> </w:t>
      </w:r>
      <w:r w:rsidR="00114FF7" w:rsidRPr="00B51BBE">
        <w:rPr>
          <w:rFonts w:ascii="Arial" w:hAnsi="Arial" w:cs="Arial"/>
          <w:color w:val="000000" w:themeColor="text1"/>
          <w:sz w:val="24"/>
          <w:szCs w:val="24"/>
        </w:rPr>
        <w:t>Rama de depuración</w:t>
      </w:r>
      <w:r w:rsidR="00A85B3A" w:rsidRPr="00B51BBE">
        <w:rPr>
          <w:rFonts w:ascii="Arial" w:hAnsi="Arial" w:cs="Arial"/>
          <w:color w:val="000000" w:themeColor="text1"/>
          <w:sz w:val="24"/>
          <w:szCs w:val="24"/>
        </w:rPr>
        <w:t xml:space="preserve"> de </w:t>
      </w:r>
      <w:r w:rsidR="004B1E12" w:rsidRPr="00B51BBE">
        <w:rPr>
          <w:rFonts w:ascii="Arial" w:hAnsi="Arial" w:cs="Arial"/>
          <w:color w:val="000000" w:themeColor="text1"/>
          <w:sz w:val="24"/>
          <w:szCs w:val="24"/>
        </w:rPr>
        <w:t>c</w:t>
      </w:r>
      <w:r w:rsidR="00A85B3A" w:rsidRPr="00B51BBE">
        <w:rPr>
          <w:rFonts w:ascii="Arial" w:hAnsi="Arial" w:cs="Arial"/>
          <w:color w:val="000000" w:themeColor="text1"/>
          <w:sz w:val="24"/>
          <w:szCs w:val="24"/>
        </w:rPr>
        <w:t>ódigo en estado crítico</w:t>
      </w:r>
      <w:r w:rsidR="00337ABF" w:rsidRPr="00B51BBE">
        <w:rPr>
          <w:rFonts w:ascii="Arial" w:hAnsi="Arial" w:cs="Arial"/>
          <w:color w:val="000000" w:themeColor="text1"/>
          <w:sz w:val="24"/>
          <w:szCs w:val="24"/>
        </w:rPr>
        <w:t xml:space="preserve"> encontrado en la rama </w:t>
      </w:r>
      <w:proofErr w:type="gramStart"/>
      <w:r w:rsidR="00337ABF" w:rsidRPr="00B51BBE">
        <w:rPr>
          <w:rFonts w:ascii="Arial" w:hAnsi="Arial" w:cs="Arial"/>
          <w:color w:val="000000" w:themeColor="text1"/>
          <w:sz w:val="24"/>
          <w:szCs w:val="24"/>
        </w:rPr>
        <w:t>master</w:t>
      </w:r>
      <w:proofErr w:type="gramEnd"/>
      <w:r w:rsidR="00A85B3A" w:rsidRPr="00B51BBE">
        <w:rPr>
          <w:rFonts w:ascii="Arial" w:hAnsi="Arial" w:cs="Arial"/>
          <w:color w:val="000000" w:themeColor="text1"/>
          <w:sz w:val="24"/>
          <w:szCs w:val="24"/>
        </w:rPr>
        <w:t>.</w:t>
      </w:r>
    </w:p>
    <w:p w14:paraId="314F1AE0" w14:textId="77777777" w:rsidR="005A0A57" w:rsidRPr="00B51BBE" w:rsidRDefault="005A0A57" w:rsidP="005A0A57">
      <w:pPr>
        <w:pStyle w:val="Prrafodelista"/>
        <w:rPr>
          <w:rFonts w:ascii="Arial" w:hAnsi="Arial" w:cs="Arial"/>
          <w:color w:val="000000"/>
          <w:sz w:val="24"/>
        </w:rPr>
      </w:pPr>
    </w:p>
    <w:p w14:paraId="5D88C3C0" w14:textId="710EC2AF" w:rsidR="00261C45" w:rsidRPr="00B51BBE" w:rsidRDefault="00261C45" w:rsidP="00261C45">
      <w:pPr>
        <w:rPr>
          <w:rFonts w:ascii="Arial" w:hAnsi="Arial" w:cs="Arial"/>
          <w:i/>
          <w:iCs/>
          <w:color w:val="000000"/>
          <w:sz w:val="20"/>
          <w:szCs w:val="20"/>
        </w:rPr>
      </w:pPr>
      <w:r w:rsidRPr="00B51BBE">
        <w:rPr>
          <w:rFonts w:ascii="Arial" w:hAnsi="Arial" w:cs="Arial"/>
          <w:i/>
          <w:iCs/>
          <w:color w:val="000000"/>
          <w:sz w:val="20"/>
          <w:szCs w:val="20"/>
        </w:rPr>
        <w:t xml:space="preserve">*tags: </w:t>
      </w:r>
      <w:r w:rsidR="00B5012E" w:rsidRPr="00B51BBE">
        <w:rPr>
          <w:rFonts w:ascii="Arial" w:hAnsi="Arial" w:cs="Arial"/>
          <w:i/>
          <w:iCs/>
          <w:color w:val="000000"/>
          <w:sz w:val="20"/>
          <w:szCs w:val="20"/>
        </w:rPr>
        <w:t>etiquetas</w:t>
      </w:r>
      <w:r w:rsidR="00E07D09" w:rsidRPr="00B51BBE">
        <w:rPr>
          <w:rFonts w:ascii="Arial" w:hAnsi="Arial" w:cs="Arial"/>
          <w:i/>
          <w:iCs/>
          <w:color w:val="000000"/>
          <w:sz w:val="20"/>
          <w:szCs w:val="20"/>
        </w:rPr>
        <w:t xml:space="preserve"> para </w:t>
      </w:r>
      <w:r w:rsidR="00D5798E" w:rsidRPr="00B51BBE">
        <w:rPr>
          <w:rFonts w:ascii="Arial" w:hAnsi="Arial" w:cs="Arial"/>
          <w:i/>
          <w:iCs/>
          <w:color w:val="000000"/>
          <w:sz w:val="20"/>
          <w:szCs w:val="20"/>
        </w:rPr>
        <w:t>est</w:t>
      </w:r>
      <w:r w:rsidR="005A0A57" w:rsidRPr="00B51BBE">
        <w:rPr>
          <w:rFonts w:ascii="Arial" w:hAnsi="Arial" w:cs="Arial"/>
          <w:i/>
          <w:iCs/>
          <w:color w:val="000000"/>
          <w:sz w:val="20"/>
          <w:szCs w:val="20"/>
        </w:rPr>
        <w:t>a</w:t>
      </w:r>
      <w:r w:rsidR="00D5798E" w:rsidRPr="00B51BBE">
        <w:rPr>
          <w:rFonts w:ascii="Arial" w:hAnsi="Arial" w:cs="Arial"/>
          <w:i/>
          <w:iCs/>
          <w:color w:val="000000"/>
          <w:sz w:val="20"/>
          <w:szCs w:val="20"/>
        </w:rPr>
        <w:t>blecer el estado del</w:t>
      </w:r>
      <w:r w:rsidR="00DC5587" w:rsidRPr="00B51BBE">
        <w:rPr>
          <w:rFonts w:ascii="Arial" w:hAnsi="Arial" w:cs="Arial"/>
          <w:i/>
          <w:iCs/>
          <w:color w:val="000000"/>
          <w:sz w:val="20"/>
          <w:szCs w:val="20"/>
        </w:rPr>
        <w:t xml:space="preserve"> repositorio</w:t>
      </w:r>
      <w:r w:rsidR="005A0A57" w:rsidRPr="00B51BBE">
        <w:rPr>
          <w:rFonts w:ascii="Arial" w:hAnsi="Arial" w:cs="Arial"/>
          <w:i/>
          <w:iCs/>
          <w:color w:val="000000"/>
          <w:sz w:val="20"/>
          <w:szCs w:val="20"/>
        </w:rPr>
        <w:t>.</w:t>
      </w:r>
    </w:p>
    <w:p w14:paraId="2B7B8D55" w14:textId="46094F1D" w:rsidR="002261B6" w:rsidRPr="002261B6" w:rsidRDefault="002261B6" w:rsidP="002261B6">
      <w:pPr>
        <w:pStyle w:val="Ttulo2"/>
      </w:pPr>
      <w:bookmarkStart w:id="19" w:name="_Toc98790582"/>
      <w:r w:rsidRPr="614A6122">
        <w:t>Líneas de base</w:t>
      </w:r>
      <w:bookmarkEnd w:id="19"/>
    </w:p>
    <w:p w14:paraId="6C3B2884" w14:textId="64E1AA22" w:rsidR="000544C0" w:rsidRPr="0053544E" w:rsidRDefault="000E489F" w:rsidP="00C62DE3">
      <w:pPr>
        <w:pStyle w:val="Ttulo3"/>
      </w:pPr>
      <w:r w:rsidRPr="0053544E">
        <w:t>Documentos</w:t>
      </w:r>
    </w:p>
    <w:tbl>
      <w:tblPr>
        <w:tblStyle w:val="Tablaconcuadrcula"/>
        <w:tblW w:w="9661" w:type="dxa"/>
        <w:tblLayout w:type="fixed"/>
        <w:tblLook w:val="04A0" w:firstRow="1" w:lastRow="0" w:firstColumn="1" w:lastColumn="0" w:noHBand="0" w:noVBand="1"/>
      </w:tblPr>
      <w:tblGrid>
        <w:gridCol w:w="2405"/>
        <w:gridCol w:w="7256"/>
      </w:tblGrid>
      <w:tr w:rsidR="000E489F" w:rsidRPr="00C465EA" w14:paraId="25EBE318" w14:textId="77777777" w:rsidTr="000E489F">
        <w:trPr>
          <w:trHeight w:val="47"/>
          <w:tblHeader/>
        </w:trPr>
        <w:tc>
          <w:tcPr>
            <w:tcW w:w="2405" w:type="dxa"/>
            <w:shd w:val="clear" w:color="auto" w:fill="7030A0"/>
            <w:vAlign w:val="center"/>
          </w:tcPr>
          <w:p w14:paraId="63109C7B" w14:textId="6E3124D4" w:rsidR="000E489F" w:rsidRPr="00C465EA" w:rsidRDefault="00C62DE3" w:rsidP="000E489F">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xml:space="preserve">: </w:t>
            </w:r>
            <w:r w:rsidR="000E489F">
              <w:rPr>
                <w:rFonts w:asciiTheme="minorHAnsi" w:hAnsiTheme="minorHAnsi" w:cstheme="minorHAnsi"/>
                <w:color w:val="FFFFFF" w:themeColor="background1"/>
                <w:sz w:val="24"/>
                <w:szCs w:val="28"/>
                <w:lang w:val="es-ES"/>
              </w:rPr>
              <w:t>LB-01</w:t>
            </w:r>
          </w:p>
        </w:tc>
        <w:tc>
          <w:tcPr>
            <w:tcW w:w="7256" w:type="dxa"/>
            <w:shd w:val="clear" w:color="auto" w:fill="7030A0"/>
            <w:vAlign w:val="center"/>
          </w:tcPr>
          <w:p w14:paraId="0B8C7186" w14:textId="23EBFFBF" w:rsidR="000E489F" w:rsidRPr="00C465EA" w:rsidRDefault="000E489F" w:rsidP="00A27E0D">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Documentos</w:t>
            </w:r>
          </w:p>
        </w:tc>
      </w:tr>
      <w:tr w:rsidR="000E489F" w:rsidRPr="00984502" w14:paraId="3AB41290" w14:textId="77777777" w:rsidTr="00F8709E">
        <w:trPr>
          <w:trHeight w:val="549"/>
        </w:trPr>
        <w:tc>
          <w:tcPr>
            <w:tcW w:w="2405" w:type="dxa"/>
            <w:shd w:val="clear" w:color="auto" w:fill="002060"/>
            <w:vAlign w:val="center"/>
          </w:tcPr>
          <w:p w14:paraId="03DBE454" w14:textId="1E642455" w:rsidR="000E489F" w:rsidRPr="004175DD" w:rsidRDefault="00F8709E" w:rsidP="000544C0">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004175DD" w:rsidRPr="004175DD">
              <w:rPr>
                <w:rFonts w:asciiTheme="minorHAnsi" w:hAnsiTheme="minorHAnsi" w:cstheme="minorBidi"/>
                <w:color w:val="FFFFFF" w:themeColor="background1"/>
                <w:lang w:val="es-ES"/>
              </w:rPr>
              <w:t>Nombre</w:t>
            </w:r>
          </w:p>
        </w:tc>
        <w:tc>
          <w:tcPr>
            <w:tcW w:w="7256" w:type="dxa"/>
            <w:vAlign w:val="center"/>
          </w:tcPr>
          <w:p w14:paraId="2C9A68D2" w14:textId="1B4ECF32" w:rsidR="000E489F" w:rsidRPr="614A6122" w:rsidRDefault="0053544E" w:rsidP="00971B2E">
            <w:pPr>
              <w:pStyle w:val="Texto"/>
              <w:spacing w:before="0" w:after="0"/>
              <w:jc w:val="left"/>
              <w:rPr>
                <w:rFonts w:asciiTheme="minorHAnsi" w:hAnsiTheme="minorHAnsi" w:cstheme="minorBidi"/>
                <w:lang w:val="es-ES"/>
              </w:rPr>
            </w:pPr>
            <w:r w:rsidRPr="0053544E">
              <w:rPr>
                <w:rFonts w:asciiTheme="minorHAnsi" w:hAnsiTheme="minorHAnsi" w:cstheme="minorBidi"/>
                <w:lang w:val="es-ES"/>
              </w:rPr>
              <w:t>v[VersiónEstable.VersiónTrabajo_NumReferencia_NomDoc_NomGrupo_NomProyecto]</w:t>
            </w:r>
          </w:p>
        </w:tc>
      </w:tr>
      <w:tr w:rsidR="000E489F" w:rsidRPr="000D08BA" w14:paraId="3C8D3B35" w14:textId="77777777" w:rsidTr="00F8709E">
        <w:trPr>
          <w:trHeight w:val="570"/>
        </w:trPr>
        <w:tc>
          <w:tcPr>
            <w:tcW w:w="2405" w:type="dxa"/>
            <w:shd w:val="clear" w:color="auto" w:fill="002060"/>
            <w:vAlign w:val="center"/>
          </w:tcPr>
          <w:p w14:paraId="3CAE9B97" w14:textId="5458B014" w:rsidR="000E489F" w:rsidRPr="004175DD" w:rsidRDefault="00F8709E" w:rsidP="000544C0">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6D1AE9EE" w14:textId="4700E54E" w:rsidR="000E489F" w:rsidRPr="008D51A7" w:rsidRDefault="008D51A7" w:rsidP="00971B2E">
            <w:pPr>
              <w:pStyle w:val="Texto"/>
              <w:spacing w:before="0" w:after="0"/>
              <w:jc w:val="left"/>
              <w:rPr>
                <w:rFonts w:asciiTheme="minorHAnsi" w:hAnsiTheme="minorHAnsi" w:cstheme="minorBidi"/>
                <w:lang w:val="pt-BR"/>
              </w:rPr>
            </w:pPr>
            <w:r w:rsidRPr="008D51A7">
              <w:rPr>
                <w:rFonts w:asciiTheme="minorHAnsi" w:hAnsiTheme="minorHAnsi" w:cstheme="minorBidi"/>
                <w:lang w:val="pt-BR"/>
              </w:rPr>
              <w:t>Documentos como URD, SPMP, SVVP, S</w:t>
            </w:r>
            <w:r>
              <w:rPr>
                <w:rFonts w:asciiTheme="minorHAnsi" w:hAnsiTheme="minorHAnsi" w:cstheme="minorBidi"/>
                <w:lang w:val="pt-BR"/>
              </w:rPr>
              <w:t xml:space="preserve">CMP, </w:t>
            </w:r>
            <w:r w:rsidR="00A27E0D">
              <w:rPr>
                <w:rFonts w:asciiTheme="minorHAnsi" w:hAnsiTheme="minorHAnsi" w:cstheme="minorBidi"/>
                <w:lang w:val="pt-BR"/>
              </w:rPr>
              <w:t>SQAP</w:t>
            </w:r>
            <w:r w:rsidR="008A58F0">
              <w:rPr>
                <w:rFonts w:asciiTheme="minorHAnsi" w:hAnsiTheme="minorHAnsi" w:cstheme="minorBidi"/>
                <w:lang w:val="pt-BR"/>
              </w:rPr>
              <w:t>.</w:t>
            </w:r>
          </w:p>
        </w:tc>
      </w:tr>
      <w:tr w:rsidR="00846869" w:rsidRPr="00984502" w14:paraId="36874C07" w14:textId="77777777" w:rsidTr="00F8709E">
        <w:trPr>
          <w:trHeight w:val="551"/>
        </w:trPr>
        <w:tc>
          <w:tcPr>
            <w:tcW w:w="2405" w:type="dxa"/>
            <w:shd w:val="clear" w:color="auto" w:fill="002060"/>
            <w:vAlign w:val="center"/>
          </w:tcPr>
          <w:p w14:paraId="695E2D5E" w14:textId="2C4582FB" w:rsidR="00846869" w:rsidRPr="004175DD" w:rsidRDefault="00846869" w:rsidP="00846869">
            <w:pPr>
              <w:pStyle w:val="Texto"/>
              <w:spacing w:before="0" w:after="0"/>
              <w:jc w:val="center"/>
              <w:rPr>
                <w:rFonts w:asciiTheme="minorHAnsi" w:hAnsiTheme="minorHAnsi" w:cstheme="minorBidi"/>
                <w:color w:val="FFFFFF" w:themeColor="background1"/>
                <w:lang w:val="es-ES"/>
              </w:rPr>
            </w:pPr>
            <w:proofErr w:type="spellStart"/>
            <w:r>
              <w:rPr>
                <w:rStyle w:val="normaltextrun"/>
                <w:rFonts w:ascii="Calibri" w:hAnsi="Calibri" w:cs="Calibri"/>
                <w:color w:val="FFFFFF" w:themeColor="background1"/>
              </w:rPr>
              <w:t>Herramientas</w:t>
            </w:r>
            <w:proofErr w:type="spellEnd"/>
            <w:r>
              <w:rPr>
                <w:rStyle w:val="normaltextrun"/>
                <w:rFonts w:ascii="Calibri" w:hAnsi="Calibri" w:cs="Calibri"/>
                <w:color w:val="FFFFFF" w:themeColor="background1"/>
              </w:rPr>
              <w:t xml:space="preserve"> </w:t>
            </w:r>
            <w:proofErr w:type="spellStart"/>
            <w:r>
              <w:rPr>
                <w:rStyle w:val="normaltextrun"/>
                <w:rFonts w:ascii="Calibri" w:hAnsi="Calibri" w:cs="Calibri"/>
                <w:color w:val="FFFFFF" w:themeColor="background1"/>
              </w:rPr>
              <w:t>Utilizadas</w:t>
            </w:r>
            <w:proofErr w:type="spellEnd"/>
          </w:p>
        </w:tc>
        <w:tc>
          <w:tcPr>
            <w:tcW w:w="7256" w:type="dxa"/>
            <w:vAlign w:val="center"/>
          </w:tcPr>
          <w:p w14:paraId="4B23C69D" w14:textId="60B6AFC5" w:rsidR="00846869" w:rsidRPr="614A6122" w:rsidRDefault="00F8709E" w:rsidP="00846869">
            <w:pPr>
              <w:pStyle w:val="Texto"/>
              <w:spacing w:before="0" w:after="0"/>
              <w:jc w:val="left"/>
              <w:rPr>
                <w:rFonts w:asciiTheme="minorHAnsi" w:hAnsiTheme="minorHAnsi" w:cstheme="minorBidi"/>
                <w:lang w:val="es-ES"/>
              </w:rPr>
            </w:pPr>
            <w:r>
              <w:rPr>
                <w:rFonts w:asciiTheme="minorHAnsi" w:hAnsiTheme="minorHAnsi" w:cstheme="minorBidi"/>
                <w:lang w:val="es-ES"/>
              </w:rPr>
              <w:t>Word, Excel, Visio, Powerpoint</w:t>
            </w:r>
          </w:p>
        </w:tc>
      </w:tr>
      <w:tr w:rsidR="00846869" w:rsidRPr="00984502" w14:paraId="39193E24" w14:textId="77777777" w:rsidTr="00F8709E">
        <w:trPr>
          <w:trHeight w:val="545"/>
        </w:trPr>
        <w:tc>
          <w:tcPr>
            <w:tcW w:w="2405" w:type="dxa"/>
            <w:shd w:val="clear" w:color="auto" w:fill="002060"/>
            <w:vAlign w:val="center"/>
          </w:tcPr>
          <w:p w14:paraId="27B78675" w14:textId="01BEB3A7" w:rsidR="00846869" w:rsidRPr="004175DD" w:rsidRDefault="00846869" w:rsidP="00846869">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1A2C85E4" w14:textId="5A03B7AC" w:rsidR="00846869" w:rsidRPr="614A6122" w:rsidRDefault="00F8709E" w:rsidP="00846869">
            <w:pPr>
              <w:pStyle w:val="Texto"/>
              <w:spacing w:before="0" w:after="0"/>
              <w:jc w:val="left"/>
              <w:rPr>
                <w:rFonts w:asciiTheme="minorHAnsi" w:hAnsiTheme="minorHAnsi" w:cstheme="minorBidi"/>
                <w:lang w:val="es-ES"/>
              </w:rPr>
            </w:pPr>
            <w:r>
              <w:rPr>
                <w:rFonts w:asciiTheme="minorHAnsi" w:hAnsiTheme="minorHAnsi" w:cstheme="minorBidi"/>
                <w:lang w:val="es-ES"/>
              </w:rPr>
              <w:t xml:space="preserve">Titulo, Control de Versiones, Resumen, Indice, Indice de Tablas, </w:t>
            </w:r>
            <w:r w:rsidR="00C033BE">
              <w:rPr>
                <w:rFonts w:asciiTheme="minorHAnsi" w:hAnsiTheme="minorHAnsi" w:cstheme="minorBidi"/>
                <w:lang w:val="es-ES"/>
              </w:rPr>
              <w:t xml:space="preserve">Apartados, </w:t>
            </w:r>
            <w:r>
              <w:rPr>
                <w:rFonts w:asciiTheme="minorHAnsi" w:hAnsiTheme="minorHAnsi" w:cstheme="minorBidi"/>
                <w:lang w:val="es-ES"/>
              </w:rPr>
              <w:t>Capítulos, Subcapitulos,</w:t>
            </w:r>
            <w:r w:rsidR="00C033BE">
              <w:rPr>
                <w:rFonts w:asciiTheme="minorHAnsi" w:hAnsiTheme="minorHAnsi" w:cstheme="minorBidi"/>
                <w:lang w:val="es-ES"/>
              </w:rPr>
              <w:t xml:space="preserve"> Referencias, </w:t>
            </w:r>
            <w:r w:rsidR="008D51A7">
              <w:rPr>
                <w:rFonts w:asciiTheme="minorHAnsi" w:hAnsiTheme="minorHAnsi" w:cstheme="minorBidi"/>
                <w:lang w:val="es-ES"/>
              </w:rPr>
              <w:t>Anexos</w:t>
            </w:r>
            <w:r>
              <w:rPr>
                <w:rFonts w:asciiTheme="minorHAnsi" w:hAnsiTheme="minorHAnsi" w:cstheme="minorBidi"/>
                <w:lang w:val="es-ES"/>
              </w:rPr>
              <w:t xml:space="preserve">  </w:t>
            </w:r>
          </w:p>
        </w:tc>
      </w:tr>
      <w:tr w:rsidR="000E489F" w:rsidRPr="00984502" w14:paraId="205AE3E6" w14:textId="77777777" w:rsidTr="000E489F">
        <w:trPr>
          <w:trHeight w:val="283"/>
        </w:trPr>
        <w:tc>
          <w:tcPr>
            <w:tcW w:w="2405" w:type="dxa"/>
            <w:shd w:val="clear" w:color="auto" w:fill="002060"/>
            <w:vAlign w:val="center"/>
          </w:tcPr>
          <w:p w14:paraId="234AA573" w14:textId="42D8BA43" w:rsidR="000E489F" w:rsidRPr="004175DD" w:rsidRDefault="0053544E" w:rsidP="000544C0">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52C31073" w14:textId="11258771" w:rsidR="000E489F" w:rsidRPr="614A6122" w:rsidRDefault="0053544E" w:rsidP="00971B2E">
            <w:pPr>
              <w:pStyle w:val="Texto"/>
              <w:spacing w:before="0" w:after="0"/>
              <w:jc w:val="left"/>
              <w:rPr>
                <w:rFonts w:asciiTheme="minorHAnsi" w:hAnsiTheme="minorHAnsi" w:cstheme="minorBidi"/>
                <w:lang w:val="es-ES"/>
              </w:rPr>
            </w:pPr>
            <w:r>
              <w:rPr>
                <w:rFonts w:asciiTheme="minorHAnsi" w:hAnsiTheme="minorHAnsi" w:cstheme="minorBidi"/>
                <w:lang w:val="es-ES"/>
              </w:rPr>
              <w:t>N/A</w:t>
            </w:r>
          </w:p>
        </w:tc>
      </w:tr>
    </w:tbl>
    <w:p w14:paraId="4DD35A34" w14:textId="3DE9C946" w:rsidR="00EC7A77" w:rsidRPr="00971B2E" w:rsidRDefault="00EC7A77" w:rsidP="00EC7A77">
      <w:pPr>
        <w:rPr>
          <w:rStyle w:val="Ttulo2Car"/>
          <w:lang w:val="es-ES"/>
        </w:rPr>
      </w:pPr>
    </w:p>
    <w:p w14:paraId="708A0FAE" w14:textId="03ADB390" w:rsidR="00DD009D" w:rsidRPr="00C62DE3" w:rsidRDefault="0053544E" w:rsidP="00C62DE3">
      <w:pPr>
        <w:pStyle w:val="Ttulo3"/>
        <w:rPr>
          <w:rStyle w:val="Ttulo2Car"/>
          <w:b/>
          <w:bCs/>
          <w:color w:val="49BEF4"/>
          <w:sz w:val="24"/>
          <w:szCs w:val="24"/>
        </w:rPr>
      </w:pPr>
      <w:r w:rsidRPr="00C62DE3">
        <w:rPr>
          <w:rStyle w:val="Ttulo2Car"/>
          <w:b/>
          <w:bCs/>
          <w:color w:val="49BEF4"/>
          <w:sz w:val="24"/>
          <w:szCs w:val="24"/>
        </w:rPr>
        <w:t>Requisitos</w:t>
      </w:r>
    </w:p>
    <w:tbl>
      <w:tblPr>
        <w:tblStyle w:val="Tablaconcuadrcula"/>
        <w:tblW w:w="9661" w:type="dxa"/>
        <w:tblLayout w:type="fixed"/>
        <w:tblLook w:val="04A0" w:firstRow="1" w:lastRow="0" w:firstColumn="1" w:lastColumn="0" w:noHBand="0" w:noVBand="1"/>
      </w:tblPr>
      <w:tblGrid>
        <w:gridCol w:w="2405"/>
        <w:gridCol w:w="7256"/>
      </w:tblGrid>
      <w:tr w:rsidR="0053544E" w:rsidRPr="00C465EA" w14:paraId="5143A54F" w14:textId="77777777" w:rsidTr="005B7DFF">
        <w:trPr>
          <w:trHeight w:val="47"/>
          <w:tblHeader/>
        </w:trPr>
        <w:tc>
          <w:tcPr>
            <w:tcW w:w="2405" w:type="dxa"/>
            <w:shd w:val="clear" w:color="auto" w:fill="7030A0"/>
            <w:vAlign w:val="center"/>
          </w:tcPr>
          <w:p w14:paraId="3FA34891" w14:textId="61E155E6" w:rsidR="0053544E" w:rsidRPr="00C465EA" w:rsidRDefault="00C62DE3" w:rsidP="005B7DFF">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xml:space="preserve">: </w:t>
            </w:r>
            <w:r w:rsidR="0053544E">
              <w:rPr>
                <w:rFonts w:asciiTheme="minorHAnsi" w:hAnsiTheme="minorHAnsi" w:cstheme="minorHAnsi"/>
                <w:color w:val="FFFFFF" w:themeColor="background1"/>
                <w:sz w:val="24"/>
                <w:szCs w:val="28"/>
                <w:lang w:val="es-ES"/>
              </w:rPr>
              <w:t>LB-0</w:t>
            </w:r>
            <w:r>
              <w:rPr>
                <w:rFonts w:asciiTheme="minorHAnsi" w:hAnsiTheme="minorHAnsi" w:cstheme="minorHAnsi"/>
                <w:color w:val="FFFFFF" w:themeColor="background1"/>
                <w:sz w:val="24"/>
                <w:szCs w:val="28"/>
                <w:lang w:val="es-ES"/>
              </w:rPr>
              <w:t>2</w:t>
            </w:r>
          </w:p>
        </w:tc>
        <w:tc>
          <w:tcPr>
            <w:tcW w:w="7256" w:type="dxa"/>
            <w:shd w:val="clear" w:color="auto" w:fill="7030A0"/>
            <w:vAlign w:val="center"/>
          </w:tcPr>
          <w:p w14:paraId="7623AA28" w14:textId="1B1B29FA" w:rsidR="0053544E" w:rsidRPr="00C465EA" w:rsidRDefault="0053544E" w:rsidP="005B7DFF">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xml:space="preserve">: </w:t>
            </w:r>
            <w:r w:rsidR="00C62DE3">
              <w:rPr>
                <w:rFonts w:asciiTheme="minorHAnsi" w:hAnsiTheme="minorHAnsi" w:cstheme="minorHAnsi"/>
                <w:color w:val="FFFFFF" w:themeColor="background1"/>
                <w:sz w:val="24"/>
                <w:szCs w:val="28"/>
                <w:lang w:val="es-ES"/>
              </w:rPr>
              <w:t>Requisitos</w:t>
            </w:r>
          </w:p>
        </w:tc>
      </w:tr>
      <w:tr w:rsidR="0053544E" w:rsidRPr="614A6122" w14:paraId="3D329EF3" w14:textId="77777777" w:rsidTr="005B7DFF">
        <w:trPr>
          <w:trHeight w:val="549"/>
        </w:trPr>
        <w:tc>
          <w:tcPr>
            <w:tcW w:w="2405" w:type="dxa"/>
            <w:shd w:val="clear" w:color="auto" w:fill="002060"/>
            <w:vAlign w:val="center"/>
          </w:tcPr>
          <w:p w14:paraId="2B29AD61" w14:textId="77777777" w:rsidR="0053544E" w:rsidRPr="004175DD" w:rsidRDefault="0053544E" w:rsidP="005B7DFF">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Pr="004175DD">
              <w:rPr>
                <w:rFonts w:asciiTheme="minorHAnsi" w:hAnsiTheme="minorHAnsi" w:cstheme="minorBidi"/>
                <w:color w:val="FFFFFF" w:themeColor="background1"/>
                <w:lang w:val="es-ES"/>
              </w:rPr>
              <w:t>Nombre</w:t>
            </w:r>
          </w:p>
        </w:tc>
        <w:tc>
          <w:tcPr>
            <w:tcW w:w="7256" w:type="dxa"/>
            <w:vAlign w:val="center"/>
          </w:tcPr>
          <w:p w14:paraId="78ED285E" w14:textId="5C477873" w:rsidR="0053544E" w:rsidRPr="614A6122" w:rsidRDefault="00500A13" w:rsidP="0029525A">
            <w:pPr>
              <w:pStyle w:val="Texto"/>
              <w:spacing w:before="0" w:after="0"/>
              <w:jc w:val="left"/>
              <w:rPr>
                <w:rFonts w:asciiTheme="minorHAnsi" w:hAnsiTheme="minorHAnsi" w:cstheme="minorBidi"/>
                <w:lang w:val="es-ES"/>
              </w:rPr>
            </w:pPr>
            <w:r>
              <w:rPr>
                <w:rFonts w:asciiTheme="minorHAnsi" w:hAnsiTheme="minorHAnsi" w:cstheme="minorBidi"/>
                <w:lang w:val="es-ES"/>
              </w:rPr>
              <w:t>idModulo_</w:t>
            </w:r>
            <w:r w:rsidR="0029525A">
              <w:rPr>
                <w:rFonts w:asciiTheme="minorHAnsi" w:hAnsiTheme="minorHAnsi" w:cstheme="minorBidi"/>
                <w:lang w:val="es-ES"/>
              </w:rPr>
              <w:t>idRequisito</w:t>
            </w:r>
          </w:p>
        </w:tc>
      </w:tr>
      <w:tr w:rsidR="0053544E" w:rsidRPr="00A9553B" w14:paraId="58B78EDF" w14:textId="77777777" w:rsidTr="005B7DFF">
        <w:trPr>
          <w:trHeight w:val="570"/>
        </w:trPr>
        <w:tc>
          <w:tcPr>
            <w:tcW w:w="2405" w:type="dxa"/>
            <w:shd w:val="clear" w:color="auto" w:fill="002060"/>
            <w:vAlign w:val="center"/>
          </w:tcPr>
          <w:p w14:paraId="5A08B368" w14:textId="77777777" w:rsidR="0053544E" w:rsidRPr="004175DD" w:rsidRDefault="0053544E" w:rsidP="005B7DFF">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1AD78289" w14:textId="5B6F97B1" w:rsidR="0053544E" w:rsidRPr="00A9553B" w:rsidRDefault="00C62DE3" w:rsidP="005B7DFF">
            <w:pPr>
              <w:pStyle w:val="Texto"/>
              <w:spacing w:before="0" w:after="0"/>
              <w:jc w:val="left"/>
              <w:rPr>
                <w:rFonts w:asciiTheme="minorHAnsi" w:hAnsiTheme="minorHAnsi" w:cstheme="minorBidi"/>
                <w:lang w:val="es-ES"/>
              </w:rPr>
            </w:pPr>
            <w:r w:rsidRPr="00A9553B">
              <w:rPr>
                <w:rFonts w:asciiTheme="minorHAnsi" w:hAnsiTheme="minorHAnsi" w:cstheme="minorBidi"/>
                <w:lang w:val="es-ES"/>
              </w:rPr>
              <w:t xml:space="preserve">Pueden ser de tipo </w:t>
            </w:r>
            <w:r w:rsidR="00A9553B" w:rsidRPr="00A9553B">
              <w:rPr>
                <w:rFonts w:asciiTheme="minorHAnsi" w:hAnsiTheme="minorHAnsi" w:cstheme="minorBidi"/>
                <w:lang w:val="es-ES"/>
              </w:rPr>
              <w:t>Restric</w:t>
            </w:r>
            <w:r w:rsidR="00A9553B">
              <w:rPr>
                <w:rFonts w:asciiTheme="minorHAnsi" w:hAnsiTheme="minorHAnsi" w:cstheme="minorBidi"/>
                <w:lang w:val="es-ES"/>
              </w:rPr>
              <w:t>ción</w:t>
            </w:r>
            <w:r w:rsidR="00EC3E2F">
              <w:rPr>
                <w:rFonts w:asciiTheme="minorHAnsi" w:hAnsiTheme="minorHAnsi" w:cstheme="minorBidi"/>
                <w:lang w:val="es-ES"/>
              </w:rPr>
              <w:t xml:space="preserve"> (No Funcionales) </w:t>
            </w:r>
            <w:r w:rsidR="00A9553B">
              <w:rPr>
                <w:rFonts w:asciiTheme="minorHAnsi" w:hAnsiTheme="minorHAnsi" w:cstheme="minorBidi"/>
                <w:lang w:val="es-ES"/>
              </w:rPr>
              <w:t xml:space="preserve">o de </w:t>
            </w:r>
            <w:r w:rsidR="00EC3E2F">
              <w:rPr>
                <w:rFonts w:asciiTheme="minorHAnsi" w:hAnsiTheme="minorHAnsi" w:cstheme="minorBidi"/>
                <w:lang w:val="es-ES"/>
              </w:rPr>
              <w:t>Capacidad (Funcionales)</w:t>
            </w:r>
          </w:p>
        </w:tc>
      </w:tr>
      <w:tr w:rsidR="0053544E" w:rsidRPr="614A6122" w14:paraId="643BE32D" w14:textId="77777777" w:rsidTr="005B7DFF">
        <w:trPr>
          <w:trHeight w:val="551"/>
        </w:trPr>
        <w:tc>
          <w:tcPr>
            <w:tcW w:w="2405" w:type="dxa"/>
            <w:shd w:val="clear" w:color="auto" w:fill="002060"/>
            <w:vAlign w:val="center"/>
          </w:tcPr>
          <w:p w14:paraId="14F0D755" w14:textId="77777777" w:rsidR="0053544E" w:rsidRPr="004175DD" w:rsidRDefault="0053544E" w:rsidP="005B7DFF">
            <w:pPr>
              <w:pStyle w:val="Texto"/>
              <w:spacing w:before="0" w:after="0"/>
              <w:jc w:val="center"/>
              <w:rPr>
                <w:rFonts w:asciiTheme="minorHAnsi" w:hAnsiTheme="minorHAnsi" w:cstheme="minorBidi"/>
                <w:color w:val="FFFFFF" w:themeColor="background1"/>
                <w:lang w:val="es-ES"/>
              </w:rPr>
            </w:pPr>
            <w:r>
              <w:rPr>
                <w:rStyle w:val="normaltextrun"/>
                <w:rFonts w:ascii="Calibri" w:hAnsi="Calibri" w:cs="Calibri"/>
                <w:color w:val="FFFFFF" w:themeColor="background1"/>
              </w:rPr>
              <w:t>Herramientas Utilizadas</w:t>
            </w:r>
          </w:p>
        </w:tc>
        <w:tc>
          <w:tcPr>
            <w:tcW w:w="7256" w:type="dxa"/>
            <w:vAlign w:val="center"/>
          </w:tcPr>
          <w:p w14:paraId="768194F1" w14:textId="3278D9A9" w:rsidR="0053544E" w:rsidRPr="614A6122" w:rsidRDefault="00EC3E2F" w:rsidP="005B7DFF">
            <w:pPr>
              <w:pStyle w:val="Texto"/>
              <w:spacing w:before="0" w:after="0"/>
              <w:jc w:val="left"/>
              <w:rPr>
                <w:rFonts w:asciiTheme="minorHAnsi" w:hAnsiTheme="minorHAnsi" w:cstheme="minorBidi"/>
                <w:lang w:val="es-ES"/>
              </w:rPr>
            </w:pPr>
            <w:r>
              <w:rPr>
                <w:rFonts w:asciiTheme="minorHAnsi" w:hAnsiTheme="minorHAnsi" w:cstheme="minorBidi"/>
                <w:lang w:val="es-ES"/>
              </w:rPr>
              <w:t xml:space="preserve">Word, </w:t>
            </w:r>
            <w:r w:rsidR="00500A13">
              <w:rPr>
                <w:rFonts w:asciiTheme="minorHAnsi" w:hAnsiTheme="minorHAnsi" w:cstheme="minorBidi"/>
                <w:lang w:val="es-ES"/>
              </w:rPr>
              <w:t>Plan de Pruebas, CI/CD Pipelines (Para validar)</w:t>
            </w:r>
          </w:p>
        </w:tc>
      </w:tr>
      <w:tr w:rsidR="0053544E" w:rsidRPr="614A6122" w14:paraId="4D013401" w14:textId="77777777" w:rsidTr="005B7DFF">
        <w:trPr>
          <w:trHeight w:val="545"/>
        </w:trPr>
        <w:tc>
          <w:tcPr>
            <w:tcW w:w="2405" w:type="dxa"/>
            <w:shd w:val="clear" w:color="auto" w:fill="002060"/>
            <w:vAlign w:val="center"/>
          </w:tcPr>
          <w:p w14:paraId="6887187A" w14:textId="77777777" w:rsidR="0053544E" w:rsidRPr="004175DD" w:rsidRDefault="0053544E" w:rsidP="005B7DFF">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21C2E613" w14:textId="294A4C4F" w:rsidR="0053544E" w:rsidRPr="614A6122" w:rsidRDefault="00500A13" w:rsidP="005B7DFF">
            <w:pPr>
              <w:pStyle w:val="Texto"/>
              <w:spacing w:before="0" w:after="0"/>
              <w:jc w:val="left"/>
              <w:rPr>
                <w:rFonts w:asciiTheme="minorHAnsi" w:hAnsiTheme="minorHAnsi" w:cstheme="minorBidi"/>
                <w:lang w:val="es-ES"/>
              </w:rPr>
            </w:pPr>
            <w:r>
              <w:rPr>
                <w:rFonts w:asciiTheme="minorHAnsi" w:hAnsiTheme="minorHAnsi" w:cstheme="minorBidi"/>
                <w:lang w:val="es-ES"/>
              </w:rPr>
              <w:t xml:space="preserve">ID, Módulo/Categoria, </w:t>
            </w:r>
            <w:r w:rsidR="00537DF9">
              <w:rPr>
                <w:rFonts w:asciiTheme="minorHAnsi" w:hAnsiTheme="minorHAnsi" w:cstheme="minorBidi"/>
                <w:lang w:val="es-ES"/>
              </w:rPr>
              <w:t xml:space="preserve">Pedido Por, </w:t>
            </w:r>
            <w:r>
              <w:rPr>
                <w:rFonts w:asciiTheme="minorHAnsi" w:hAnsiTheme="minorHAnsi" w:cstheme="minorBidi"/>
                <w:lang w:val="es-ES"/>
              </w:rPr>
              <w:t>Nombre, Descripción</w:t>
            </w:r>
            <w:r w:rsidR="00537DF9">
              <w:rPr>
                <w:rFonts w:asciiTheme="minorHAnsi" w:hAnsiTheme="minorHAnsi" w:cstheme="minorBidi"/>
                <w:lang w:val="es-ES"/>
              </w:rPr>
              <w:t>, Quiero que (Acción), Para que (Finalidad)</w:t>
            </w:r>
            <w:r w:rsidR="00F32CB0">
              <w:rPr>
                <w:rFonts w:asciiTheme="minorHAnsi" w:hAnsiTheme="minorHAnsi" w:cstheme="minorBidi"/>
                <w:lang w:val="es-ES"/>
              </w:rPr>
              <w:t>, Prioridad</w:t>
            </w:r>
            <w:r w:rsidR="00915801">
              <w:rPr>
                <w:rFonts w:asciiTheme="minorHAnsi" w:hAnsiTheme="minorHAnsi" w:cstheme="minorBidi"/>
                <w:lang w:val="es-ES"/>
              </w:rPr>
              <w:t>, Estable. Claro, Verificable, Comentarios, Riegos, Preguntas</w:t>
            </w:r>
          </w:p>
        </w:tc>
      </w:tr>
      <w:tr w:rsidR="0053544E" w:rsidRPr="614A6122" w14:paraId="65B4ACD7" w14:textId="77777777" w:rsidTr="005B7DFF">
        <w:trPr>
          <w:trHeight w:val="283"/>
        </w:trPr>
        <w:tc>
          <w:tcPr>
            <w:tcW w:w="2405" w:type="dxa"/>
            <w:shd w:val="clear" w:color="auto" w:fill="002060"/>
            <w:vAlign w:val="center"/>
          </w:tcPr>
          <w:p w14:paraId="4234E0AE" w14:textId="77777777" w:rsidR="0053544E" w:rsidRPr="004175DD" w:rsidRDefault="0053544E" w:rsidP="005B7DFF">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019C56A5" w14:textId="51507E4F" w:rsidR="0053544E" w:rsidRPr="614A6122" w:rsidRDefault="00A139B0" w:rsidP="005B7DFF">
            <w:pPr>
              <w:pStyle w:val="Texto"/>
              <w:spacing w:before="0" w:after="0"/>
              <w:jc w:val="left"/>
              <w:rPr>
                <w:rFonts w:asciiTheme="minorHAnsi" w:hAnsiTheme="minorHAnsi" w:cstheme="minorBidi"/>
                <w:lang w:val="es-ES"/>
              </w:rPr>
            </w:pPr>
            <w:r>
              <w:rPr>
                <w:rFonts w:asciiTheme="minorHAnsi" w:hAnsiTheme="minorHAnsi" w:cstheme="minorBidi"/>
                <w:lang w:val="es-ES"/>
              </w:rPr>
              <w:t xml:space="preserve">Plan de Pruebas, </w:t>
            </w:r>
            <w:r w:rsidR="00800F08">
              <w:rPr>
                <w:rFonts w:asciiTheme="minorHAnsi" w:hAnsiTheme="minorHAnsi" w:cstheme="minorBidi"/>
                <w:lang w:val="es-ES"/>
              </w:rPr>
              <w:t>Test Unitarios</w:t>
            </w:r>
          </w:p>
        </w:tc>
      </w:tr>
    </w:tbl>
    <w:p w14:paraId="52C08B0D" w14:textId="04CEED5B" w:rsidR="0053544E" w:rsidRDefault="00AA473B" w:rsidP="00AA473B">
      <w:pPr>
        <w:pStyle w:val="Ttulo3"/>
      </w:pPr>
      <w:r>
        <w:t>GAN</w:t>
      </w:r>
    </w:p>
    <w:tbl>
      <w:tblPr>
        <w:tblStyle w:val="Tablaconcuadrcula"/>
        <w:tblW w:w="9661" w:type="dxa"/>
        <w:tblLayout w:type="fixed"/>
        <w:tblLook w:val="04A0" w:firstRow="1" w:lastRow="0" w:firstColumn="1" w:lastColumn="0" w:noHBand="0" w:noVBand="1"/>
      </w:tblPr>
      <w:tblGrid>
        <w:gridCol w:w="2405"/>
        <w:gridCol w:w="7256"/>
      </w:tblGrid>
      <w:tr w:rsidR="00AA473B" w:rsidRPr="00C465EA" w14:paraId="1BF77F78" w14:textId="77777777" w:rsidTr="00F15766">
        <w:trPr>
          <w:trHeight w:val="47"/>
          <w:tblHeader/>
        </w:trPr>
        <w:tc>
          <w:tcPr>
            <w:tcW w:w="2405" w:type="dxa"/>
            <w:shd w:val="clear" w:color="auto" w:fill="7030A0"/>
            <w:vAlign w:val="center"/>
          </w:tcPr>
          <w:p w14:paraId="0A7C94E6" w14:textId="2A57AE94" w:rsidR="00AA473B" w:rsidRPr="00C465EA" w:rsidRDefault="00AA473B" w:rsidP="00F15766">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LB-03</w:t>
            </w:r>
          </w:p>
        </w:tc>
        <w:tc>
          <w:tcPr>
            <w:tcW w:w="7256" w:type="dxa"/>
            <w:shd w:val="clear" w:color="auto" w:fill="7030A0"/>
            <w:vAlign w:val="center"/>
          </w:tcPr>
          <w:p w14:paraId="6868EA75" w14:textId="6863CCB1" w:rsidR="00AA473B" w:rsidRPr="00C465EA" w:rsidRDefault="00AA473B" w:rsidP="00F15766">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GAN</w:t>
            </w:r>
          </w:p>
        </w:tc>
      </w:tr>
      <w:tr w:rsidR="00AA473B" w:rsidRPr="614A6122" w14:paraId="26D85AB9" w14:textId="77777777" w:rsidTr="00F15766">
        <w:trPr>
          <w:trHeight w:val="549"/>
        </w:trPr>
        <w:tc>
          <w:tcPr>
            <w:tcW w:w="2405" w:type="dxa"/>
            <w:shd w:val="clear" w:color="auto" w:fill="002060"/>
            <w:vAlign w:val="center"/>
          </w:tcPr>
          <w:p w14:paraId="00E1E6D4"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Pr="004175DD">
              <w:rPr>
                <w:rFonts w:asciiTheme="minorHAnsi" w:hAnsiTheme="minorHAnsi" w:cstheme="minorBidi"/>
                <w:color w:val="FFFFFF" w:themeColor="background1"/>
                <w:lang w:val="es-ES"/>
              </w:rPr>
              <w:t>Nombre</w:t>
            </w:r>
          </w:p>
        </w:tc>
        <w:tc>
          <w:tcPr>
            <w:tcW w:w="7256" w:type="dxa"/>
            <w:vAlign w:val="center"/>
          </w:tcPr>
          <w:p w14:paraId="75610A62" w14:textId="49C72944" w:rsidR="00AA473B" w:rsidRPr="614A6122" w:rsidRDefault="00992A95" w:rsidP="00F15766">
            <w:pPr>
              <w:pStyle w:val="Texto"/>
              <w:spacing w:before="0" w:after="0"/>
              <w:jc w:val="left"/>
              <w:rPr>
                <w:rFonts w:asciiTheme="minorHAnsi" w:hAnsiTheme="minorHAnsi" w:cstheme="minorBidi"/>
                <w:lang w:val="es-ES"/>
              </w:rPr>
            </w:pPr>
            <w:r w:rsidRPr="0053544E">
              <w:rPr>
                <w:rFonts w:asciiTheme="minorHAnsi" w:hAnsiTheme="minorHAnsi" w:cstheme="minorBidi"/>
                <w:lang w:val="es-ES"/>
              </w:rPr>
              <w:t>v[VersiónEstable.VersiónTrabajo_NumReferencia_NomDoc_NomGrupo_NomProyecto]</w:t>
            </w:r>
          </w:p>
        </w:tc>
      </w:tr>
      <w:tr w:rsidR="00AA473B" w:rsidRPr="00A9553B" w14:paraId="0BEEBFEB" w14:textId="77777777" w:rsidTr="00F15766">
        <w:trPr>
          <w:trHeight w:val="570"/>
        </w:trPr>
        <w:tc>
          <w:tcPr>
            <w:tcW w:w="2405" w:type="dxa"/>
            <w:shd w:val="clear" w:color="auto" w:fill="002060"/>
            <w:vAlign w:val="center"/>
          </w:tcPr>
          <w:p w14:paraId="551D39A8" w14:textId="77777777" w:rsidR="00AA473B" w:rsidRPr="004175DD" w:rsidRDefault="00AA473B" w:rsidP="00F15766">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5D39C2B0" w14:textId="1157BA34" w:rsidR="00AA473B" w:rsidRPr="00A9553B" w:rsidRDefault="00992A95" w:rsidP="00F15766">
            <w:pPr>
              <w:pStyle w:val="Texto"/>
              <w:spacing w:before="0" w:after="0"/>
              <w:jc w:val="left"/>
              <w:rPr>
                <w:rFonts w:asciiTheme="minorHAnsi" w:hAnsiTheme="minorHAnsi" w:cstheme="minorBidi"/>
                <w:lang w:val="es-ES"/>
              </w:rPr>
            </w:pPr>
            <w:r>
              <w:rPr>
                <w:rFonts w:asciiTheme="minorHAnsi" w:hAnsiTheme="minorHAnsi" w:cstheme="minorBidi"/>
                <w:lang w:val="es-ES"/>
              </w:rPr>
              <w:t>Plan de proyecto</w:t>
            </w:r>
          </w:p>
        </w:tc>
      </w:tr>
      <w:tr w:rsidR="00AA473B" w:rsidRPr="00AA473B" w14:paraId="2599F756" w14:textId="77777777" w:rsidTr="00F15766">
        <w:trPr>
          <w:trHeight w:val="551"/>
        </w:trPr>
        <w:tc>
          <w:tcPr>
            <w:tcW w:w="2405" w:type="dxa"/>
            <w:shd w:val="clear" w:color="auto" w:fill="002060"/>
            <w:vAlign w:val="center"/>
          </w:tcPr>
          <w:p w14:paraId="61455603"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Style w:val="normaltextrun"/>
                <w:rFonts w:ascii="Calibri" w:hAnsi="Calibri" w:cs="Calibri"/>
                <w:color w:val="FFFFFF" w:themeColor="background1"/>
              </w:rPr>
              <w:t>Herramientas Utilizadas</w:t>
            </w:r>
          </w:p>
        </w:tc>
        <w:tc>
          <w:tcPr>
            <w:tcW w:w="7256" w:type="dxa"/>
            <w:vAlign w:val="center"/>
          </w:tcPr>
          <w:p w14:paraId="3C01A168" w14:textId="7BB0EB65" w:rsidR="00AA473B" w:rsidRPr="00AA473B" w:rsidRDefault="00AA473B" w:rsidP="00F15766">
            <w:pPr>
              <w:pStyle w:val="Texto"/>
              <w:spacing w:before="0" w:after="0"/>
              <w:jc w:val="left"/>
              <w:rPr>
                <w:rFonts w:asciiTheme="minorHAnsi" w:hAnsiTheme="minorHAnsi" w:cstheme="minorBidi"/>
                <w:lang w:val="pt-BR"/>
              </w:rPr>
            </w:pPr>
            <w:r w:rsidRPr="00AA473B">
              <w:rPr>
                <w:rFonts w:asciiTheme="minorHAnsi" w:hAnsiTheme="minorHAnsi" w:cstheme="minorBidi"/>
                <w:lang w:val="pt-BR"/>
              </w:rPr>
              <w:t>Gan Project o Microsoft P</w:t>
            </w:r>
            <w:r>
              <w:rPr>
                <w:rFonts w:asciiTheme="minorHAnsi" w:hAnsiTheme="minorHAnsi" w:cstheme="minorBidi"/>
                <w:lang w:val="pt-BR"/>
              </w:rPr>
              <w:t>royect</w:t>
            </w:r>
          </w:p>
        </w:tc>
      </w:tr>
      <w:tr w:rsidR="00AA473B" w:rsidRPr="614A6122" w14:paraId="25B8DFB4" w14:textId="77777777" w:rsidTr="00F15766">
        <w:trPr>
          <w:trHeight w:val="545"/>
        </w:trPr>
        <w:tc>
          <w:tcPr>
            <w:tcW w:w="2405" w:type="dxa"/>
            <w:shd w:val="clear" w:color="auto" w:fill="002060"/>
            <w:vAlign w:val="center"/>
          </w:tcPr>
          <w:p w14:paraId="1EB26EF1"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3E56DF14" w14:textId="760BF2A6" w:rsidR="00AA473B" w:rsidRPr="614A6122" w:rsidRDefault="00992A95" w:rsidP="00F15766">
            <w:pPr>
              <w:pStyle w:val="Texto"/>
              <w:spacing w:before="0" w:after="0"/>
              <w:jc w:val="left"/>
              <w:rPr>
                <w:rFonts w:asciiTheme="minorHAnsi" w:hAnsiTheme="minorHAnsi" w:cstheme="minorBidi"/>
                <w:lang w:val="es-ES"/>
              </w:rPr>
            </w:pPr>
            <w:r>
              <w:rPr>
                <w:rFonts w:asciiTheme="minorHAnsi" w:hAnsiTheme="minorHAnsi" w:cstheme="minorBidi"/>
                <w:lang w:val="es-ES"/>
              </w:rPr>
              <w:t>Tareas</w:t>
            </w:r>
            <w:r w:rsidR="00A139B0">
              <w:rPr>
                <w:rFonts w:asciiTheme="minorHAnsi" w:hAnsiTheme="minorHAnsi" w:cstheme="minorBidi"/>
                <w:lang w:val="es-ES"/>
              </w:rPr>
              <w:t xml:space="preserve">, </w:t>
            </w:r>
            <w:r>
              <w:rPr>
                <w:rFonts w:asciiTheme="minorHAnsi" w:hAnsiTheme="minorHAnsi" w:cstheme="minorBidi"/>
                <w:lang w:val="es-ES"/>
              </w:rPr>
              <w:t>Recursos</w:t>
            </w:r>
            <w:r w:rsidR="00A139B0">
              <w:rPr>
                <w:rFonts w:asciiTheme="minorHAnsi" w:hAnsiTheme="minorHAnsi" w:cstheme="minorBidi"/>
                <w:lang w:val="es-ES"/>
              </w:rPr>
              <w:t>, Presupuesto.</w:t>
            </w:r>
          </w:p>
        </w:tc>
      </w:tr>
      <w:tr w:rsidR="00AA473B" w:rsidRPr="614A6122" w14:paraId="4B4EA9DC" w14:textId="77777777" w:rsidTr="00F15766">
        <w:trPr>
          <w:trHeight w:val="283"/>
        </w:trPr>
        <w:tc>
          <w:tcPr>
            <w:tcW w:w="2405" w:type="dxa"/>
            <w:shd w:val="clear" w:color="auto" w:fill="002060"/>
            <w:vAlign w:val="center"/>
          </w:tcPr>
          <w:p w14:paraId="406AC346"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5AD227D3" w14:textId="77777777" w:rsidR="00AA473B" w:rsidRPr="614A6122" w:rsidRDefault="00AA473B" w:rsidP="00F15766">
            <w:pPr>
              <w:pStyle w:val="Texto"/>
              <w:spacing w:before="0" w:after="0"/>
              <w:jc w:val="left"/>
              <w:rPr>
                <w:rFonts w:asciiTheme="minorHAnsi" w:hAnsiTheme="minorHAnsi" w:cstheme="minorBidi"/>
                <w:lang w:val="es-ES"/>
              </w:rPr>
            </w:pPr>
            <w:r>
              <w:rPr>
                <w:rFonts w:asciiTheme="minorHAnsi" w:hAnsiTheme="minorHAnsi" w:cstheme="minorBidi"/>
                <w:lang w:val="es-ES"/>
              </w:rPr>
              <w:t>N/A</w:t>
            </w:r>
          </w:p>
        </w:tc>
      </w:tr>
    </w:tbl>
    <w:p w14:paraId="3C8599D2" w14:textId="4E0ED0DD" w:rsidR="00AA473B" w:rsidRDefault="00AA473B" w:rsidP="00AA473B">
      <w:pPr>
        <w:pStyle w:val="Ttulo3"/>
      </w:pPr>
      <w:r>
        <w:t>Modulo de Requisito</w:t>
      </w:r>
    </w:p>
    <w:tbl>
      <w:tblPr>
        <w:tblStyle w:val="Tablaconcuadrcula"/>
        <w:tblW w:w="9661" w:type="dxa"/>
        <w:tblLayout w:type="fixed"/>
        <w:tblLook w:val="04A0" w:firstRow="1" w:lastRow="0" w:firstColumn="1" w:lastColumn="0" w:noHBand="0" w:noVBand="1"/>
      </w:tblPr>
      <w:tblGrid>
        <w:gridCol w:w="2405"/>
        <w:gridCol w:w="7256"/>
      </w:tblGrid>
      <w:tr w:rsidR="00AA473B" w:rsidRPr="00C465EA" w14:paraId="33AB2CA4" w14:textId="77777777" w:rsidTr="00F15766">
        <w:trPr>
          <w:trHeight w:val="47"/>
          <w:tblHeader/>
        </w:trPr>
        <w:tc>
          <w:tcPr>
            <w:tcW w:w="2405" w:type="dxa"/>
            <w:shd w:val="clear" w:color="auto" w:fill="7030A0"/>
            <w:vAlign w:val="center"/>
          </w:tcPr>
          <w:p w14:paraId="39777D92" w14:textId="79D22458" w:rsidR="00AA473B" w:rsidRPr="00C465EA" w:rsidRDefault="00AA473B" w:rsidP="00F15766">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LB-0</w:t>
            </w:r>
            <w:r w:rsidR="002B1007">
              <w:rPr>
                <w:rFonts w:asciiTheme="minorHAnsi" w:hAnsiTheme="minorHAnsi" w:cstheme="minorHAnsi"/>
                <w:color w:val="FFFFFF" w:themeColor="background1"/>
                <w:sz w:val="24"/>
                <w:szCs w:val="28"/>
                <w:lang w:val="es-ES"/>
              </w:rPr>
              <w:t>5</w:t>
            </w:r>
          </w:p>
        </w:tc>
        <w:tc>
          <w:tcPr>
            <w:tcW w:w="7256" w:type="dxa"/>
            <w:shd w:val="clear" w:color="auto" w:fill="7030A0"/>
            <w:vAlign w:val="center"/>
          </w:tcPr>
          <w:p w14:paraId="38190A41" w14:textId="3329E077" w:rsidR="00AA473B" w:rsidRPr="00C465EA" w:rsidRDefault="00AA473B" w:rsidP="00F15766">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xml:space="preserve">: </w:t>
            </w:r>
            <w:r w:rsidR="0056323A">
              <w:rPr>
                <w:rFonts w:asciiTheme="minorHAnsi" w:hAnsiTheme="minorHAnsi" w:cstheme="minorHAnsi"/>
                <w:color w:val="FFFFFF" w:themeColor="background1"/>
                <w:sz w:val="24"/>
                <w:szCs w:val="28"/>
                <w:lang w:val="es-ES"/>
              </w:rPr>
              <w:t xml:space="preserve">Modulo de </w:t>
            </w:r>
            <w:r>
              <w:rPr>
                <w:rFonts w:asciiTheme="minorHAnsi" w:hAnsiTheme="minorHAnsi" w:cstheme="minorHAnsi"/>
                <w:color w:val="FFFFFF" w:themeColor="background1"/>
                <w:sz w:val="24"/>
                <w:szCs w:val="28"/>
                <w:lang w:val="es-ES"/>
              </w:rPr>
              <w:t>Requisitos</w:t>
            </w:r>
          </w:p>
        </w:tc>
      </w:tr>
      <w:tr w:rsidR="00AA473B" w:rsidRPr="614A6122" w14:paraId="340A6832" w14:textId="77777777" w:rsidTr="00F15766">
        <w:trPr>
          <w:trHeight w:val="549"/>
        </w:trPr>
        <w:tc>
          <w:tcPr>
            <w:tcW w:w="2405" w:type="dxa"/>
            <w:shd w:val="clear" w:color="auto" w:fill="002060"/>
            <w:vAlign w:val="center"/>
          </w:tcPr>
          <w:p w14:paraId="48DC5EED"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Pr="004175DD">
              <w:rPr>
                <w:rFonts w:asciiTheme="minorHAnsi" w:hAnsiTheme="minorHAnsi" w:cstheme="minorBidi"/>
                <w:color w:val="FFFFFF" w:themeColor="background1"/>
                <w:lang w:val="es-ES"/>
              </w:rPr>
              <w:t>Nombre</w:t>
            </w:r>
          </w:p>
        </w:tc>
        <w:tc>
          <w:tcPr>
            <w:tcW w:w="7256" w:type="dxa"/>
            <w:vAlign w:val="center"/>
          </w:tcPr>
          <w:p w14:paraId="493291A6" w14:textId="38D6ED80" w:rsidR="00AA473B" w:rsidRPr="614A6122" w:rsidRDefault="00AA473B" w:rsidP="00F15766">
            <w:pPr>
              <w:pStyle w:val="Texto"/>
              <w:spacing w:before="0" w:after="0"/>
              <w:jc w:val="left"/>
              <w:rPr>
                <w:rFonts w:asciiTheme="minorHAnsi" w:hAnsiTheme="minorHAnsi" w:cstheme="minorBidi"/>
                <w:lang w:val="es-ES"/>
              </w:rPr>
            </w:pPr>
            <w:r>
              <w:rPr>
                <w:rFonts w:asciiTheme="minorHAnsi" w:hAnsiTheme="minorHAnsi" w:cstheme="minorBidi"/>
                <w:lang w:val="es-ES"/>
              </w:rPr>
              <w:t>idModulo</w:t>
            </w:r>
          </w:p>
        </w:tc>
      </w:tr>
      <w:tr w:rsidR="00AA473B" w:rsidRPr="002B1007" w14:paraId="68A18A29" w14:textId="77777777" w:rsidTr="00F15766">
        <w:trPr>
          <w:trHeight w:val="570"/>
        </w:trPr>
        <w:tc>
          <w:tcPr>
            <w:tcW w:w="2405" w:type="dxa"/>
            <w:shd w:val="clear" w:color="auto" w:fill="002060"/>
            <w:vAlign w:val="center"/>
          </w:tcPr>
          <w:p w14:paraId="0E4C064E" w14:textId="77777777" w:rsidR="00AA473B" w:rsidRPr="004175DD" w:rsidRDefault="00AA473B" w:rsidP="00F15766">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159AA466" w14:textId="6F15744E" w:rsidR="00AA473B" w:rsidRPr="002B1007" w:rsidRDefault="00B10EA7" w:rsidP="00F15766">
            <w:pPr>
              <w:pStyle w:val="Texto"/>
              <w:spacing w:before="0" w:after="0"/>
              <w:jc w:val="left"/>
              <w:rPr>
                <w:rFonts w:asciiTheme="minorHAnsi" w:hAnsiTheme="minorHAnsi" w:cstheme="minorBidi"/>
                <w:lang w:val="es-ES"/>
              </w:rPr>
            </w:pPr>
            <w:r w:rsidRPr="002B1007">
              <w:rPr>
                <w:rFonts w:asciiTheme="minorHAnsi" w:hAnsiTheme="minorHAnsi" w:cstheme="minorBidi"/>
                <w:lang w:val="es-ES"/>
              </w:rPr>
              <w:t>Tipo de requisitos</w:t>
            </w:r>
            <w:r w:rsidR="002B1007" w:rsidRPr="002B1007">
              <w:rPr>
                <w:rFonts w:asciiTheme="minorHAnsi" w:hAnsiTheme="minorHAnsi" w:cstheme="minorBidi"/>
                <w:lang w:val="es-ES"/>
              </w:rPr>
              <w:t xml:space="preserve"> para </w:t>
            </w:r>
            <w:r w:rsidR="002B1007">
              <w:rPr>
                <w:rFonts w:asciiTheme="minorHAnsi" w:hAnsiTheme="minorHAnsi" w:cstheme="minorBidi"/>
                <w:lang w:val="es-ES"/>
              </w:rPr>
              <w:t>la función.</w:t>
            </w:r>
          </w:p>
        </w:tc>
      </w:tr>
      <w:tr w:rsidR="00AA473B" w:rsidRPr="614A6122" w14:paraId="0200AD06" w14:textId="77777777" w:rsidTr="00F15766">
        <w:trPr>
          <w:trHeight w:val="551"/>
        </w:trPr>
        <w:tc>
          <w:tcPr>
            <w:tcW w:w="2405" w:type="dxa"/>
            <w:shd w:val="clear" w:color="auto" w:fill="002060"/>
            <w:vAlign w:val="center"/>
          </w:tcPr>
          <w:p w14:paraId="183E2E13"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Style w:val="normaltextrun"/>
                <w:rFonts w:ascii="Calibri" w:hAnsi="Calibri" w:cs="Calibri"/>
                <w:color w:val="FFFFFF" w:themeColor="background1"/>
              </w:rPr>
              <w:t>Herramientas Utilizadas</w:t>
            </w:r>
          </w:p>
        </w:tc>
        <w:tc>
          <w:tcPr>
            <w:tcW w:w="7256" w:type="dxa"/>
            <w:vAlign w:val="center"/>
          </w:tcPr>
          <w:p w14:paraId="247A46F3" w14:textId="73A01ECC" w:rsidR="00AA473B" w:rsidRPr="614A6122" w:rsidRDefault="002B1007" w:rsidP="00F15766">
            <w:pPr>
              <w:pStyle w:val="Texto"/>
              <w:spacing w:before="0" w:after="0"/>
              <w:jc w:val="left"/>
              <w:rPr>
                <w:rFonts w:asciiTheme="minorHAnsi" w:hAnsiTheme="minorHAnsi" w:cstheme="minorBidi"/>
                <w:lang w:val="es-ES"/>
              </w:rPr>
            </w:pPr>
            <w:r>
              <w:rPr>
                <w:rFonts w:asciiTheme="minorHAnsi" w:hAnsiTheme="minorHAnsi" w:cstheme="minorBidi"/>
                <w:lang w:val="es-ES"/>
              </w:rPr>
              <w:t>Excel, Word</w:t>
            </w:r>
          </w:p>
        </w:tc>
      </w:tr>
      <w:tr w:rsidR="00AA473B" w:rsidRPr="614A6122" w14:paraId="41CCEF67" w14:textId="77777777" w:rsidTr="00F15766">
        <w:trPr>
          <w:trHeight w:val="545"/>
        </w:trPr>
        <w:tc>
          <w:tcPr>
            <w:tcW w:w="2405" w:type="dxa"/>
            <w:shd w:val="clear" w:color="auto" w:fill="002060"/>
            <w:vAlign w:val="center"/>
          </w:tcPr>
          <w:p w14:paraId="6EFA835D"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1B8E6BDE" w14:textId="4728D81E" w:rsidR="00AA473B" w:rsidRPr="614A6122" w:rsidRDefault="002B1007" w:rsidP="00F15766">
            <w:pPr>
              <w:pStyle w:val="Texto"/>
              <w:spacing w:before="0" w:after="0"/>
              <w:jc w:val="left"/>
              <w:rPr>
                <w:rFonts w:asciiTheme="minorHAnsi" w:hAnsiTheme="minorHAnsi" w:cstheme="minorBidi"/>
                <w:lang w:val="es-ES"/>
              </w:rPr>
            </w:pPr>
            <w:r>
              <w:rPr>
                <w:rFonts w:asciiTheme="minorHAnsi" w:hAnsiTheme="minorHAnsi" w:cstheme="minorBidi"/>
                <w:lang w:val="es-ES"/>
              </w:rPr>
              <w:t>Nombre, Tipo</w:t>
            </w:r>
          </w:p>
        </w:tc>
      </w:tr>
      <w:tr w:rsidR="00AA473B" w:rsidRPr="614A6122" w14:paraId="2333F100" w14:textId="77777777" w:rsidTr="00F15766">
        <w:trPr>
          <w:trHeight w:val="283"/>
        </w:trPr>
        <w:tc>
          <w:tcPr>
            <w:tcW w:w="2405" w:type="dxa"/>
            <w:shd w:val="clear" w:color="auto" w:fill="002060"/>
            <w:vAlign w:val="center"/>
          </w:tcPr>
          <w:p w14:paraId="6E090E65" w14:textId="77777777" w:rsidR="00AA473B" w:rsidRPr="004175DD" w:rsidRDefault="00AA473B"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6C7A1992" w14:textId="6D04FC01" w:rsidR="00AA473B" w:rsidRPr="614A6122" w:rsidRDefault="002B1007" w:rsidP="00F15766">
            <w:pPr>
              <w:pStyle w:val="Texto"/>
              <w:spacing w:before="0" w:after="0"/>
              <w:jc w:val="left"/>
              <w:rPr>
                <w:rFonts w:asciiTheme="minorHAnsi" w:hAnsiTheme="minorHAnsi" w:cstheme="minorBidi"/>
                <w:lang w:val="es-ES"/>
              </w:rPr>
            </w:pPr>
            <w:r>
              <w:rPr>
                <w:rFonts w:asciiTheme="minorHAnsi" w:hAnsiTheme="minorHAnsi" w:cstheme="minorBidi"/>
                <w:lang w:val="es-ES"/>
              </w:rPr>
              <w:t>Pruebas Funcionales</w:t>
            </w:r>
          </w:p>
        </w:tc>
      </w:tr>
    </w:tbl>
    <w:p w14:paraId="65557BAD" w14:textId="32D1C015" w:rsidR="00030EC9" w:rsidRDefault="00030EC9" w:rsidP="00030EC9">
      <w:pPr>
        <w:pStyle w:val="Ttulo3"/>
      </w:pPr>
      <w:r>
        <w:t>Repositorio</w:t>
      </w:r>
    </w:p>
    <w:tbl>
      <w:tblPr>
        <w:tblStyle w:val="Tablaconcuadrcula"/>
        <w:tblW w:w="9661" w:type="dxa"/>
        <w:tblLayout w:type="fixed"/>
        <w:tblLook w:val="04A0" w:firstRow="1" w:lastRow="0" w:firstColumn="1" w:lastColumn="0" w:noHBand="0" w:noVBand="1"/>
      </w:tblPr>
      <w:tblGrid>
        <w:gridCol w:w="2405"/>
        <w:gridCol w:w="7256"/>
      </w:tblGrid>
      <w:tr w:rsidR="00030EC9" w:rsidRPr="00C465EA" w14:paraId="5737C1D6" w14:textId="77777777" w:rsidTr="00F15766">
        <w:trPr>
          <w:trHeight w:val="47"/>
          <w:tblHeader/>
        </w:trPr>
        <w:tc>
          <w:tcPr>
            <w:tcW w:w="2405" w:type="dxa"/>
            <w:shd w:val="clear" w:color="auto" w:fill="7030A0"/>
            <w:vAlign w:val="center"/>
          </w:tcPr>
          <w:p w14:paraId="3B86B65A" w14:textId="0DC94586" w:rsidR="00030EC9" w:rsidRPr="00C465EA" w:rsidRDefault="00030EC9" w:rsidP="00F15766">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LB-0</w:t>
            </w:r>
            <w:r w:rsidR="002B1007">
              <w:rPr>
                <w:rFonts w:asciiTheme="minorHAnsi" w:hAnsiTheme="minorHAnsi" w:cstheme="minorHAnsi"/>
                <w:color w:val="FFFFFF" w:themeColor="background1"/>
                <w:sz w:val="24"/>
                <w:szCs w:val="28"/>
                <w:lang w:val="es-ES"/>
              </w:rPr>
              <w:t>6</w:t>
            </w:r>
          </w:p>
        </w:tc>
        <w:tc>
          <w:tcPr>
            <w:tcW w:w="7256" w:type="dxa"/>
            <w:shd w:val="clear" w:color="auto" w:fill="7030A0"/>
            <w:vAlign w:val="center"/>
          </w:tcPr>
          <w:p w14:paraId="3A0E71FD" w14:textId="4BA83190" w:rsidR="00030EC9" w:rsidRPr="00C465EA" w:rsidRDefault="00030EC9" w:rsidP="00F15766">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xml:space="preserve">: </w:t>
            </w:r>
            <w:r w:rsidR="002B1007">
              <w:rPr>
                <w:rFonts w:asciiTheme="minorHAnsi" w:hAnsiTheme="minorHAnsi" w:cstheme="minorHAnsi"/>
                <w:color w:val="FFFFFF" w:themeColor="background1"/>
                <w:sz w:val="24"/>
                <w:szCs w:val="28"/>
                <w:lang w:val="es-ES"/>
              </w:rPr>
              <w:t>Repositorio</w:t>
            </w:r>
          </w:p>
        </w:tc>
      </w:tr>
      <w:tr w:rsidR="00030EC9" w:rsidRPr="614A6122" w14:paraId="2347F700" w14:textId="77777777" w:rsidTr="00F15766">
        <w:trPr>
          <w:trHeight w:val="549"/>
        </w:trPr>
        <w:tc>
          <w:tcPr>
            <w:tcW w:w="2405" w:type="dxa"/>
            <w:shd w:val="clear" w:color="auto" w:fill="002060"/>
            <w:vAlign w:val="center"/>
          </w:tcPr>
          <w:p w14:paraId="11142129" w14:textId="77777777" w:rsidR="00030EC9" w:rsidRPr="004175DD" w:rsidRDefault="00030EC9"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Pr="004175DD">
              <w:rPr>
                <w:rFonts w:asciiTheme="minorHAnsi" w:hAnsiTheme="minorHAnsi" w:cstheme="minorBidi"/>
                <w:color w:val="FFFFFF" w:themeColor="background1"/>
                <w:lang w:val="es-ES"/>
              </w:rPr>
              <w:t>Nombre</w:t>
            </w:r>
          </w:p>
        </w:tc>
        <w:tc>
          <w:tcPr>
            <w:tcW w:w="7256" w:type="dxa"/>
            <w:vAlign w:val="center"/>
          </w:tcPr>
          <w:p w14:paraId="4C48E362" w14:textId="3607B9CE" w:rsidR="00030EC9" w:rsidRPr="614A6122" w:rsidRDefault="002B1007" w:rsidP="00F15766">
            <w:pPr>
              <w:pStyle w:val="Texto"/>
              <w:spacing w:before="0" w:after="0"/>
              <w:jc w:val="left"/>
              <w:rPr>
                <w:rFonts w:asciiTheme="minorHAnsi" w:hAnsiTheme="minorHAnsi" w:cstheme="minorBidi"/>
                <w:lang w:val="es-ES"/>
              </w:rPr>
            </w:pPr>
            <w:r>
              <w:rPr>
                <w:rFonts w:asciiTheme="minorHAnsi" w:hAnsiTheme="minorHAnsi" w:cstheme="minorBidi"/>
                <w:lang w:val="es-ES"/>
              </w:rPr>
              <w:t>Nombre Repositior</w:t>
            </w:r>
          </w:p>
        </w:tc>
      </w:tr>
      <w:tr w:rsidR="00030EC9" w:rsidRPr="00A9553B" w14:paraId="50810C42" w14:textId="77777777" w:rsidTr="00F15766">
        <w:trPr>
          <w:trHeight w:val="570"/>
        </w:trPr>
        <w:tc>
          <w:tcPr>
            <w:tcW w:w="2405" w:type="dxa"/>
            <w:shd w:val="clear" w:color="auto" w:fill="002060"/>
            <w:vAlign w:val="center"/>
          </w:tcPr>
          <w:p w14:paraId="1ADB9105" w14:textId="77777777" w:rsidR="00030EC9" w:rsidRPr="004175DD" w:rsidRDefault="00030EC9" w:rsidP="00F15766">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7457345F" w14:textId="54A2821E" w:rsidR="00030EC9" w:rsidRPr="00A9553B" w:rsidRDefault="002B1007" w:rsidP="00F15766">
            <w:pPr>
              <w:pStyle w:val="Texto"/>
              <w:spacing w:before="0" w:after="0"/>
              <w:jc w:val="left"/>
              <w:rPr>
                <w:rFonts w:asciiTheme="minorHAnsi" w:hAnsiTheme="minorHAnsi" w:cstheme="minorBidi"/>
                <w:lang w:val="es-ES"/>
              </w:rPr>
            </w:pPr>
            <w:r>
              <w:rPr>
                <w:rFonts w:asciiTheme="minorHAnsi" w:hAnsiTheme="minorHAnsi" w:cstheme="minorBidi"/>
                <w:lang w:val="es-ES"/>
              </w:rPr>
              <w:t>Para almacenar al código y realizar la colaboración.</w:t>
            </w:r>
          </w:p>
        </w:tc>
      </w:tr>
      <w:tr w:rsidR="00030EC9" w:rsidRPr="614A6122" w14:paraId="2D42239B" w14:textId="77777777" w:rsidTr="00F15766">
        <w:trPr>
          <w:trHeight w:val="551"/>
        </w:trPr>
        <w:tc>
          <w:tcPr>
            <w:tcW w:w="2405" w:type="dxa"/>
            <w:shd w:val="clear" w:color="auto" w:fill="002060"/>
            <w:vAlign w:val="center"/>
          </w:tcPr>
          <w:p w14:paraId="01C0219D" w14:textId="77777777" w:rsidR="00030EC9" w:rsidRPr="004175DD" w:rsidRDefault="00030EC9" w:rsidP="00F15766">
            <w:pPr>
              <w:pStyle w:val="Texto"/>
              <w:spacing w:before="0" w:after="0"/>
              <w:jc w:val="center"/>
              <w:rPr>
                <w:rFonts w:asciiTheme="minorHAnsi" w:hAnsiTheme="minorHAnsi" w:cstheme="minorBidi"/>
                <w:color w:val="FFFFFF" w:themeColor="background1"/>
                <w:lang w:val="es-ES"/>
              </w:rPr>
            </w:pPr>
            <w:r>
              <w:rPr>
                <w:rStyle w:val="normaltextrun"/>
                <w:rFonts w:ascii="Calibri" w:hAnsi="Calibri" w:cs="Calibri"/>
                <w:color w:val="FFFFFF" w:themeColor="background1"/>
              </w:rPr>
              <w:t>Herramientas Utilizadas</w:t>
            </w:r>
          </w:p>
        </w:tc>
        <w:tc>
          <w:tcPr>
            <w:tcW w:w="7256" w:type="dxa"/>
            <w:vAlign w:val="center"/>
          </w:tcPr>
          <w:p w14:paraId="42D62B26" w14:textId="77777777" w:rsidR="00030EC9" w:rsidRPr="614A6122" w:rsidRDefault="00030EC9" w:rsidP="00F15766">
            <w:pPr>
              <w:pStyle w:val="Texto"/>
              <w:spacing w:before="0" w:after="0"/>
              <w:jc w:val="left"/>
              <w:rPr>
                <w:rFonts w:asciiTheme="minorHAnsi" w:hAnsiTheme="minorHAnsi" w:cstheme="minorBidi"/>
                <w:lang w:val="es-ES"/>
              </w:rPr>
            </w:pPr>
            <w:r>
              <w:rPr>
                <w:rFonts w:asciiTheme="minorHAnsi" w:hAnsiTheme="minorHAnsi" w:cstheme="minorBidi"/>
                <w:lang w:val="es-ES"/>
              </w:rPr>
              <w:t>Word, Plan de Pruebas, CI/CD Pipelines (Para validar)</w:t>
            </w:r>
          </w:p>
        </w:tc>
      </w:tr>
      <w:tr w:rsidR="00030EC9" w:rsidRPr="614A6122" w14:paraId="54338232" w14:textId="77777777" w:rsidTr="00F15766">
        <w:trPr>
          <w:trHeight w:val="545"/>
        </w:trPr>
        <w:tc>
          <w:tcPr>
            <w:tcW w:w="2405" w:type="dxa"/>
            <w:shd w:val="clear" w:color="auto" w:fill="002060"/>
            <w:vAlign w:val="center"/>
          </w:tcPr>
          <w:p w14:paraId="5D5CB0C5" w14:textId="77777777" w:rsidR="00030EC9" w:rsidRPr="004175DD" w:rsidRDefault="00030EC9"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47F67000" w14:textId="4A0EDD0D" w:rsidR="00030EC9" w:rsidRPr="614A6122" w:rsidRDefault="00611463" w:rsidP="00F15766">
            <w:pPr>
              <w:pStyle w:val="Texto"/>
              <w:spacing w:before="0" w:after="0"/>
              <w:jc w:val="left"/>
              <w:rPr>
                <w:rFonts w:asciiTheme="minorHAnsi" w:hAnsiTheme="minorHAnsi" w:cstheme="minorBidi"/>
                <w:lang w:val="es-ES"/>
              </w:rPr>
            </w:pPr>
            <w:r>
              <w:rPr>
                <w:rFonts w:asciiTheme="minorHAnsi" w:hAnsiTheme="minorHAnsi" w:cstheme="minorBidi"/>
                <w:lang w:val="es-ES"/>
              </w:rPr>
              <w:t>Ramas, Tags, Releases</w:t>
            </w:r>
          </w:p>
        </w:tc>
      </w:tr>
      <w:tr w:rsidR="00030EC9" w:rsidRPr="614A6122" w14:paraId="1EABF01F" w14:textId="77777777" w:rsidTr="00F15766">
        <w:trPr>
          <w:trHeight w:val="283"/>
        </w:trPr>
        <w:tc>
          <w:tcPr>
            <w:tcW w:w="2405" w:type="dxa"/>
            <w:shd w:val="clear" w:color="auto" w:fill="002060"/>
            <w:vAlign w:val="center"/>
          </w:tcPr>
          <w:p w14:paraId="57169BF8" w14:textId="77777777" w:rsidR="00030EC9" w:rsidRPr="004175DD" w:rsidRDefault="00030EC9"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196A50D6" w14:textId="44861780" w:rsidR="00030EC9" w:rsidRPr="614A6122" w:rsidRDefault="00611463" w:rsidP="00F15766">
            <w:pPr>
              <w:pStyle w:val="Texto"/>
              <w:spacing w:before="0" w:after="0"/>
              <w:jc w:val="left"/>
              <w:rPr>
                <w:rFonts w:asciiTheme="minorHAnsi" w:hAnsiTheme="minorHAnsi" w:cstheme="minorBidi"/>
                <w:lang w:val="es-ES"/>
              </w:rPr>
            </w:pPr>
            <w:r>
              <w:rPr>
                <w:rFonts w:asciiTheme="minorHAnsi" w:hAnsiTheme="minorHAnsi" w:cstheme="minorBidi"/>
                <w:lang w:val="es-ES"/>
              </w:rPr>
              <w:t>Pipelines</w:t>
            </w:r>
          </w:p>
        </w:tc>
      </w:tr>
    </w:tbl>
    <w:p w14:paraId="46F4B682" w14:textId="1EF1E3BE" w:rsidR="00030EC9" w:rsidRDefault="00937023" w:rsidP="00030EC9">
      <w:pPr>
        <w:pStyle w:val="Ttulo3"/>
      </w:pPr>
      <w:r>
        <w:t>Código Fuente</w:t>
      </w:r>
    </w:p>
    <w:tbl>
      <w:tblPr>
        <w:tblStyle w:val="Tablaconcuadrcula"/>
        <w:tblW w:w="9661" w:type="dxa"/>
        <w:tblLayout w:type="fixed"/>
        <w:tblLook w:val="04A0" w:firstRow="1" w:lastRow="0" w:firstColumn="1" w:lastColumn="0" w:noHBand="0" w:noVBand="1"/>
      </w:tblPr>
      <w:tblGrid>
        <w:gridCol w:w="2405"/>
        <w:gridCol w:w="7256"/>
      </w:tblGrid>
      <w:tr w:rsidR="00937023" w:rsidRPr="00C465EA" w14:paraId="5E8955BC" w14:textId="77777777" w:rsidTr="00F15766">
        <w:trPr>
          <w:trHeight w:val="47"/>
          <w:tblHeader/>
        </w:trPr>
        <w:tc>
          <w:tcPr>
            <w:tcW w:w="2405" w:type="dxa"/>
            <w:shd w:val="clear" w:color="auto" w:fill="7030A0"/>
            <w:vAlign w:val="center"/>
          </w:tcPr>
          <w:p w14:paraId="3F1179C1" w14:textId="3B54AE25" w:rsidR="00937023" w:rsidRPr="00C465EA" w:rsidRDefault="00937023" w:rsidP="00F15766">
            <w:pPr>
              <w:pStyle w:val="Texto"/>
              <w:spacing w:before="0" w:after="0"/>
              <w:jc w:val="center"/>
              <w:rPr>
                <w:rFonts w:asciiTheme="minorHAnsi" w:hAnsiTheme="minorHAnsi" w:cstheme="minorHAnsi"/>
                <w:color w:val="FFFFFF" w:themeColor="background1"/>
                <w:sz w:val="24"/>
                <w:szCs w:val="28"/>
                <w:lang w:val="es-ES"/>
              </w:rPr>
            </w:pPr>
            <w:r w:rsidRPr="00C62DE3">
              <w:rPr>
                <w:rFonts w:asciiTheme="minorHAnsi" w:hAnsiTheme="minorHAnsi" w:cstheme="minorHAnsi"/>
                <w:b/>
                <w:bCs/>
                <w:color w:val="FFFFFF" w:themeColor="background1"/>
                <w:sz w:val="24"/>
                <w:szCs w:val="28"/>
                <w:lang w:val="es-ES"/>
              </w:rPr>
              <w:t>Id</w:t>
            </w:r>
            <w:r>
              <w:rPr>
                <w:rFonts w:asciiTheme="minorHAnsi" w:hAnsiTheme="minorHAnsi" w:cstheme="minorHAnsi"/>
                <w:color w:val="FFFFFF" w:themeColor="background1"/>
                <w:sz w:val="24"/>
                <w:szCs w:val="28"/>
                <w:lang w:val="es-ES"/>
              </w:rPr>
              <w:t>: LB-0</w:t>
            </w:r>
            <w:r w:rsidR="00FA5E2E">
              <w:rPr>
                <w:rFonts w:asciiTheme="minorHAnsi" w:hAnsiTheme="minorHAnsi" w:cstheme="minorHAnsi"/>
                <w:color w:val="FFFFFF" w:themeColor="background1"/>
                <w:sz w:val="24"/>
                <w:szCs w:val="28"/>
                <w:lang w:val="es-ES"/>
              </w:rPr>
              <w:t>7</w:t>
            </w:r>
          </w:p>
        </w:tc>
        <w:tc>
          <w:tcPr>
            <w:tcW w:w="7256" w:type="dxa"/>
            <w:shd w:val="clear" w:color="auto" w:fill="7030A0"/>
            <w:vAlign w:val="center"/>
          </w:tcPr>
          <w:p w14:paraId="1C78BA21" w14:textId="121AF743" w:rsidR="00937023" w:rsidRPr="00C465EA" w:rsidRDefault="00937023" w:rsidP="00F15766">
            <w:pPr>
              <w:pStyle w:val="Texto"/>
              <w:spacing w:before="0" w:after="0"/>
              <w:jc w:val="left"/>
              <w:rPr>
                <w:rFonts w:asciiTheme="minorHAnsi" w:hAnsiTheme="minorHAnsi" w:cstheme="minorHAnsi"/>
                <w:color w:val="FFFFFF" w:themeColor="background1"/>
                <w:sz w:val="24"/>
                <w:szCs w:val="28"/>
                <w:lang w:val="es-ES"/>
              </w:rPr>
            </w:pPr>
            <w:r w:rsidRPr="00A27E0D">
              <w:rPr>
                <w:rFonts w:asciiTheme="minorHAnsi" w:hAnsiTheme="minorHAnsi" w:cstheme="minorHAnsi"/>
                <w:b/>
                <w:bCs/>
                <w:color w:val="FFFFFF" w:themeColor="background1"/>
                <w:sz w:val="24"/>
                <w:szCs w:val="28"/>
                <w:lang w:val="es-ES"/>
              </w:rPr>
              <w:t>Nombre</w:t>
            </w:r>
            <w:r>
              <w:rPr>
                <w:rFonts w:asciiTheme="minorHAnsi" w:hAnsiTheme="minorHAnsi" w:cstheme="minorHAnsi"/>
                <w:color w:val="FFFFFF" w:themeColor="background1"/>
                <w:sz w:val="24"/>
                <w:szCs w:val="28"/>
                <w:lang w:val="es-ES"/>
              </w:rPr>
              <w:t xml:space="preserve">: </w:t>
            </w:r>
            <w:r w:rsidR="00FA5E2E">
              <w:rPr>
                <w:rFonts w:asciiTheme="minorHAnsi" w:hAnsiTheme="minorHAnsi" w:cstheme="minorHAnsi"/>
                <w:color w:val="FFFFFF" w:themeColor="background1"/>
                <w:sz w:val="24"/>
                <w:szCs w:val="28"/>
                <w:lang w:val="es-ES"/>
              </w:rPr>
              <w:t>Código Fuente</w:t>
            </w:r>
          </w:p>
        </w:tc>
      </w:tr>
      <w:tr w:rsidR="00937023" w:rsidRPr="614A6122" w14:paraId="61B3DAD7" w14:textId="77777777" w:rsidTr="00F15766">
        <w:trPr>
          <w:trHeight w:val="549"/>
        </w:trPr>
        <w:tc>
          <w:tcPr>
            <w:tcW w:w="2405" w:type="dxa"/>
            <w:shd w:val="clear" w:color="auto" w:fill="002060"/>
            <w:vAlign w:val="center"/>
          </w:tcPr>
          <w:p w14:paraId="55AAEDA7" w14:textId="77777777" w:rsidR="00937023" w:rsidRPr="004175DD" w:rsidRDefault="00937023"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 xml:space="preserve">Estructura </w:t>
            </w:r>
            <w:r w:rsidRPr="004175DD">
              <w:rPr>
                <w:rFonts w:asciiTheme="minorHAnsi" w:hAnsiTheme="minorHAnsi" w:cstheme="minorBidi"/>
                <w:color w:val="FFFFFF" w:themeColor="background1"/>
                <w:lang w:val="es-ES"/>
              </w:rPr>
              <w:t>Nombre</w:t>
            </w:r>
          </w:p>
        </w:tc>
        <w:tc>
          <w:tcPr>
            <w:tcW w:w="7256" w:type="dxa"/>
            <w:vAlign w:val="center"/>
          </w:tcPr>
          <w:p w14:paraId="196C1023" w14:textId="1B4045DA" w:rsidR="00937023" w:rsidRPr="614A6122" w:rsidRDefault="00611463" w:rsidP="00F15766">
            <w:pPr>
              <w:pStyle w:val="Texto"/>
              <w:spacing w:before="0" w:after="0"/>
              <w:jc w:val="left"/>
              <w:rPr>
                <w:rFonts w:asciiTheme="minorHAnsi" w:hAnsiTheme="minorHAnsi" w:cstheme="minorBidi"/>
                <w:lang w:val="es-ES"/>
              </w:rPr>
            </w:pPr>
            <w:r>
              <w:rPr>
                <w:rFonts w:asciiTheme="minorHAnsi" w:hAnsiTheme="minorHAnsi" w:cstheme="minorBidi"/>
                <w:lang w:val="es-ES"/>
              </w:rPr>
              <w:t>NombreClase.extensión</w:t>
            </w:r>
          </w:p>
        </w:tc>
      </w:tr>
      <w:tr w:rsidR="00937023" w:rsidRPr="00A9553B" w14:paraId="45DC6144" w14:textId="77777777" w:rsidTr="00F15766">
        <w:trPr>
          <w:trHeight w:val="570"/>
        </w:trPr>
        <w:tc>
          <w:tcPr>
            <w:tcW w:w="2405" w:type="dxa"/>
            <w:shd w:val="clear" w:color="auto" w:fill="002060"/>
            <w:vAlign w:val="center"/>
          </w:tcPr>
          <w:p w14:paraId="4BDF58ED" w14:textId="77777777" w:rsidR="00937023" w:rsidRPr="004175DD" w:rsidRDefault="00937023" w:rsidP="00F15766">
            <w:pPr>
              <w:pStyle w:val="Texto"/>
              <w:spacing w:before="0" w:after="0"/>
              <w:jc w:val="center"/>
              <w:rPr>
                <w:rStyle w:val="normaltextrun"/>
                <w:rFonts w:ascii="Calibri" w:hAnsi="Calibri" w:cs="Calibri"/>
                <w:color w:val="FFFFFF" w:themeColor="background1"/>
              </w:rPr>
            </w:pPr>
            <w:r>
              <w:rPr>
                <w:rStyle w:val="normaltextrun"/>
                <w:rFonts w:ascii="Calibri" w:hAnsi="Calibri" w:cs="Calibri"/>
                <w:color w:val="FFFFFF" w:themeColor="background1"/>
              </w:rPr>
              <w:t>Descripción</w:t>
            </w:r>
          </w:p>
        </w:tc>
        <w:tc>
          <w:tcPr>
            <w:tcW w:w="7256" w:type="dxa"/>
            <w:vAlign w:val="center"/>
          </w:tcPr>
          <w:p w14:paraId="52634860" w14:textId="78EA9A5F" w:rsidR="00937023" w:rsidRPr="00A9553B" w:rsidRDefault="00611463" w:rsidP="00F15766">
            <w:pPr>
              <w:pStyle w:val="Texto"/>
              <w:spacing w:before="0" w:after="0"/>
              <w:jc w:val="left"/>
              <w:rPr>
                <w:rFonts w:asciiTheme="minorHAnsi" w:hAnsiTheme="minorHAnsi" w:cstheme="minorBidi"/>
                <w:lang w:val="es-ES"/>
              </w:rPr>
            </w:pPr>
            <w:r>
              <w:rPr>
                <w:rFonts w:asciiTheme="minorHAnsi" w:hAnsiTheme="minorHAnsi" w:cstheme="minorBidi"/>
                <w:lang w:val="es-ES"/>
              </w:rPr>
              <w:t xml:space="preserve">El código de la </w:t>
            </w:r>
            <w:r w:rsidR="00AD6D38">
              <w:rPr>
                <w:rFonts w:asciiTheme="minorHAnsi" w:hAnsiTheme="minorHAnsi" w:cstheme="minorBidi"/>
                <w:lang w:val="es-ES"/>
              </w:rPr>
              <w:t xml:space="preserve">aplicación. </w:t>
            </w:r>
          </w:p>
        </w:tc>
      </w:tr>
      <w:tr w:rsidR="00937023" w:rsidRPr="00C901F6" w14:paraId="6148C1D8" w14:textId="77777777" w:rsidTr="00F15766">
        <w:trPr>
          <w:trHeight w:val="551"/>
        </w:trPr>
        <w:tc>
          <w:tcPr>
            <w:tcW w:w="2405" w:type="dxa"/>
            <w:shd w:val="clear" w:color="auto" w:fill="002060"/>
            <w:vAlign w:val="center"/>
          </w:tcPr>
          <w:p w14:paraId="328C581A" w14:textId="77777777" w:rsidR="00937023" w:rsidRPr="004175DD" w:rsidRDefault="00937023" w:rsidP="00F15766">
            <w:pPr>
              <w:pStyle w:val="Texto"/>
              <w:spacing w:before="0" w:after="0"/>
              <w:jc w:val="center"/>
              <w:rPr>
                <w:rFonts w:asciiTheme="minorHAnsi" w:hAnsiTheme="minorHAnsi" w:cstheme="minorBidi"/>
                <w:color w:val="FFFFFF" w:themeColor="background1"/>
                <w:lang w:val="es-ES"/>
              </w:rPr>
            </w:pPr>
            <w:r>
              <w:rPr>
                <w:rStyle w:val="normaltextrun"/>
                <w:rFonts w:ascii="Calibri" w:hAnsi="Calibri" w:cs="Calibri"/>
                <w:color w:val="FFFFFF" w:themeColor="background1"/>
              </w:rPr>
              <w:t>Herramientas Utilizadas</w:t>
            </w:r>
          </w:p>
        </w:tc>
        <w:tc>
          <w:tcPr>
            <w:tcW w:w="7256" w:type="dxa"/>
            <w:vAlign w:val="center"/>
          </w:tcPr>
          <w:p w14:paraId="4D1CB496" w14:textId="735D05B4" w:rsidR="00937023" w:rsidRPr="00C901F6" w:rsidRDefault="00AD6D38" w:rsidP="00F15766">
            <w:pPr>
              <w:pStyle w:val="Texto"/>
              <w:spacing w:before="0" w:after="0"/>
              <w:jc w:val="left"/>
              <w:rPr>
                <w:rFonts w:asciiTheme="minorHAnsi" w:hAnsiTheme="minorHAnsi" w:cstheme="minorBidi"/>
                <w:lang w:val="pt-BR"/>
              </w:rPr>
            </w:pPr>
            <w:r w:rsidRPr="00C901F6">
              <w:rPr>
                <w:rFonts w:asciiTheme="minorHAnsi" w:hAnsiTheme="minorHAnsi" w:cstheme="minorBidi"/>
                <w:lang w:val="pt-BR"/>
              </w:rPr>
              <w:t>Vis</w:t>
            </w:r>
            <w:r w:rsidR="00C901F6" w:rsidRPr="00C901F6">
              <w:rPr>
                <w:rFonts w:asciiTheme="minorHAnsi" w:hAnsiTheme="minorHAnsi" w:cstheme="minorBidi"/>
                <w:lang w:val="pt-BR"/>
              </w:rPr>
              <w:t>ual Studio Code, Compiladores, N</w:t>
            </w:r>
            <w:r w:rsidR="00C901F6">
              <w:rPr>
                <w:rFonts w:asciiTheme="minorHAnsi" w:hAnsiTheme="minorHAnsi" w:cstheme="minorBidi"/>
                <w:lang w:val="pt-BR"/>
              </w:rPr>
              <w:t>avegador Web, Entorno Desarrollo</w:t>
            </w:r>
          </w:p>
        </w:tc>
      </w:tr>
      <w:tr w:rsidR="00937023" w:rsidRPr="614A6122" w14:paraId="19860704" w14:textId="77777777" w:rsidTr="00F15766">
        <w:trPr>
          <w:trHeight w:val="545"/>
        </w:trPr>
        <w:tc>
          <w:tcPr>
            <w:tcW w:w="2405" w:type="dxa"/>
            <w:shd w:val="clear" w:color="auto" w:fill="002060"/>
            <w:vAlign w:val="center"/>
          </w:tcPr>
          <w:p w14:paraId="3F417620" w14:textId="77777777" w:rsidR="00937023" w:rsidRPr="004175DD" w:rsidRDefault="00937023"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Componentes</w:t>
            </w:r>
          </w:p>
        </w:tc>
        <w:tc>
          <w:tcPr>
            <w:tcW w:w="7256" w:type="dxa"/>
            <w:vAlign w:val="center"/>
          </w:tcPr>
          <w:p w14:paraId="4D5D90BA" w14:textId="7C3CA191" w:rsidR="00937023" w:rsidRPr="614A6122" w:rsidRDefault="00C901F6" w:rsidP="00F15766">
            <w:pPr>
              <w:pStyle w:val="Texto"/>
              <w:spacing w:before="0" w:after="0"/>
              <w:jc w:val="left"/>
              <w:rPr>
                <w:rFonts w:asciiTheme="minorHAnsi" w:hAnsiTheme="minorHAnsi" w:cstheme="minorBidi"/>
                <w:lang w:val="es-ES"/>
              </w:rPr>
            </w:pPr>
            <w:r>
              <w:rPr>
                <w:rFonts w:asciiTheme="minorHAnsi" w:hAnsiTheme="minorHAnsi" w:cstheme="minorBidi"/>
                <w:lang w:val="es-ES"/>
              </w:rPr>
              <w:t>Clases, Funciones, Componentes, Imágenes</w:t>
            </w:r>
            <w:r w:rsidR="00C71F66">
              <w:rPr>
                <w:rFonts w:asciiTheme="minorHAnsi" w:hAnsiTheme="minorHAnsi" w:cstheme="minorBidi"/>
                <w:lang w:val="es-ES"/>
              </w:rPr>
              <w:t>.</w:t>
            </w:r>
          </w:p>
        </w:tc>
      </w:tr>
      <w:tr w:rsidR="00937023" w:rsidRPr="614A6122" w14:paraId="51266C29" w14:textId="77777777" w:rsidTr="00F15766">
        <w:trPr>
          <w:trHeight w:val="283"/>
        </w:trPr>
        <w:tc>
          <w:tcPr>
            <w:tcW w:w="2405" w:type="dxa"/>
            <w:shd w:val="clear" w:color="auto" w:fill="002060"/>
            <w:vAlign w:val="center"/>
          </w:tcPr>
          <w:p w14:paraId="45C7D6F4" w14:textId="77777777" w:rsidR="00937023" w:rsidRPr="004175DD" w:rsidRDefault="00937023" w:rsidP="00F15766">
            <w:pPr>
              <w:pStyle w:val="Texto"/>
              <w:spacing w:before="0" w:after="0"/>
              <w:jc w:val="center"/>
              <w:rPr>
                <w:rFonts w:asciiTheme="minorHAnsi" w:hAnsiTheme="minorHAnsi" w:cstheme="minorBidi"/>
                <w:color w:val="FFFFFF" w:themeColor="background1"/>
                <w:lang w:val="es-ES"/>
              </w:rPr>
            </w:pPr>
            <w:r>
              <w:rPr>
                <w:rFonts w:asciiTheme="minorHAnsi" w:hAnsiTheme="minorHAnsi" w:cstheme="minorBidi"/>
                <w:color w:val="FFFFFF" w:themeColor="background1"/>
                <w:lang w:val="es-ES"/>
              </w:rPr>
              <w:t>Pruebas</w:t>
            </w:r>
          </w:p>
        </w:tc>
        <w:tc>
          <w:tcPr>
            <w:tcW w:w="7256" w:type="dxa"/>
            <w:vAlign w:val="center"/>
          </w:tcPr>
          <w:p w14:paraId="1E8E38D1" w14:textId="1BC6CFD5" w:rsidR="00937023" w:rsidRPr="614A6122" w:rsidRDefault="00C71F66" w:rsidP="00F15766">
            <w:pPr>
              <w:pStyle w:val="Texto"/>
              <w:spacing w:before="0" w:after="0"/>
              <w:jc w:val="left"/>
              <w:rPr>
                <w:rFonts w:asciiTheme="minorHAnsi" w:hAnsiTheme="minorHAnsi" w:cstheme="minorBidi"/>
                <w:lang w:val="es-ES"/>
              </w:rPr>
            </w:pPr>
            <w:r>
              <w:rPr>
                <w:rFonts w:asciiTheme="minorHAnsi" w:hAnsiTheme="minorHAnsi" w:cstheme="minorBidi"/>
                <w:lang w:val="es-ES"/>
              </w:rPr>
              <w:t>Pruebas unitarias, pruebas de aceptación, pruebas funcionales.</w:t>
            </w:r>
          </w:p>
        </w:tc>
      </w:tr>
    </w:tbl>
    <w:p w14:paraId="3704BC24" w14:textId="16FF855F" w:rsidR="002261B6" w:rsidRPr="002261B6" w:rsidRDefault="002261B6" w:rsidP="002261B6">
      <w:pPr>
        <w:pStyle w:val="Ttulo1"/>
        <w:rPr>
          <w:lang w:val="en-US"/>
        </w:rPr>
      </w:pPr>
      <w:bookmarkStart w:id="20" w:name="_Toc98790583"/>
      <w:r w:rsidRPr="002261B6">
        <w:rPr>
          <w:lang w:val="en-US"/>
        </w:rPr>
        <w:t>Control de configuración</w:t>
      </w:r>
      <w:bookmarkEnd w:id="20"/>
    </w:p>
    <w:p w14:paraId="14DE1A6B" w14:textId="732C3A6B" w:rsidR="002261B6" w:rsidRPr="002261B6" w:rsidRDefault="002261B6" w:rsidP="002261B6">
      <w:pPr>
        <w:pStyle w:val="Ttulo2"/>
      </w:pPr>
      <w:bookmarkStart w:id="21" w:name="_Control_del_código"/>
      <w:bookmarkStart w:id="22" w:name="_Toc98790584"/>
      <w:bookmarkEnd w:id="21"/>
      <w:r w:rsidRPr="002261B6">
        <w:t>Control del código</w:t>
      </w:r>
      <w:bookmarkEnd w:id="22"/>
      <w:r w:rsidRPr="002261B6">
        <w:t xml:space="preserve"> </w:t>
      </w:r>
    </w:p>
    <w:p w14:paraId="160AD366" w14:textId="41F64123" w:rsidR="003A1DE3" w:rsidRPr="003A1DE3" w:rsidRDefault="00093E8A" w:rsidP="00C62DE3">
      <w:pPr>
        <w:pStyle w:val="Ttulo3"/>
      </w:pPr>
      <w:r w:rsidRPr="00093E8A">
        <w:t xml:space="preserve"> </w:t>
      </w:r>
      <w:bookmarkStart w:id="23" w:name="_Toc98790585"/>
      <w:r w:rsidR="003A1DE3">
        <w:t>Estructuración de repositorio</w:t>
      </w:r>
      <w:bookmarkEnd w:id="23"/>
    </w:p>
    <w:p w14:paraId="139EB246" w14:textId="41F872BB" w:rsidR="00ED2162" w:rsidRPr="003D0E7A" w:rsidRDefault="00ED2162" w:rsidP="00ED2162">
      <w:pPr>
        <w:pStyle w:val="Texto"/>
        <w:rPr>
          <w:rFonts w:ascii="Arial" w:hAnsi="Arial" w:cs="Arial"/>
          <w:sz w:val="24"/>
          <w:szCs w:val="28"/>
          <w:lang w:val="es-ES"/>
        </w:rPr>
      </w:pPr>
      <w:r w:rsidRPr="003D0E7A">
        <w:rPr>
          <w:rFonts w:ascii="Arial" w:hAnsi="Arial" w:cs="Arial"/>
          <w:sz w:val="24"/>
          <w:szCs w:val="24"/>
          <w:lang w:val="es-ES"/>
        </w:rPr>
        <w:t>Todo código generado por los miembros del equipo deberá estar subido a un repositorio</w:t>
      </w:r>
      <w:r w:rsidR="00F4737B" w:rsidRPr="003D0E7A">
        <w:rPr>
          <w:rFonts w:ascii="Arial" w:hAnsi="Arial" w:cs="Arial"/>
          <w:sz w:val="24"/>
          <w:szCs w:val="24"/>
          <w:lang w:val="es-ES"/>
        </w:rPr>
        <w:t xml:space="preserve"> </w:t>
      </w:r>
      <w:r w:rsidRPr="003D0E7A">
        <w:rPr>
          <w:rFonts w:ascii="Arial" w:hAnsi="Arial" w:cs="Arial"/>
          <w:sz w:val="24"/>
          <w:szCs w:val="24"/>
          <w:lang w:val="es-ES"/>
        </w:rPr>
        <w:t>en Github</w:t>
      </w:r>
      <w:r w:rsidR="00EC3D93" w:rsidRPr="003D0E7A">
        <w:rPr>
          <w:rFonts w:ascii="Arial" w:hAnsi="Arial" w:cs="Arial"/>
          <w:sz w:val="24"/>
          <w:szCs w:val="24"/>
          <w:lang w:val="es-ES"/>
        </w:rPr>
        <w:t xml:space="preserve"> [REF-</w:t>
      </w:r>
      <w:r w:rsidR="004C6301" w:rsidRPr="003D0E7A">
        <w:rPr>
          <w:rFonts w:ascii="Arial" w:hAnsi="Arial" w:cs="Arial"/>
          <w:sz w:val="24"/>
          <w:szCs w:val="24"/>
          <w:lang w:val="es-ES"/>
        </w:rPr>
        <w:t>09</w:t>
      </w:r>
      <w:r w:rsidR="00EC3D93" w:rsidRPr="003D0E7A">
        <w:rPr>
          <w:rFonts w:ascii="Arial" w:hAnsi="Arial" w:cs="Arial"/>
          <w:sz w:val="24"/>
          <w:szCs w:val="24"/>
          <w:lang w:val="es-ES"/>
        </w:rPr>
        <w:t>]</w:t>
      </w:r>
      <w:r w:rsidRPr="003D0E7A">
        <w:rPr>
          <w:rFonts w:ascii="Arial" w:hAnsi="Arial" w:cs="Arial"/>
          <w:sz w:val="24"/>
          <w:szCs w:val="24"/>
          <w:lang w:val="es-ES"/>
        </w:rPr>
        <w:t xml:space="preserve"> </w:t>
      </w:r>
      <w:r w:rsidR="00F4737B" w:rsidRPr="003D0E7A">
        <w:rPr>
          <w:rFonts w:ascii="Arial" w:hAnsi="Arial" w:cs="Arial"/>
          <w:sz w:val="24"/>
          <w:szCs w:val="24"/>
          <w:lang w:val="es-ES"/>
        </w:rPr>
        <w:t xml:space="preserve">que permita </w:t>
      </w:r>
      <w:r w:rsidR="00B92E2E" w:rsidRPr="003D0E7A">
        <w:rPr>
          <w:rFonts w:ascii="Arial" w:hAnsi="Arial" w:cs="Arial"/>
          <w:sz w:val="24"/>
          <w:szCs w:val="24"/>
          <w:lang w:val="es-ES"/>
        </w:rPr>
        <w:t>la colaboración de todo el equipo.</w:t>
      </w:r>
    </w:p>
    <w:p w14:paraId="7C8FD0A1" w14:textId="3B485F32" w:rsidR="00B92E2E" w:rsidRPr="003D0E7A" w:rsidRDefault="00B92E2E" w:rsidP="00ED2162">
      <w:pPr>
        <w:pStyle w:val="Texto"/>
        <w:rPr>
          <w:rFonts w:ascii="Arial" w:hAnsi="Arial" w:cs="Arial"/>
          <w:sz w:val="24"/>
          <w:szCs w:val="28"/>
          <w:lang w:val="es-ES"/>
        </w:rPr>
      </w:pPr>
      <w:r w:rsidRPr="003D0E7A">
        <w:rPr>
          <w:rFonts w:ascii="Arial" w:hAnsi="Arial" w:cs="Arial"/>
          <w:sz w:val="24"/>
          <w:szCs w:val="24"/>
          <w:lang w:val="es-ES"/>
        </w:rPr>
        <w:t>Existirá un nivel de permisos vinculado al nivel de autoridad de cada miembro del equipo</w:t>
      </w:r>
      <w:r w:rsidR="00407674" w:rsidRPr="003D0E7A">
        <w:rPr>
          <w:rFonts w:ascii="Arial" w:hAnsi="Arial" w:cs="Arial"/>
          <w:sz w:val="24"/>
          <w:szCs w:val="24"/>
          <w:lang w:val="es-ES"/>
        </w:rPr>
        <w:t xml:space="preserve">. </w:t>
      </w:r>
      <w:r w:rsidR="00EB221B" w:rsidRPr="003D0E7A">
        <w:rPr>
          <w:rFonts w:ascii="Arial" w:hAnsi="Arial" w:cs="Arial"/>
          <w:sz w:val="24"/>
          <w:szCs w:val="24"/>
          <w:lang w:val="es-ES"/>
        </w:rPr>
        <w:t>Los permisos existentes en el repositorio son:</w:t>
      </w:r>
    </w:p>
    <w:p w14:paraId="32259195" w14:textId="55DBD154" w:rsidR="00C66D45" w:rsidRDefault="00C66D45" w:rsidP="00C66D45">
      <w:pPr>
        <w:pStyle w:val="Descripcin"/>
        <w:keepNext/>
      </w:pPr>
      <w:bookmarkStart w:id="24" w:name="_Toc98791085"/>
      <w:r>
        <w:t xml:space="preserve">Tabla </w:t>
      </w:r>
      <w:r>
        <w:fldChar w:fldCharType="begin"/>
      </w:r>
      <w:r>
        <w:instrText>SEQ Tabla \* ARABIC</w:instrText>
      </w:r>
      <w:r>
        <w:fldChar w:fldCharType="separate"/>
      </w:r>
      <w:r>
        <w:rPr>
          <w:noProof/>
        </w:rPr>
        <w:t>4</w:t>
      </w:r>
      <w:r>
        <w:fldChar w:fldCharType="end"/>
      </w:r>
      <w:r>
        <w:t>: Permisos de Repositorio</w:t>
      </w:r>
      <w:bookmarkEnd w:id="24"/>
    </w:p>
    <w:tbl>
      <w:tblPr>
        <w:tblStyle w:val="Tablaconcuadrcula"/>
        <w:tblW w:w="9808" w:type="dxa"/>
        <w:tblLook w:val="04A0" w:firstRow="1" w:lastRow="0" w:firstColumn="1" w:lastColumn="0" w:noHBand="0" w:noVBand="1"/>
      </w:tblPr>
      <w:tblGrid>
        <w:gridCol w:w="1311"/>
        <w:gridCol w:w="1378"/>
        <w:gridCol w:w="4687"/>
        <w:gridCol w:w="2432"/>
      </w:tblGrid>
      <w:tr w:rsidR="005B633B" w14:paraId="265A129F" w14:textId="63D12D1B" w:rsidTr="00C66D45">
        <w:trPr>
          <w:trHeight w:val="46"/>
          <w:tblHeader/>
        </w:trPr>
        <w:tc>
          <w:tcPr>
            <w:tcW w:w="1311" w:type="dxa"/>
            <w:shd w:val="clear" w:color="auto" w:fill="7030A0"/>
          </w:tcPr>
          <w:p w14:paraId="76AE8332" w14:textId="4D2EB952" w:rsidR="005B633B" w:rsidRPr="00C465EA" w:rsidRDefault="5C4E38E5" w:rsidP="00EB221B">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#idPermiso</w:t>
            </w:r>
          </w:p>
        </w:tc>
        <w:tc>
          <w:tcPr>
            <w:tcW w:w="1378" w:type="dxa"/>
            <w:shd w:val="clear" w:color="auto" w:fill="7030A0"/>
            <w:vAlign w:val="center"/>
          </w:tcPr>
          <w:p w14:paraId="0840C75B" w14:textId="5DC8AD55" w:rsidR="005B633B" w:rsidRPr="00C465EA" w:rsidRDefault="5C4E38E5" w:rsidP="00EB221B">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Permiso</w:t>
            </w:r>
          </w:p>
        </w:tc>
        <w:tc>
          <w:tcPr>
            <w:tcW w:w="4687" w:type="dxa"/>
            <w:shd w:val="clear" w:color="auto" w:fill="7030A0"/>
            <w:vAlign w:val="center"/>
          </w:tcPr>
          <w:p w14:paraId="382CB64A" w14:textId="515155EF" w:rsidR="005B633B" w:rsidRPr="00C465EA" w:rsidRDefault="5C4E38E5" w:rsidP="00EB221B">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Descripción</w:t>
            </w:r>
          </w:p>
        </w:tc>
        <w:tc>
          <w:tcPr>
            <w:tcW w:w="2432" w:type="dxa"/>
            <w:shd w:val="clear" w:color="auto" w:fill="7030A0"/>
          </w:tcPr>
          <w:p w14:paraId="6ABC4FF4" w14:textId="34FE5396" w:rsidR="005B633B" w:rsidRPr="00C465EA" w:rsidRDefault="5C4E38E5" w:rsidP="00EB221B">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Niveles de Autoridad</w:t>
            </w:r>
            <w:r w:rsidR="002C4F09" w:rsidRPr="614A6122">
              <w:rPr>
                <w:rFonts w:asciiTheme="minorHAnsi" w:hAnsiTheme="minorHAnsi" w:cstheme="minorBidi"/>
                <w:b/>
                <w:bCs/>
                <w:color w:val="FFFFFF" w:themeColor="background1"/>
                <w:sz w:val="24"/>
                <w:szCs w:val="24"/>
                <w:lang w:val="es-ES"/>
              </w:rPr>
              <w:t>*</w:t>
            </w:r>
          </w:p>
        </w:tc>
      </w:tr>
      <w:tr w:rsidR="005B633B" w14:paraId="6B6B57C1" w14:textId="617A83AE" w:rsidTr="614A6122">
        <w:trPr>
          <w:trHeight w:val="277"/>
        </w:trPr>
        <w:tc>
          <w:tcPr>
            <w:tcW w:w="1311" w:type="dxa"/>
            <w:vAlign w:val="center"/>
          </w:tcPr>
          <w:p w14:paraId="5E981BA3" w14:textId="535A432E" w:rsidR="005B633B" w:rsidRPr="00984502" w:rsidRDefault="3E2306FB" w:rsidP="005B633B">
            <w:pPr>
              <w:pStyle w:val="Texto"/>
              <w:spacing w:before="0" w:after="0"/>
              <w:jc w:val="left"/>
              <w:rPr>
                <w:rFonts w:cstheme="minorHAnsi"/>
                <w:sz w:val="18"/>
                <w:szCs w:val="20"/>
                <w:lang w:val="es-ES"/>
              </w:rPr>
            </w:pPr>
            <w:r w:rsidRPr="614A6122">
              <w:rPr>
                <w:rFonts w:cstheme="minorBidi"/>
                <w:sz w:val="18"/>
                <w:szCs w:val="18"/>
                <w:lang w:val="es-ES"/>
              </w:rPr>
              <w:t>PER-01</w:t>
            </w:r>
          </w:p>
        </w:tc>
        <w:tc>
          <w:tcPr>
            <w:tcW w:w="1378" w:type="dxa"/>
            <w:vAlign w:val="center"/>
          </w:tcPr>
          <w:p w14:paraId="68891A27" w14:textId="7D0C5EA7" w:rsidR="005B633B" w:rsidRPr="00984502" w:rsidRDefault="5C4E38E5"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Owner</w:t>
            </w:r>
          </w:p>
        </w:tc>
        <w:tc>
          <w:tcPr>
            <w:tcW w:w="4687" w:type="dxa"/>
            <w:vAlign w:val="center"/>
          </w:tcPr>
          <w:p w14:paraId="6EBD3371" w14:textId="45C170D0" w:rsidR="005B633B" w:rsidRPr="00984502" w:rsidRDefault="5C4E38E5"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Es el dueño del repositorio, posee todos los permisos.</w:t>
            </w:r>
          </w:p>
        </w:tc>
        <w:tc>
          <w:tcPr>
            <w:tcW w:w="2432" w:type="dxa"/>
            <w:vAlign w:val="center"/>
          </w:tcPr>
          <w:p w14:paraId="341A9476" w14:textId="40A4374F" w:rsidR="005B633B" w:rsidRPr="00984502" w:rsidRDefault="002C4F09" w:rsidP="002C4F09">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w:t>
            </w:r>
            <w:r w:rsidR="70086D5A" w:rsidRPr="614A6122">
              <w:rPr>
                <w:rFonts w:asciiTheme="minorHAnsi" w:hAnsiTheme="minorHAnsi" w:cstheme="minorBidi"/>
                <w:lang w:val="es-ES"/>
              </w:rPr>
              <w:t>-1</w:t>
            </w:r>
          </w:p>
        </w:tc>
      </w:tr>
      <w:tr w:rsidR="005B633B" w14:paraId="28EBB037" w14:textId="56DB9442" w:rsidTr="614A6122">
        <w:trPr>
          <w:trHeight w:val="277"/>
        </w:trPr>
        <w:tc>
          <w:tcPr>
            <w:tcW w:w="1311" w:type="dxa"/>
            <w:vAlign w:val="center"/>
          </w:tcPr>
          <w:p w14:paraId="16C97B18" w14:textId="52810E0A" w:rsidR="005B633B" w:rsidRPr="00984502" w:rsidRDefault="3E2306FB" w:rsidP="005B633B">
            <w:pPr>
              <w:pStyle w:val="Texto"/>
              <w:spacing w:before="0" w:after="0"/>
              <w:jc w:val="left"/>
              <w:rPr>
                <w:rFonts w:cstheme="minorHAnsi"/>
                <w:sz w:val="18"/>
                <w:szCs w:val="20"/>
                <w:lang w:val="es-ES"/>
              </w:rPr>
            </w:pPr>
            <w:r w:rsidRPr="614A6122">
              <w:rPr>
                <w:rFonts w:cstheme="minorBidi"/>
                <w:sz w:val="18"/>
                <w:szCs w:val="18"/>
                <w:lang w:val="es-ES"/>
              </w:rPr>
              <w:t>PER-02</w:t>
            </w:r>
          </w:p>
        </w:tc>
        <w:tc>
          <w:tcPr>
            <w:tcW w:w="1378" w:type="dxa"/>
            <w:vAlign w:val="center"/>
          </w:tcPr>
          <w:p w14:paraId="101281ED" w14:textId="71399DFB" w:rsidR="005B633B" w:rsidRPr="00984502" w:rsidRDefault="00C465EA"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Maintainer</w:t>
            </w:r>
          </w:p>
        </w:tc>
        <w:tc>
          <w:tcPr>
            <w:tcW w:w="4687" w:type="dxa"/>
            <w:vAlign w:val="center"/>
          </w:tcPr>
          <w:p w14:paraId="310F097C" w14:textId="7B49F685" w:rsidR="005B633B" w:rsidRPr="00984502" w:rsidRDefault="00C465EA"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Posee la mayoría de los permisos y </w:t>
            </w:r>
            <w:r w:rsidR="54FBB782" w:rsidRPr="614A6122">
              <w:rPr>
                <w:rFonts w:asciiTheme="minorHAnsi" w:hAnsiTheme="minorHAnsi" w:cstheme="minorBidi"/>
                <w:lang w:val="es-ES"/>
              </w:rPr>
              <w:t>puede modificar información no sensible en el repositorio.</w:t>
            </w:r>
            <w:r w:rsidR="40F01C3F" w:rsidRPr="614A6122">
              <w:rPr>
                <w:rFonts w:asciiTheme="minorHAnsi" w:hAnsiTheme="minorHAnsi" w:cstheme="minorBidi"/>
                <w:lang w:val="es-ES"/>
              </w:rPr>
              <w:t xml:space="preserve"> </w:t>
            </w:r>
            <w:r w:rsidR="312514CA" w:rsidRPr="614A6122">
              <w:rPr>
                <w:rFonts w:asciiTheme="minorHAnsi" w:hAnsiTheme="minorHAnsi" w:cstheme="minorBidi"/>
                <w:lang w:val="es-ES"/>
              </w:rPr>
              <w:t>Al igual que el owner puede autorizar pull requests.</w:t>
            </w:r>
          </w:p>
        </w:tc>
        <w:tc>
          <w:tcPr>
            <w:tcW w:w="2432" w:type="dxa"/>
            <w:vAlign w:val="center"/>
          </w:tcPr>
          <w:p w14:paraId="40D39632" w14:textId="2FBFB78E" w:rsidR="005B633B" w:rsidRPr="00984502" w:rsidRDefault="40F01C3F"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RG-1 y RG-2</w:t>
            </w:r>
          </w:p>
        </w:tc>
      </w:tr>
      <w:tr w:rsidR="005B633B" w14:paraId="0DCEBD1A" w14:textId="241243D6" w:rsidTr="614A6122">
        <w:trPr>
          <w:trHeight w:val="277"/>
        </w:trPr>
        <w:tc>
          <w:tcPr>
            <w:tcW w:w="1311" w:type="dxa"/>
            <w:vAlign w:val="center"/>
          </w:tcPr>
          <w:p w14:paraId="5A53FC7F" w14:textId="2C65A616" w:rsidR="005B633B" w:rsidRPr="00984502" w:rsidRDefault="3E2306FB" w:rsidP="005B633B">
            <w:pPr>
              <w:pStyle w:val="Texto"/>
              <w:spacing w:before="0" w:after="0"/>
              <w:jc w:val="left"/>
              <w:rPr>
                <w:rFonts w:cstheme="minorHAnsi"/>
                <w:sz w:val="18"/>
                <w:szCs w:val="20"/>
                <w:lang w:val="es-ES"/>
              </w:rPr>
            </w:pPr>
            <w:r w:rsidRPr="614A6122">
              <w:rPr>
                <w:rFonts w:cstheme="minorBidi"/>
                <w:sz w:val="18"/>
                <w:szCs w:val="18"/>
                <w:lang w:val="es-ES"/>
              </w:rPr>
              <w:t>PER-03</w:t>
            </w:r>
          </w:p>
        </w:tc>
        <w:tc>
          <w:tcPr>
            <w:tcW w:w="1378" w:type="dxa"/>
            <w:vAlign w:val="center"/>
          </w:tcPr>
          <w:p w14:paraId="74D40379" w14:textId="65DED91D" w:rsidR="005B633B" w:rsidRPr="00984502" w:rsidRDefault="00C465EA"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Developer</w:t>
            </w:r>
          </w:p>
        </w:tc>
        <w:tc>
          <w:tcPr>
            <w:tcW w:w="4687" w:type="dxa"/>
            <w:vAlign w:val="center"/>
          </w:tcPr>
          <w:p w14:paraId="04961C77" w14:textId="312BD844" w:rsidR="005B633B" w:rsidRPr="00984502" w:rsidRDefault="40F01C3F"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Puede realizar modificaciones</w:t>
            </w:r>
            <w:r w:rsidR="312514CA" w:rsidRPr="614A6122">
              <w:rPr>
                <w:rFonts w:asciiTheme="minorHAnsi" w:hAnsiTheme="minorHAnsi" w:cstheme="minorBidi"/>
                <w:lang w:val="es-ES"/>
              </w:rPr>
              <w:t xml:space="preserve"> en el código </w:t>
            </w:r>
            <w:r w:rsidR="228E4799" w:rsidRPr="614A6122">
              <w:rPr>
                <w:rFonts w:asciiTheme="minorHAnsi" w:hAnsiTheme="minorHAnsi" w:cstheme="minorBidi"/>
                <w:lang w:val="es-ES"/>
              </w:rPr>
              <w:t xml:space="preserve">en desarrollo, puede realizar commits y </w:t>
            </w:r>
            <w:r w:rsidR="1616EE83" w:rsidRPr="614A6122">
              <w:rPr>
                <w:rFonts w:asciiTheme="minorHAnsi" w:hAnsiTheme="minorHAnsi" w:cstheme="minorBidi"/>
                <w:lang w:val="es-ES"/>
              </w:rPr>
              <w:t>clonar el repositorio en su loca</w:t>
            </w:r>
            <w:r w:rsidR="65E8BD7A" w:rsidRPr="614A6122">
              <w:rPr>
                <w:rFonts w:asciiTheme="minorHAnsi" w:hAnsiTheme="minorHAnsi" w:cstheme="minorBidi"/>
                <w:lang w:val="es-ES"/>
              </w:rPr>
              <w:t>l para poder trabajar sobre el. Necesita permiso para realizar un pull request</w:t>
            </w:r>
          </w:p>
        </w:tc>
        <w:tc>
          <w:tcPr>
            <w:tcW w:w="2432" w:type="dxa"/>
            <w:vAlign w:val="center"/>
          </w:tcPr>
          <w:p w14:paraId="6BC135B1" w14:textId="536346CD" w:rsidR="005B633B" w:rsidRPr="00984502" w:rsidRDefault="65E8BD7A"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RG-3 y RG-4</w:t>
            </w:r>
          </w:p>
        </w:tc>
      </w:tr>
      <w:tr w:rsidR="005B633B" w14:paraId="76F641D8" w14:textId="1286CD74" w:rsidTr="614A6122">
        <w:trPr>
          <w:trHeight w:val="277"/>
        </w:trPr>
        <w:tc>
          <w:tcPr>
            <w:tcW w:w="1311" w:type="dxa"/>
            <w:vAlign w:val="center"/>
          </w:tcPr>
          <w:p w14:paraId="32F9EF20" w14:textId="0685005E" w:rsidR="005B633B" w:rsidRPr="00984502" w:rsidRDefault="3E2306FB" w:rsidP="005B633B">
            <w:pPr>
              <w:pStyle w:val="Texto"/>
              <w:spacing w:before="0" w:after="0"/>
              <w:jc w:val="left"/>
              <w:rPr>
                <w:rFonts w:cstheme="minorHAnsi"/>
                <w:sz w:val="18"/>
                <w:szCs w:val="20"/>
                <w:lang w:val="es-ES"/>
              </w:rPr>
            </w:pPr>
            <w:r w:rsidRPr="614A6122">
              <w:rPr>
                <w:rFonts w:cstheme="minorBidi"/>
                <w:sz w:val="18"/>
                <w:szCs w:val="18"/>
                <w:lang w:val="es-ES"/>
              </w:rPr>
              <w:t>PER-04</w:t>
            </w:r>
          </w:p>
        </w:tc>
        <w:tc>
          <w:tcPr>
            <w:tcW w:w="1378" w:type="dxa"/>
            <w:vAlign w:val="center"/>
          </w:tcPr>
          <w:p w14:paraId="4F3946F1" w14:textId="48AECAF1" w:rsidR="005B633B" w:rsidRPr="00984502" w:rsidRDefault="00C465EA"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Reviewer</w:t>
            </w:r>
          </w:p>
        </w:tc>
        <w:tc>
          <w:tcPr>
            <w:tcW w:w="4687" w:type="dxa"/>
            <w:vAlign w:val="center"/>
          </w:tcPr>
          <w:p w14:paraId="636363BD" w14:textId="2271AD4A" w:rsidR="005B633B" w:rsidRPr="00984502" w:rsidRDefault="008B0F5B"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Tiene acceso a la información estadística del repositorio, pero no puede modificar ningúna rama. Solo tiene permitido realizar la descarga de versiones estables (releases o tags).</w:t>
            </w:r>
          </w:p>
        </w:tc>
        <w:tc>
          <w:tcPr>
            <w:tcW w:w="2432" w:type="dxa"/>
            <w:vAlign w:val="center"/>
          </w:tcPr>
          <w:p w14:paraId="58849D87" w14:textId="603F966A" w:rsidR="005B633B" w:rsidRPr="00984502" w:rsidRDefault="54D3C96B" w:rsidP="005B633B">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RG-5</w:t>
            </w:r>
            <w:r w:rsidR="0086434F" w:rsidRPr="614A6122">
              <w:rPr>
                <w:rFonts w:asciiTheme="minorHAnsi" w:hAnsiTheme="minorHAnsi" w:cstheme="minorBidi"/>
                <w:b/>
                <w:bCs/>
                <w:lang w:val="es-ES"/>
              </w:rPr>
              <w:t xml:space="preserve">** </w:t>
            </w:r>
          </w:p>
        </w:tc>
      </w:tr>
    </w:tbl>
    <w:p w14:paraId="534DF1D3" w14:textId="7882D918" w:rsidR="00EB221B" w:rsidRPr="003D0E7A" w:rsidRDefault="002C4F09" w:rsidP="00EC3D93">
      <w:pPr>
        <w:pStyle w:val="Texto"/>
        <w:spacing w:before="0" w:after="0"/>
        <w:rPr>
          <w:rFonts w:cs="Arial"/>
          <w:lang w:val="es-ES"/>
        </w:rPr>
      </w:pPr>
      <w:r w:rsidRPr="003D0E7A">
        <w:rPr>
          <w:rFonts w:cs="Arial"/>
          <w:b/>
          <w:sz w:val="24"/>
          <w:szCs w:val="24"/>
          <w:lang w:val="es-ES"/>
        </w:rPr>
        <w:t>*</w:t>
      </w:r>
      <w:r w:rsidR="0086434F" w:rsidRPr="003D0E7A">
        <w:rPr>
          <w:rFonts w:cs="Arial"/>
          <w:sz w:val="24"/>
          <w:szCs w:val="24"/>
          <w:lang w:val="es-ES"/>
        </w:rPr>
        <w:t xml:space="preserve"> </w:t>
      </w:r>
      <w:r w:rsidR="00ED6EE7" w:rsidRPr="003D0E7A">
        <w:rPr>
          <w:rFonts w:cs="Arial"/>
          <w:sz w:val="24"/>
          <w:szCs w:val="24"/>
          <w:lang w:val="es-ES"/>
        </w:rPr>
        <w:t xml:space="preserve">Los rangos asignados a cada miembro del equipo </w:t>
      </w:r>
      <w:r w:rsidR="00C34894" w:rsidRPr="003D0E7A">
        <w:rPr>
          <w:rFonts w:cs="Arial"/>
          <w:lang w:val="es-ES"/>
        </w:rPr>
        <w:t>se especifican en el SPMP</w:t>
      </w:r>
      <w:r w:rsidR="00ED6EE7" w:rsidRPr="003D0E7A">
        <w:rPr>
          <w:rFonts w:cs="Arial"/>
          <w:lang w:val="es-ES"/>
        </w:rPr>
        <w:t xml:space="preserve"> </w:t>
      </w:r>
      <w:r w:rsidR="004C6301" w:rsidRPr="003D0E7A">
        <w:rPr>
          <w:rFonts w:cs="Arial"/>
          <w:lang w:val="es-ES"/>
        </w:rPr>
        <w:t xml:space="preserve">[REF-06] </w:t>
      </w:r>
      <w:r w:rsidR="00ED6EE7" w:rsidRPr="003D0E7A">
        <w:rPr>
          <w:rFonts w:cs="Arial"/>
          <w:lang w:val="es-ES"/>
        </w:rPr>
        <w:t>(0003)</w:t>
      </w:r>
      <w:r w:rsidR="00C34894" w:rsidRPr="003D0E7A">
        <w:rPr>
          <w:rFonts w:cs="Arial"/>
          <w:lang w:val="es-ES"/>
        </w:rPr>
        <w:t xml:space="preserve"> en el apartado (</w:t>
      </w:r>
      <w:r w:rsidR="00C465EA" w:rsidRPr="003D0E7A">
        <w:rPr>
          <w:rFonts w:cs="Arial"/>
          <w:lang w:val="es-ES"/>
        </w:rPr>
        <w:t>3.5) de plan de personal.</w:t>
      </w:r>
    </w:p>
    <w:p w14:paraId="285F0003" w14:textId="4ECF5FE9" w:rsidR="0086434F" w:rsidRPr="003D0E7A" w:rsidRDefault="0086434F" w:rsidP="00EC3D93">
      <w:pPr>
        <w:pStyle w:val="Texto"/>
        <w:spacing w:before="0" w:after="0"/>
        <w:rPr>
          <w:rFonts w:cs="Arial"/>
          <w:sz w:val="24"/>
          <w:szCs w:val="28"/>
          <w:lang w:val="es-ES"/>
        </w:rPr>
      </w:pPr>
      <w:r w:rsidRPr="003D0E7A">
        <w:rPr>
          <w:rFonts w:cs="Arial"/>
          <w:b/>
          <w:sz w:val="24"/>
          <w:szCs w:val="24"/>
          <w:lang w:val="es-ES"/>
        </w:rPr>
        <w:t>**</w:t>
      </w:r>
      <w:r w:rsidRPr="003D0E7A">
        <w:rPr>
          <w:rFonts w:cs="Arial"/>
          <w:sz w:val="24"/>
          <w:szCs w:val="24"/>
          <w:lang w:val="es-ES"/>
        </w:rPr>
        <w:t xml:space="preserve"> </w:t>
      </w:r>
      <w:r w:rsidRPr="003D0E7A">
        <w:rPr>
          <w:rFonts w:cs="Arial"/>
          <w:lang w:val="es-ES"/>
        </w:rPr>
        <w:t xml:space="preserve">El nivel de autoridad RG-5 no se encuentra en la tabla </w:t>
      </w:r>
      <w:r w:rsidR="00E2240C" w:rsidRPr="003D0E7A">
        <w:rPr>
          <w:rFonts w:cs="Arial"/>
          <w:lang w:val="es-ES"/>
        </w:rPr>
        <w:t xml:space="preserve">de personal </w:t>
      </w:r>
      <w:r w:rsidR="00B1797B" w:rsidRPr="003D0E7A">
        <w:rPr>
          <w:rFonts w:cs="Arial"/>
          <w:lang w:val="es-ES"/>
        </w:rPr>
        <w:t xml:space="preserve">del documento SPMP </w:t>
      </w:r>
      <w:r w:rsidR="004C6301" w:rsidRPr="003D0E7A">
        <w:rPr>
          <w:rFonts w:cs="Arial"/>
          <w:lang w:val="es-ES"/>
        </w:rPr>
        <w:t xml:space="preserve">[REF-06] </w:t>
      </w:r>
      <w:r w:rsidR="00B1797B" w:rsidRPr="003D0E7A">
        <w:rPr>
          <w:rFonts w:cs="Arial"/>
          <w:lang w:val="es-ES"/>
        </w:rPr>
        <w:t xml:space="preserve">(3.5) </w:t>
      </w:r>
      <w:r w:rsidR="00E2240C" w:rsidRPr="003D0E7A">
        <w:rPr>
          <w:rFonts w:cs="Arial"/>
          <w:lang w:val="es-ES"/>
        </w:rPr>
        <w:t xml:space="preserve">pues </w:t>
      </w:r>
      <w:r w:rsidR="008B0F5B" w:rsidRPr="003D0E7A">
        <w:rPr>
          <w:rFonts w:cs="Arial"/>
          <w:lang w:val="es-ES"/>
        </w:rPr>
        <w:t>su perfil es externo al equipo de trabajo.</w:t>
      </w:r>
      <w:r w:rsidRPr="003D0E7A">
        <w:rPr>
          <w:rFonts w:cs="Arial"/>
          <w:lang w:val="es-ES"/>
        </w:rPr>
        <w:t xml:space="preserve"> </w:t>
      </w:r>
    </w:p>
    <w:p w14:paraId="1A36E831" w14:textId="5425C730" w:rsidR="00B92E2E" w:rsidRPr="003D0E7A" w:rsidRDefault="00503BD4" w:rsidP="00ED2162">
      <w:pPr>
        <w:pStyle w:val="Texto"/>
        <w:rPr>
          <w:rFonts w:ascii="Arial" w:hAnsi="Arial" w:cs="Arial"/>
          <w:sz w:val="24"/>
          <w:szCs w:val="28"/>
          <w:lang w:val="es-ES"/>
        </w:rPr>
      </w:pPr>
      <w:r w:rsidRPr="003D0E7A">
        <w:rPr>
          <w:rFonts w:ascii="Arial" w:hAnsi="Arial" w:cs="Arial"/>
          <w:sz w:val="24"/>
          <w:szCs w:val="24"/>
          <w:lang w:val="es-ES"/>
        </w:rPr>
        <w:t xml:space="preserve">Se deberá realizar un cambio de versión </w:t>
      </w:r>
      <w:r w:rsidR="00381242" w:rsidRPr="003D0E7A">
        <w:rPr>
          <w:rFonts w:ascii="Arial" w:hAnsi="Arial" w:cs="Arial"/>
          <w:sz w:val="24"/>
          <w:szCs w:val="24"/>
          <w:lang w:val="es-ES"/>
        </w:rPr>
        <w:t>en producción cuando:</w:t>
      </w:r>
    </w:p>
    <w:p w14:paraId="5CAF0FC5" w14:textId="2E6F76DC" w:rsidR="00381242" w:rsidRPr="003D0E7A" w:rsidRDefault="00381242" w:rsidP="00381242">
      <w:pPr>
        <w:pStyle w:val="Texto"/>
        <w:numPr>
          <w:ilvl w:val="0"/>
          <w:numId w:val="34"/>
        </w:numPr>
        <w:rPr>
          <w:rFonts w:ascii="Arial" w:hAnsi="Arial" w:cs="Arial"/>
          <w:sz w:val="24"/>
          <w:szCs w:val="24"/>
          <w:lang w:val="es-ES"/>
        </w:rPr>
      </w:pPr>
      <w:r w:rsidRPr="003D0E7A">
        <w:rPr>
          <w:rFonts w:ascii="Arial" w:hAnsi="Arial" w:cs="Arial"/>
          <w:sz w:val="24"/>
          <w:szCs w:val="24"/>
          <w:lang w:val="es-ES"/>
        </w:rPr>
        <w:t xml:space="preserve">Se </w:t>
      </w:r>
      <w:r w:rsidR="009A7646" w:rsidRPr="003D0E7A">
        <w:rPr>
          <w:rFonts w:ascii="Arial" w:hAnsi="Arial" w:cs="Arial"/>
          <w:sz w:val="24"/>
          <w:szCs w:val="24"/>
          <w:lang w:val="es-ES"/>
        </w:rPr>
        <w:t xml:space="preserve">produzca un gran cambio en la </w:t>
      </w:r>
      <w:r w:rsidR="00600B84" w:rsidRPr="003D0E7A">
        <w:rPr>
          <w:rFonts w:ascii="Arial" w:hAnsi="Arial" w:cs="Arial"/>
          <w:sz w:val="24"/>
          <w:szCs w:val="24"/>
          <w:lang w:val="es-ES"/>
        </w:rPr>
        <w:t>estructura del código.</w:t>
      </w:r>
    </w:p>
    <w:p w14:paraId="6F981974" w14:textId="77777777" w:rsidR="003C3B46" w:rsidRPr="003D0E7A" w:rsidRDefault="00600B84" w:rsidP="00381242">
      <w:pPr>
        <w:pStyle w:val="Texto"/>
        <w:numPr>
          <w:ilvl w:val="0"/>
          <w:numId w:val="34"/>
        </w:numPr>
        <w:rPr>
          <w:rFonts w:ascii="Arial" w:hAnsi="Arial" w:cs="Arial"/>
          <w:sz w:val="24"/>
          <w:szCs w:val="24"/>
          <w:lang w:val="es-ES"/>
        </w:rPr>
      </w:pPr>
      <w:r w:rsidRPr="003D0E7A">
        <w:rPr>
          <w:rFonts w:ascii="Arial" w:hAnsi="Arial" w:cs="Arial"/>
          <w:sz w:val="24"/>
          <w:szCs w:val="24"/>
          <w:lang w:val="es-ES"/>
        </w:rPr>
        <w:t xml:space="preserve">Se </w:t>
      </w:r>
      <w:r w:rsidR="00057415" w:rsidRPr="003D0E7A">
        <w:rPr>
          <w:rFonts w:ascii="Arial" w:hAnsi="Arial" w:cs="Arial"/>
          <w:sz w:val="24"/>
          <w:szCs w:val="24"/>
          <w:lang w:val="es-ES"/>
        </w:rPr>
        <w:t>desar</w:t>
      </w:r>
      <w:r w:rsidR="00C76B3B" w:rsidRPr="003D0E7A">
        <w:rPr>
          <w:rFonts w:ascii="Arial" w:hAnsi="Arial" w:cs="Arial"/>
          <w:sz w:val="24"/>
          <w:szCs w:val="24"/>
          <w:lang w:val="es-ES"/>
        </w:rPr>
        <w:t>r</w:t>
      </w:r>
      <w:r w:rsidR="00057415" w:rsidRPr="003D0E7A">
        <w:rPr>
          <w:rFonts w:ascii="Arial" w:hAnsi="Arial" w:cs="Arial"/>
          <w:sz w:val="24"/>
          <w:szCs w:val="24"/>
          <w:lang w:val="es-ES"/>
        </w:rPr>
        <w:t>olle complemente una</w:t>
      </w:r>
      <w:r w:rsidR="00C76B3B" w:rsidRPr="003D0E7A">
        <w:rPr>
          <w:rFonts w:ascii="Arial" w:hAnsi="Arial" w:cs="Arial"/>
          <w:sz w:val="24"/>
          <w:szCs w:val="24"/>
          <w:lang w:val="es-ES"/>
        </w:rPr>
        <w:t xml:space="preserve"> feature y esté </w:t>
      </w:r>
      <w:r w:rsidR="003C3B46" w:rsidRPr="003D0E7A">
        <w:rPr>
          <w:rFonts w:ascii="Arial" w:hAnsi="Arial" w:cs="Arial"/>
          <w:sz w:val="24"/>
          <w:szCs w:val="24"/>
          <w:lang w:val="es-ES"/>
        </w:rPr>
        <w:t>probado en develop.</w:t>
      </w:r>
    </w:p>
    <w:p w14:paraId="676DE7D6" w14:textId="77777777" w:rsidR="00CF1F99" w:rsidRPr="003D0E7A" w:rsidRDefault="003C3B46" w:rsidP="00381242">
      <w:pPr>
        <w:pStyle w:val="Texto"/>
        <w:numPr>
          <w:ilvl w:val="0"/>
          <w:numId w:val="34"/>
        </w:numPr>
        <w:rPr>
          <w:rFonts w:ascii="Arial" w:hAnsi="Arial" w:cs="Arial"/>
          <w:sz w:val="24"/>
          <w:szCs w:val="24"/>
          <w:lang w:val="es-ES"/>
        </w:rPr>
      </w:pPr>
      <w:r w:rsidRPr="003D0E7A">
        <w:rPr>
          <w:rFonts w:ascii="Arial" w:hAnsi="Arial" w:cs="Arial"/>
          <w:sz w:val="24"/>
          <w:szCs w:val="24"/>
          <w:lang w:val="es-ES"/>
        </w:rPr>
        <w:t xml:space="preserve">Se </w:t>
      </w:r>
      <w:r w:rsidR="00BA57D8" w:rsidRPr="003D0E7A">
        <w:rPr>
          <w:rFonts w:ascii="Arial" w:hAnsi="Arial" w:cs="Arial"/>
          <w:sz w:val="24"/>
          <w:szCs w:val="24"/>
          <w:lang w:val="es-ES"/>
        </w:rPr>
        <w:t>requiera un</w:t>
      </w:r>
      <w:r w:rsidR="002957FC" w:rsidRPr="003D0E7A">
        <w:rPr>
          <w:rFonts w:ascii="Arial" w:hAnsi="Arial" w:cs="Arial"/>
          <w:sz w:val="24"/>
          <w:szCs w:val="24"/>
          <w:lang w:val="es-ES"/>
        </w:rPr>
        <w:t xml:space="preserve">a resolución en caliente (bugfix) </w:t>
      </w:r>
      <w:r w:rsidR="00CF1F99" w:rsidRPr="003D0E7A">
        <w:rPr>
          <w:rFonts w:ascii="Arial" w:hAnsi="Arial" w:cs="Arial"/>
          <w:sz w:val="24"/>
          <w:szCs w:val="24"/>
          <w:lang w:val="es-ES"/>
        </w:rPr>
        <w:t>para estabilizar el código en producción.</w:t>
      </w:r>
    </w:p>
    <w:p w14:paraId="7355CFAF" w14:textId="5E4FB53B" w:rsidR="00AE32CD" w:rsidRPr="003D0E7A" w:rsidRDefault="00CF1F99" w:rsidP="00AE32CD">
      <w:pPr>
        <w:pStyle w:val="Texto"/>
        <w:numPr>
          <w:ilvl w:val="0"/>
          <w:numId w:val="34"/>
        </w:numPr>
        <w:rPr>
          <w:rFonts w:ascii="Arial" w:hAnsi="Arial" w:cs="Arial"/>
          <w:sz w:val="24"/>
          <w:szCs w:val="24"/>
          <w:lang w:val="es-ES"/>
        </w:rPr>
      </w:pPr>
      <w:r w:rsidRPr="003D0E7A">
        <w:rPr>
          <w:rFonts w:ascii="Arial" w:hAnsi="Arial" w:cs="Arial"/>
          <w:sz w:val="24"/>
          <w:szCs w:val="24"/>
          <w:lang w:val="es-ES"/>
        </w:rPr>
        <w:t xml:space="preserve">Se </w:t>
      </w:r>
      <w:r w:rsidR="0002444C" w:rsidRPr="003D0E7A">
        <w:rPr>
          <w:rFonts w:ascii="Arial" w:hAnsi="Arial" w:cs="Arial"/>
          <w:sz w:val="24"/>
          <w:szCs w:val="24"/>
          <w:lang w:val="es-ES"/>
        </w:rPr>
        <w:t xml:space="preserve">identifique </w:t>
      </w:r>
      <w:r w:rsidR="00B92BE0" w:rsidRPr="003D0E7A">
        <w:rPr>
          <w:rFonts w:ascii="Arial" w:hAnsi="Arial" w:cs="Arial"/>
          <w:sz w:val="24"/>
          <w:szCs w:val="24"/>
          <w:lang w:val="es-ES"/>
        </w:rPr>
        <w:t>una versión estable</w:t>
      </w:r>
      <w:r w:rsidR="00700271" w:rsidRPr="003D0E7A">
        <w:rPr>
          <w:rFonts w:ascii="Arial" w:hAnsi="Arial" w:cs="Arial"/>
          <w:sz w:val="24"/>
          <w:szCs w:val="24"/>
          <w:lang w:val="es-ES"/>
        </w:rPr>
        <w:t xml:space="preserve">. </w:t>
      </w:r>
    </w:p>
    <w:p w14:paraId="52F9EE45" w14:textId="1F7835CD" w:rsidR="00AE32CD" w:rsidRPr="003D0E7A" w:rsidRDefault="00BA72D8" w:rsidP="00AE32CD">
      <w:pPr>
        <w:pStyle w:val="Texto"/>
        <w:rPr>
          <w:rFonts w:ascii="Arial" w:hAnsi="Arial" w:cs="Arial"/>
          <w:sz w:val="24"/>
          <w:szCs w:val="28"/>
          <w:lang w:val="es-ES"/>
        </w:rPr>
      </w:pPr>
      <w:r w:rsidRPr="003D0E7A">
        <w:rPr>
          <w:rFonts w:ascii="Arial" w:hAnsi="Arial" w:cs="Arial"/>
          <w:sz w:val="24"/>
          <w:szCs w:val="24"/>
          <w:lang w:val="es-ES"/>
        </w:rPr>
        <w:t xml:space="preserve">Para el desarrollo y la organización del repositorio utilizaremos </w:t>
      </w:r>
      <w:r w:rsidR="005A3553" w:rsidRPr="003D0E7A">
        <w:rPr>
          <w:rFonts w:ascii="Arial" w:hAnsi="Arial" w:cs="Arial"/>
          <w:sz w:val="24"/>
          <w:szCs w:val="24"/>
          <w:lang w:val="es-ES"/>
        </w:rPr>
        <w:t xml:space="preserve">el modelo de organización de ramas </w:t>
      </w:r>
      <w:r w:rsidR="0087204C" w:rsidRPr="003D0E7A">
        <w:rPr>
          <w:rFonts w:ascii="Arial" w:hAnsi="Arial" w:cs="Arial"/>
          <w:sz w:val="24"/>
          <w:szCs w:val="24"/>
          <w:lang w:val="es-ES"/>
        </w:rPr>
        <w:t>GitFlow [REF-03]</w:t>
      </w:r>
      <w:r w:rsidR="005A3553" w:rsidRPr="003D0E7A">
        <w:rPr>
          <w:rFonts w:ascii="Arial" w:hAnsi="Arial" w:cs="Arial"/>
          <w:sz w:val="24"/>
          <w:szCs w:val="24"/>
          <w:lang w:val="es-ES"/>
        </w:rPr>
        <w:t>:</w:t>
      </w:r>
    </w:p>
    <w:p w14:paraId="7ED9BE8F" w14:textId="77777777" w:rsidR="003C769E" w:rsidRDefault="003C769E" w:rsidP="003C769E">
      <w:pPr>
        <w:pStyle w:val="Texto"/>
        <w:keepNext/>
        <w:jc w:val="center"/>
      </w:pPr>
      <w:r>
        <w:rPr>
          <w:noProof/>
        </w:rPr>
        <w:drawing>
          <wp:inline distT="0" distB="0" distL="0" distR="0" wp14:anchorId="2A1864F4" wp14:editId="465C174B">
            <wp:extent cx="4400550" cy="3164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4400550" cy="3164440"/>
                    </a:xfrm>
                    <a:prstGeom prst="rect">
                      <a:avLst/>
                    </a:prstGeom>
                  </pic:spPr>
                </pic:pic>
              </a:graphicData>
            </a:graphic>
          </wp:inline>
        </w:drawing>
      </w:r>
    </w:p>
    <w:p w14:paraId="5AEB1AF6" w14:textId="73B9EF96" w:rsidR="005A3553" w:rsidRPr="00ED2162" w:rsidRDefault="003C769E" w:rsidP="003C769E">
      <w:pPr>
        <w:pStyle w:val="Descripcin"/>
        <w:rPr>
          <w:sz w:val="24"/>
          <w:szCs w:val="28"/>
        </w:rPr>
      </w:pPr>
      <w:r>
        <w:t xml:space="preserve">Figura </w:t>
      </w:r>
      <w:r>
        <w:fldChar w:fldCharType="begin"/>
      </w:r>
      <w:r>
        <w:instrText>STYLEREF 1 \s</w:instrText>
      </w:r>
      <w:r>
        <w:fldChar w:fldCharType="separate"/>
      </w:r>
      <w:r w:rsidRPr="614A6122">
        <w:rPr>
          <w:noProof/>
        </w:rPr>
        <w:t>4</w:t>
      </w:r>
      <w:r>
        <w:fldChar w:fldCharType="end"/>
      </w:r>
      <w:r>
        <w:t>.</w:t>
      </w:r>
      <w:r>
        <w:fldChar w:fldCharType="begin"/>
      </w:r>
      <w:r>
        <w:instrText>SEQ Figura \* ARABIC \s 1</w:instrText>
      </w:r>
      <w:r>
        <w:fldChar w:fldCharType="separate"/>
      </w:r>
      <w:r w:rsidRPr="614A6122">
        <w:rPr>
          <w:noProof/>
        </w:rPr>
        <w:t>1</w:t>
      </w:r>
      <w:r>
        <w:fldChar w:fldCharType="end"/>
      </w:r>
      <w:r>
        <w:t>: Gitflow Workflow</w:t>
      </w:r>
      <w:r w:rsidR="002228A6">
        <w:t xml:space="preserve"> [REF-</w:t>
      </w:r>
      <w:r w:rsidR="004C6301">
        <w:t>10</w:t>
      </w:r>
      <w:r w:rsidR="002228A6">
        <w:t>]</w:t>
      </w:r>
    </w:p>
    <w:p w14:paraId="154376D0" w14:textId="4C744DDC" w:rsidR="00C66D45" w:rsidRDefault="00C66D45" w:rsidP="00C66D45">
      <w:pPr>
        <w:pStyle w:val="Descripcin"/>
        <w:keepNext/>
      </w:pPr>
      <w:bookmarkStart w:id="25" w:name="_Toc98791086"/>
      <w:r>
        <w:t xml:space="preserve">Tabla </w:t>
      </w:r>
      <w:r>
        <w:fldChar w:fldCharType="begin"/>
      </w:r>
      <w:r>
        <w:instrText>SEQ Tabla \* ARABIC</w:instrText>
      </w:r>
      <w:r>
        <w:fldChar w:fldCharType="separate"/>
      </w:r>
      <w:r>
        <w:rPr>
          <w:noProof/>
        </w:rPr>
        <w:t>5</w:t>
      </w:r>
      <w:r>
        <w:fldChar w:fldCharType="end"/>
      </w:r>
      <w:r>
        <w:t>: Ramas repositorio</w:t>
      </w:r>
      <w:bookmarkEnd w:id="25"/>
    </w:p>
    <w:tbl>
      <w:tblPr>
        <w:tblStyle w:val="Tablaconcuadrcula"/>
        <w:tblW w:w="9343" w:type="dxa"/>
        <w:tblLook w:val="04A0" w:firstRow="1" w:lastRow="0" w:firstColumn="1" w:lastColumn="0" w:noHBand="0" w:noVBand="1"/>
      </w:tblPr>
      <w:tblGrid>
        <w:gridCol w:w="1696"/>
        <w:gridCol w:w="4952"/>
        <w:gridCol w:w="2695"/>
      </w:tblGrid>
      <w:tr w:rsidR="00A516B6" w:rsidRPr="00C465EA" w14:paraId="1A7D3F9B" w14:textId="77777777" w:rsidTr="00C66D45">
        <w:trPr>
          <w:trHeight w:val="43"/>
          <w:tblHeader/>
        </w:trPr>
        <w:tc>
          <w:tcPr>
            <w:tcW w:w="1696" w:type="dxa"/>
            <w:shd w:val="clear" w:color="auto" w:fill="7030A0"/>
          </w:tcPr>
          <w:p w14:paraId="5936AA0D" w14:textId="2B5DBE16" w:rsidR="00A516B6" w:rsidRPr="00C465EA" w:rsidRDefault="190A5E5B" w:rsidP="00B572C6">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Nombre Rama</w:t>
            </w:r>
          </w:p>
        </w:tc>
        <w:tc>
          <w:tcPr>
            <w:tcW w:w="4952" w:type="dxa"/>
            <w:shd w:val="clear" w:color="auto" w:fill="7030A0"/>
            <w:vAlign w:val="center"/>
          </w:tcPr>
          <w:p w14:paraId="619C4070" w14:textId="77777777" w:rsidR="00A516B6" w:rsidRPr="00C465EA" w:rsidRDefault="190A5E5B" w:rsidP="00B572C6">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Descripción</w:t>
            </w:r>
          </w:p>
        </w:tc>
        <w:tc>
          <w:tcPr>
            <w:tcW w:w="2695" w:type="dxa"/>
            <w:shd w:val="clear" w:color="auto" w:fill="7030A0"/>
          </w:tcPr>
          <w:p w14:paraId="4260E6A6" w14:textId="15AC4A9B" w:rsidR="00A516B6" w:rsidRPr="00C465EA" w:rsidRDefault="190A5E5B" w:rsidP="00B572C6">
            <w:pPr>
              <w:pStyle w:val="Texto"/>
              <w:spacing w:before="0" w:after="0"/>
              <w:jc w:val="left"/>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Nivel de Aprobación</w:t>
            </w:r>
            <w:r w:rsidR="00491813" w:rsidRPr="614A6122">
              <w:rPr>
                <w:rFonts w:asciiTheme="minorHAnsi" w:hAnsiTheme="minorHAnsi" w:cstheme="minorBidi"/>
                <w:color w:val="FFFFFF" w:themeColor="background1"/>
                <w:sz w:val="24"/>
                <w:szCs w:val="24"/>
                <w:lang w:val="es-ES"/>
              </w:rPr>
              <w:t>*</w:t>
            </w:r>
          </w:p>
        </w:tc>
      </w:tr>
      <w:tr w:rsidR="00A516B6" w:rsidRPr="00847151" w14:paraId="14EF2001" w14:textId="77777777" w:rsidTr="00C66D45">
        <w:trPr>
          <w:trHeight w:val="262"/>
          <w:tblHeader/>
        </w:trPr>
        <w:tc>
          <w:tcPr>
            <w:tcW w:w="1696" w:type="dxa"/>
            <w:vAlign w:val="center"/>
          </w:tcPr>
          <w:p w14:paraId="51FDD3DB" w14:textId="3FD31330" w:rsidR="00A516B6" w:rsidRPr="00847151" w:rsidRDefault="0809650A" w:rsidP="004C0C1C">
            <w:pPr>
              <w:pStyle w:val="Texto"/>
              <w:spacing w:before="0" w:after="0"/>
              <w:jc w:val="center"/>
              <w:rPr>
                <w:rFonts w:asciiTheme="minorHAnsi" w:hAnsiTheme="minorHAnsi" w:cstheme="minorHAnsi"/>
                <w:lang w:val="es-ES"/>
              </w:rPr>
            </w:pPr>
            <w:proofErr w:type="gramStart"/>
            <w:r w:rsidRPr="614A6122">
              <w:rPr>
                <w:rFonts w:asciiTheme="minorHAnsi" w:hAnsiTheme="minorHAnsi" w:cstheme="minorBidi"/>
                <w:lang w:val="es-ES"/>
              </w:rPr>
              <w:t>m</w:t>
            </w:r>
            <w:r w:rsidR="4A30C512" w:rsidRPr="614A6122">
              <w:rPr>
                <w:rFonts w:asciiTheme="minorHAnsi" w:hAnsiTheme="minorHAnsi" w:cstheme="minorBidi"/>
                <w:lang w:val="es-ES"/>
              </w:rPr>
              <w:t>aster</w:t>
            </w:r>
            <w:proofErr w:type="gramEnd"/>
          </w:p>
        </w:tc>
        <w:tc>
          <w:tcPr>
            <w:tcW w:w="4952" w:type="dxa"/>
            <w:vAlign w:val="center"/>
          </w:tcPr>
          <w:p w14:paraId="757FD534" w14:textId="5A7D5887" w:rsidR="00A516B6" w:rsidRPr="00984502" w:rsidRDefault="4A30C512"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Rama principal del repositorio, contiene una versión estable </w:t>
            </w:r>
            <w:r w:rsidR="7713C5BB" w:rsidRPr="614A6122">
              <w:rPr>
                <w:rFonts w:asciiTheme="minorHAnsi" w:hAnsiTheme="minorHAnsi" w:cstheme="minorBidi"/>
                <w:lang w:val="es-ES"/>
              </w:rPr>
              <w:t xml:space="preserve">y funcional </w:t>
            </w:r>
            <w:r w:rsidRPr="614A6122">
              <w:rPr>
                <w:rFonts w:asciiTheme="minorHAnsi" w:hAnsiTheme="minorHAnsi" w:cstheme="minorBidi"/>
                <w:lang w:val="es-ES"/>
              </w:rPr>
              <w:t>del código</w:t>
            </w:r>
            <w:r w:rsidR="7713C5BB" w:rsidRPr="614A6122">
              <w:rPr>
                <w:rFonts w:asciiTheme="minorHAnsi" w:hAnsiTheme="minorHAnsi" w:cstheme="minorBidi"/>
                <w:lang w:val="es-ES"/>
              </w:rPr>
              <w:t>.</w:t>
            </w:r>
            <w:r w:rsidR="0D4EEB00" w:rsidRPr="614A6122">
              <w:rPr>
                <w:rFonts w:asciiTheme="minorHAnsi" w:hAnsiTheme="minorHAnsi" w:cstheme="minorBidi"/>
                <w:lang w:val="es-ES"/>
              </w:rPr>
              <w:t xml:space="preserve"> Está normalmente asociado a una versión (tag)</w:t>
            </w:r>
            <w:r w:rsidR="49AE2FA4" w:rsidRPr="614A6122">
              <w:rPr>
                <w:rFonts w:asciiTheme="minorHAnsi" w:hAnsiTheme="minorHAnsi" w:cstheme="minorBidi"/>
                <w:lang w:val="es-ES"/>
              </w:rPr>
              <w:t xml:space="preserve"> </w:t>
            </w:r>
          </w:p>
        </w:tc>
        <w:tc>
          <w:tcPr>
            <w:tcW w:w="2695" w:type="dxa"/>
            <w:vAlign w:val="center"/>
          </w:tcPr>
          <w:p w14:paraId="44232FD7" w14:textId="1D0F3F88" w:rsidR="00A516B6" w:rsidRPr="00984502" w:rsidRDefault="190A5E5B"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RG-1</w:t>
            </w:r>
            <w:r w:rsidR="4A30C512" w:rsidRPr="614A6122">
              <w:rPr>
                <w:rFonts w:asciiTheme="minorHAnsi" w:hAnsiTheme="minorHAnsi" w:cstheme="minorBidi"/>
                <w:lang w:val="es-ES"/>
              </w:rPr>
              <w:t xml:space="preserve"> + RG-2</w:t>
            </w:r>
          </w:p>
        </w:tc>
      </w:tr>
      <w:tr w:rsidR="00514325" w:rsidRPr="00847151" w14:paraId="5F638E07" w14:textId="77777777" w:rsidTr="00C66D45">
        <w:trPr>
          <w:trHeight w:val="262"/>
          <w:tblHeader/>
        </w:trPr>
        <w:tc>
          <w:tcPr>
            <w:tcW w:w="1696" w:type="dxa"/>
            <w:vAlign w:val="center"/>
          </w:tcPr>
          <w:p w14:paraId="5446136D" w14:textId="1E07FFBF" w:rsidR="00514325" w:rsidRDefault="48A999B9" w:rsidP="00514325">
            <w:pPr>
              <w:pStyle w:val="Texto"/>
              <w:spacing w:before="0" w:after="0"/>
              <w:jc w:val="center"/>
              <w:rPr>
                <w:rFonts w:asciiTheme="minorHAnsi" w:hAnsiTheme="minorHAnsi" w:cstheme="minorHAnsi"/>
                <w:lang w:val="es-ES"/>
              </w:rPr>
            </w:pPr>
            <w:r w:rsidRPr="614A6122">
              <w:rPr>
                <w:rFonts w:asciiTheme="minorHAnsi" w:hAnsiTheme="minorHAnsi" w:cstheme="minorBidi"/>
                <w:lang w:val="es-ES"/>
              </w:rPr>
              <w:t>release</w:t>
            </w:r>
          </w:p>
        </w:tc>
        <w:tc>
          <w:tcPr>
            <w:tcW w:w="4952" w:type="dxa"/>
            <w:vAlign w:val="center"/>
          </w:tcPr>
          <w:p w14:paraId="1F64117E" w14:textId="60E12AF8" w:rsidR="00514325" w:rsidRPr="00984502" w:rsidRDefault="48A999B9" w:rsidP="00514325">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Previa a una subida a master se</w:t>
            </w:r>
            <w:r w:rsidR="422EF2CC" w:rsidRPr="614A6122">
              <w:rPr>
                <w:rFonts w:asciiTheme="minorHAnsi" w:hAnsiTheme="minorHAnsi" w:cstheme="minorBidi"/>
                <w:lang w:val="es-ES"/>
              </w:rPr>
              <w:t xml:space="preserve"> </w:t>
            </w:r>
            <w:r w:rsidRPr="614A6122">
              <w:rPr>
                <w:rFonts w:asciiTheme="minorHAnsi" w:hAnsiTheme="minorHAnsi" w:cstheme="minorBidi"/>
                <w:lang w:val="es-ES"/>
              </w:rPr>
              <w:t xml:space="preserve">deberá de crear una rama release que permita verificar si el código es estable para subirlo a producción y crear </w:t>
            </w:r>
            <w:proofErr w:type="gramStart"/>
            <w:r w:rsidRPr="614A6122">
              <w:rPr>
                <w:rFonts w:asciiTheme="minorHAnsi" w:hAnsiTheme="minorHAnsi" w:cstheme="minorBidi"/>
                <w:lang w:val="es-ES"/>
              </w:rPr>
              <w:t>una tag</w:t>
            </w:r>
            <w:proofErr w:type="gramEnd"/>
            <w:r w:rsidRPr="614A6122">
              <w:rPr>
                <w:rFonts w:asciiTheme="minorHAnsi" w:hAnsiTheme="minorHAnsi" w:cstheme="minorBidi"/>
                <w:lang w:val="es-ES"/>
              </w:rPr>
              <w:t>.</w:t>
            </w:r>
          </w:p>
        </w:tc>
        <w:tc>
          <w:tcPr>
            <w:tcW w:w="2695" w:type="dxa"/>
            <w:vAlign w:val="center"/>
          </w:tcPr>
          <w:p w14:paraId="5CFFE0E5" w14:textId="59BB7BE0" w:rsidR="00514325" w:rsidRPr="00984502" w:rsidRDefault="48A999B9" w:rsidP="00514325">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RG-2</w:t>
            </w:r>
          </w:p>
        </w:tc>
      </w:tr>
      <w:tr w:rsidR="004C0C1C" w:rsidRPr="00847151" w14:paraId="7B5B6E43" w14:textId="77777777" w:rsidTr="00C66D45">
        <w:trPr>
          <w:trHeight w:val="262"/>
          <w:tblHeader/>
        </w:trPr>
        <w:tc>
          <w:tcPr>
            <w:tcW w:w="1696" w:type="dxa"/>
            <w:vAlign w:val="center"/>
          </w:tcPr>
          <w:p w14:paraId="41B3FA9A" w14:textId="2AD7046B" w:rsidR="004C0C1C" w:rsidRDefault="0809650A" w:rsidP="004C0C1C">
            <w:pPr>
              <w:pStyle w:val="Texto"/>
              <w:spacing w:before="0" w:after="0"/>
              <w:jc w:val="center"/>
              <w:rPr>
                <w:rFonts w:asciiTheme="minorHAnsi" w:hAnsiTheme="minorHAnsi" w:cstheme="minorHAnsi"/>
                <w:lang w:val="es-ES"/>
              </w:rPr>
            </w:pPr>
            <w:r w:rsidRPr="614A6122">
              <w:rPr>
                <w:rFonts w:asciiTheme="minorHAnsi" w:hAnsiTheme="minorHAnsi" w:cstheme="minorBidi"/>
                <w:lang w:val="es-ES"/>
              </w:rPr>
              <w:t>d</w:t>
            </w:r>
            <w:r w:rsidR="0D4EEB00" w:rsidRPr="614A6122">
              <w:rPr>
                <w:rFonts w:asciiTheme="minorHAnsi" w:hAnsiTheme="minorHAnsi" w:cstheme="minorBidi"/>
                <w:lang w:val="es-ES"/>
              </w:rPr>
              <w:t>evelop</w:t>
            </w:r>
          </w:p>
        </w:tc>
        <w:tc>
          <w:tcPr>
            <w:tcW w:w="4952" w:type="dxa"/>
            <w:vAlign w:val="center"/>
          </w:tcPr>
          <w:p w14:paraId="30A1BBF7" w14:textId="5FDCA1B1" w:rsidR="004C0C1C" w:rsidRPr="00984502" w:rsidRDefault="49AE2FA4"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Rama </w:t>
            </w:r>
            <w:r w:rsidR="5324C84C" w:rsidRPr="614A6122">
              <w:rPr>
                <w:rFonts w:asciiTheme="minorHAnsi" w:hAnsiTheme="minorHAnsi" w:cstheme="minorBidi"/>
                <w:lang w:val="es-ES"/>
              </w:rPr>
              <w:t>secundaria</w:t>
            </w:r>
            <w:r w:rsidR="0809650A" w:rsidRPr="614A6122">
              <w:rPr>
                <w:rFonts w:asciiTheme="minorHAnsi" w:hAnsiTheme="minorHAnsi" w:cstheme="minorBidi"/>
                <w:lang w:val="es-ES"/>
              </w:rPr>
              <w:t xml:space="preserve"> única</w:t>
            </w:r>
            <w:r w:rsidR="5324C84C" w:rsidRPr="614A6122">
              <w:rPr>
                <w:rFonts w:asciiTheme="minorHAnsi" w:hAnsiTheme="minorHAnsi" w:cstheme="minorBidi"/>
                <w:lang w:val="es-ES"/>
              </w:rPr>
              <w:t xml:space="preserve">, </w:t>
            </w:r>
            <w:r w:rsidR="0D4EEB00" w:rsidRPr="614A6122">
              <w:rPr>
                <w:rFonts w:asciiTheme="minorHAnsi" w:hAnsiTheme="minorHAnsi" w:cstheme="minorBidi"/>
                <w:lang w:val="es-ES"/>
              </w:rPr>
              <w:t>posee el código más reciente de</w:t>
            </w:r>
            <w:r w:rsidR="1C14FD8D" w:rsidRPr="614A6122">
              <w:rPr>
                <w:rFonts w:asciiTheme="minorHAnsi" w:hAnsiTheme="minorHAnsi" w:cstheme="minorBidi"/>
                <w:lang w:val="es-ES"/>
              </w:rPr>
              <w:t>l repositiorio. Debe integrar de manera funcional las diferentes</w:t>
            </w:r>
            <w:r w:rsidR="00491813" w:rsidRPr="614A6122">
              <w:rPr>
                <w:rFonts w:asciiTheme="minorHAnsi" w:hAnsiTheme="minorHAnsi" w:cstheme="minorBidi"/>
                <w:lang w:val="es-ES"/>
              </w:rPr>
              <w:t xml:space="preserve"> funcionalidades</w:t>
            </w:r>
            <w:r w:rsidR="17C32AA3" w:rsidRPr="614A6122">
              <w:rPr>
                <w:rFonts w:asciiTheme="minorHAnsi" w:hAnsiTheme="minorHAnsi" w:cstheme="minorBidi"/>
                <w:lang w:val="es-ES"/>
              </w:rPr>
              <w:t xml:space="preserve">, permite la realización de tests </w:t>
            </w:r>
            <w:r w:rsidR="0FE80AFE" w:rsidRPr="614A6122">
              <w:rPr>
                <w:rFonts w:asciiTheme="minorHAnsi" w:hAnsiTheme="minorHAnsi" w:cstheme="minorBidi"/>
                <w:lang w:val="es-ES"/>
              </w:rPr>
              <w:t>previos a la subida a máster.</w:t>
            </w:r>
          </w:p>
        </w:tc>
        <w:tc>
          <w:tcPr>
            <w:tcW w:w="2695" w:type="dxa"/>
            <w:vAlign w:val="center"/>
          </w:tcPr>
          <w:p w14:paraId="47B4BA49" w14:textId="24A4124E" w:rsidR="004C0C1C" w:rsidRPr="00984502" w:rsidRDefault="00491813"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RG-2</w:t>
            </w:r>
          </w:p>
        </w:tc>
      </w:tr>
      <w:tr w:rsidR="003C4338" w:rsidRPr="00847151" w14:paraId="5FAE102C" w14:textId="77777777" w:rsidTr="00C66D45">
        <w:trPr>
          <w:trHeight w:val="262"/>
          <w:tblHeader/>
        </w:trPr>
        <w:tc>
          <w:tcPr>
            <w:tcW w:w="1696" w:type="dxa"/>
            <w:vAlign w:val="center"/>
          </w:tcPr>
          <w:p w14:paraId="1C78B579" w14:textId="1CEF5786" w:rsidR="003C4338" w:rsidRDefault="0809650A" w:rsidP="004C0C1C">
            <w:pPr>
              <w:pStyle w:val="Texto"/>
              <w:spacing w:before="0" w:after="0"/>
              <w:jc w:val="center"/>
              <w:rPr>
                <w:rFonts w:asciiTheme="minorHAnsi" w:hAnsiTheme="minorHAnsi" w:cstheme="minorHAnsi"/>
                <w:lang w:val="es-ES"/>
              </w:rPr>
            </w:pPr>
            <w:r w:rsidRPr="614A6122">
              <w:rPr>
                <w:rFonts w:asciiTheme="minorHAnsi" w:hAnsiTheme="minorHAnsi" w:cstheme="minorBidi"/>
                <w:lang w:val="es-ES"/>
              </w:rPr>
              <w:t>f</w:t>
            </w:r>
            <w:r w:rsidR="7FF4F1D7" w:rsidRPr="614A6122">
              <w:rPr>
                <w:rFonts w:asciiTheme="minorHAnsi" w:hAnsiTheme="minorHAnsi" w:cstheme="minorBidi"/>
                <w:lang w:val="es-ES"/>
              </w:rPr>
              <w:t>eature</w:t>
            </w:r>
          </w:p>
        </w:tc>
        <w:tc>
          <w:tcPr>
            <w:tcW w:w="4952" w:type="dxa"/>
            <w:vAlign w:val="center"/>
          </w:tcPr>
          <w:p w14:paraId="5DD6A617" w14:textId="1E628BA8" w:rsidR="003C4338" w:rsidRPr="00984502" w:rsidRDefault="7FF4F1D7"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Ramas individuales o grupales, </w:t>
            </w:r>
            <w:r w:rsidR="1766342E" w:rsidRPr="614A6122">
              <w:rPr>
                <w:rFonts w:asciiTheme="minorHAnsi" w:hAnsiTheme="minorHAnsi" w:cstheme="minorBidi"/>
                <w:lang w:val="es-ES"/>
              </w:rPr>
              <w:t>deberá de haber un responsable por rama que</w:t>
            </w:r>
            <w:r w:rsidR="0AC7A3E3" w:rsidRPr="614A6122">
              <w:rPr>
                <w:rFonts w:asciiTheme="minorHAnsi" w:hAnsiTheme="minorHAnsi" w:cstheme="minorBidi"/>
                <w:lang w:val="es-ES"/>
              </w:rPr>
              <w:t xml:space="preserve"> autorice </w:t>
            </w:r>
            <w:r w:rsidR="62666522" w:rsidRPr="614A6122">
              <w:rPr>
                <w:rFonts w:asciiTheme="minorHAnsi" w:hAnsiTheme="minorHAnsi" w:cstheme="minorBidi"/>
                <w:lang w:val="es-ES"/>
              </w:rPr>
              <w:t>la subida del código al respositorio.</w:t>
            </w:r>
            <w:r w:rsidR="1766342E" w:rsidRPr="614A6122">
              <w:rPr>
                <w:rFonts w:asciiTheme="minorHAnsi" w:hAnsiTheme="minorHAnsi" w:cstheme="minorBidi"/>
                <w:lang w:val="es-ES"/>
              </w:rPr>
              <w:t xml:space="preserve"> </w:t>
            </w:r>
          </w:p>
        </w:tc>
        <w:tc>
          <w:tcPr>
            <w:tcW w:w="2695" w:type="dxa"/>
            <w:vAlign w:val="center"/>
          </w:tcPr>
          <w:p w14:paraId="0EAEB6F8" w14:textId="344383F1" w:rsidR="003C4338" w:rsidRPr="00984502" w:rsidRDefault="1766342E"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RG-3</w:t>
            </w:r>
          </w:p>
        </w:tc>
      </w:tr>
      <w:tr w:rsidR="004575D9" w:rsidRPr="00B611E0" w14:paraId="2D204C78" w14:textId="77777777" w:rsidTr="00C66D45">
        <w:trPr>
          <w:trHeight w:val="262"/>
          <w:tblHeader/>
        </w:trPr>
        <w:tc>
          <w:tcPr>
            <w:tcW w:w="1696" w:type="dxa"/>
            <w:vAlign w:val="center"/>
          </w:tcPr>
          <w:p w14:paraId="4DBC2ED6" w14:textId="47C3A403" w:rsidR="004575D9" w:rsidRDefault="7E7D5730" w:rsidP="004C0C1C">
            <w:pPr>
              <w:pStyle w:val="Texto"/>
              <w:spacing w:before="0" w:after="0"/>
              <w:jc w:val="center"/>
              <w:rPr>
                <w:rFonts w:asciiTheme="minorHAnsi" w:hAnsiTheme="minorHAnsi" w:cstheme="minorHAnsi"/>
                <w:lang w:val="es-ES"/>
              </w:rPr>
            </w:pPr>
            <w:r w:rsidRPr="614A6122">
              <w:rPr>
                <w:rFonts w:asciiTheme="minorHAnsi" w:hAnsiTheme="minorHAnsi" w:cstheme="minorBidi"/>
                <w:lang w:val="es-ES"/>
              </w:rPr>
              <w:t>bugfix</w:t>
            </w:r>
          </w:p>
        </w:tc>
        <w:tc>
          <w:tcPr>
            <w:tcW w:w="4952" w:type="dxa"/>
            <w:vAlign w:val="center"/>
          </w:tcPr>
          <w:p w14:paraId="475D9A50" w14:textId="021BA534" w:rsidR="004575D9" w:rsidRPr="00984502" w:rsidRDefault="3060DE07"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Ramas </w:t>
            </w:r>
            <w:r w:rsidR="7EE470BB" w:rsidRPr="614A6122">
              <w:rPr>
                <w:rFonts w:asciiTheme="minorHAnsi" w:hAnsiTheme="minorHAnsi" w:cstheme="minorBidi"/>
                <w:lang w:val="es-ES"/>
              </w:rPr>
              <w:t xml:space="preserve">temporales que permiten </w:t>
            </w:r>
            <w:r w:rsidR="79090725" w:rsidRPr="614A6122">
              <w:rPr>
                <w:rFonts w:asciiTheme="minorHAnsi" w:hAnsiTheme="minorHAnsi" w:cstheme="minorBidi"/>
                <w:lang w:val="es-ES"/>
              </w:rPr>
              <w:t xml:space="preserve">el trabajo de manera independiente con enforque </w:t>
            </w:r>
            <w:r w:rsidR="5A6879E7" w:rsidRPr="614A6122">
              <w:rPr>
                <w:rFonts w:asciiTheme="minorHAnsi" w:hAnsiTheme="minorHAnsi" w:cstheme="minorBidi"/>
                <w:lang w:val="es-ES"/>
              </w:rPr>
              <w:t>a la solución de un error identificado en develop.</w:t>
            </w:r>
          </w:p>
        </w:tc>
        <w:tc>
          <w:tcPr>
            <w:tcW w:w="2695" w:type="dxa"/>
            <w:vAlign w:val="center"/>
          </w:tcPr>
          <w:p w14:paraId="6CF5CF58" w14:textId="345C4BD6" w:rsidR="004575D9" w:rsidRPr="00984502" w:rsidRDefault="5A6879E7"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RG-2 + RG-3</w:t>
            </w:r>
          </w:p>
        </w:tc>
      </w:tr>
      <w:tr w:rsidR="007E2C62" w:rsidRPr="00B611E0" w14:paraId="51C3042C" w14:textId="77777777" w:rsidTr="00C66D45">
        <w:trPr>
          <w:trHeight w:val="593"/>
          <w:tblHeader/>
        </w:trPr>
        <w:tc>
          <w:tcPr>
            <w:tcW w:w="1696" w:type="dxa"/>
            <w:vAlign w:val="center"/>
          </w:tcPr>
          <w:p w14:paraId="02E799EF" w14:textId="7F0F3D00" w:rsidR="007E2C62" w:rsidRDefault="4CE86600" w:rsidP="004C0C1C">
            <w:pPr>
              <w:pStyle w:val="Texto"/>
              <w:spacing w:before="0" w:after="0"/>
              <w:jc w:val="center"/>
              <w:rPr>
                <w:rFonts w:asciiTheme="minorHAnsi" w:hAnsiTheme="minorHAnsi" w:cstheme="minorHAnsi"/>
                <w:lang w:val="es-ES"/>
              </w:rPr>
            </w:pPr>
            <w:r w:rsidRPr="614A6122">
              <w:rPr>
                <w:rFonts w:asciiTheme="minorHAnsi" w:hAnsiTheme="minorHAnsi" w:cstheme="minorBidi"/>
                <w:lang w:val="es-ES"/>
              </w:rPr>
              <w:t>hotfix</w:t>
            </w:r>
          </w:p>
        </w:tc>
        <w:tc>
          <w:tcPr>
            <w:tcW w:w="4952" w:type="dxa"/>
            <w:vAlign w:val="center"/>
          </w:tcPr>
          <w:p w14:paraId="0A0925BE" w14:textId="6096B824" w:rsidR="007E2C62" w:rsidRPr="00984502" w:rsidRDefault="4CE86600"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 xml:space="preserve">Ramas temporales para indenficiar y solucionar errores críticos encontrados en </w:t>
            </w:r>
            <w:r w:rsidR="00BA72D8" w:rsidRPr="614A6122">
              <w:rPr>
                <w:rFonts w:asciiTheme="minorHAnsi" w:hAnsiTheme="minorHAnsi" w:cstheme="minorBidi"/>
                <w:lang w:val="es-ES"/>
              </w:rPr>
              <w:t xml:space="preserve">la rama </w:t>
            </w:r>
            <w:proofErr w:type="gramStart"/>
            <w:r w:rsidR="00BA72D8" w:rsidRPr="614A6122">
              <w:rPr>
                <w:rFonts w:asciiTheme="minorHAnsi" w:hAnsiTheme="minorHAnsi" w:cstheme="minorBidi"/>
                <w:lang w:val="es-ES"/>
              </w:rPr>
              <w:t>master</w:t>
            </w:r>
            <w:proofErr w:type="gramEnd"/>
            <w:r w:rsidR="00BA72D8" w:rsidRPr="614A6122">
              <w:rPr>
                <w:rFonts w:asciiTheme="minorHAnsi" w:hAnsiTheme="minorHAnsi" w:cstheme="minorBidi"/>
                <w:lang w:val="es-ES"/>
              </w:rPr>
              <w:t>.</w:t>
            </w:r>
          </w:p>
        </w:tc>
        <w:tc>
          <w:tcPr>
            <w:tcW w:w="2695" w:type="dxa"/>
            <w:vAlign w:val="center"/>
          </w:tcPr>
          <w:p w14:paraId="1BF99B2E" w14:textId="75F88166" w:rsidR="007E2C62" w:rsidRPr="00984502" w:rsidRDefault="4CE86600"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RG-2</w:t>
            </w:r>
          </w:p>
        </w:tc>
      </w:tr>
    </w:tbl>
    <w:p w14:paraId="0FBD6CDA" w14:textId="7979695B" w:rsidR="009C7937" w:rsidRPr="00127235" w:rsidRDefault="00491813" w:rsidP="00127235">
      <w:pPr>
        <w:pStyle w:val="Texto"/>
        <w:spacing w:before="0" w:after="0"/>
        <w:rPr>
          <w:lang w:val="es-ES"/>
        </w:rPr>
      </w:pPr>
      <w:r w:rsidRPr="614A6122">
        <w:rPr>
          <w:lang w:val="es-ES"/>
        </w:rPr>
        <w:t xml:space="preserve">*Los niveles de aprobación </w:t>
      </w:r>
      <w:r w:rsidR="000D4164" w:rsidRPr="614A6122">
        <w:rPr>
          <w:lang w:val="es-ES"/>
        </w:rPr>
        <w:t>definen que rangos como mínimo deben aprobar un pull request a la rama en cuestión.</w:t>
      </w:r>
    </w:p>
    <w:p w14:paraId="4824514D" w14:textId="535ED5D5" w:rsidR="00836BEB" w:rsidRPr="002261B6" w:rsidRDefault="001F0CEB" w:rsidP="002261B6">
      <w:pPr>
        <w:pStyle w:val="Ttulo2"/>
      </w:pPr>
      <w:bookmarkStart w:id="26" w:name="_Toc98790586"/>
      <w:r w:rsidRPr="002261B6">
        <w:t xml:space="preserve">Control de </w:t>
      </w:r>
      <w:r w:rsidR="002261B6" w:rsidRPr="002261B6">
        <w:t>Mídia</w:t>
      </w:r>
      <w:bookmarkEnd w:id="26"/>
    </w:p>
    <w:p w14:paraId="512EDDDD" w14:textId="2F7C653A" w:rsidR="003528FF" w:rsidRPr="00504906" w:rsidRDefault="003528FF" w:rsidP="003528FF">
      <w:pPr>
        <w:pStyle w:val="Texto"/>
        <w:rPr>
          <w:rFonts w:ascii="Arial" w:hAnsi="Arial" w:cs="Arial"/>
          <w:sz w:val="24"/>
          <w:szCs w:val="28"/>
          <w:lang w:val="es-ES"/>
        </w:rPr>
      </w:pPr>
      <w:r w:rsidRPr="00504906">
        <w:rPr>
          <w:rFonts w:ascii="Arial" w:hAnsi="Arial" w:cs="Arial"/>
          <w:sz w:val="24"/>
          <w:szCs w:val="24"/>
          <w:lang w:val="es-ES"/>
        </w:rPr>
        <w:t xml:space="preserve">Los documentos deberán indicar en su nombre la versión, el número de referencia, la sigla del documento, el grupo de trabajo y el nombre del proyecto. </w:t>
      </w:r>
    </w:p>
    <w:tbl>
      <w:tblPr>
        <w:tblStyle w:val="Tablaconcuadrcula"/>
        <w:tblW w:w="9583" w:type="dxa"/>
        <w:tblLook w:val="04A0" w:firstRow="1" w:lastRow="0" w:firstColumn="1" w:lastColumn="0" w:noHBand="0" w:noVBand="1"/>
      </w:tblPr>
      <w:tblGrid>
        <w:gridCol w:w="9583"/>
      </w:tblGrid>
      <w:tr w:rsidR="003528FF" w14:paraId="092FC74A" w14:textId="77777777" w:rsidTr="614A6122">
        <w:trPr>
          <w:trHeight w:val="844"/>
        </w:trPr>
        <w:tc>
          <w:tcPr>
            <w:tcW w:w="9583" w:type="dxa"/>
          </w:tcPr>
          <w:p w14:paraId="0E024C24" w14:textId="54231CFC" w:rsidR="003528FF" w:rsidRDefault="630C9BCF" w:rsidP="001D4829">
            <w:pPr>
              <w:pStyle w:val="Texto"/>
              <w:jc w:val="center"/>
              <w:rPr>
                <w:sz w:val="24"/>
                <w:szCs w:val="28"/>
                <w:lang w:val="es-ES"/>
              </w:rPr>
            </w:pPr>
            <w:r w:rsidRPr="614A6122">
              <w:rPr>
                <w:sz w:val="24"/>
                <w:szCs w:val="24"/>
                <w:lang w:val="es-ES"/>
              </w:rPr>
              <w:t>v[</w:t>
            </w:r>
            <w:r w:rsidR="003528FF" w:rsidRPr="614A6122">
              <w:rPr>
                <w:sz w:val="24"/>
                <w:szCs w:val="24"/>
                <w:lang w:val="es-ES"/>
              </w:rPr>
              <w:t>VersiónEstable.VersiónTrabajo_NumReferencia_NomDoc_NomGrupo_NomProyecto</w:t>
            </w:r>
            <w:r w:rsidRPr="614A6122">
              <w:rPr>
                <w:sz w:val="24"/>
                <w:szCs w:val="24"/>
                <w:lang w:val="es-ES"/>
              </w:rPr>
              <w:t>]</w:t>
            </w:r>
          </w:p>
        </w:tc>
      </w:tr>
    </w:tbl>
    <w:p w14:paraId="4EBCB231" w14:textId="08FD1CEE" w:rsidR="00836BEB" w:rsidRPr="003528FF" w:rsidRDefault="00836BEB" w:rsidP="001D4829">
      <w:pPr>
        <w:jc w:val="center"/>
        <w:rPr>
          <w:rFonts w:ascii="Arial" w:hAnsi="Arial" w:cs="Arial"/>
          <w:color w:val="000000"/>
          <w:sz w:val="27"/>
          <w:szCs w:val="27"/>
        </w:rPr>
      </w:pPr>
    </w:p>
    <w:p w14:paraId="5FDFF96C" w14:textId="52ED1A18" w:rsidR="00836BEB" w:rsidRPr="00504906" w:rsidRDefault="00235772" w:rsidP="00A80833">
      <w:pPr>
        <w:jc w:val="both"/>
        <w:rPr>
          <w:rFonts w:ascii="Arial" w:hAnsi="Arial" w:cs="Arial"/>
          <w:sz w:val="24"/>
          <w:szCs w:val="24"/>
        </w:rPr>
      </w:pPr>
      <w:r w:rsidRPr="00504906">
        <w:rPr>
          <w:rFonts w:ascii="Arial" w:hAnsi="Arial" w:cs="Arial"/>
          <w:sz w:val="24"/>
          <w:szCs w:val="24"/>
        </w:rPr>
        <w:t xml:space="preserve">Todos los documentos deberán </w:t>
      </w:r>
      <w:r w:rsidR="001A7C05" w:rsidRPr="00504906">
        <w:rPr>
          <w:rFonts w:ascii="Arial" w:hAnsi="Arial" w:cs="Arial"/>
          <w:sz w:val="24"/>
          <w:szCs w:val="24"/>
        </w:rPr>
        <w:t xml:space="preserve">de tener un número de referencia único que permita la fácil difenciación de los documentos y de su orden de realización. </w:t>
      </w:r>
      <w:r w:rsidR="000C0289" w:rsidRPr="00504906">
        <w:rPr>
          <w:rFonts w:ascii="Arial" w:hAnsi="Arial" w:cs="Arial"/>
          <w:sz w:val="24"/>
          <w:szCs w:val="24"/>
        </w:rPr>
        <w:t xml:space="preserve">Cada documento deberá incluir la fecha de su </w:t>
      </w:r>
      <w:proofErr w:type="gramStart"/>
      <w:r w:rsidR="000C0289" w:rsidRPr="00504906">
        <w:rPr>
          <w:rFonts w:ascii="Arial" w:hAnsi="Arial" w:cs="Arial"/>
          <w:sz w:val="24"/>
          <w:szCs w:val="24"/>
        </w:rPr>
        <w:t>realización</w:t>
      </w:r>
      <w:proofErr w:type="gramEnd"/>
      <w:r w:rsidR="000C0289" w:rsidRPr="00504906">
        <w:rPr>
          <w:rFonts w:ascii="Arial" w:hAnsi="Arial" w:cs="Arial"/>
          <w:sz w:val="24"/>
          <w:szCs w:val="24"/>
        </w:rPr>
        <w:t xml:space="preserve"> así como los responsables de su realización.</w:t>
      </w:r>
    </w:p>
    <w:p w14:paraId="70742755" w14:textId="18FEE35B" w:rsidR="000C0289" w:rsidRPr="00504906" w:rsidRDefault="000C0289" w:rsidP="00A80833">
      <w:pPr>
        <w:jc w:val="both"/>
        <w:rPr>
          <w:rFonts w:ascii="Arial" w:hAnsi="Arial" w:cs="Arial"/>
          <w:sz w:val="24"/>
          <w:szCs w:val="24"/>
        </w:rPr>
      </w:pPr>
      <w:r w:rsidRPr="00504906">
        <w:rPr>
          <w:rFonts w:ascii="Arial" w:hAnsi="Arial" w:cs="Arial"/>
          <w:sz w:val="24"/>
          <w:szCs w:val="24"/>
        </w:rPr>
        <w:t xml:space="preserve">El titulo del documento se </w:t>
      </w:r>
      <w:r w:rsidR="00A80833" w:rsidRPr="00504906">
        <w:rPr>
          <w:rFonts w:ascii="Arial" w:hAnsi="Arial" w:cs="Arial"/>
          <w:sz w:val="24"/>
          <w:szCs w:val="24"/>
        </w:rPr>
        <w:t xml:space="preserve">redatará de manera completa y la sigla del nombre del documento será utilizada a lo largo del mismo y en otros documentos como código identificativo de tipo. </w:t>
      </w:r>
    </w:p>
    <w:p w14:paraId="00D1E1D2" w14:textId="77777777" w:rsidR="00E35BA7" w:rsidRPr="00504906" w:rsidRDefault="00E35BA7" w:rsidP="00A80833">
      <w:pPr>
        <w:jc w:val="both"/>
        <w:rPr>
          <w:rFonts w:ascii="Arial" w:hAnsi="Arial" w:cs="Arial"/>
          <w:sz w:val="24"/>
          <w:szCs w:val="24"/>
        </w:rPr>
      </w:pPr>
    </w:p>
    <w:p w14:paraId="3D43EA0C" w14:textId="2F812C9D" w:rsidR="00E35BA7" w:rsidRPr="00504906" w:rsidRDefault="00E35BA7" w:rsidP="00A80833">
      <w:pPr>
        <w:jc w:val="both"/>
        <w:rPr>
          <w:rFonts w:ascii="Arial" w:hAnsi="Arial" w:cs="Arial"/>
          <w:sz w:val="24"/>
          <w:szCs w:val="24"/>
        </w:rPr>
      </w:pPr>
      <w:r w:rsidRPr="00504906">
        <w:rPr>
          <w:rFonts w:ascii="Arial" w:hAnsi="Arial" w:cs="Arial"/>
          <w:sz w:val="24"/>
          <w:szCs w:val="24"/>
        </w:rPr>
        <w:t xml:space="preserve">Todos los documentos sin excepción serán guardados en la plataforma cloud de Onedrive en un Sharepoint compartido accesible por medio de un grupo de Microsoft Teams para el equipo de desarrollo. Todos los miembros del equipo tendrán acceso a los documentos necesarios para cada función. </w:t>
      </w:r>
      <w:r w:rsidR="00E37EE3" w:rsidRPr="00504906">
        <w:rPr>
          <w:rFonts w:ascii="Arial" w:hAnsi="Arial" w:cs="Arial"/>
          <w:sz w:val="24"/>
          <w:szCs w:val="24"/>
        </w:rPr>
        <w:t>Cada documento</w:t>
      </w:r>
      <w:r w:rsidR="00F31776" w:rsidRPr="00504906">
        <w:rPr>
          <w:rFonts w:ascii="Arial" w:hAnsi="Arial" w:cs="Arial"/>
          <w:sz w:val="24"/>
          <w:szCs w:val="24"/>
        </w:rPr>
        <w:t xml:space="preserve"> principal</w:t>
      </w:r>
      <w:r w:rsidR="00E37EE3" w:rsidRPr="00504906">
        <w:rPr>
          <w:rFonts w:ascii="Arial" w:hAnsi="Arial" w:cs="Arial"/>
          <w:sz w:val="24"/>
          <w:szCs w:val="24"/>
        </w:rPr>
        <w:t xml:space="preserve"> deberá estar incluido en un directorio </w:t>
      </w:r>
      <w:r w:rsidR="00F31776" w:rsidRPr="00504906">
        <w:rPr>
          <w:rFonts w:ascii="Arial" w:hAnsi="Arial" w:cs="Arial"/>
          <w:sz w:val="24"/>
          <w:szCs w:val="24"/>
        </w:rPr>
        <w:t>personalizado para él, donde se encuentren los demás documentos secundarios</w:t>
      </w:r>
      <w:r w:rsidR="00A416DA" w:rsidRPr="00504906">
        <w:rPr>
          <w:rFonts w:ascii="Arial" w:hAnsi="Arial" w:cs="Arial"/>
          <w:sz w:val="24"/>
          <w:szCs w:val="24"/>
        </w:rPr>
        <w:t>/adjunto</w:t>
      </w:r>
      <w:r w:rsidR="00F31776" w:rsidRPr="00504906">
        <w:rPr>
          <w:rFonts w:ascii="Arial" w:hAnsi="Arial" w:cs="Arial"/>
          <w:sz w:val="24"/>
          <w:szCs w:val="24"/>
        </w:rPr>
        <w:t xml:space="preserve"> relacionados con el.</w:t>
      </w:r>
    </w:p>
    <w:p w14:paraId="57CF9A1C" w14:textId="1916B875" w:rsidR="00A416DA" w:rsidRPr="00504906" w:rsidRDefault="00A416DA" w:rsidP="00A80833">
      <w:pPr>
        <w:jc w:val="both"/>
        <w:rPr>
          <w:rFonts w:ascii="Arial" w:hAnsi="Arial" w:cs="Arial"/>
          <w:sz w:val="24"/>
          <w:szCs w:val="24"/>
        </w:rPr>
      </w:pPr>
    </w:p>
    <w:p w14:paraId="500D4793" w14:textId="45DF7718" w:rsidR="00836BEB" w:rsidRPr="00504906" w:rsidRDefault="00A416DA" w:rsidP="00926107">
      <w:pPr>
        <w:jc w:val="both"/>
        <w:rPr>
          <w:rFonts w:ascii="Arial" w:hAnsi="Arial" w:cs="Arial"/>
          <w:sz w:val="24"/>
          <w:szCs w:val="24"/>
        </w:rPr>
      </w:pPr>
      <w:r w:rsidRPr="00504906">
        <w:rPr>
          <w:rFonts w:ascii="Arial" w:hAnsi="Arial" w:cs="Arial"/>
          <w:sz w:val="24"/>
          <w:szCs w:val="24"/>
        </w:rPr>
        <w:t xml:space="preserve">En el periodo de desarrollo y confección del documento se deberán de guardar copias de seguridad de manera regular para evitar </w:t>
      </w:r>
      <w:r w:rsidR="00210EE5" w:rsidRPr="00504906">
        <w:rPr>
          <w:rFonts w:ascii="Arial" w:hAnsi="Arial" w:cs="Arial"/>
          <w:sz w:val="24"/>
          <w:szCs w:val="24"/>
        </w:rPr>
        <w:t>la perdida de información. Una vez finalizado el desarrollo se deberá realizar al menos dos copias de seguridad del documento</w:t>
      </w:r>
      <w:r w:rsidR="001B3F55" w:rsidRPr="00504906">
        <w:rPr>
          <w:rFonts w:ascii="Arial" w:hAnsi="Arial" w:cs="Arial"/>
          <w:sz w:val="24"/>
          <w:szCs w:val="24"/>
        </w:rPr>
        <w:t xml:space="preserve"> y guardarlas en locales separados.</w:t>
      </w:r>
    </w:p>
    <w:p w14:paraId="6D0975BB" w14:textId="1138F494" w:rsidR="002261B6" w:rsidRPr="002261B6" w:rsidRDefault="002261B6" w:rsidP="002261B6">
      <w:pPr>
        <w:pStyle w:val="Ttulo2"/>
      </w:pPr>
      <w:bookmarkStart w:id="27" w:name="_Toc98790587"/>
      <w:r w:rsidRPr="614A6122">
        <w:t>Control de cambios</w:t>
      </w:r>
      <w:bookmarkEnd w:id="27"/>
    </w:p>
    <w:p w14:paraId="3D3587E8" w14:textId="77777777" w:rsidR="00ED2162" w:rsidRPr="00EE4A36" w:rsidRDefault="00054F5C" w:rsidP="00ED2162">
      <w:pPr>
        <w:pStyle w:val="Texto"/>
        <w:rPr>
          <w:rFonts w:ascii="Arial" w:hAnsi="Arial" w:cs="Arial"/>
          <w:sz w:val="24"/>
          <w:szCs w:val="28"/>
          <w:lang w:val="es-ES"/>
        </w:rPr>
      </w:pPr>
      <w:r>
        <w:br/>
      </w:r>
      <w:r w:rsidR="00ED2162" w:rsidRPr="00EE4A36">
        <w:rPr>
          <w:rFonts w:ascii="Arial" w:hAnsi="Arial" w:cs="Arial"/>
          <w:sz w:val="24"/>
          <w:szCs w:val="24"/>
          <w:lang w:val="es-ES"/>
        </w:rPr>
        <w:t>Cada documento deberá contener un control de versiones para facilitar a los miembros del equipo identificar cual versión es la más reciente.</w:t>
      </w:r>
    </w:p>
    <w:p w14:paraId="503F123D" w14:textId="513DF6B8" w:rsidR="00ED2162" w:rsidRPr="00EE4A36" w:rsidRDefault="00ED2162" w:rsidP="003528FF">
      <w:pPr>
        <w:pStyle w:val="Texto"/>
        <w:rPr>
          <w:rFonts w:ascii="Arial" w:hAnsi="Arial" w:cs="Arial"/>
          <w:sz w:val="24"/>
          <w:szCs w:val="28"/>
          <w:lang w:val="es-ES"/>
        </w:rPr>
      </w:pPr>
      <w:r w:rsidRPr="00EE4A36">
        <w:rPr>
          <w:rFonts w:ascii="Arial" w:hAnsi="Arial" w:cs="Arial"/>
          <w:sz w:val="24"/>
          <w:szCs w:val="24"/>
          <w:lang w:val="es-ES"/>
        </w:rPr>
        <w:t>Las versiones entregadas al cliente serán siempre números enteros y englobarán una serie de versiones anteriores consideradas de trabajo o borradores. El cliente recibirá un documento de extensión PDF (.pdf) al menos que sea necesario que el cliente revise y pueda realizar cambios en el documento en caso de revisión para aprobación, en este caso el cliente también recibirá un documento de extensión tipo Word (.docx) de manera adicional al documento pdf.</w:t>
      </w:r>
    </w:p>
    <w:p w14:paraId="1EAB8501" w14:textId="77777777" w:rsidR="00ED2162" w:rsidRPr="00EE4A36" w:rsidRDefault="00ED2162" w:rsidP="00ED2162">
      <w:pPr>
        <w:pStyle w:val="Texto"/>
        <w:rPr>
          <w:rFonts w:ascii="Arial" w:hAnsi="Arial" w:cs="Arial"/>
          <w:sz w:val="24"/>
          <w:szCs w:val="28"/>
          <w:lang w:val="es-ES"/>
        </w:rPr>
      </w:pPr>
      <w:r w:rsidRPr="00EE4A36">
        <w:rPr>
          <w:rFonts w:ascii="Arial" w:hAnsi="Arial" w:cs="Arial"/>
          <w:sz w:val="24"/>
          <w:szCs w:val="24"/>
          <w:lang w:val="es-ES"/>
        </w:rPr>
        <w:t xml:space="preserve">A </w:t>
      </w:r>
      <w:proofErr w:type="gramStart"/>
      <w:r w:rsidRPr="00EE4A36">
        <w:rPr>
          <w:rFonts w:ascii="Arial" w:hAnsi="Arial" w:cs="Arial"/>
          <w:sz w:val="24"/>
          <w:szCs w:val="24"/>
          <w:lang w:val="es-ES"/>
        </w:rPr>
        <w:t>continuación</w:t>
      </w:r>
      <w:proofErr w:type="gramEnd"/>
      <w:r w:rsidRPr="00EE4A36">
        <w:rPr>
          <w:rFonts w:ascii="Arial" w:hAnsi="Arial" w:cs="Arial"/>
          <w:sz w:val="24"/>
          <w:szCs w:val="24"/>
          <w:lang w:val="es-ES"/>
        </w:rPr>
        <w:t xml:space="preserve"> constan dos ejemplo de documentos en diferentes versiones:</w:t>
      </w:r>
    </w:p>
    <w:p w14:paraId="0A9EE96F" w14:textId="5695D59C" w:rsidR="00C66D45" w:rsidRDefault="00C66D45" w:rsidP="00C66D45">
      <w:pPr>
        <w:pStyle w:val="Descripcin"/>
        <w:keepNext/>
      </w:pPr>
      <w:bookmarkStart w:id="28" w:name="_Toc98791087"/>
      <w:r>
        <w:t xml:space="preserve">Tabla </w:t>
      </w:r>
      <w:r>
        <w:fldChar w:fldCharType="begin"/>
      </w:r>
      <w:r>
        <w:instrText>SEQ Tabla \* ARABIC</w:instrText>
      </w:r>
      <w:r>
        <w:fldChar w:fldCharType="separate"/>
      </w:r>
      <w:r>
        <w:rPr>
          <w:noProof/>
        </w:rPr>
        <w:t>6</w:t>
      </w:r>
      <w:r>
        <w:fldChar w:fldCharType="end"/>
      </w:r>
      <w:r>
        <w:t>: Configuración de nombres</w:t>
      </w:r>
      <w:bookmarkEnd w:id="28"/>
    </w:p>
    <w:tbl>
      <w:tblPr>
        <w:tblStyle w:val="Tablaconcuadrcula"/>
        <w:tblW w:w="0" w:type="auto"/>
        <w:tblLook w:val="04A0" w:firstRow="1" w:lastRow="0" w:firstColumn="1" w:lastColumn="0" w:noHBand="0" w:noVBand="1"/>
      </w:tblPr>
      <w:tblGrid>
        <w:gridCol w:w="4313"/>
        <w:gridCol w:w="2950"/>
        <w:gridCol w:w="2081"/>
      </w:tblGrid>
      <w:tr w:rsidR="009B496E" w14:paraId="24F4AFF1" w14:textId="77777777" w:rsidTr="00C66D45">
        <w:trPr>
          <w:tblHeader/>
        </w:trPr>
        <w:tc>
          <w:tcPr>
            <w:tcW w:w="4313" w:type="dxa"/>
            <w:shd w:val="clear" w:color="auto" w:fill="7030A0"/>
          </w:tcPr>
          <w:p w14:paraId="351A3ED9" w14:textId="77777777" w:rsidR="00ED2162" w:rsidRPr="00C465EA" w:rsidRDefault="00ED2162"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Nombre</w:t>
            </w:r>
          </w:p>
        </w:tc>
        <w:tc>
          <w:tcPr>
            <w:tcW w:w="2950" w:type="dxa"/>
            <w:shd w:val="clear" w:color="auto" w:fill="7030A0"/>
          </w:tcPr>
          <w:p w14:paraId="4AE9C93F" w14:textId="77777777" w:rsidR="00ED2162" w:rsidRPr="00C465EA" w:rsidRDefault="00ED2162"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Tipo</w:t>
            </w:r>
          </w:p>
        </w:tc>
        <w:tc>
          <w:tcPr>
            <w:tcW w:w="2081" w:type="dxa"/>
            <w:shd w:val="clear" w:color="auto" w:fill="7030A0"/>
          </w:tcPr>
          <w:p w14:paraId="05DA5B7E" w14:textId="77777777" w:rsidR="00ED2162" w:rsidRPr="00C465EA" w:rsidRDefault="00ED2162" w:rsidP="00B572C6">
            <w:pPr>
              <w:pStyle w:val="Texto"/>
              <w:spacing w:before="0" w:after="0"/>
              <w:rPr>
                <w:rFonts w:asciiTheme="minorHAnsi" w:hAnsiTheme="minorHAnsi" w:cstheme="minorHAnsi"/>
                <w:color w:val="FFFFFF" w:themeColor="background1"/>
                <w:sz w:val="24"/>
                <w:szCs w:val="28"/>
                <w:lang w:val="es-ES"/>
              </w:rPr>
            </w:pPr>
            <w:r w:rsidRPr="614A6122">
              <w:rPr>
                <w:rFonts w:asciiTheme="minorHAnsi" w:hAnsiTheme="minorHAnsi" w:cstheme="minorBidi"/>
                <w:color w:val="FFFFFF" w:themeColor="background1"/>
                <w:sz w:val="24"/>
                <w:szCs w:val="24"/>
                <w:lang w:val="es-ES"/>
              </w:rPr>
              <w:t>Confidencialidad</w:t>
            </w:r>
          </w:p>
        </w:tc>
      </w:tr>
      <w:tr w:rsidR="00ED2162" w14:paraId="6C276482" w14:textId="77777777" w:rsidTr="00C66D45">
        <w:trPr>
          <w:trHeight w:val="593"/>
          <w:tblHeader/>
        </w:trPr>
        <w:tc>
          <w:tcPr>
            <w:tcW w:w="4313" w:type="dxa"/>
            <w:vAlign w:val="center"/>
          </w:tcPr>
          <w:p w14:paraId="5A0E68BF" w14:textId="77777777" w:rsidR="00ED2162" w:rsidRPr="009B496E" w:rsidRDefault="00ED2162"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v0.3_0007_SCMP_GA1_SGM.docx</w:t>
            </w:r>
          </w:p>
        </w:tc>
        <w:tc>
          <w:tcPr>
            <w:tcW w:w="2950" w:type="dxa"/>
            <w:vAlign w:val="center"/>
          </w:tcPr>
          <w:p w14:paraId="75D54A10" w14:textId="77777777" w:rsidR="00ED2162" w:rsidRPr="00984502" w:rsidRDefault="00ED2162"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Borrador de trabajo</w:t>
            </w:r>
          </w:p>
        </w:tc>
        <w:tc>
          <w:tcPr>
            <w:tcW w:w="2081" w:type="dxa"/>
            <w:vAlign w:val="center"/>
          </w:tcPr>
          <w:p w14:paraId="1287507C" w14:textId="77777777" w:rsidR="00ED2162" w:rsidRPr="00984502" w:rsidRDefault="00ED2162"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Confidencial Interno</w:t>
            </w:r>
          </w:p>
        </w:tc>
      </w:tr>
      <w:tr w:rsidR="00ED2162" w14:paraId="25E4ECEB" w14:textId="77777777" w:rsidTr="00C66D45">
        <w:trPr>
          <w:trHeight w:val="710"/>
          <w:tblHeader/>
        </w:trPr>
        <w:tc>
          <w:tcPr>
            <w:tcW w:w="4313" w:type="dxa"/>
            <w:vAlign w:val="center"/>
          </w:tcPr>
          <w:p w14:paraId="3E47C9A9" w14:textId="77777777" w:rsidR="00ED2162" w:rsidRPr="009B496E" w:rsidRDefault="00ED2162" w:rsidP="00B572C6">
            <w:pPr>
              <w:pStyle w:val="Texto"/>
              <w:spacing w:before="0" w:after="0"/>
              <w:jc w:val="left"/>
              <w:rPr>
                <w:rFonts w:asciiTheme="minorHAnsi" w:hAnsiTheme="minorHAnsi" w:cstheme="minorHAnsi"/>
                <w:lang w:val="es-ES"/>
              </w:rPr>
            </w:pPr>
            <w:r w:rsidRPr="614A6122">
              <w:rPr>
                <w:rFonts w:asciiTheme="minorHAnsi" w:hAnsiTheme="minorHAnsi" w:cstheme="minorBidi"/>
                <w:lang w:val="es-ES"/>
              </w:rPr>
              <w:t>V1.0_0007_SCMP_GA1_SGM.pdf</w:t>
            </w:r>
          </w:p>
        </w:tc>
        <w:tc>
          <w:tcPr>
            <w:tcW w:w="2950" w:type="dxa"/>
            <w:vAlign w:val="center"/>
          </w:tcPr>
          <w:p w14:paraId="63102ABD" w14:textId="206AAB82" w:rsidR="00ED2162" w:rsidRPr="00984502" w:rsidRDefault="00ED2162"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Entreg</w:t>
            </w:r>
            <w:r w:rsidR="29E43CD4" w:rsidRPr="614A6122">
              <w:rPr>
                <w:rFonts w:asciiTheme="minorHAnsi" w:hAnsiTheme="minorHAnsi" w:cstheme="minorBidi"/>
                <w:sz w:val="24"/>
                <w:szCs w:val="24"/>
                <w:lang w:val="es-ES"/>
              </w:rPr>
              <w:t xml:space="preserve">ue </w:t>
            </w:r>
            <w:r w:rsidRPr="614A6122">
              <w:rPr>
                <w:rFonts w:asciiTheme="minorHAnsi" w:hAnsiTheme="minorHAnsi" w:cstheme="minorBidi"/>
                <w:sz w:val="24"/>
                <w:szCs w:val="24"/>
                <w:lang w:val="es-ES"/>
              </w:rPr>
              <w:t>al cliente</w:t>
            </w:r>
          </w:p>
        </w:tc>
        <w:tc>
          <w:tcPr>
            <w:tcW w:w="2081" w:type="dxa"/>
            <w:vAlign w:val="center"/>
          </w:tcPr>
          <w:p w14:paraId="7E448666" w14:textId="77777777" w:rsidR="00ED2162" w:rsidRPr="00984502" w:rsidRDefault="00ED2162"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Confidencial Externo</w:t>
            </w:r>
          </w:p>
        </w:tc>
      </w:tr>
      <w:tr w:rsidR="009B496E" w14:paraId="0868CC41" w14:textId="77777777" w:rsidTr="00C66D45">
        <w:trPr>
          <w:trHeight w:val="710"/>
          <w:tblHeader/>
        </w:trPr>
        <w:tc>
          <w:tcPr>
            <w:tcW w:w="4313" w:type="dxa"/>
            <w:vAlign w:val="center"/>
          </w:tcPr>
          <w:p w14:paraId="0F633C7E" w14:textId="6ABD0963" w:rsidR="009B496E" w:rsidRPr="007757A6" w:rsidRDefault="66111FCE" w:rsidP="00B572C6">
            <w:pPr>
              <w:pStyle w:val="Texto"/>
              <w:spacing w:before="0" w:after="0"/>
              <w:jc w:val="left"/>
              <w:rPr>
                <w:rFonts w:asciiTheme="minorHAnsi" w:hAnsiTheme="minorHAnsi" w:cstheme="minorHAnsi"/>
                <w:lang w:val="en-US"/>
              </w:rPr>
            </w:pPr>
            <w:r w:rsidRPr="614A6122">
              <w:rPr>
                <w:rFonts w:asciiTheme="minorHAnsi" w:hAnsiTheme="minorHAnsi" w:cstheme="minorBidi"/>
                <w:lang w:val="en-US"/>
              </w:rPr>
              <w:t>v1.0_0007_SCMP_GA1_SGM_Revi</w:t>
            </w:r>
            <w:r w:rsidR="158E90FC" w:rsidRPr="614A6122">
              <w:rPr>
                <w:rFonts w:asciiTheme="minorHAnsi" w:hAnsiTheme="minorHAnsi" w:cstheme="minorBidi"/>
                <w:lang w:val="en-US"/>
              </w:rPr>
              <w:t>ew</w:t>
            </w:r>
            <w:r w:rsidRPr="614A6122">
              <w:rPr>
                <w:rFonts w:asciiTheme="minorHAnsi" w:hAnsiTheme="minorHAnsi" w:cstheme="minorBidi"/>
                <w:lang w:val="en-US"/>
              </w:rPr>
              <w:t>0.7.docx</w:t>
            </w:r>
          </w:p>
        </w:tc>
        <w:tc>
          <w:tcPr>
            <w:tcW w:w="2950" w:type="dxa"/>
            <w:vAlign w:val="center"/>
          </w:tcPr>
          <w:p w14:paraId="6D146811" w14:textId="263C4CCB" w:rsidR="009B496E" w:rsidRPr="00984502" w:rsidRDefault="66111FCE"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Revisión del comité</w:t>
            </w:r>
          </w:p>
        </w:tc>
        <w:tc>
          <w:tcPr>
            <w:tcW w:w="2081" w:type="dxa"/>
            <w:vAlign w:val="center"/>
          </w:tcPr>
          <w:p w14:paraId="42E93A27" w14:textId="0A5AB821" w:rsidR="009B496E" w:rsidRPr="00984502" w:rsidRDefault="66111FCE" w:rsidP="00B572C6">
            <w:pPr>
              <w:pStyle w:val="Texto"/>
              <w:spacing w:before="0" w:after="0"/>
              <w:jc w:val="left"/>
              <w:rPr>
                <w:rFonts w:asciiTheme="minorHAnsi" w:hAnsiTheme="minorHAnsi" w:cstheme="minorHAnsi"/>
                <w:sz w:val="24"/>
                <w:szCs w:val="28"/>
                <w:lang w:val="es-ES"/>
              </w:rPr>
            </w:pPr>
            <w:r w:rsidRPr="614A6122">
              <w:rPr>
                <w:rFonts w:asciiTheme="minorHAnsi" w:hAnsiTheme="minorHAnsi" w:cstheme="minorBidi"/>
                <w:sz w:val="24"/>
                <w:szCs w:val="24"/>
                <w:lang w:val="es-ES"/>
              </w:rPr>
              <w:t>Confidencial Interno</w:t>
            </w:r>
          </w:p>
        </w:tc>
      </w:tr>
    </w:tbl>
    <w:p w14:paraId="5A61C292" w14:textId="77777777" w:rsidR="00ED2162" w:rsidRPr="00504906" w:rsidRDefault="00ED2162" w:rsidP="00ED2162">
      <w:pPr>
        <w:pStyle w:val="Texto"/>
        <w:rPr>
          <w:rFonts w:ascii="Arial" w:hAnsi="Arial" w:cs="Arial"/>
          <w:sz w:val="24"/>
          <w:szCs w:val="24"/>
          <w:lang w:val="es-ES"/>
        </w:rPr>
      </w:pPr>
      <w:r w:rsidRPr="00504906">
        <w:rPr>
          <w:rFonts w:ascii="Arial" w:hAnsi="Arial" w:cs="Arial"/>
          <w:sz w:val="24"/>
          <w:szCs w:val="24"/>
          <w:lang w:val="es-ES"/>
        </w:rPr>
        <w:t>Una versión debe incrementarse siempre que:</w:t>
      </w:r>
    </w:p>
    <w:p w14:paraId="737234A7" w14:textId="77777777" w:rsidR="00ED2162" w:rsidRPr="00504906" w:rsidRDefault="00ED2162" w:rsidP="00ED2162">
      <w:pPr>
        <w:pStyle w:val="Texto"/>
        <w:numPr>
          <w:ilvl w:val="0"/>
          <w:numId w:val="31"/>
        </w:numPr>
        <w:rPr>
          <w:rFonts w:ascii="Arial" w:hAnsi="Arial" w:cs="Arial"/>
          <w:sz w:val="24"/>
          <w:szCs w:val="24"/>
          <w:lang w:val="es-ES"/>
        </w:rPr>
      </w:pPr>
      <w:r w:rsidRPr="00504906">
        <w:rPr>
          <w:rFonts w:ascii="Arial" w:hAnsi="Arial" w:cs="Arial"/>
          <w:sz w:val="24"/>
          <w:szCs w:val="24"/>
          <w:lang w:val="es-ES"/>
        </w:rPr>
        <w:t>El documento sea tranferido de un miembro del equipo a otro.</w:t>
      </w:r>
    </w:p>
    <w:p w14:paraId="7F5ACDCB" w14:textId="77777777" w:rsidR="00ED2162" w:rsidRPr="00504906" w:rsidRDefault="00ED2162" w:rsidP="00ED2162">
      <w:pPr>
        <w:pStyle w:val="Texto"/>
        <w:numPr>
          <w:ilvl w:val="0"/>
          <w:numId w:val="31"/>
        </w:numPr>
        <w:rPr>
          <w:rFonts w:ascii="Arial" w:hAnsi="Arial" w:cs="Arial"/>
          <w:sz w:val="24"/>
          <w:szCs w:val="24"/>
          <w:lang w:val="es-ES"/>
        </w:rPr>
      </w:pPr>
      <w:r w:rsidRPr="00504906">
        <w:rPr>
          <w:rFonts w:ascii="Arial" w:hAnsi="Arial" w:cs="Arial"/>
          <w:sz w:val="24"/>
          <w:szCs w:val="24"/>
          <w:lang w:val="es-ES"/>
        </w:rPr>
        <w:t>El documento sea entregue a un cliente.</w:t>
      </w:r>
    </w:p>
    <w:p w14:paraId="5995F0F0" w14:textId="77777777" w:rsidR="00ED2162" w:rsidRPr="00504906" w:rsidRDefault="00ED2162" w:rsidP="00ED2162">
      <w:pPr>
        <w:pStyle w:val="Texto"/>
        <w:numPr>
          <w:ilvl w:val="0"/>
          <w:numId w:val="31"/>
        </w:numPr>
        <w:rPr>
          <w:rFonts w:ascii="Arial" w:hAnsi="Arial" w:cs="Arial"/>
          <w:sz w:val="24"/>
          <w:szCs w:val="24"/>
          <w:lang w:val="es-ES"/>
        </w:rPr>
      </w:pPr>
      <w:r w:rsidRPr="00504906">
        <w:rPr>
          <w:rFonts w:ascii="Arial" w:hAnsi="Arial" w:cs="Arial"/>
          <w:sz w:val="24"/>
          <w:szCs w:val="24"/>
          <w:lang w:val="es-ES"/>
        </w:rPr>
        <w:t>El documento sufra un cambio sustancial que diferencie a el de los demás.</w:t>
      </w:r>
    </w:p>
    <w:p w14:paraId="6848FB54" w14:textId="77777777" w:rsidR="00ED2162" w:rsidRPr="00504906" w:rsidRDefault="00ED2162" w:rsidP="00ED2162">
      <w:pPr>
        <w:pStyle w:val="Texto"/>
        <w:rPr>
          <w:rFonts w:ascii="Arial" w:hAnsi="Arial" w:cs="Arial"/>
          <w:sz w:val="24"/>
          <w:szCs w:val="24"/>
          <w:lang w:val="es-ES"/>
        </w:rPr>
      </w:pPr>
      <w:r w:rsidRPr="00504906">
        <w:rPr>
          <w:rFonts w:ascii="Arial" w:hAnsi="Arial" w:cs="Arial"/>
          <w:sz w:val="24"/>
          <w:szCs w:val="24"/>
          <w:lang w:val="es-ES"/>
        </w:rPr>
        <w:t>En caso de que una versión sea inválida o rechazada, se permitirá la restauración a una versión anterior, siempre que el documento no haya sido entregado y aprobado por el cliente y se encuentre en una versión estable.</w:t>
      </w:r>
    </w:p>
    <w:p w14:paraId="76987DCB" w14:textId="4D2D083E" w:rsidR="001F0CEB" w:rsidRPr="002261B6" w:rsidRDefault="001F0CEB" w:rsidP="00C62DE3">
      <w:pPr>
        <w:pStyle w:val="Ttulo3"/>
      </w:pPr>
      <w:bookmarkStart w:id="29" w:name="_Toc98790588"/>
      <w:r w:rsidRPr="002261B6">
        <w:t>Niveles de autoridad</w:t>
      </w:r>
      <w:bookmarkEnd w:id="29"/>
    </w:p>
    <w:p w14:paraId="465F7B8C" w14:textId="7A6E234A" w:rsidR="00054F5C" w:rsidRPr="00504906" w:rsidRDefault="00043F3B" w:rsidP="00054F5C">
      <w:pPr>
        <w:rPr>
          <w:rFonts w:ascii="Arial" w:hAnsi="Arial" w:cs="Arial"/>
          <w:color w:val="000000"/>
          <w:sz w:val="24"/>
          <w:szCs w:val="24"/>
        </w:rPr>
      </w:pPr>
      <w:r w:rsidRPr="00504906">
        <w:rPr>
          <w:rFonts w:ascii="Arial" w:hAnsi="Arial" w:cs="Arial"/>
          <w:color w:val="000000"/>
          <w:sz w:val="24"/>
          <w:szCs w:val="24"/>
        </w:rPr>
        <w:t xml:space="preserve">Cada nivel de autoridad </w:t>
      </w:r>
      <w:r w:rsidR="00A67BAD" w:rsidRPr="00504906">
        <w:rPr>
          <w:rFonts w:ascii="Arial" w:hAnsi="Arial" w:cs="Arial"/>
          <w:color w:val="000000"/>
          <w:sz w:val="24"/>
          <w:szCs w:val="24"/>
        </w:rPr>
        <w:t xml:space="preserve">concede más o menos permisos dentro del correspondiente repositorio del </w:t>
      </w:r>
      <w:r w:rsidR="004263CC" w:rsidRPr="00504906">
        <w:rPr>
          <w:rFonts w:ascii="Arial" w:hAnsi="Arial" w:cs="Arial"/>
          <w:color w:val="000000"/>
          <w:sz w:val="24"/>
          <w:szCs w:val="24"/>
        </w:rPr>
        <w:t xml:space="preserve">proyecto, además de obtener acceso y interactuar con diferentes personas dependiendo del nivel de autoridad </w:t>
      </w:r>
      <w:r w:rsidR="009E3AD1" w:rsidRPr="00504906">
        <w:rPr>
          <w:rFonts w:ascii="Arial" w:hAnsi="Arial" w:cs="Arial"/>
          <w:color w:val="000000"/>
          <w:sz w:val="24"/>
          <w:szCs w:val="24"/>
        </w:rPr>
        <w:t>existente</w:t>
      </w:r>
      <w:r w:rsidR="004263CC" w:rsidRPr="00504906">
        <w:rPr>
          <w:rFonts w:ascii="Arial" w:hAnsi="Arial" w:cs="Arial"/>
          <w:color w:val="000000"/>
          <w:sz w:val="24"/>
          <w:szCs w:val="24"/>
        </w:rPr>
        <w:t>.</w:t>
      </w:r>
    </w:p>
    <w:p w14:paraId="42926F79" w14:textId="026DC202" w:rsidR="00C86FDC" w:rsidRPr="00504906" w:rsidRDefault="00C86FDC" w:rsidP="00054F5C">
      <w:pPr>
        <w:rPr>
          <w:rFonts w:ascii="Arial" w:hAnsi="Arial" w:cs="Arial"/>
          <w:color w:val="000000"/>
          <w:sz w:val="24"/>
          <w:szCs w:val="24"/>
        </w:rPr>
      </w:pPr>
      <w:r w:rsidRPr="00504906">
        <w:rPr>
          <w:rFonts w:ascii="Arial" w:hAnsi="Arial" w:cs="Arial"/>
          <w:color w:val="000000"/>
          <w:sz w:val="24"/>
          <w:szCs w:val="24"/>
        </w:rPr>
        <w:t xml:space="preserve">Los niveles </w:t>
      </w:r>
      <w:r w:rsidR="00164E7F" w:rsidRPr="00504906">
        <w:rPr>
          <w:rFonts w:ascii="Arial" w:hAnsi="Arial" w:cs="Arial"/>
          <w:color w:val="000000"/>
          <w:sz w:val="24"/>
          <w:szCs w:val="24"/>
        </w:rPr>
        <w:t>van de 1(Más poder) a 5 (Menos poder).</w:t>
      </w:r>
    </w:p>
    <w:p w14:paraId="64008321" w14:textId="77777777" w:rsidR="00043F3B" w:rsidRPr="00A67BAD" w:rsidRDefault="00043F3B" w:rsidP="00054F5C">
      <w:pPr>
        <w:rPr>
          <w:rFonts w:ascii="Lato" w:hAnsi="Lato"/>
          <w:color w:val="000000"/>
          <w:sz w:val="27"/>
          <w:szCs w:val="27"/>
        </w:rPr>
      </w:pPr>
    </w:p>
    <w:p w14:paraId="1F4E1D8C" w14:textId="3B633DA4" w:rsidR="00C66D45" w:rsidRDefault="00C66D45" w:rsidP="00C66D45">
      <w:pPr>
        <w:pStyle w:val="Descripcin"/>
        <w:keepNext/>
      </w:pPr>
      <w:bookmarkStart w:id="30" w:name="_Toc98791088"/>
      <w:r>
        <w:t xml:space="preserve">Tabla </w:t>
      </w:r>
      <w:r>
        <w:fldChar w:fldCharType="begin"/>
      </w:r>
      <w:r>
        <w:instrText>SEQ Tabla \* ARABIC</w:instrText>
      </w:r>
      <w:r>
        <w:fldChar w:fldCharType="separate"/>
      </w:r>
      <w:r>
        <w:rPr>
          <w:noProof/>
        </w:rPr>
        <w:t>7</w:t>
      </w:r>
      <w:r>
        <w:fldChar w:fldCharType="end"/>
      </w:r>
      <w:r>
        <w:t>: Niveles de Autoridad</w:t>
      </w:r>
      <w:bookmarkEnd w:id="30"/>
    </w:p>
    <w:tbl>
      <w:tblPr>
        <w:tblStyle w:val="Tablaconcuadrcula"/>
        <w:tblW w:w="0" w:type="auto"/>
        <w:tblLook w:val="04A0" w:firstRow="1" w:lastRow="0" w:firstColumn="1" w:lastColumn="0" w:noHBand="0" w:noVBand="1"/>
      </w:tblPr>
      <w:tblGrid>
        <w:gridCol w:w="2122"/>
        <w:gridCol w:w="4819"/>
        <w:gridCol w:w="2403"/>
      </w:tblGrid>
      <w:tr w:rsidR="00020E46" w14:paraId="663B5C3C" w14:textId="1022A478" w:rsidTr="00C66D45">
        <w:trPr>
          <w:tblHeader/>
        </w:trPr>
        <w:tc>
          <w:tcPr>
            <w:tcW w:w="2122" w:type="dxa"/>
            <w:shd w:val="clear" w:color="auto" w:fill="7030A0"/>
            <w:vAlign w:val="center"/>
          </w:tcPr>
          <w:p w14:paraId="73DEA4EE" w14:textId="6283E47A" w:rsidR="00020E46" w:rsidRPr="00C66D45" w:rsidRDefault="00020E46" w:rsidP="00020E46">
            <w:pPr>
              <w:rPr>
                <w:rFonts w:asciiTheme="minorHAnsi" w:hAnsiTheme="minorHAnsi" w:cstheme="minorHAnsi"/>
                <w:b/>
                <w:color w:val="FFFFFF" w:themeColor="background1"/>
                <w:sz w:val="24"/>
                <w:szCs w:val="24"/>
              </w:rPr>
            </w:pPr>
            <w:r w:rsidRPr="00C66D45">
              <w:rPr>
                <w:rFonts w:asciiTheme="minorHAnsi" w:hAnsiTheme="minorHAnsi" w:cstheme="minorHAnsi"/>
                <w:b/>
                <w:color w:val="FFFFFF" w:themeColor="background1"/>
                <w:sz w:val="24"/>
                <w:szCs w:val="24"/>
              </w:rPr>
              <w:t>Id de Nivel de Autoridad/Rango</w:t>
            </w:r>
          </w:p>
        </w:tc>
        <w:tc>
          <w:tcPr>
            <w:tcW w:w="4819" w:type="dxa"/>
            <w:shd w:val="clear" w:color="auto" w:fill="7030A0"/>
            <w:vAlign w:val="center"/>
          </w:tcPr>
          <w:p w14:paraId="3F6A25DD" w14:textId="2F7EDEE3" w:rsidR="00020E46" w:rsidRPr="00C66D45" w:rsidRDefault="00020E46" w:rsidP="00020E46">
            <w:pPr>
              <w:rPr>
                <w:rFonts w:asciiTheme="minorHAnsi" w:hAnsiTheme="minorHAnsi" w:cstheme="minorHAnsi"/>
                <w:b/>
                <w:color w:val="FFFFFF" w:themeColor="background1"/>
                <w:sz w:val="24"/>
                <w:szCs w:val="24"/>
                <w:lang w:val="en-US"/>
              </w:rPr>
            </w:pPr>
            <w:r w:rsidRPr="00C66D45">
              <w:rPr>
                <w:rFonts w:asciiTheme="minorHAnsi" w:hAnsiTheme="minorHAnsi" w:cstheme="minorHAnsi"/>
                <w:b/>
                <w:color w:val="FFFFFF" w:themeColor="background1"/>
                <w:sz w:val="24"/>
                <w:szCs w:val="24"/>
                <w:lang w:val="en-US"/>
              </w:rPr>
              <w:t>Descripción</w:t>
            </w:r>
          </w:p>
        </w:tc>
        <w:tc>
          <w:tcPr>
            <w:tcW w:w="2403" w:type="dxa"/>
            <w:shd w:val="clear" w:color="auto" w:fill="7030A0"/>
            <w:vAlign w:val="center"/>
          </w:tcPr>
          <w:p w14:paraId="1C0C4851" w14:textId="5789697E" w:rsidR="00020E46" w:rsidRPr="00C66D45" w:rsidRDefault="00020E46" w:rsidP="00020E46">
            <w:pPr>
              <w:rPr>
                <w:rFonts w:asciiTheme="minorHAnsi" w:hAnsiTheme="minorHAnsi" w:cstheme="minorHAnsi"/>
                <w:b/>
                <w:color w:val="FFFFFF" w:themeColor="background1"/>
                <w:sz w:val="24"/>
                <w:szCs w:val="24"/>
                <w:lang w:val="en-US"/>
              </w:rPr>
            </w:pPr>
            <w:r w:rsidRPr="00C66D45">
              <w:rPr>
                <w:rFonts w:asciiTheme="minorHAnsi" w:hAnsiTheme="minorHAnsi" w:cstheme="minorHAnsi"/>
                <w:b/>
                <w:color w:val="FFFFFF" w:themeColor="background1"/>
                <w:sz w:val="24"/>
                <w:szCs w:val="24"/>
                <w:lang w:val="en-US"/>
              </w:rPr>
              <w:t>Tipo</w:t>
            </w:r>
          </w:p>
        </w:tc>
      </w:tr>
      <w:tr w:rsidR="00020E46" w14:paraId="2D91665A" w14:textId="7D848924" w:rsidTr="00C66D45">
        <w:trPr>
          <w:tblHeader/>
        </w:trPr>
        <w:tc>
          <w:tcPr>
            <w:tcW w:w="2122" w:type="dxa"/>
            <w:vAlign w:val="center"/>
          </w:tcPr>
          <w:p w14:paraId="0E4E588B" w14:textId="707499F5" w:rsidR="00020E46" w:rsidRPr="00043F3B" w:rsidRDefault="00020E46" w:rsidP="00020E46">
            <w:pPr>
              <w:rPr>
                <w:rFonts w:asciiTheme="minorHAnsi" w:hAnsiTheme="minorHAnsi" w:cstheme="minorHAnsi"/>
                <w:lang w:val="en-US"/>
              </w:rPr>
            </w:pPr>
            <w:r w:rsidRPr="00043F3B">
              <w:rPr>
                <w:rFonts w:asciiTheme="minorHAnsi" w:hAnsiTheme="minorHAnsi" w:cstheme="minorHAnsi"/>
                <w:lang w:val="en-US"/>
              </w:rPr>
              <w:t>RG-1</w:t>
            </w:r>
          </w:p>
        </w:tc>
        <w:tc>
          <w:tcPr>
            <w:tcW w:w="4819" w:type="dxa"/>
            <w:vAlign w:val="center"/>
          </w:tcPr>
          <w:p w14:paraId="6EA791CD" w14:textId="492E2A3A" w:rsidR="00020E46" w:rsidRPr="00646D77" w:rsidRDefault="00020E46" w:rsidP="00020E46">
            <w:pPr>
              <w:rPr>
                <w:rFonts w:asciiTheme="minorHAnsi" w:hAnsiTheme="minorHAnsi" w:cstheme="minorHAnsi"/>
              </w:rPr>
            </w:pPr>
            <w:r w:rsidRPr="00646D77">
              <w:rPr>
                <w:rFonts w:asciiTheme="minorHAnsi" w:hAnsiTheme="minorHAnsi" w:cstheme="minorHAnsi"/>
              </w:rPr>
              <w:t>Resposable de coordinar al equipo y informar a</w:t>
            </w:r>
            <w:r w:rsidR="00DF5CAC" w:rsidRPr="00646D77">
              <w:rPr>
                <w:rFonts w:asciiTheme="minorHAnsi" w:hAnsiTheme="minorHAnsi" w:cstheme="minorHAnsi"/>
              </w:rPr>
              <w:t>l cliente del estado actual del proyecto. Es el responsable de la gestión del proyecto.</w:t>
            </w:r>
            <w:r w:rsidR="009E3AD1" w:rsidRPr="00646D77">
              <w:rPr>
                <w:rFonts w:asciiTheme="minorHAnsi" w:hAnsiTheme="minorHAnsi" w:cstheme="minorHAnsi"/>
              </w:rPr>
              <w:t xml:space="preserve"> Posee la ultima palabra y tiene la autoridad para cambiar el rumbo del proyecto.</w:t>
            </w:r>
          </w:p>
        </w:tc>
        <w:tc>
          <w:tcPr>
            <w:tcW w:w="2403" w:type="dxa"/>
            <w:vAlign w:val="center"/>
          </w:tcPr>
          <w:p w14:paraId="608E325F" w14:textId="33A2367E" w:rsidR="00020E46" w:rsidRPr="00646D77" w:rsidRDefault="00DF5CAC" w:rsidP="00020E46">
            <w:pPr>
              <w:rPr>
                <w:rFonts w:asciiTheme="minorHAnsi" w:hAnsiTheme="minorHAnsi" w:cstheme="minorHAnsi"/>
                <w:lang w:val="en-US"/>
              </w:rPr>
            </w:pPr>
            <w:r w:rsidRPr="00646D77">
              <w:rPr>
                <w:rFonts w:asciiTheme="minorHAnsi" w:hAnsiTheme="minorHAnsi" w:cstheme="minorHAnsi"/>
                <w:lang w:val="en-US"/>
              </w:rPr>
              <w:t xml:space="preserve">Coordinador </w:t>
            </w:r>
            <w:r w:rsidR="00020E46" w:rsidRPr="00646D77">
              <w:rPr>
                <w:rFonts w:asciiTheme="minorHAnsi" w:hAnsiTheme="minorHAnsi" w:cstheme="minorHAnsi"/>
                <w:lang w:val="en-US"/>
              </w:rPr>
              <w:t>Interno</w:t>
            </w:r>
            <w:r w:rsidR="00806767" w:rsidRPr="00646D77">
              <w:rPr>
                <w:rFonts w:asciiTheme="minorHAnsi" w:hAnsiTheme="minorHAnsi" w:cstheme="minorHAnsi"/>
                <w:lang w:val="en-US"/>
              </w:rPr>
              <w:t xml:space="preserve"> o Externo.</w:t>
            </w:r>
          </w:p>
        </w:tc>
      </w:tr>
      <w:tr w:rsidR="00020E46" w14:paraId="58B931CE" w14:textId="55CC8ECB" w:rsidTr="00C66D45">
        <w:trPr>
          <w:tblHeader/>
        </w:trPr>
        <w:tc>
          <w:tcPr>
            <w:tcW w:w="2122" w:type="dxa"/>
            <w:vAlign w:val="center"/>
          </w:tcPr>
          <w:p w14:paraId="3E104E5B" w14:textId="53B5D4A4" w:rsidR="00020E46" w:rsidRPr="00043F3B" w:rsidRDefault="00020E46" w:rsidP="00020E46">
            <w:pPr>
              <w:rPr>
                <w:rFonts w:asciiTheme="minorHAnsi" w:hAnsiTheme="minorHAnsi" w:cstheme="minorHAnsi"/>
                <w:lang w:val="en-US"/>
              </w:rPr>
            </w:pPr>
            <w:r w:rsidRPr="00043F3B">
              <w:rPr>
                <w:rFonts w:asciiTheme="minorHAnsi" w:hAnsiTheme="minorHAnsi" w:cstheme="minorHAnsi"/>
                <w:lang w:val="en-US"/>
              </w:rPr>
              <w:t>RG-2</w:t>
            </w:r>
          </w:p>
        </w:tc>
        <w:tc>
          <w:tcPr>
            <w:tcW w:w="4819" w:type="dxa"/>
            <w:vAlign w:val="center"/>
          </w:tcPr>
          <w:p w14:paraId="129AD3BA" w14:textId="69ACB96C" w:rsidR="00020E46" w:rsidRPr="00646D77" w:rsidRDefault="00DF5CAC" w:rsidP="00020E46">
            <w:pPr>
              <w:rPr>
                <w:rFonts w:asciiTheme="minorHAnsi" w:hAnsiTheme="minorHAnsi" w:cstheme="minorHAnsi"/>
              </w:rPr>
            </w:pPr>
            <w:r w:rsidRPr="00646D77">
              <w:rPr>
                <w:rFonts w:asciiTheme="minorHAnsi" w:hAnsiTheme="minorHAnsi" w:cstheme="minorHAnsi"/>
              </w:rPr>
              <w:t xml:space="preserve">Resposable </w:t>
            </w:r>
            <w:r w:rsidR="009E3AD1" w:rsidRPr="00646D77">
              <w:rPr>
                <w:rFonts w:asciiTheme="minorHAnsi" w:hAnsiTheme="minorHAnsi" w:cstheme="minorHAnsi"/>
              </w:rPr>
              <w:t xml:space="preserve">directo del equipo tiene autoridad para </w:t>
            </w:r>
            <w:r w:rsidR="00837F81" w:rsidRPr="00646D77">
              <w:rPr>
                <w:rFonts w:asciiTheme="minorHAnsi" w:hAnsiTheme="minorHAnsi" w:cstheme="minorHAnsi"/>
              </w:rPr>
              <w:t>modificar las funcionalidades técnicas del sistema para poder diseñarlo o actualizarlo.</w:t>
            </w:r>
            <w:r w:rsidR="005B260B" w:rsidRPr="00646D77">
              <w:rPr>
                <w:rFonts w:asciiTheme="minorHAnsi" w:hAnsiTheme="minorHAnsi" w:cstheme="minorHAnsi"/>
              </w:rPr>
              <w:t xml:space="preserve"> Depende del responsable del proyecto.</w:t>
            </w:r>
          </w:p>
        </w:tc>
        <w:tc>
          <w:tcPr>
            <w:tcW w:w="2403" w:type="dxa"/>
            <w:vAlign w:val="center"/>
          </w:tcPr>
          <w:p w14:paraId="238EF789" w14:textId="195B7781" w:rsidR="00020E46" w:rsidRPr="00646D77" w:rsidRDefault="000449A4" w:rsidP="00020E46">
            <w:pPr>
              <w:rPr>
                <w:rFonts w:asciiTheme="minorHAnsi" w:hAnsiTheme="minorHAnsi" w:cstheme="minorHAnsi"/>
                <w:lang w:val="en-US"/>
              </w:rPr>
            </w:pPr>
            <w:r w:rsidRPr="00646D77">
              <w:rPr>
                <w:rFonts w:asciiTheme="minorHAnsi" w:hAnsiTheme="minorHAnsi" w:cstheme="minorHAnsi"/>
                <w:lang w:val="en-US"/>
              </w:rPr>
              <w:t xml:space="preserve">Responsable </w:t>
            </w:r>
            <w:r w:rsidR="00020E46" w:rsidRPr="00646D77">
              <w:rPr>
                <w:rFonts w:asciiTheme="minorHAnsi" w:hAnsiTheme="minorHAnsi" w:cstheme="minorHAnsi"/>
                <w:lang w:val="en-US"/>
              </w:rPr>
              <w:t>Interno</w:t>
            </w:r>
          </w:p>
        </w:tc>
      </w:tr>
      <w:tr w:rsidR="00020E46" w14:paraId="443E4788" w14:textId="76579129" w:rsidTr="00C66D45">
        <w:trPr>
          <w:tblHeader/>
        </w:trPr>
        <w:tc>
          <w:tcPr>
            <w:tcW w:w="2122" w:type="dxa"/>
            <w:vAlign w:val="center"/>
          </w:tcPr>
          <w:p w14:paraId="53B87E42" w14:textId="104965C0" w:rsidR="00020E46" w:rsidRPr="00043F3B" w:rsidRDefault="00020E46" w:rsidP="00020E46">
            <w:pPr>
              <w:rPr>
                <w:rFonts w:asciiTheme="minorHAnsi" w:hAnsiTheme="minorHAnsi" w:cstheme="minorHAnsi"/>
                <w:lang w:val="en-US"/>
              </w:rPr>
            </w:pPr>
            <w:r w:rsidRPr="00043F3B">
              <w:rPr>
                <w:rFonts w:asciiTheme="minorHAnsi" w:hAnsiTheme="minorHAnsi" w:cstheme="minorHAnsi"/>
                <w:lang w:val="en-US"/>
              </w:rPr>
              <w:t>RG-3</w:t>
            </w:r>
          </w:p>
        </w:tc>
        <w:tc>
          <w:tcPr>
            <w:tcW w:w="4819" w:type="dxa"/>
            <w:vAlign w:val="center"/>
          </w:tcPr>
          <w:p w14:paraId="67D07C52" w14:textId="664AE788" w:rsidR="00020E46" w:rsidRPr="00646D77" w:rsidRDefault="004D1164" w:rsidP="00020E46">
            <w:pPr>
              <w:rPr>
                <w:rFonts w:asciiTheme="minorHAnsi" w:hAnsiTheme="minorHAnsi" w:cstheme="minorHAnsi"/>
              </w:rPr>
            </w:pPr>
            <w:r w:rsidRPr="00646D77">
              <w:rPr>
                <w:rFonts w:asciiTheme="minorHAnsi" w:hAnsiTheme="minorHAnsi" w:cstheme="minorHAnsi"/>
              </w:rPr>
              <w:t xml:space="preserve">Reponsable de un área espeficifica del desarrollo, centraliza todas </w:t>
            </w:r>
            <w:r w:rsidR="00BD7621" w:rsidRPr="00646D77">
              <w:rPr>
                <w:rFonts w:asciiTheme="minorHAnsi" w:hAnsiTheme="minorHAnsi" w:cstheme="minorHAnsi"/>
              </w:rPr>
              <w:t>comunicaciones entre los niveles inferiores dentro de un área y los responsables.</w:t>
            </w:r>
          </w:p>
        </w:tc>
        <w:tc>
          <w:tcPr>
            <w:tcW w:w="2403" w:type="dxa"/>
            <w:vAlign w:val="center"/>
          </w:tcPr>
          <w:p w14:paraId="1868BACC" w14:textId="089E7A38" w:rsidR="00020E46" w:rsidRPr="00646D77" w:rsidRDefault="00020E46" w:rsidP="00020E46">
            <w:pPr>
              <w:rPr>
                <w:rFonts w:asciiTheme="minorHAnsi" w:hAnsiTheme="minorHAnsi" w:cstheme="minorHAnsi"/>
                <w:lang w:val="en-US"/>
              </w:rPr>
            </w:pPr>
            <w:r w:rsidRPr="00646D77">
              <w:rPr>
                <w:rFonts w:asciiTheme="minorHAnsi" w:hAnsiTheme="minorHAnsi" w:cstheme="minorHAnsi"/>
                <w:lang w:val="en-US"/>
              </w:rPr>
              <w:t>Interno</w:t>
            </w:r>
          </w:p>
        </w:tc>
      </w:tr>
      <w:tr w:rsidR="00020E46" w14:paraId="2A64E26E" w14:textId="09426F08" w:rsidTr="00C66D45">
        <w:trPr>
          <w:tblHeader/>
        </w:trPr>
        <w:tc>
          <w:tcPr>
            <w:tcW w:w="2122" w:type="dxa"/>
            <w:vAlign w:val="center"/>
          </w:tcPr>
          <w:p w14:paraId="244AFBE8" w14:textId="0D9F28E0" w:rsidR="00020E46" w:rsidRPr="00043F3B" w:rsidRDefault="00020E46" w:rsidP="00020E46">
            <w:pPr>
              <w:rPr>
                <w:rFonts w:asciiTheme="minorHAnsi" w:hAnsiTheme="minorHAnsi" w:cstheme="minorHAnsi"/>
                <w:lang w:val="en-US"/>
              </w:rPr>
            </w:pPr>
            <w:r w:rsidRPr="00043F3B">
              <w:rPr>
                <w:rFonts w:asciiTheme="minorHAnsi" w:hAnsiTheme="minorHAnsi" w:cstheme="minorHAnsi"/>
                <w:lang w:val="en-US"/>
              </w:rPr>
              <w:t>RG-4</w:t>
            </w:r>
          </w:p>
        </w:tc>
        <w:tc>
          <w:tcPr>
            <w:tcW w:w="4819" w:type="dxa"/>
            <w:vAlign w:val="center"/>
          </w:tcPr>
          <w:p w14:paraId="6BAEC267" w14:textId="41B01E75" w:rsidR="00020E46" w:rsidRPr="00646D77" w:rsidRDefault="00BD7621" w:rsidP="00020E46">
            <w:pPr>
              <w:rPr>
                <w:rFonts w:asciiTheme="minorHAnsi" w:hAnsiTheme="minorHAnsi" w:cstheme="minorHAnsi"/>
              </w:rPr>
            </w:pPr>
            <w:r w:rsidRPr="00646D77">
              <w:rPr>
                <w:rFonts w:asciiTheme="minorHAnsi" w:hAnsiTheme="minorHAnsi" w:cstheme="minorHAnsi"/>
              </w:rPr>
              <w:t xml:space="preserve">Encargado de desarollar una funcionalidad y </w:t>
            </w:r>
            <w:r w:rsidR="005B260B" w:rsidRPr="00646D77">
              <w:rPr>
                <w:rFonts w:asciiTheme="minorHAnsi" w:hAnsiTheme="minorHAnsi" w:cstheme="minorHAnsi"/>
              </w:rPr>
              <w:t xml:space="preserve">realizar un servicio especifico dentro de un área de desarrollo. Depende directamente del responsable del </w:t>
            </w:r>
            <w:r w:rsidR="00806767" w:rsidRPr="00646D77">
              <w:rPr>
                <w:rFonts w:asciiTheme="minorHAnsi" w:hAnsiTheme="minorHAnsi" w:cstheme="minorHAnsi"/>
              </w:rPr>
              <w:t>área.</w:t>
            </w:r>
          </w:p>
        </w:tc>
        <w:tc>
          <w:tcPr>
            <w:tcW w:w="2403" w:type="dxa"/>
            <w:vAlign w:val="center"/>
          </w:tcPr>
          <w:p w14:paraId="54AA4059" w14:textId="622F57A0" w:rsidR="00020E46" w:rsidRPr="00646D77" w:rsidRDefault="00020E46" w:rsidP="00020E46">
            <w:pPr>
              <w:rPr>
                <w:rFonts w:asciiTheme="minorHAnsi" w:hAnsiTheme="minorHAnsi" w:cstheme="minorHAnsi"/>
                <w:lang w:val="en-US"/>
              </w:rPr>
            </w:pPr>
            <w:r w:rsidRPr="00646D77">
              <w:rPr>
                <w:rFonts w:asciiTheme="minorHAnsi" w:hAnsiTheme="minorHAnsi" w:cstheme="minorHAnsi"/>
                <w:lang w:val="en-US"/>
              </w:rPr>
              <w:t>Interno</w:t>
            </w:r>
          </w:p>
        </w:tc>
      </w:tr>
      <w:tr w:rsidR="00020E46" w14:paraId="5F01E5F0" w14:textId="10D40D60" w:rsidTr="00C66D45">
        <w:trPr>
          <w:tblHeader/>
        </w:trPr>
        <w:tc>
          <w:tcPr>
            <w:tcW w:w="2122" w:type="dxa"/>
            <w:vAlign w:val="center"/>
          </w:tcPr>
          <w:p w14:paraId="3AE1DBD0" w14:textId="5F9E9A1F" w:rsidR="00020E46" w:rsidRPr="00043F3B" w:rsidRDefault="00020E46" w:rsidP="00020E46">
            <w:pPr>
              <w:rPr>
                <w:rFonts w:asciiTheme="minorHAnsi" w:hAnsiTheme="minorHAnsi" w:cstheme="minorHAnsi"/>
                <w:lang w:val="en-US"/>
              </w:rPr>
            </w:pPr>
            <w:r w:rsidRPr="00043F3B">
              <w:rPr>
                <w:rFonts w:asciiTheme="minorHAnsi" w:hAnsiTheme="minorHAnsi" w:cstheme="minorHAnsi"/>
                <w:lang w:val="en-US"/>
              </w:rPr>
              <w:t>RG-5</w:t>
            </w:r>
          </w:p>
        </w:tc>
        <w:tc>
          <w:tcPr>
            <w:tcW w:w="4819" w:type="dxa"/>
            <w:vAlign w:val="center"/>
          </w:tcPr>
          <w:p w14:paraId="05BA8160" w14:textId="01BC9180" w:rsidR="00020E46" w:rsidRPr="00646D77" w:rsidRDefault="00806767" w:rsidP="00020E46">
            <w:pPr>
              <w:rPr>
                <w:rFonts w:asciiTheme="minorHAnsi" w:hAnsiTheme="minorHAnsi" w:cstheme="minorHAnsi"/>
              </w:rPr>
            </w:pPr>
            <w:r w:rsidRPr="00646D77">
              <w:rPr>
                <w:rFonts w:asciiTheme="minorHAnsi" w:hAnsiTheme="minorHAnsi" w:cstheme="minorHAnsi"/>
              </w:rPr>
              <w:t xml:space="preserve">Al ser externo al proyecto no tiene autoridad dentro del equipo de trabajo, </w:t>
            </w:r>
            <w:r w:rsidR="002019BB" w:rsidRPr="00646D77">
              <w:rPr>
                <w:rFonts w:asciiTheme="minorHAnsi" w:hAnsiTheme="minorHAnsi" w:cstheme="minorHAnsi"/>
              </w:rPr>
              <w:t xml:space="preserve">pero puede afectar al desarrollo del proyecto con cambios de rumbo inesperado o un cambio de expectativas. En general suelen ser los clientes, pero su nivel de autoridad varia dependiendo del </w:t>
            </w:r>
            <w:r w:rsidR="00CA5A11" w:rsidRPr="00646D77">
              <w:rPr>
                <w:rFonts w:asciiTheme="minorHAnsi" w:hAnsiTheme="minorHAnsi" w:cstheme="minorHAnsi"/>
              </w:rPr>
              <w:t>proyecto realizado.</w:t>
            </w:r>
          </w:p>
        </w:tc>
        <w:tc>
          <w:tcPr>
            <w:tcW w:w="2403" w:type="dxa"/>
            <w:vAlign w:val="center"/>
          </w:tcPr>
          <w:p w14:paraId="3211D306" w14:textId="2BCC401A" w:rsidR="00020E46" w:rsidRPr="00646D77" w:rsidRDefault="00020E46" w:rsidP="00020E46">
            <w:pPr>
              <w:rPr>
                <w:rFonts w:asciiTheme="minorHAnsi" w:hAnsiTheme="minorHAnsi" w:cstheme="minorHAnsi"/>
                <w:lang w:val="en-US"/>
              </w:rPr>
            </w:pPr>
            <w:r w:rsidRPr="00646D77">
              <w:rPr>
                <w:rFonts w:asciiTheme="minorHAnsi" w:hAnsiTheme="minorHAnsi" w:cstheme="minorHAnsi"/>
                <w:lang w:val="en-US"/>
              </w:rPr>
              <w:t>Externo</w:t>
            </w:r>
          </w:p>
        </w:tc>
      </w:tr>
    </w:tbl>
    <w:p w14:paraId="445B92AD" w14:textId="77777777" w:rsidR="00576758" w:rsidRDefault="00576758" w:rsidP="00054F5C">
      <w:pPr>
        <w:rPr>
          <w:rFonts w:ascii="Arial" w:hAnsi="Arial" w:cs="Arial"/>
          <w:color w:val="000000"/>
          <w:sz w:val="27"/>
          <w:szCs w:val="27"/>
          <w:lang w:val="en-US"/>
        </w:rPr>
      </w:pPr>
    </w:p>
    <w:p w14:paraId="5C2A5C3F" w14:textId="1FBC5892" w:rsidR="001F0CEB" w:rsidRPr="00541ED0" w:rsidRDefault="001F0CEB" w:rsidP="00C62DE3">
      <w:pPr>
        <w:pStyle w:val="Ttulo3"/>
      </w:pPr>
      <w:bookmarkStart w:id="31" w:name="_Toc98790589"/>
      <w:r>
        <w:t>Procedimientos de cambio</w:t>
      </w:r>
      <w:bookmarkEnd w:id="31"/>
    </w:p>
    <w:p w14:paraId="17CE8811" w14:textId="192EC76A" w:rsidR="0063071B" w:rsidRPr="00504906" w:rsidRDefault="00541ED0" w:rsidP="00541ED0">
      <w:pPr>
        <w:pStyle w:val="Texto"/>
        <w:rPr>
          <w:rFonts w:ascii="Arial" w:hAnsi="Arial" w:cs="Arial"/>
          <w:sz w:val="24"/>
          <w:szCs w:val="24"/>
          <w:lang w:val="es-ES"/>
        </w:rPr>
      </w:pPr>
      <w:r w:rsidRPr="00504906">
        <w:rPr>
          <w:rFonts w:ascii="Arial" w:hAnsi="Arial" w:cs="Arial"/>
          <w:sz w:val="24"/>
          <w:szCs w:val="24"/>
          <w:lang w:val="es-ES"/>
        </w:rPr>
        <w:t>A</w:t>
      </w:r>
      <w:r w:rsidR="00C86FDC" w:rsidRPr="00504906">
        <w:rPr>
          <w:rFonts w:ascii="Arial" w:hAnsi="Arial" w:cs="Arial"/>
          <w:sz w:val="24"/>
          <w:szCs w:val="24"/>
          <w:lang w:val="es-ES"/>
        </w:rPr>
        <w:t xml:space="preserve">ntes de la realización de un cambio se deberá de consultar con </w:t>
      </w:r>
      <w:r w:rsidR="00210092" w:rsidRPr="00504906">
        <w:rPr>
          <w:rFonts w:ascii="Arial" w:hAnsi="Arial" w:cs="Arial"/>
          <w:sz w:val="24"/>
          <w:szCs w:val="24"/>
          <w:lang w:val="es-ES"/>
        </w:rPr>
        <w:t xml:space="preserve">al menos un miembro del equipo que posea un rango más que el </w:t>
      </w:r>
      <w:r w:rsidR="0063071B" w:rsidRPr="00504906">
        <w:rPr>
          <w:rFonts w:ascii="Arial" w:hAnsi="Arial" w:cs="Arial"/>
          <w:sz w:val="24"/>
          <w:szCs w:val="24"/>
          <w:lang w:val="es-ES"/>
        </w:rPr>
        <w:t>que posea el miembro.</w:t>
      </w:r>
    </w:p>
    <w:p w14:paraId="4D666F9F" w14:textId="0C339F1F" w:rsidR="003F049D" w:rsidRDefault="004D4642" w:rsidP="004D4642">
      <w:pPr>
        <w:pStyle w:val="Ttulo4"/>
      </w:pPr>
      <w:bookmarkStart w:id="32" w:name="_Toc98790590"/>
      <w:r>
        <w:t>Procedimiento de C</w:t>
      </w:r>
      <w:r w:rsidR="003F049D">
        <w:t>ódigo:</w:t>
      </w:r>
      <w:bookmarkEnd w:id="32"/>
    </w:p>
    <w:p w14:paraId="7D09D62D" w14:textId="272F1759" w:rsidR="0063071B" w:rsidRPr="00504906" w:rsidRDefault="0063071B" w:rsidP="00541ED0">
      <w:pPr>
        <w:pStyle w:val="Texto"/>
        <w:rPr>
          <w:rFonts w:ascii="Arial" w:hAnsi="Arial" w:cs="Arial"/>
          <w:sz w:val="24"/>
          <w:szCs w:val="24"/>
          <w:lang w:val="es-ES"/>
        </w:rPr>
      </w:pPr>
      <w:r w:rsidRPr="00504906">
        <w:rPr>
          <w:rFonts w:ascii="Arial" w:hAnsi="Arial" w:cs="Arial"/>
          <w:sz w:val="24"/>
          <w:szCs w:val="24"/>
          <w:lang w:val="es-ES"/>
        </w:rPr>
        <w:t xml:space="preserve">Para realizarse un cambio </w:t>
      </w:r>
      <w:r w:rsidR="00D41D3F" w:rsidRPr="00504906">
        <w:rPr>
          <w:rFonts w:ascii="Arial" w:hAnsi="Arial" w:cs="Arial"/>
          <w:sz w:val="24"/>
          <w:szCs w:val="24"/>
          <w:lang w:val="es-ES"/>
        </w:rPr>
        <w:t>de</w:t>
      </w:r>
      <w:r w:rsidR="00703B4B" w:rsidRPr="00504906">
        <w:rPr>
          <w:rFonts w:ascii="Arial" w:hAnsi="Arial" w:cs="Arial"/>
          <w:sz w:val="24"/>
          <w:szCs w:val="24"/>
          <w:lang w:val="es-ES"/>
        </w:rPr>
        <w:t xml:space="preserve"> una rama estable </w:t>
      </w:r>
      <w:r w:rsidRPr="00504906">
        <w:rPr>
          <w:rFonts w:ascii="Arial" w:hAnsi="Arial" w:cs="Arial"/>
          <w:sz w:val="24"/>
          <w:szCs w:val="24"/>
          <w:lang w:val="es-ES"/>
        </w:rPr>
        <w:t>se deberá de seguir el siguiente flujo:</w:t>
      </w:r>
    </w:p>
    <w:p w14:paraId="10A52BA7" w14:textId="168ADEAB" w:rsidR="0063071B" w:rsidRPr="00504906" w:rsidRDefault="00322AFD" w:rsidP="0063071B">
      <w:pPr>
        <w:pStyle w:val="Texto"/>
        <w:numPr>
          <w:ilvl w:val="0"/>
          <w:numId w:val="35"/>
        </w:numPr>
        <w:rPr>
          <w:rFonts w:ascii="Arial" w:hAnsi="Arial" w:cs="Arial"/>
          <w:sz w:val="24"/>
          <w:szCs w:val="24"/>
          <w:lang w:val="es-ES"/>
        </w:rPr>
      </w:pPr>
      <w:r w:rsidRPr="00504906">
        <w:rPr>
          <w:rFonts w:ascii="Arial" w:hAnsi="Arial" w:cs="Arial"/>
          <w:sz w:val="24"/>
          <w:szCs w:val="24"/>
          <w:lang w:val="es-ES"/>
        </w:rPr>
        <w:t>Crear una rama bugfix/hotfix</w:t>
      </w:r>
      <w:r w:rsidR="00D41D3F" w:rsidRPr="00504906">
        <w:rPr>
          <w:rFonts w:ascii="Arial" w:hAnsi="Arial" w:cs="Arial"/>
          <w:sz w:val="24"/>
          <w:szCs w:val="24"/>
          <w:lang w:val="es-ES"/>
        </w:rPr>
        <w:t xml:space="preserve"> si se trata de un bug detectado o release si el cambio añade una nueva funcionalidad </w:t>
      </w:r>
      <w:r w:rsidRPr="00504906">
        <w:rPr>
          <w:rFonts w:ascii="Arial" w:hAnsi="Arial" w:cs="Arial"/>
          <w:sz w:val="24"/>
          <w:szCs w:val="24"/>
          <w:lang w:val="es-ES"/>
        </w:rPr>
        <w:t xml:space="preserve">a partir de la rama </w:t>
      </w:r>
      <w:r w:rsidR="00E110EE" w:rsidRPr="00504906">
        <w:rPr>
          <w:rFonts w:ascii="Arial" w:hAnsi="Arial" w:cs="Arial"/>
          <w:sz w:val="24"/>
          <w:szCs w:val="24"/>
          <w:lang w:val="es-ES"/>
        </w:rPr>
        <w:t>en cuestión.</w:t>
      </w:r>
    </w:p>
    <w:p w14:paraId="6F8C4BCD" w14:textId="2F668C68" w:rsidR="00E110EE" w:rsidRPr="00504906" w:rsidRDefault="003F049D" w:rsidP="0063071B">
      <w:pPr>
        <w:pStyle w:val="Texto"/>
        <w:numPr>
          <w:ilvl w:val="0"/>
          <w:numId w:val="35"/>
        </w:numPr>
        <w:rPr>
          <w:rFonts w:ascii="Arial" w:hAnsi="Arial" w:cs="Arial"/>
          <w:sz w:val="24"/>
          <w:szCs w:val="24"/>
          <w:lang w:val="es-ES"/>
        </w:rPr>
      </w:pPr>
      <w:r w:rsidRPr="00504906">
        <w:rPr>
          <w:rFonts w:ascii="Arial" w:hAnsi="Arial" w:cs="Arial"/>
          <w:sz w:val="24"/>
          <w:szCs w:val="24"/>
          <w:lang w:val="es-ES"/>
        </w:rPr>
        <w:t xml:space="preserve">Realizar </w:t>
      </w:r>
      <w:r w:rsidR="00E110EE" w:rsidRPr="00504906">
        <w:rPr>
          <w:rFonts w:ascii="Arial" w:hAnsi="Arial" w:cs="Arial"/>
          <w:sz w:val="24"/>
          <w:szCs w:val="24"/>
          <w:lang w:val="es-ES"/>
        </w:rPr>
        <w:t>commits de los cambios necesarios.</w:t>
      </w:r>
    </w:p>
    <w:p w14:paraId="7AAC4361" w14:textId="414F429A" w:rsidR="003F049D" w:rsidRPr="00504906" w:rsidRDefault="00E110EE" w:rsidP="0063071B">
      <w:pPr>
        <w:pStyle w:val="Texto"/>
        <w:numPr>
          <w:ilvl w:val="0"/>
          <w:numId w:val="35"/>
        </w:numPr>
        <w:rPr>
          <w:rFonts w:ascii="Arial" w:hAnsi="Arial" w:cs="Arial"/>
          <w:sz w:val="24"/>
          <w:szCs w:val="24"/>
          <w:lang w:val="es-ES"/>
        </w:rPr>
      </w:pPr>
      <w:r w:rsidRPr="00504906">
        <w:rPr>
          <w:rFonts w:ascii="Arial" w:hAnsi="Arial" w:cs="Arial"/>
          <w:sz w:val="24"/>
          <w:szCs w:val="24"/>
          <w:lang w:val="es-ES"/>
        </w:rPr>
        <w:t>Solicitar</w:t>
      </w:r>
      <w:r w:rsidR="003F049D" w:rsidRPr="00504906">
        <w:rPr>
          <w:rFonts w:ascii="Arial" w:hAnsi="Arial" w:cs="Arial"/>
          <w:sz w:val="24"/>
          <w:szCs w:val="24"/>
          <w:lang w:val="es-ES"/>
        </w:rPr>
        <w:t xml:space="preserve"> un pull request</w:t>
      </w:r>
      <w:r w:rsidRPr="00504906">
        <w:rPr>
          <w:rFonts w:ascii="Arial" w:hAnsi="Arial" w:cs="Arial"/>
          <w:sz w:val="24"/>
          <w:szCs w:val="24"/>
          <w:lang w:val="es-ES"/>
        </w:rPr>
        <w:t xml:space="preserve"> de la rama</w:t>
      </w:r>
      <w:r w:rsidR="00226356" w:rsidRPr="00504906">
        <w:rPr>
          <w:rFonts w:ascii="Arial" w:hAnsi="Arial" w:cs="Arial"/>
          <w:sz w:val="24"/>
          <w:szCs w:val="24"/>
          <w:lang w:val="es-ES"/>
        </w:rPr>
        <w:t xml:space="preserve"> creada</w:t>
      </w:r>
      <w:r w:rsidR="004D7C7F" w:rsidRPr="00504906">
        <w:rPr>
          <w:rFonts w:ascii="Arial" w:hAnsi="Arial" w:cs="Arial"/>
          <w:sz w:val="24"/>
          <w:szCs w:val="24"/>
          <w:lang w:val="es-ES"/>
        </w:rPr>
        <w:t>.</w:t>
      </w:r>
    </w:p>
    <w:p w14:paraId="60D9192E" w14:textId="4E095024" w:rsidR="003F049D" w:rsidRPr="00504906" w:rsidRDefault="004D7C7F" w:rsidP="0063071B">
      <w:pPr>
        <w:pStyle w:val="Texto"/>
        <w:numPr>
          <w:ilvl w:val="0"/>
          <w:numId w:val="35"/>
        </w:numPr>
        <w:rPr>
          <w:rFonts w:ascii="Arial" w:hAnsi="Arial" w:cs="Arial"/>
          <w:sz w:val="24"/>
          <w:szCs w:val="24"/>
          <w:lang w:val="es-ES"/>
        </w:rPr>
      </w:pPr>
      <w:r w:rsidRPr="00504906">
        <w:rPr>
          <w:rFonts w:ascii="Arial" w:hAnsi="Arial" w:cs="Arial"/>
          <w:sz w:val="24"/>
          <w:szCs w:val="24"/>
          <w:lang w:val="es-ES"/>
        </w:rPr>
        <w:t xml:space="preserve">Si el pull request es aprobado se añadirá </w:t>
      </w:r>
      <w:r w:rsidR="00226356" w:rsidRPr="00504906">
        <w:rPr>
          <w:rFonts w:ascii="Arial" w:hAnsi="Arial" w:cs="Arial"/>
          <w:sz w:val="24"/>
          <w:szCs w:val="24"/>
          <w:lang w:val="es-ES"/>
        </w:rPr>
        <w:t>(merge)</w:t>
      </w:r>
      <w:r w:rsidRPr="00504906">
        <w:rPr>
          <w:rFonts w:ascii="Arial" w:hAnsi="Arial" w:cs="Arial"/>
          <w:sz w:val="24"/>
          <w:szCs w:val="24"/>
          <w:lang w:val="es-ES"/>
        </w:rPr>
        <w:t xml:space="preserve"> a la rama </w:t>
      </w:r>
      <w:r w:rsidR="00226356" w:rsidRPr="00504906">
        <w:rPr>
          <w:rFonts w:ascii="Arial" w:hAnsi="Arial" w:cs="Arial"/>
          <w:sz w:val="24"/>
          <w:szCs w:val="24"/>
          <w:lang w:val="es-ES"/>
        </w:rPr>
        <w:t>en cuestión</w:t>
      </w:r>
      <w:r w:rsidRPr="00504906">
        <w:rPr>
          <w:rFonts w:ascii="Arial" w:hAnsi="Arial" w:cs="Arial"/>
          <w:sz w:val="24"/>
          <w:szCs w:val="24"/>
          <w:lang w:val="es-ES"/>
        </w:rPr>
        <w:t>.</w:t>
      </w:r>
    </w:p>
    <w:p w14:paraId="5C87166C" w14:textId="3B700DC1" w:rsidR="00D15258" w:rsidRPr="00504906" w:rsidRDefault="003E3C16" w:rsidP="00D15258">
      <w:pPr>
        <w:pStyle w:val="Texto"/>
        <w:numPr>
          <w:ilvl w:val="0"/>
          <w:numId w:val="35"/>
        </w:numPr>
        <w:rPr>
          <w:rFonts w:ascii="Arial" w:hAnsi="Arial" w:cs="Arial"/>
          <w:sz w:val="24"/>
          <w:szCs w:val="24"/>
          <w:lang w:val="es-ES"/>
        </w:rPr>
      </w:pPr>
      <w:r w:rsidRPr="00504906">
        <w:rPr>
          <w:rFonts w:ascii="Arial" w:hAnsi="Arial" w:cs="Arial"/>
          <w:sz w:val="24"/>
          <w:szCs w:val="24"/>
          <w:lang w:val="es-ES"/>
        </w:rPr>
        <w:t>Si se producen incidencias, se abrirán ramas para solucionarlas.</w:t>
      </w:r>
    </w:p>
    <w:p w14:paraId="26877DEB" w14:textId="443493A1" w:rsidR="005764F6" w:rsidRPr="00504906" w:rsidRDefault="005764F6" w:rsidP="0063071B">
      <w:pPr>
        <w:pStyle w:val="Texto"/>
        <w:numPr>
          <w:ilvl w:val="0"/>
          <w:numId w:val="35"/>
        </w:numPr>
        <w:rPr>
          <w:rFonts w:ascii="Arial" w:hAnsi="Arial" w:cs="Arial"/>
          <w:sz w:val="24"/>
          <w:szCs w:val="24"/>
          <w:lang w:val="es-ES"/>
        </w:rPr>
      </w:pPr>
      <w:r w:rsidRPr="00504906">
        <w:rPr>
          <w:rFonts w:ascii="Arial" w:hAnsi="Arial" w:cs="Arial"/>
          <w:sz w:val="24"/>
          <w:szCs w:val="24"/>
          <w:lang w:val="es-ES"/>
        </w:rPr>
        <w:t>Se subirá el código a producción para que el cliente pueda acceder a el.</w:t>
      </w:r>
    </w:p>
    <w:p w14:paraId="75760D8C" w14:textId="4E201A17" w:rsidR="002E1522" w:rsidRPr="004D4642" w:rsidRDefault="004D4642" w:rsidP="002E1522">
      <w:pPr>
        <w:pStyle w:val="Ttulo4"/>
      </w:pPr>
      <w:bookmarkStart w:id="33" w:name="_Toc98790591"/>
      <w:r>
        <w:t>Procedimiento de Documentos:</w:t>
      </w:r>
      <w:bookmarkEnd w:id="33"/>
    </w:p>
    <w:p w14:paraId="4980F0D5" w14:textId="5D4BD1A3" w:rsidR="002E1522" w:rsidRPr="00504906" w:rsidRDefault="002E1522" w:rsidP="002E1522">
      <w:pPr>
        <w:pStyle w:val="Texto"/>
        <w:rPr>
          <w:rFonts w:ascii="Arial" w:hAnsi="Arial" w:cs="Arial"/>
          <w:sz w:val="24"/>
          <w:szCs w:val="24"/>
          <w:lang w:val="es-ES"/>
        </w:rPr>
      </w:pPr>
      <w:r w:rsidRPr="00504906">
        <w:rPr>
          <w:rFonts w:ascii="Arial" w:hAnsi="Arial" w:cs="Arial"/>
          <w:sz w:val="24"/>
          <w:szCs w:val="24"/>
          <w:lang w:val="es-ES"/>
        </w:rPr>
        <w:t xml:space="preserve">Para realizarse un cambio </w:t>
      </w:r>
      <w:r w:rsidR="00703B4B" w:rsidRPr="00504906">
        <w:rPr>
          <w:rFonts w:ascii="Arial" w:hAnsi="Arial" w:cs="Arial"/>
          <w:sz w:val="24"/>
          <w:szCs w:val="24"/>
          <w:lang w:val="es-ES"/>
        </w:rPr>
        <w:t>a</w:t>
      </w:r>
      <w:r w:rsidR="00061E78" w:rsidRPr="00504906">
        <w:rPr>
          <w:rFonts w:ascii="Arial" w:hAnsi="Arial" w:cs="Arial"/>
          <w:sz w:val="24"/>
          <w:szCs w:val="24"/>
          <w:lang w:val="es-ES"/>
        </w:rPr>
        <w:t xml:space="preserve"> u</w:t>
      </w:r>
      <w:r w:rsidR="00703B4B" w:rsidRPr="00504906">
        <w:rPr>
          <w:rFonts w:ascii="Arial" w:hAnsi="Arial" w:cs="Arial"/>
          <w:sz w:val="24"/>
          <w:szCs w:val="24"/>
          <w:lang w:val="es-ES"/>
        </w:rPr>
        <w:t xml:space="preserve">na versión estable </w:t>
      </w:r>
      <w:r w:rsidRPr="00504906">
        <w:rPr>
          <w:rFonts w:ascii="Arial" w:hAnsi="Arial" w:cs="Arial"/>
          <w:sz w:val="24"/>
          <w:szCs w:val="24"/>
          <w:lang w:val="es-ES"/>
        </w:rPr>
        <w:t>se deberá seguir el siguiente flujo:</w:t>
      </w:r>
    </w:p>
    <w:p w14:paraId="500FB133" w14:textId="1C4D8C46" w:rsidR="002E1522" w:rsidRPr="00504906" w:rsidRDefault="00940C07" w:rsidP="002E1522">
      <w:pPr>
        <w:pStyle w:val="Texto"/>
        <w:numPr>
          <w:ilvl w:val="0"/>
          <w:numId w:val="36"/>
        </w:numPr>
        <w:rPr>
          <w:rFonts w:ascii="Arial" w:hAnsi="Arial" w:cs="Arial"/>
          <w:sz w:val="24"/>
          <w:szCs w:val="24"/>
          <w:lang w:val="es-ES"/>
        </w:rPr>
      </w:pPr>
      <w:r w:rsidRPr="00504906">
        <w:rPr>
          <w:rFonts w:ascii="Arial" w:hAnsi="Arial" w:cs="Arial"/>
          <w:sz w:val="24"/>
          <w:szCs w:val="24"/>
          <w:lang w:val="es-ES"/>
        </w:rPr>
        <w:t>Informar al responsable directo de que sea ha realizado un cambio.</w:t>
      </w:r>
    </w:p>
    <w:p w14:paraId="5498884F" w14:textId="7A458E1A" w:rsidR="00940C07" w:rsidRPr="00504906" w:rsidRDefault="007A302A" w:rsidP="002E1522">
      <w:pPr>
        <w:pStyle w:val="Texto"/>
        <w:numPr>
          <w:ilvl w:val="0"/>
          <w:numId w:val="36"/>
        </w:numPr>
        <w:rPr>
          <w:rFonts w:ascii="Arial" w:hAnsi="Arial" w:cs="Arial"/>
          <w:sz w:val="24"/>
          <w:szCs w:val="24"/>
          <w:lang w:val="es-ES"/>
        </w:rPr>
      </w:pPr>
      <w:r w:rsidRPr="00504906">
        <w:rPr>
          <w:rFonts w:ascii="Arial" w:hAnsi="Arial" w:cs="Arial"/>
          <w:sz w:val="24"/>
          <w:szCs w:val="24"/>
          <w:lang w:val="es-ES"/>
        </w:rPr>
        <w:t>Incrementar</w:t>
      </w:r>
      <w:r w:rsidR="00940C07" w:rsidRPr="00504906">
        <w:rPr>
          <w:rFonts w:ascii="Arial" w:hAnsi="Arial" w:cs="Arial"/>
          <w:sz w:val="24"/>
          <w:szCs w:val="24"/>
          <w:lang w:val="es-ES"/>
        </w:rPr>
        <w:t xml:space="preserve"> una versión al documento de trabajo</w:t>
      </w:r>
      <w:r w:rsidR="005764F6" w:rsidRPr="00504906">
        <w:rPr>
          <w:rFonts w:ascii="Arial" w:hAnsi="Arial" w:cs="Arial"/>
          <w:sz w:val="24"/>
          <w:szCs w:val="24"/>
          <w:lang w:val="es-ES"/>
        </w:rPr>
        <w:t>.</w:t>
      </w:r>
    </w:p>
    <w:p w14:paraId="346BCC3F" w14:textId="4833E22D" w:rsidR="007A302A" w:rsidRPr="00504906" w:rsidRDefault="00602D2C" w:rsidP="002E1522">
      <w:pPr>
        <w:pStyle w:val="Texto"/>
        <w:numPr>
          <w:ilvl w:val="0"/>
          <w:numId w:val="36"/>
        </w:numPr>
        <w:rPr>
          <w:rFonts w:ascii="Arial" w:hAnsi="Arial" w:cs="Arial"/>
          <w:sz w:val="24"/>
          <w:szCs w:val="24"/>
          <w:lang w:val="es-ES"/>
        </w:rPr>
      </w:pPr>
      <w:r w:rsidRPr="00504906">
        <w:rPr>
          <w:rFonts w:ascii="Arial" w:hAnsi="Arial" w:cs="Arial"/>
          <w:sz w:val="24"/>
          <w:szCs w:val="24"/>
          <w:lang w:val="es-ES"/>
        </w:rPr>
        <w:t xml:space="preserve">Realizar una </w:t>
      </w:r>
      <w:r w:rsidR="005764F6" w:rsidRPr="00504906">
        <w:rPr>
          <w:rFonts w:ascii="Arial" w:hAnsi="Arial" w:cs="Arial"/>
          <w:sz w:val="24"/>
          <w:szCs w:val="24"/>
          <w:lang w:val="es-ES"/>
        </w:rPr>
        <w:t>revisión</w:t>
      </w:r>
      <w:r w:rsidRPr="00504906">
        <w:rPr>
          <w:rFonts w:ascii="Arial" w:hAnsi="Arial" w:cs="Arial"/>
          <w:sz w:val="24"/>
          <w:szCs w:val="24"/>
          <w:lang w:val="es-ES"/>
        </w:rPr>
        <w:t xml:space="preserve"> </w:t>
      </w:r>
      <w:r w:rsidR="00703B4B" w:rsidRPr="00504906">
        <w:rPr>
          <w:rFonts w:ascii="Arial" w:hAnsi="Arial" w:cs="Arial"/>
          <w:sz w:val="24"/>
          <w:szCs w:val="24"/>
          <w:lang w:val="es-ES"/>
        </w:rPr>
        <w:t>general del documento.</w:t>
      </w:r>
    </w:p>
    <w:p w14:paraId="3CF06983" w14:textId="2DAE1AAC" w:rsidR="00703B4B" w:rsidRPr="00504906" w:rsidRDefault="005764F6" w:rsidP="002E1522">
      <w:pPr>
        <w:pStyle w:val="Texto"/>
        <w:numPr>
          <w:ilvl w:val="0"/>
          <w:numId w:val="36"/>
        </w:numPr>
        <w:rPr>
          <w:rFonts w:ascii="Arial" w:hAnsi="Arial" w:cs="Arial"/>
          <w:sz w:val="24"/>
          <w:szCs w:val="24"/>
          <w:lang w:val="es-ES"/>
        </w:rPr>
      </w:pPr>
      <w:r w:rsidRPr="00504906">
        <w:rPr>
          <w:rFonts w:ascii="Arial" w:hAnsi="Arial" w:cs="Arial"/>
          <w:sz w:val="24"/>
          <w:szCs w:val="24"/>
          <w:lang w:val="es-ES"/>
        </w:rPr>
        <w:t xml:space="preserve">El comité </w:t>
      </w:r>
      <w:r w:rsidR="0079090E" w:rsidRPr="00504906">
        <w:rPr>
          <w:rFonts w:ascii="Arial" w:hAnsi="Arial" w:cs="Arial"/>
          <w:sz w:val="24"/>
          <w:szCs w:val="24"/>
          <w:lang w:val="es-ES"/>
        </w:rPr>
        <w:t>d</w:t>
      </w:r>
      <w:r w:rsidRPr="00504906">
        <w:rPr>
          <w:rFonts w:ascii="Arial" w:hAnsi="Arial" w:cs="Arial"/>
          <w:sz w:val="24"/>
          <w:szCs w:val="24"/>
          <w:lang w:val="es-ES"/>
        </w:rPr>
        <w:t>e revisión deberá aprobar y firmar el documento.</w:t>
      </w:r>
    </w:p>
    <w:p w14:paraId="3AD9ADBF" w14:textId="1BBEF1F3" w:rsidR="005764F6" w:rsidRPr="00504906" w:rsidRDefault="005764F6" w:rsidP="002E1522">
      <w:pPr>
        <w:pStyle w:val="Texto"/>
        <w:numPr>
          <w:ilvl w:val="0"/>
          <w:numId w:val="36"/>
        </w:numPr>
        <w:rPr>
          <w:rFonts w:ascii="Arial" w:hAnsi="Arial" w:cs="Arial"/>
          <w:sz w:val="24"/>
          <w:szCs w:val="24"/>
          <w:lang w:val="es-ES"/>
        </w:rPr>
      </w:pPr>
      <w:r w:rsidRPr="00504906">
        <w:rPr>
          <w:rFonts w:ascii="Arial" w:hAnsi="Arial" w:cs="Arial"/>
          <w:sz w:val="24"/>
          <w:szCs w:val="24"/>
          <w:lang w:val="es-ES"/>
        </w:rPr>
        <w:t>Se añadirá la versión estable a la tabla de control de versiones.</w:t>
      </w:r>
    </w:p>
    <w:p w14:paraId="3B74BFE9" w14:textId="6983398A" w:rsidR="00541ED0" w:rsidRPr="00F32CB0" w:rsidRDefault="005764F6" w:rsidP="00541ED0">
      <w:pPr>
        <w:pStyle w:val="Texto"/>
        <w:numPr>
          <w:ilvl w:val="0"/>
          <w:numId w:val="36"/>
        </w:numPr>
        <w:rPr>
          <w:rStyle w:val="Ttulo3Car"/>
          <w:rFonts w:cs="Times New Roman"/>
          <w:b w:val="0"/>
          <w:bCs w:val="0"/>
          <w:color w:val="auto"/>
          <w:sz w:val="22"/>
          <w:szCs w:val="22"/>
          <w:lang w:val="es-ES"/>
        </w:rPr>
      </w:pPr>
      <w:r w:rsidRPr="00504906">
        <w:rPr>
          <w:rFonts w:ascii="Arial" w:hAnsi="Arial" w:cs="Arial"/>
          <w:sz w:val="24"/>
          <w:szCs w:val="24"/>
          <w:lang w:val="es-ES"/>
        </w:rPr>
        <w:t>Se entregará al cliente en formato PDF</w:t>
      </w:r>
      <w:r w:rsidR="00AC7BCE" w:rsidRPr="00504906">
        <w:rPr>
          <w:rFonts w:ascii="Arial" w:hAnsi="Arial" w:cs="Arial"/>
          <w:sz w:val="24"/>
          <w:szCs w:val="24"/>
          <w:lang w:val="es-ES"/>
        </w:rPr>
        <w:t xml:space="preserve"> la última versión</w:t>
      </w:r>
      <w:r w:rsidR="00CE275E" w:rsidRPr="00504906">
        <w:rPr>
          <w:rFonts w:ascii="Arial" w:hAnsi="Arial" w:cs="Arial"/>
          <w:sz w:val="24"/>
          <w:szCs w:val="24"/>
          <w:lang w:val="es-ES"/>
        </w:rPr>
        <w:t xml:space="preserve"> estable</w:t>
      </w:r>
      <w:r w:rsidR="00AC7BCE" w:rsidRPr="614A6122">
        <w:rPr>
          <w:lang w:val="es-ES"/>
        </w:rPr>
        <w:t>.</w:t>
      </w:r>
    </w:p>
    <w:p w14:paraId="22229F66" w14:textId="6717AE4C" w:rsidR="00054F5C" w:rsidRPr="00C26ACC" w:rsidRDefault="001F0CEB" w:rsidP="00C62DE3">
      <w:pPr>
        <w:pStyle w:val="Ttulo3"/>
      </w:pPr>
      <w:bookmarkStart w:id="34" w:name="_Toc98790592"/>
      <w:r w:rsidRPr="00C26ACC">
        <w:t xml:space="preserve">Comité de </w:t>
      </w:r>
      <w:r w:rsidR="00AD5ECB" w:rsidRPr="00C26ACC">
        <w:t>revision</w:t>
      </w:r>
      <w:bookmarkEnd w:id="34"/>
    </w:p>
    <w:p w14:paraId="1E9CE003" w14:textId="23C19D6E" w:rsidR="00AD5ECB" w:rsidRPr="00504906" w:rsidRDefault="001600E6" w:rsidP="00AD5ECB">
      <w:pPr>
        <w:pStyle w:val="Texto"/>
        <w:rPr>
          <w:rFonts w:ascii="Arial" w:hAnsi="Arial" w:cs="Arial"/>
          <w:sz w:val="24"/>
          <w:szCs w:val="24"/>
          <w:lang w:val="es-ES"/>
        </w:rPr>
      </w:pPr>
      <w:r w:rsidRPr="00504906">
        <w:rPr>
          <w:rFonts w:ascii="Arial" w:hAnsi="Arial" w:cs="Arial"/>
          <w:sz w:val="24"/>
          <w:szCs w:val="24"/>
          <w:lang w:val="es-ES"/>
        </w:rPr>
        <w:t xml:space="preserve">En todos los documentos se deberá incluir una tabla de revisiones del documento donde se </w:t>
      </w:r>
      <w:r w:rsidR="003B26F3" w:rsidRPr="00504906">
        <w:rPr>
          <w:rFonts w:ascii="Arial" w:hAnsi="Arial" w:cs="Arial"/>
          <w:sz w:val="24"/>
          <w:szCs w:val="24"/>
          <w:lang w:val="es-ES"/>
        </w:rPr>
        <w:t>identifiquen a</w:t>
      </w:r>
      <w:r w:rsidRPr="00504906">
        <w:rPr>
          <w:rFonts w:ascii="Arial" w:hAnsi="Arial" w:cs="Arial"/>
          <w:sz w:val="24"/>
          <w:szCs w:val="24"/>
          <w:lang w:val="es-ES"/>
        </w:rPr>
        <w:t xml:space="preserve"> cada miembro del comité con su nombre y función</w:t>
      </w:r>
      <w:r w:rsidR="003B26F3" w:rsidRPr="00504906">
        <w:rPr>
          <w:rFonts w:ascii="Arial" w:hAnsi="Arial" w:cs="Arial"/>
          <w:sz w:val="24"/>
          <w:szCs w:val="24"/>
          <w:lang w:val="es-ES"/>
        </w:rPr>
        <w:t xml:space="preserve"> dentro del proyecto.</w:t>
      </w:r>
      <w:r w:rsidR="00C57D57" w:rsidRPr="00504906">
        <w:rPr>
          <w:rFonts w:ascii="Arial" w:hAnsi="Arial" w:cs="Arial"/>
          <w:sz w:val="24"/>
          <w:szCs w:val="24"/>
          <w:lang w:val="es-ES"/>
        </w:rPr>
        <w:t xml:space="preserve"> Todo el comité de revisión deberá firmar el documento, indicando la fecha de revisión</w:t>
      </w:r>
      <w:r w:rsidR="00F449F3" w:rsidRPr="00504906">
        <w:rPr>
          <w:rFonts w:ascii="Arial" w:hAnsi="Arial" w:cs="Arial"/>
          <w:sz w:val="24"/>
          <w:szCs w:val="24"/>
          <w:lang w:val="es-ES"/>
        </w:rPr>
        <w:t>.</w:t>
      </w:r>
    </w:p>
    <w:p w14:paraId="71D527B7" w14:textId="28E329B3" w:rsidR="00C66D45" w:rsidRDefault="00C66D45" w:rsidP="00C66D45">
      <w:pPr>
        <w:pStyle w:val="Descripcin"/>
        <w:keepNext/>
      </w:pPr>
      <w:bookmarkStart w:id="35" w:name="_Toc98791089"/>
      <w:r>
        <w:t xml:space="preserve">Tabla </w:t>
      </w:r>
      <w:r>
        <w:fldChar w:fldCharType="begin"/>
      </w:r>
      <w:r>
        <w:instrText>SEQ Tabla \* ARABIC</w:instrText>
      </w:r>
      <w:r>
        <w:fldChar w:fldCharType="separate"/>
      </w:r>
      <w:r>
        <w:rPr>
          <w:noProof/>
        </w:rPr>
        <w:t>8</w:t>
      </w:r>
      <w:r>
        <w:fldChar w:fldCharType="end"/>
      </w:r>
      <w:r>
        <w:t>: Comité de Revisión</w:t>
      </w:r>
      <w:bookmarkEnd w:id="35"/>
    </w:p>
    <w:tbl>
      <w:tblPr>
        <w:tblStyle w:val="Tablaconcuadrcula"/>
        <w:tblW w:w="0" w:type="auto"/>
        <w:tblLook w:val="04A0" w:firstRow="1" w:lastRow="0" w:firstColumn="1" w:lastColumn="0" w:noHBand="0" w:noVBand="1"/>
      </w:tblPr>
      <w:tblGrid>
        <w:gridCol w:w="1413"/>
        <w:gridCol w:w="3118"/>
        <w:gridCol w:w="4813"/>
      </w:tblGrid>
      <w:tr w:rsidR="008008B7" w:rsidRPr="00020E46" w14:paraId="047B568D" w14:textId="77777777" w:rsidTr="00C66D45">
        <w:trPr>
          <w:tblHeader/>
        </w:trPr>
        <w:tc>
          <w:tcPr>
            <w:tcW w:w="1413" w:type="dxa"/>
            <w:shd w:val="clear" w:color="auto" w:fill="7030A0"/>
            <w:vAlign w:val="center"/>
          </w:tcPr>
          <w:p w14:paraId="6D66DC94" w14:textId="23AE0D42" w:rsidR="008008B7" w:rsidRPr="00020E46" w:rsidRDefault="00CD187C" w:rsidP="00B572C6">
            <w:pPr>
              <w:rPr>
                <w:b/>
                <w:bCs/>
                <w:color w:val="FFFFFF" w:themeColor="background1"/>
              </w:rPr>
            </w:pPr>
            <w:r>
              <w:rPr>
                <w:b/>
                <w:bCs/>
                <w:color w:val="FFFFFF" w:themeColor="background1"/>
              </w:rPr>
              <w:t>Id*</w:t>
            </w:r>
          </w:p>
        </w:tc>
        <w:tc>
          <w:tcPr>
            <w:tcW w:w="3118" w:type="dxa"/>
            <w:shd w:val="clear" w:color="auto" w:fill="7030A0"/>
            <w:vAlign w:val="center"/>
          </w:tcPr>
          <w:p w14:paraId="1E291CBE" w14:textId="2127C453" w:rsidR="008008B7" w:rsidRPr="00020E46" w:rsidRDefault="00CD187C" w:rsidP="00B572C6">
            <w:pPr>
              <w:rPr>
                <w:b/>
                <w:bCs/>
                <w:color w:val="FFFFFF" w:themeColor="background1"/>
                <w:lang w:val="en-US"/>
              </w:rPr>
            </w:pPr>
            <w:r>
              <w:rPr>
                <w:b/>
                <w:bCs/>
                <w:color w:val="FFFFFF" w:themeColor="background1"/>
                <w:lang w:val="en-US"/>
              </w:rPr>
              <w:t>Nombre</w:t>
            </w:r>
          </w:p>
        </w:tc>
        <w:tc>
          <w:tcPr>
            <w:tcW w:w="4813" w:type="dxa"/>
            <w:shd w:val="clear" w:color="auto" w:fill="7030A0"/>
            <w:vAlign w:val="center"/>
          </w:tcPr>
          <w:p w14:paraId="2A406BFB" w14:textId="3DCB4032" w:rsidR="008008B7" w:rsidRPr="00020E46" w:rsidRDefault="00CD187C" w:rsidP="00B572C6">
            <w:pPr>
              <w:rPr>
                <w:b/>
                <w:bCs/>
                <w:color w:val="FFFFFF" w:themeColor="background1"/>
                <w:lang w:val="en-US"/>
              </w:rPr>
            </w:pPr>
            <w:r>
              <w:rPr>
                <w:b/>
                <w:bCs/>
                <w:color w:val="FFFFFF" w:themeColor="background1"/>
                <w:lang w:val="en-US"/>
              </w:rPr>
              <w:t>Responsabilidad</w:t>
            </w:r>
          </w:p>
        </w:tc>
      </w:tr>
      <w:tr w:rsidR="008008B7" w:rsidRPr="00C57D57" w14:paraId="6AC7D72D" w14:textId="77777777" w:rsidTr="00C66D45">
        <w:trPr>
          <w:tblHeader/>
        </w:trPr>
        <w:tc>
          <w:tcPr>
            <w:tcW w:w="1413" w:type="dxa"/>
            <w:vAlign w:val="center"/>
          </w:tcPr>
          <w:p w14:paraId="0AB414F3" w14:textId="1E85ABB8" w:rsidR="008008B7" w:rsidRPr="00646D77" w:rsidRDefault="008008B7" w:rsidP="00B572C6">
            <w:pPr>
              <w:rPr>
                <w:rFonts w:cstheme="minorHAnsi"/>
                <w:sz w:val="18"/>
                <w:szCs w:val="18"/>
                <w:lang w:val="en-US"/>
              </w:rPr>
            </w:pPr>
            <w:r w:rsidRPr="00646D77">
              <w:rPr>
                <w:rFonts w:cstheme="minorHAnsi"/>
                <w:sz w:val="18"/>
                <w:szCs w:val="18"/>
                <w:lang w:val="en-US"/>
              </w:rPr>
              <w:t>R</w:t>
            </w:r>
            <w:r w:rsidR="00CD187C" w:rsidRPr="00646D77">
              <w:rPr>
                <w:rFonts w:cstheme="minorHAnsi"/>
                <w:sz w:val="18"/>
                <w:szCs w:val="18"/>
                <w:lang w:val="en-US"/>
              </w:rPr>
              <w:t>EC</w:t>
            </w:r>
            <w:r w:rsidRPr="00646D77">
              <w:rPr>
                <w:rFonts w:cstheme="minorHAnsi"/>
                <w:sz w:val="18"/>
                <w:szCs w:val="18"/>
                <w:lang w:val="en-US"/>
              </w:rPr>
              <w:t>-</w:t>
            </w:r>
            <w:r w:rsidR="00646D77">
              <w:rPr>
                <w:rFonts w:cstheme="minorHAnsi"/>
                <w:sz w:val="18"/>
                <w:szCs w:val="18"/>
                <w:lang w:val="en-US"/>
              </w:rPr>
              <w:t>0</w:t>
            </w:r>
            <w:r w:rsidRPr="00646D77">
              <w:rPr>
                <w:rFonts w:cstheme="minorHAnsi"/>
                <w:sz w:val="18"/>
                <w:szCs w:val="18"/>
                <w:lang w:val="en-US"/>
              </w:rPr>
              <w:t>1</w:t>
            </w:r>
          </w:p>
        </w:tc>
        <w:tc>
          <w:tcPr>
            <w:tcW w:w="3118" w:type="dxa"/>
            <w:vAlign w:val="center"/>
          </w:tcPr>
          <w:p w14:paraId="39946AD2" w14:textId="66A2433F" w:rsidR="008008B7" w:rsidRPr="00324848" w:rsidRDefault="00984502" w:rsidP="00B572C6">
            <w:pPr>
              <w:rPr>
                <w:rFonts w:asciiTheme="minorHAnsi" w:hAnsiTheme="minorHAnsi" w:cstheme="minorHAnsi"/>
              </w:rPr>
            </w:pPr>
            <w:r w:rsidRPr="00324848">
              <w:rPr>
                <w:rFonts w:asciiTheme="minorHAnsi" w:hAnsiTheme="minorHAnsi" w:cstheme="minorHAnsi"/>
              </w:rPr>
              <w:t>Jefe de Proyecto</w:t>
            </w:r>
          </w:p>
        </w:tc>
        <w:tc>
          <w:tcPr>
            <w:tcW w:w="4813" w:type="dxa"/>
            <w:vAlign w:val="center"/>
          </w:tcPr>
          <w:p w14:paraId="0DD2CB24" w14:textId="067B9D4C" w:rsidR="008008B7" w:rsidRPr="00324848" w:rsidRDefault="00C57D57" w:rsidP="00B572C6">
            <w:pPr>
              <w:rPr>
                <w:rFonts w:asciiTheme="minorHAnsi" w:hAnsiTheme="minorHAnsi" w:cstheme="minorHAnsi"/>
              </w:rPr>
            </w:pPr>
            <w:r w:rsidRPr="00324848">
              <w:rPr>
                <w:rFonts w:asciiTheme="minorHAnsi" w:hAnsiTheme="minorHAnsi" w:cstheme="minorHAnsi"/>
              </w:rPr>
              <w:t xml:space="preserve">Aprobar el documento, no se podrá entregar sin la aprobación del </w:t>
            </w:r>
            <w:proofErr w:type="gramStart"/>
            <w:r w:rsidRPr="00324848">
              <w:rPr>
                <w:rFonts w:asciiTheme="minorHAnsi" w:hAnsiTheme="minorHAnsi" w:cstheme="minorHAnsi"/>
              </w:rPr>
              <w:t>Jefe</w:t>
            </w:r>
            <w:proofErr w:type="gramEnd"/>
            <w:r w:rsidRPr="00324848">
              <w:rPr>
                <w:rFonts w:asciiTheme="minorHAnsi" w:hAnsiTheme="minorHAnsi" w:cstheme="minorHAnsi"/>
              </w:rPr>
              <w:t xml:space="preserve"> de Proyecto.</w:t>
            </w:r>
          </w:p>
        </w:tc>
      </w:tr>
      <w:tr w:rsidR="00C57D57" w:rsidRPr="00C57D57" w14:paraId="7FB416F4" w14:textId="77777777" w:rsidTr="00C66D45">
        <w:trPr>
          <w:trHeight w:val="519"/>
          <w:tblHeader/>
        </w:trPr>
        <w:tc>
          <w:tcPr>
            <w:tcW w:w="1413" w:type="dxa"/>
            <w:vAlign w:val="center"/>
          </w:tcPr>
          <w:p w14:paraId="77A50CDB" w14:textId="326D19DB" w:rsidR="00C57D57" w:rsidRPr="00646D77" w:rsidRDefault="00C57D57" w:rsidP="00B572C6">
            <w:pPr>
              <w:rPr>
                <w:rFonts w:cstheme="minorHAnsi"/>
                <w:sz w:val="18"/>
                <w:szCs w:val="18"/>
                <w:lang w:val="en-US"/>
              </w:rPr>
            </w:pPr>
            <w:r w:rsidRPr="00646D77">
              <w:rPr>
                <w:rFonts w:cstheme="minorHAnsi"/>
                <w:sz w:val="18"/>
                <w:szCs w:val="18"/>
                <w:lang w:val="en-US"/>
              </w:rPr>
              <w:t>REC-</w:t>
            </w:r>
            <w:r w:rsidR="00646D77">
              <w:rPr>
                <w:rFonts w:cstheme="minorHAnsi"/>
                <w:sz w:val="18"/>
                <w:szCs w:val="18"/>
                <w:lang w:val="en-US"/>
              </w:rPr>
              <w:t>0</w:t>
            </w:r>
            <w:r w:rsidRPr="00646D77">
              <w:rPr>
                <w:rFonts w:cstheme="minorHAnsi"/>
                <w:sz w:val="18"/>
                <w:szCs w:val="18"/>
                <w:lang w:val="en-US"/>
              </w:rPr>
              <w:t>2</w:t>
            </w:r>
          </w:p>
        </w:tc>
        <w:tc>
          <w:tcPr>
            <w:tcW w:w="3118" w:type="dxa"/>
            <w:vAlign w:val="center"/>
          </w:tcPr>
          <w:p w14:paraId="11EB2E4A" w14:textId="4DFA1433" w:rsidR="00C57D57" w:rsidRPr="00324848" w:rsidRDefault="00C57D57" w:rsidP="00B572C6">
            <w:pPr>
              <w:rPr>
                <w:rFonts w:asciiTheme="minorHAnsi" w:hAnsiTheme="minorHAnsi" w:cstheme="minorHAnsi"/>
              </w:rPr>
            </w:pPr>
            <w:r w:rsidRPr="00324848">
              <w:rPr>
                <w:rFonts w:asciiTheme="minorHAnsi" w:hAnsiTheme="minorHAnsi" w:cstheme="minorHAnsi"/>
              </w:rPr>
              <w:t>Arquitecto de la</w:t>
            </w:r>
            <w:r w:rsidR="00984502" w:rsidRPr="00324848">
              <w:rPr>
                <w:rFonts w:asciiTheme="minorHAnsi" w:hAnsiTheme="minorHAnsi" w:cstheme="minorHAnsi"/>
              </w:rPr>
              <w:t xml:space="preserve"> Solución</w:t>
            </w:r>
            <w:r w:rsidRPr="00324848">
              <w:rPr>
                <w:rFonts w:asciiTheme="minorHAnsi" w:hAnsiTheme="minorHAnsi" w:cstheme="minorHAnsi"/>
              </w:rPr>
              <w:t xml:space="preserve"> </w:t>
            </w:r>
          </w:p>
        </w:tc>
        <w:tc>
          <w:tcPr>
            <w:tcW w:w="4813" w:type="dxa"/>
            <w:vAlign w:val="center"/>
          </w:tcPr>
          <w:p w14:paraId="065B82C3" w14:textId="0FF242E6" w:rsidR="00C57D57" w:rsidRPr="00324848" w:rsidRDefault="00984502" w:rsidP="00B572C6">
            <w:pPr>
              <w:rPr>
                <w:rFonts w:asciiTheme="minorHAnsi" w:hAnsiTheme="minorHAnsi" w:cstheme="minorHAnsi"/>
              </w:rPr>
            </w:pPr>
            <w:r w:rsidRPr="00324848">
              <w:rPr>
                <w:rFonts w:asciiTheme="minorHAnsi" w:hAnsiTheme="minorHAnsi" w:cstheme="minorHAnsi"/>
              </w:rPr>
              <w:t>Crear el documento</w:t>
            </w:r>
            <w:r w:rsidR="006B0C2E" w:rsidRPr="00324848">
              <w:rPr>
                <w:rFonts w:asciiTheme="minorHAnsi" w:hAnsiTheme="minorHAnsi" w:cstheme="minorHAnsi"/>
              </w:rPr>
              <w:t xml:space="preserve"> y revisar</w:t>
            </w:r>
            <w:r w:rsidR="00AE46B8">
              <w:rPr>
                <w:rFonts w:asciiTheme="minorHAnsi" w:hAnsiTheme="minorHAnsi" w:cstheme="minorHAnsi"/>
              </w:rPr>
              <w:t xml:space="preserve"> los detalles técnicos.</w:t>
            </w:r>
          </w:p>
        </w:tc>
      </w:tr>
      <w:tr w:rsidR="00646D77" w:rsidRPr="00C57D57" w14:paraId="73A67D7A" w14:textId="77777777" w:rsidTr="00C66D45">
        <w:trPr>
          <w:tblHeader/>
        </w:trPr>
        <w:tc>
          <w:tcPr>
            <w:tcW w:w="1413" w:type="dxa"/>
            <w:vAlign w:val="center"/>
          </w:tcPr>
          <w:p w14:paraId="78A75CB3" w14:textId="675116ED" w:rsidR="00646D77" w:rsidRPr="00646D77" w:rsidRDefault="00646D77" w:rsidP="00646D77">
            <w:pPr>
              <w:rPr>
                <w:rFonts w:cstheme="minorHAnsi"/>
                <w:sz w:val="18"/>
                <w:szCs w:val="18"/>
                <w:lang w:val="en-US"/>
              </w:rPr>
            </w:pPr>
            <w:r w:rsidRPr="00646D77">
              <w:rPr>
                <w:rFonts w:cs="Arial"/>
                <w:sz w:val="18"/>
                <w:szCs w:val="18"/>
                <w:lang w:val="en-US"/>
              </w:rPr>
              <w:t>REC-03</w:t>
            </w:r>
          </w:p>
        </w:tc>
        <w:tc>
          <w:tcPr>
            <w:tcW w:w="3118" w:type="dxa"/>
            <w:vAlign w:val="center"/>
          </w:tcPr>
          <w:p w14:paraId="479C3544" w14:textId="2347A6C0" w:rsidR="00646D77" w:rsidRPr="00324848" w:rsidRDefault="00646D77" w:rsidP="00646D77">
            <w:pPr>
              <w:rPr>
                <w:rFonts w:asciiTheme="minorHAnsi" w:hAnsiTheme="minorHAnsi" w:cstheme="minorHAnsi"/>
              </w:rPr>
            </w:pPr>
            <w:r w:rsidRPr="00324848">
              <w:rPr>
                <w:rFonts w:asciiTheme="minorHAnsi" w:hAnsiTheme="minorHAnsi" w:cstheme="minorHAnsi"/>
                <w:color w:val="000000"/>
              </w:rPr>
              <w:t>Gestor de la Calidad</w:t>
            </w:r>
          </w:p>
        </w:tc>
        <w:tc>
          <w:tcPr>
            <w:tcW w:w="4813" w:type="dxa"/>
            <w:vAlign w:val="center"/>
          </w:tcPr>
          <w:p w14:paraId="4EB43D74" w14:textId="04019AB0" w:rsidR="00646D77" w:rsidRPr="00324848" w:rsidRDefault="006B0C2E" w:rsidP="00646D77">
            <w:pPr>
              <w:rPr>
                <w:rFonts w:asciiTheme="minorHAnsi" w:hAnsiTheme="minorHAnsi" w:cstheme="minorHAnsi"/>
              </w:rPr>
            </w:pPr>
            <w:r w:rsidRPr="00324848">
              <w:rPr>
                <w:rFonts w:asciiTheme="minorHAnsi" w:hAnsiTheme="minorHAnsi" w:cstheme="minorHAnsi"/>
              </w:rPr>
              <w:t xml:space="preserve">Verificar la calidad del documento revisando por detalles </w:t>
            </w:r>
            <w:r w:rsidR="00AE46B8">
              <w:rPr>
                <w:rFonts w:asciiTheme="minorHAnsi" w:hAnsiTheme="minorHAnsi" w:cstheme="minorHAnsi"/>
              </w:rPr>
              <w:t>de gestión</w:t>
            </w:r>
            <w:r w:rsidR="00324848" w:rsidRPr="00324848">
              <w:rPr>
                <w:rFonts w:asciiTheme="minorHAnsi" w:hAnsiTheme="minorHAnsi" w:cstheme="minorHAnsi"/>
              </w:rPr>
              <w:t xml:space="preserve"> y indentificando incoherencias. </w:t>
            </w:r>
          </w:p>
        </w:tc>
      </w:tr>
    </w:tbl>
    <w:p w14:paraId="3FD65A6B" w14:textId="7E8A41B3" w:rsidR="00CD187C" w:rsidRPr="00504906" w:rsidRDefault="00CD187C" w:rsidP="00054F5C">
      <w:pPr>
        <w:rPr>
          <w:rFonts w:ascii="Arial" w:hAnsi="Arial" w:cs="Arial"/>
          <w:color w:val="000000"/>
          <w:sz w:val="24"/>
        </w:rPr>
      </w:pPr>
      <w:r w:rsidRPr="00504906">
        <w:rPr>
          <w:rFonts w:ascii="Arial" w:hAnsi="Arial" w:cs="Arial"/>
          <w:color w:val="000000"/>
          <w:sz w:val="24"/>
        </w:rPr>
        <w:t xml:space="preserve">* </w:t>
      </w:r>
      <w:r w:rsidR="00D63790" w:rsidRPr="00504906">
        <w:rPr>
          <w:rFonts w:ascii="Arial" w:hAnsi="Arial" w:cs="Arial"/>
          <w:color w:val="000000"/>
          <w:sz w:val="24"/>
        </w:rPr>
        <w:t>El</w:t>
      </w:r>
      <w:r w:rsidRPr="00504906">
        <w:rPr>
          <w:rFonts w:ascii="Arial" w:hAnsi="Arial" w:cs="Arial"/>
          <w:color w:val="000000"/>
          <w:sz w:val="24"/>
        </w:rPr>
        <w:t xml:space="preserve"> id de recurso es concorde </w:t>
      </w:r>
      <w:r w:rsidR="00AE46B8" w:rsidRPr="00504906">
        <w:rPr>
          <w:rFonts w:ascii="Arial" w:hAnsi="Arial" w:cs="Arial"/>
          <w:color w:val="000000"/>
          <w:sz w:val="24"/>
        </w:rPr>
        <w:t>con el</w:t>
      </w:r>
      <w:r w:rsidRPr="00504906">
        <w:rPr>
          <w:rFonts w:ascii="Arial" w:hAnsi="Arial" w:cs="Arial"/>
          <w:color w:val="000000"/>
          <w:sz w:val="24"/>
        </w:rPr>
        <w:t xml:space="preserve"> apartado de responsabilidades </w:t>
      </w:r>
      <w:r w:rsidR="00D63790" w:rsidRPr="00504906">
        <w:rPr>
          <w:rFonts w:ascii="Arial" w:hAnsi="Arial" w:cs="Arial"/>
          <w:color w:val="000000"/>
          <w:sz w:val="24"/>
        </w:rPr>
        <w:t xml:space="preserve">(2.4) </w:t>
      </w:r>
      <w:r w:rsidRPr="00504906">
        <w:rPr>
          <w:rFonts w:ascii="Arial" w:hAnsi="Arial" w:cs="Arial"/>
          <w:color w:val="000000"/>
          <w:sz w:val="24"/>
        </w:rPr>
        <w:t xml:space="preserve">del </w:t>
      </w:r>
      <w:r w:rsidR="00D63790" w:rsidRPr="00504906">
        <w:rPr>
          <w:rFonts w:ascii="Arial" w:hAnsi="Arial" w:cs="Arial"/>
          <w:color w:val="000000"/>
          <w:sz w:val="24"/>
        </w:rPr>
        <w:t xml:space="preserve">documento SPMP </w:t>
      </w:r>
      <w:r w:rsidR="007C6592" w:rsidRPr="00504906">
        <w:rPr>
          <w:rFonts w:ascii="Arial" w:hAnsi="Arial" w:cs="Arial"/>
          <w:color w:val="000000"/>
          <w:sz w:val="24"/>
        </w:rPr>
        <w:t xml:space="preserve">[REF-06] </w:t>
      </w:r>
      <w:r w:rsidR="00D63790" w:rsidRPr="00504906">
        <w:rPr>
          <w:rFonts w:ascii="Arial" w:hAnsi="Arial" w:cs="Arial"/>
          <w:color w:val="000000"/>
          <w:sz w:val="24"/>
        </w:rPr>
        <w:t xml:space="preserve">(0003) </w:t>
      </w:r>
      <w:r w:rsidR="00D47CAC" w:rsidRPr="00504906">
        <w:rPr>
          <w:rFonts w:ascii="Arial" w:hAnsi="Arial" w:cs="Arial"/>
          <w:color w:val="000000"/>
          <w:sz w:val="24"/>
        </w:rPr>
        <w:t xml:space="preserve">y con la tabla de </w:t>
      </w:r>
      <w:r w:rsidR="00EF5C09" w:rsidRPr="00504906">
        <w:rPr>
          <w:rFonts w:ascii="Arial" w:hAnsi="Arial" w:cs="Arial"/>
          <w:color w:val="000000"/>
          <w:sz w:val="24"/>
        </w:rPr>
        <w:t>responsabilidades</w:t>
      </w:r>
      <w:r w:rsidR="00D47CAC" w:rsidRPr="00504906">
        <w:rPr>
          <w:rFonts w:ascii="Arial" w:hAnsi="Arial" w:cs="Arial"/>
          <w:color w:val="000000"/>
          <w:sz w:val="24"/>
        </w:rPr>
        <w:t xml:space="preserve"> en el SVVP </w:t>
      </w:r>
      <w:r w:rsidR="004C6301" w:rsidRPr="00504906">
        <w:rPr>
          <w:rFonts w:ascii="Arial" w:hAnsi="Arial" w:cs="Arial"/>
          <w:color w:val="000000"/>
          <w:sz w:val="24"/>
        </w:rPr>
        <w:t>[REF-0</w:t>
      </w:r>
      <w:r w:rsidR="007C6592" w:rsidRPr="00504906">
        <w:rPr>
          <w:rFonts w:ascii="Arial" w:hAnsi="Arial" w:cs="Arial"/>
          <w:color w:val="000000"/>
          <w:sz w:val="24"/>
        </w:rPr>
        <w:t xml:space="preserve">7] </w:t>
      </w:r>
      <w:r w:rsidR="00CA5773" w:rsidRPr="00504906">
        <w:rPr>
          <w:rFonts w:ascii="Arial" w:hAnsi="Arial" w:cs="Arial"/>
          <w:color w:val="000000"/>
          <w:sz w:val="24"/>
        </w:rPr>
        <w:t xml:space="preserve">(0006) </w:t>
      </w:r>
      <w:r w:rsidR="00D47CAC" w:rsidRPr="00504906">
        <w:rPr>
          <w:rFonts w:ascii="Arial" w:hAnsi="Arial" w:cs="Arial"/>
          <w:color w:val="000000"/>
          <w:sz w:val="24"/>
        </w:rPr>
        <w:t>(</w:t>
      </w:r>
      <w:r w:rsidR="00EF5C09" w:rsidRPr="00504906">
        <w:rPr>
          <w:rFonts w:ascii="Arial" w:hAnsi="Arial" w:cs="Arial"/>
          <w:color w:val="000000"/>
          <w:sz w:val="24"/>
        </w:rPr>
        <w:t>4.</w:t>
      </w:r>
      <w:r w:rsidR="00CA5773" w:rsidRPr="00504906">
        <w:rPr>
          <w:rFonts w:ascii="Arial" w:hAnsi="Arial" w:cs="Arial"/>
          <w:color w:val="000000"/>
          <w:sz w:val="24"/>
        </w:rPr>
        <w:t>4)</w:t>
      </w:r>
    </w:p>
    <w:p w14:paraId="1CEEBFC1" w14:textId="77777777" w:rsidR="00283B59" w:rsidRPr="00283B59" w:rsidRDefault="00283B59" w:rsidP="00054F5C">
      <w:pPr>
        <w:rPr>
          <w:rFonts w:ascii="Arial" w:hAnsi="Arial" w:cs="Arial"/>
          <w:color w:val="000000"/>
          <w:sz w:val="24"/>
          <w:szCs w:val="24"/>
        </w:rPr>
      </w:pPr>
    </w:p>
    <w:p w14:paraId="42F3E72B" w14:textId="38761544" w:rsidR="00CD187C" w:rsidRPr="00283B59" w:rsidRDefault="00F449F3" w:rsidP="009D70AA">
      <w:pPr>
        <w:jc w:val="both"/>
        <w:rPr>
          <w:rFonts w:ascii="Arial" w:hAnsi="Arial" w:cs="Arial"/>
          <w:sz w:val="24"/>
          <w:szCs w:val="24"/>
        </w:rPr>
      </w:pPr>
      <w:r w:rsidRPr="00283B59">
        <w:rPr>
          <w:rFonts w:ascii="Arial" w:hAnsi="Arial" w:cs="Arial"/>
          <w:sz w:val="24"/>
          <w:szCs w:val="24"/>
        </w:rPr>
        <w:t>Se podrán añadir revisores a</w:t>
      </w:r>
      <w:r w:rsidR="00A12B22" w:rsidRPr="00283B59">
        <w:rPr>
          <w:rFonts w:ascii="Arial" w:hAnsi="Arial" w:cs="Arial"/>
          <w:sz w:val="24"/>
          <w:szCs w:val="24"/>
        </w:rPr>
        <w:t xml:space="preserve">l comité en cada documento, </w:t>
      </w:r>
      <w:r w:rsidR="00AC61CC" w:rsidRPr="00283B59">
        <w:rPr>
          <w:rFonts w:ascii="Arial" w:hAnsi="Arial" w:cs="Arial"/>
          <w:sz w:val="24"/>
          <w:szCs w:val="24"/>
        </w:rPr>
        <w:t>siempre que sea necesario demonstrar que el responsable en cuestión ha revisado del documento</w:t>
      </w:r>
      <w:r w:rsidR="00550ADC" w:rsidRPr="00283B59">
        <w:rPr>
          <w:rFonts w:ascii="Arial" w:hAnsi="Arial" w:cs="Arial"/>
          <w:sz w:val="24"/>
          <w:szCs w:val="24"/>
        </w:rPr>
        <w:t xml:space="preserve"> pues el documento se encuentra en el área de conocimiento d</w:t>
      </w:r>
      <w:r w:rsidR="001A14E8" w:rsidRPr="00283B59">
        <w:rPr>
          <w:rFonts w:ascii="Arial" w:hAnsi="Arial" w:cs="Arial"/>
          <w:sz w:val="24"/>
          <w:szCs w:val="24"/>
        </w:rPr>
        <w:t>e un miembro del equipo</w:t>
      </w:r>
      <w:r w:rsidR="00AC61CC" w:rsidRPr="00283B59">
        <w:rPr>
          <w:rFonts w:ascii="Arial" w:hAnsi="Arial" w:cs="Arial"/>
          <w:sz w:val="24"/>
          <w:szCs w:val="24"/>
        </w:rPr>
        <w:t xml:space="preserve">. Los miembros incorpordos al igual que los miembros principales del comité deberán </w:t>
      </w:r>
      <w:r w:rsidR="009D70AA" w:rsidRPr="00283B59">
        <w:rPr>
          <w:rFonts w:ascii="Arial" w:hAnsi="Arial" w:cs="Arial"/>
          <w:sz w:val="24"/>
          <w:szCs w:val="24"/>
        </w:rPr>
        <w:t>firmar el documento.</w:t>
      </w:r>
      <w:r w:rsidRPr="00283B59">
        <w:rPr>
          <w:rFonts w:ascii="Arial" w:hAnsi="Arial" w:cs="Arial"/>
          <w:sz w:val="24"/>
          <w:szCs w:val="24"/>
        </w:rPr>
        <w:t xml:space="preserve"> </w:t>
      </w:r>
      <w:r w:rsidR="001A14E8" w:rsidRPr="00283B59">
        <w:rPr>
          <w:rFonts w:ascii="Arial" w:hAnsi="Arial" w:cs="Arial"/>
          <w:sz w:val="24"/>
          <w:szCs w:val="24"/>
        </w:rPr>
        <w:t>Los miembros añadidos seberán ser de Rango RG-3 hacia arriba.</w:t>
      </w:r>
    </w:p>
    <w:p w14:paraId="09E6542C" w14:textId="6B39D07C" w:rsidR="00586C11" w:rsidRPr="00283B59" w:rsidRDefault="00586C11" w:rsidP="009D70AA">
      <w:pPr>
        <w:jc w:val="both"/>
        <w:rPr>
          <w:rFonts w:ascii="Arial" w:hAnsi="Arial" w:cs="Arial"/>
          <w:sz w:val="24"/>
          <w:szCs w:val="24"/>
        </w:rPr>
      </w:pPr>
      <w:r w:rsidRPr="00283B59">
        <w:rPr>
          <w:rFonts w:ascii="Arial" w:hAnsi="Arial" w:cs="Arial"/>
          <w:sz w:val="24"/>
          <w:szCs w:val="24"/>
        </w:rPr>
        <w:t xml:space="preserve">Cuando se realice una revisión de deberá añadir al final del documento </w:t>
      </w:r>
      <w:proofErr w:type="gramStart"/>
      <w:r w:rsidRPr="00283B59">
        <w:rPr>
          <w:rFonts w:ascii="Arial" w:hAnsi="Arial" w:cs="Arial"/>
          <w:sz w:val="24"/>
          <w:szCs w:val="24"/>
        </w:rPr>
        <w:t>el identificación</w:t>
      </w:r>
      <w:proofErr w:type="gramEnd"/>
      <w:r w:rsidRPr="00283B59">
        <w:rPr>
          <w:rFonts w:ascii="Arial" w:hAnsi="Arial" w:cs="Arial"/>
          <w:sz w:val="24"/>
          <w:szCs w:val="24"/>
        </w:rPr>
        <w:t xml:space="preserve"> de versión revisada por ejemplo:</w:t>
      </w:r>
    </w:p>
    <w:p w14:paraId="3623F13B" w14:textId="77777777" w:rsidR="00586C11" w:rsidRDefault="00586C11" w:rsidP="009D70AA">
      <w:pPr>
        <w:jc w:val="both"/>
      </w:pPr>
    </w:p>
    <w:tbl>
      <w:tblPr>
        <w:tblStyle w:val="Tablaconcuadrcula"/>
        <w:tblW w:w="0" w:type="auto"/>
        <w:tblLook w:val="04A0" w:firstRow="1" w:lastRow="0" w:firstColumn="1" w:lastColumn="0" w:noHBand="0" w:noVBand="1"/>
      </w:tblPr>
      <w:tblGrid>
        <w:gridCol w:w="9344"/>
      </w:tblGrid>
      <w:tr w:rsidR="00586C11" w:rsidRPr="000D08BA" w14:paraId="5F50D861" w14:textId="77777777" w:rsidTr="614A6122">
        <w:trPr>
          <w:trHeight w:val="523"/>
        </w:trPr>
        <w:tc>
          <w:tcPr>
            <w:tcW w:w="9344" w:type="dxa"/>
            <w:shd w:val="clear" w:color="auto" w:fill="FFFFFF" w:themeFill="background1"/>
            <w:vAlign w:val="center"/>
          </w:tcPr>
          <w:p w14:paraId="2454ABD5" w14:textId="3B786142" w:rsidR="00586C11" w:rsidRPr="007757A6" w:rsidRDefault="66111FCE" w:rsidP="009B496E">
            <w:pPr>
              <w:pStyle w:val="Texto"/>
              <w:spacing w:before="0" w:after="0"/>
              <w:jc w:val="center"/>
              <w:rPr>
                <w:lang w:val="en-US"/>
              </w:rPr>
            </w:pPr>
            <w:r w:rsidRPr="614A6122">
              <w:rPr>
                <w:lang w:val="en-US"/>
              </w:rPr>
              <w:t>v1.0_0007_SCMP_GA1_SGM_Revi</w:t>
            </w:r>
            <w:r w:rsidR="158E90FC" w:rsidRPr="614A6122">
              <w:rPr>
                <w:lang w:val="en-US"/>
              </w:rPr>
              <w:t>ew</w:t>
            </w:r>
            <w:r w:rsidRPr="614A6122">
              <w:rPr>
                <w:lang w:val="en-US"/>
              </w:rPr>
              <w:t>0.7</w:t>
            </w:r>
            <w:r w:rsidR="158E90FC" w:rsidRPr="614A6122">
              <w:rPr>
                <w:lang w:val="en-US"/>
              </w:rPr>
              <w:t>.docx</w:t>
            </w:r>
            <w:r w:rsidR="00CE389C" w:rsidRPr="614A6122">
              <w:rPr>
                <w:lang w:val="en-US"/>
              </w:rPr>
              <w:t>*</w:t>
            </w:r>
          </w:p>
        </w:tc>
      </w:tr>
    </w:tbl>
    <w:p w14:paraId="6F13D328" w14:textId="22EEBA93" w:rsidR="00CE389C" w:rsidRPr="00CE389C" w:rsidRDefault="00CE389C" w:rsidP="00CE389C">
      <w:r>
        <w:t>*</w:t>
      </w:r>
      <w:r w:rsidRPr="00CE389C">
        <w:t>Las version</w:t>
      </w:r>
      <w:r>
        <w:t>e</w:t>
      </w:r>
      <w:r w:rsidRPr="00CE389C">
        <w:t>s entregadas al</w:t>
      </w:r>
      <w:r>
        <w:t xml:space="preserve"> cliente no indicarán la versión de revisión.</w:t>
      </w:r>
    </w:p>
    <w:p w14:paraId="73C2C565" w14:textId="24CAA933" w:rsidR="001F0CEB" w:rsidRPr="002261B6" w:rsidRDefault="001F0CEB" w:rsidP="00C62DE3">
      <w:pPr>
        <w:pStyle w:val="Ttulo3"/>
      </w:pPr>
      <w:bookmarkStart w:id="36" w:name="_Toc98790593"/>
      <w:r w:rsidRPr="002261B6">
        <w:t>Control de la interfaz</w:t>
      </w:r>
      <w:bookmarkEnd w:id="36"/>
    </w:p>
    <w:p w14:paraId="404455E4" w14:textId="7A9122D9" w:rsidR="00622C93" w:rsidRDefault="00AD4B09" w:rsidP="00AD4B09">
      <w:pPr>
        <w:pStyle w:val="Ttulo4"/>
        <w:rPr>
          <w:lang w:val="en-US"/>
        </w:rPr>
      </w:pPr>
      <w:bookmarkStart w:id="37" w:name="_Toc98790594"/>
      <w:r w:rsidRPr="614A6122">
        <w:rPr>
          <w:lang w:val="en-US"/>
        </w:rPr>
        <w:t>Código</w:t>
      </w:r>
      <w:bookmarkEnd w:id="37"/>
    </w:p>
    <w:p w14:paraId="306868AF" w14:textId="63CAA524" w:rsidR="009546BE" w:rsidRPr="00C26ACC" w:rsidRDefault="00AD4B09" w:rsidP="00AD4B09">
      <w:pPr>
        <w:pStyle w:val="Texto"/>
        <w:rPr>
          <w:rFonts w:ascii="Arial" w:hAnsi="Arial" w:cs="Arial"/>
          <w:sz w:val="24"/>
          <w:szCs w:val="24"/>
          <w:lang w:val="es-ES"/>
        </w:rPr>
      </w:pPr>
      <w:r w:rsidRPr="00C26ACC">
        <w:rPr>
          <w:rFonts w:ascii="Arial" w:hAnsi="Arial" w:cs="Arial"/>
          <w:sz w:val="24"/>
          <w:szCs w:val="24"/>
          <w:lang w:val="es-ES"/>
        </w:rPr>
        <w:t>Para el element</w:t>
      </w:r>
      <w:r w:rsidR="00EC1B8B" w:rsidRPr="00C26ACC">
        <w:rPr>
          <w:rFonts w:ascii="Arial" w:hAnsi="Arial" w:cs="Arial"/>
          <w:sz w:val="24"/>
          <w:szCs w:val="24"/>
          <w:lang w:val="es-ES"/>
        </w:rPr>
        <w:t>o</w:t>
      </w:r>
      <w:r w:rsidRPr="00C26ACC">
        <w:rPr>
          <w:rFonts w:ascii="Arial" w:hAnsi="Arial" w:cs="Arial"/>
          <w:sz w:val="24"/>
          <w:szCs w:val="24"/>
          <w:lang w:val="es-ES"/>
        </w:rPr>
        <w:t xml:space="preserve"> de configuración de código cuando se necesite realizar un cambio</w:t>
      </w:r>
      <w:r w:rsidR="00EC1B8B" w:rsidRPr="00C26ACC">
        <w:rPr>
          <w:rFonts w:ascii="Arial" w:hAnsi="Arial" w:cs="Arial"/>
          <w:sz w:val="24"/>
          <w:szCs w:val="24"/>
          <w:lang w:val="es-ES"/>
        </w:rPr>
        <w:t xml:space="preserve"> o se necesite añadir una funcionalidad nueva</w:t>
      </w:r>
      <w:r w:rsidRPr="00C26ACC">
        <w:rPr>
          <w:rFonts w:ascii="Arial" w:hAnsi="Arial" w:cs="Arial"/>
          <w:sz w:val="24"/>
          <w:szCs w:val="24"/>
          <w:lang w:val="es-ES"/>
        </w:rPr>
        <w:t>, primero se deberá crear una rama</w:t>
      </w:r>
      <w:r w:rsidR="00EC1B8B" w:rsidRPr="00C26ACC">
        <w:rPr>
          <w:rFonts w:ascii="Arial" w:hAnsi="Arial" w:cs="Arial"/>
          <w:sz w:val="24"/>
          <w:szCs w:val="24"/>
          <w:lang w:val="es-ES"/>
        </w:rPr>
        <w:t xml:space="preserve"> independiente el proceso de desarrollo</w:t>
      </w:r>
      <w:r w:rsidRPr="00C26ACC">
        <w:rPr>
          <w:rFonts w:ascii="Arial" w:hAnsi="Arial" w:cs="Arial"/>
          <w:sz w:val="24"/>
          <w:szCs w:val="24"/>
          <w:lang w:val="es-ES"/>
        </w:rPr>
        <w:t xml:space="preserve"> </w:t>
      </w:r>
      <w:r w:rsidR="009546BE" w:rsidRPr="00C26ACC">
        <w:rPr>
          <w:rFonts w:ascii="Arial" w:hAnsi="Arial" w:cs="Arial"/>
          <w:sz w:val="24"/>
          <w:szCs w:val="24"/>
          <w:lang w:val="es-ES"/>
        </w:rPr>
        <w:t>que contenga el nombre el nombre de la funcionalidad o el tema, por ejemplo:</w:t>
      </w:r>
    </w:p>
    <w:tbl>
      <w:tblPr>
        <w:tblStyle w:val="Tablaconcuadrcula"/>
        <w:tblW w:w="0" w:type="auto"/>
        <w:tblLook w:val="04A0" w:firstRow="1" w:lastRow="0" w:firstColumn="1" w:lastColumn="0" w:noHBand="0" w:noVBand="1"/>
      </w:tblPr>
      <w:tblGrid>
        <w:gridCol w:w="9344"/>
      </w:tblGrid>
      <w:tr w:rsidR="009546BE" w14:paraId="339649F9" w14:textId="77777777" w:rsidTr="614A6122">
        <w:trPr>
          <w:trHeight w:val="523"/>
        </w:trPr>
        <w:tc>
          <w:tcPr>
            <w:tcW w:w="9344" w:type="dxa"/>
            <w:shd w:val="clear" w:color="auto" w:fill="002060"/>
            <w:vAlign w:val="center"/>
          </w:tcPr>
          <w:p w14:paraId="1AA47E84" w14:textId="42E5F5A2" w:rsidR="009546BE" w:rsidRDefault="009546BE" w:rsidP="00D87C60">
            <w:pPr>
              <w:pStyle w:val="Texto"/>
              <w:spacing w:before="0" w:after="0"/>
              <w:jc w:val="center"/>
              <w:rPr>
                <w:lang w:val="es-ES"/>
              </w:rPr>
            </w:pPr>
            <w:r w:rsidRPr="614A6122">
              <w:rPr>
                <w:lang w:val="es-ES"/>
              </w:rPr>
              <w:t>feature/</w:t>
            </w:r>
            <w:r w:rsidR="00FE380A" w:rsidRPr="614A6122">
              <w:rPr>
                <w:lang w:val="es-ES"/>
              </w:rPr>
              <w:t>tests</w:t>
            </w:r>
          </w:p>
        </w:tc>
      </w:tr>
      <w:tr w:rsidR="009546BE" w14:paraId="578949C7" w14:textId="77777777" w:rsidTr="614A6122">
        <w:trPr>
          <w:trHeight w:val="559"/>
        </w:trPr>
        <w:tc>
          <w:tcPr>
            <w:tcW w:w="9344" w:type="dxa"/>
            <w:shd w:val="clear" w:color="auto" w:fill="002060"/>
            <w:vAlign w:val="center"/>
          </w:tcPr>
          <w:p w14:paraId="27A09BE4" w14:textId="00456E29" w:rsidR="00FE380A" w:rsidRDefault="00FE380A" w:rsidP="00D87C60">
            <w:pPr>
              <w:pStyle w:val="Texto"/>
              <w:spacing w:before="0" w:after="0"/>
              <w:jc w:val="center"/>
              <w:rPr>
                <w:lang w:val="es-ES"/>
              </w:rPr>
            </w:pPr>
            <w:r w:rsidRPr="614A6122">
              <w:rPr>
                <w:lang w:val="es-ES"/>
              </w:rPr>
              <w:t>feature/</w:t>
            </w:r>
            <w:r w:rsidR="1E975F7C" w:rsidRPr="614A6122">
              <w:rPr>
                <w:lang w:val="es-ES"/>
              </w:rPr>
              <w:t>contacto</w:t>
            </w:r>
          </w:p>
        </w:tc>
      </w:tr>
    </w:tbl>
    <w:p w14:paraId="3BC8044E" w14:textId="0A0BF5D2" w:rsidR="009546BE" w:rsidRPr="00E500AC" w:rsidRDefault="00FE380A" w:rsidP="00AD4B09">
      <w:pPr>
        <w:pStyle w:val="Texto"/>
        <w:rPr>
          <w:rFonts w:ascii="Arial" w:hAnsi="Arial" w:cs="Arial"/>
          <w:sz w:val="24"/>
          <w:szCs w:val="24"/>
          <w:lang w:val="es-ES"/>
        </w:rPr>
      </w:pPr>
      <w:r w:rsidRPr="00E500AC">
        <w:rPr>
          <w:rFonts w:ascii="Arial" w:hAnsi="Arial" w:cs="Arial"/>
          <w:sz w:val="24"/>
          <w:szCs w:val="24"/>
          <w:lang w:val="es-ES"/>
        </w:rPr>
        <w:t xml:space="preserve">Dentro de las funcionalidades o “features” también se podrán incluir </w:t>
      </w:r>
      <w:proofErr w:type="gramStart"/>
      <w:r w:rsidRPr="00E500AC">
        <w:rPr>
          <w:rFonts w:ascii="Arial" w:hAnsi="Arial" w:cs="Arial"/>
          <w:sz w:val="24"/>
          <w:szCs w:val="24"/>
          <w:lang w:val="es-ES"/>
        </w:rPr>
        <w:t>sub ramas</w:t>
      </w:r>
      <w:proofErr w:type="gramEnd"/>
      <w:r w:rsidRPr="00E500AC">
        <w:rPr>
          <w:rFonts w:ascii="Arial" w:hAnsi="Arial" w:cs="Arial"/>
          <w:sz w:val="24"/>
          <w:szCs w:val="24"/>
          <w:lang w:val="es-ES"/>
        </w:rPr>
        <w:t xml:space="preserve"> tipo feature que engloben una </w:t>
      </w:r>
      <w:r w:rsidR="00D87C60" w:rsidRPr="00E500AC">
        <w:rPr>
          <w:rFonts w:ascii="Arial" w:hAnsi="Arial" w:cs="Arial"/>
          <w:sz w:val="24"/>
          <w:szCs w:val="24"/>
          <w:lang w:val="es-ES"/>
        </w:rPr>
        <w:t>subfuncionalidad especifica, por ejemplo</w:t>
      </w:r>
      <w:r w:rsidR="0086275C" w:rsidRPr="00E500AC">
        <w:rPr>
          <w:rFonts w:ascii="Arial" w:hAnsi="Arial" w:cs="Arial"/>
          <w:sz w:val="24"/>
          <w:szCs w:val="24"/>
          <w:lang w:val="es-ES"/>
        </w:rPr>
        <w:t>:</w:t>
      </w:r>
    </w:p>
    <w:tbl>
      <w:tblPr>
        <w:tblStyle w:val="Tablaconcuadrcula"/>
        <w:tblW w:w="0" w:type="auto"/>
        <w:tblLook w:val="04A0" w:firstRow="1" w:lastRow="0" w:firstColumn="1" w:lastColumn="0" w:noHBand="0" w:noVBand="1"/>
      </w:tblPr>
      <w:tblGrid>
        <w:gridCol w:w="9344"/>
      </w:tblGrid>
      <w:tr w:rsidR="00D87C60" w14:paraId="1510F88E" w14:textId="77777777" w:rsidTr="614A6122">
        <w:trPr>
          <w:trHeight w:val="523"/>
        </w:trPr>
        <w:tc>
          <w:tcPr>
            <w:tcW w:w="9344" w:type="dxa"/>
            <w:shd w:val="clear" w:color="auto" w:fill="002060"/>
            <w:vAlign w:val="center"/>
          </w:tcPr>
          <w:p w14:paraId="7E5B7128" w14:textId="0449DA8F" w:rsidR="00D87C60" w:rsidRDefault="00D87C60" w:rsidP="00B572C6">
            <w:pPr>
              <w:pStyle w:val="Texto"/>
              <w:spacing w:before="0" w:after="0"/>
              <w:jc w:val="center"/>
              <w:rPr>
                <w:lang w:val="es-ES"/>
              </w:rPr>
            </w:pPr>
            <w:r w:rsidRPr="614A6122">
              <w:rPr>
                <w:lang w:val="es-ES"/>
              </w:rPr>
              <w:t>feature/tests/testsunitarios</w:t>
            </w:r>
          </w:p>
        </w:tc>
      </w:tr>
      <w:tr w:rsidR="00D87C60" w14:paraId="1CBD8B59" w14:textId="77777777" w:rsidTr="614A6122">
        <w:trPr>
          <w:trHeight w:val="559"/>
        </w:trPr>
        <w:tc>
          <w:tcPr>
            <w:tcW w:w="9344" w:type="dxa"/>
            <w:shd w:val="clear" w:color="auto" w:fill="002060"/>
            <w:vAlign w:val="center"/>
          </w:tcPr>
          <w:p w14:paraId="471C1E27" w14:textId="50FCB72C" w:rsidR="00D87C60" w:rsidRDefault="00D87C60" w:rsidP="00B572C6">
            <w:pPr>
              <w:pStyle w:val="Texto"/>
              <w:spacing w:before="0" w:after="0"/>
              <w:jc w:val="center"/>
              <w:rPr>
                <w:lang w:val="es-ES"/>
              </w:rPr>
            </w:pPr>
            <w:r w:rsidRPr="614A6122">
              <w:rPr>
                <w:lang w:val="es-ES"/>
              </w:rPr>
              <w:t>feature/</w:t>
            </w:r>
            <w:r w:rsidR="1E975F7C" w:rsidRPr="614A6122">
              <w:rPr>
                <w:lang w:val="es-ES"/>
              </w:rPr>
              <w:t>contacto</w:t>
            </w:r>
            <w:r w:rsidRPr="614A6122">
              <w:rPr>
                <w:lang w:val="es-ES"/>
              </w:rPr>
              <w:t>/</w:t>
            </w:r>
            <w:r w:rsidR="1E975F7C" w:rsidRPr="614A6122">
              <w:rPr>
                <w:lang w:val="es-ES"/>
              </w:rPr>
              <w:t>envio</w:t>
            </w:r>
            <w:r w:rsidR="0086275C" w:rsidRPr="614A6122">
              <w:rPr>
                <w:lang w:val="es-ES"/>
              </w:rPr>
              <w:t>emails</w:t>
            </w:r>
          </w:p>
        </w:tc>
      </w:tr>
    </w:tbl>
    <w:p w14:paraId="527D57B3" w14:textId="2E8C69FF" w:rsidR="0086275C" w:rsidRDefault="0086275C" w:rsidP="0086275C">
      <w:pPr>
        <w:pStyle w:val="Ttulo4"/>
      </w:pPr>
      <w:bookmarkStart w:id="38" w:name="_Toc98790595"/>
      <w:r>
        <w:t>Documentos</w:t>
      </w:r>
      <w:bookmarkEnd w:id="38"/>
    </w:p>
    <w:p w14:paraId="49FA5CC9" w14:textId="77777777" w:rsidR="00924E16" w:rsidRPr="00E500AC" w:rsidRDefault="0086275C" w:rsidP="0086275C">
      <w:pPr>
        <w:pStyle w:val="Texto"/>
        <w:rPr>
          <w:rFonts w:ascii="Arial" w:hAnsi="Arial" w:cs="Arial"/>
          <w:sz w:val="24"/>
          <w:szCs w:val="24"/>
          <w:lang w:val="es-ES"/>
        </w:rPr>
      </w:pPr>
      <w:r w:rsidRPr="00E500AC">
        <w:rPr>
          <w:rFonts w:ascii="Arial" w:hAnsi="Arial" w:cs="Arial"/>
          <w:sz w:val="24"/>
          <w:szCs w:val="24"/>
          <w:lang w:val="es-ES"/>
        </w:rPr>
        <w:t xml:space="preserve">Para que se realice un cambio en los documentos se deberá crear una nueva versión </w:t>
      </w:r>
      <w:proofErr w:type="gramStart"/>
      <w:r w:rsidRPr="00E500AC">
        <w:rPr>
          <w:rFonts w:ascii="Arial" w:hAnsi="Arial" w:cs="Arial"/>
          <w:sz w:val="24"/>
          <w:szCs w:val="24"/>
          <w:lang w:val="es-ES"/>
        </w:rPr>
        <w:t>del mismo</w:t>
      </w:r>
      <w:proofErr w:type="gramEnd"/>
      <w:r w:rsidRPr="00E500AC">
        <w:rPr>
          <w:rFonts w:ascii="Arial" w:hAnsi="Arial" w:cs="Arial"/>
          <w:sz w:val="24"/>
          <w:szCs w:val="24"/>
          <w:lang w:val="es-ES"/>
        </w:rPr>
        <w:t xml:space="preserve"> y </w:t>
      </w:r>
      <w:r w:rsidR="0081763C" w:rsidRPr="00E500AC">
        <w:rPr>
          <w:rFonts w:ascii="Arial" w:hAnsi="Arial" w:cs="Arial"/>
          <w:sz w:val="24"/>
          <w:szCs w:val="24"/>
          <w:lang w:val="es-ES"/>
        </w:rPr>
        <w:t xml:space="preserve">comprobar que los demás miembros del equipo </w:t>
      </w:r>
      <w:r w:rsidR="001D43FD" w:rsidRPr="00E500AC">
        <w:rPr>
          <w:rFonts w:ascii="Arial" w:hAnsi="Arial" w:cs="Arial"/>
          <w:sz w:val="24"/>
          <w:szCs w:val="24"/>
          <w:lang w:val="es-ES"/>
        </w:rPr>
        <w:t xml:space="preserve">en especial el </w:t>
      </w:r>
      <w:r w:rsidR="0081763C" w:rsidRPr="00E500AC">
        <w:rPr>
          <w:rFonts w:ascii="Arial" w:hAnsi="Arial" w:cs="Arial"/>
          <w:sz w:val="24"/>
          <w:szCs w:val="24"/>
          <w:lang w:val="es-ES"/>
        </w:rPr>
        <w:t>comité de revisión</w:t>
      </w:r>
      <w:r w:rsidR="001D43FD" w:rsidRPr="00E500AC">
        <w:rPr>
          <w:rFonts w:ascii="Arial" w:hAnsi="Arial" w:cs="Arial"/>
          <w:sz w:val="24"/>
          <w:szCs w:val="24"/>
          <w:lang w:val="es-ES"/>
        </w:rPr>
        <w:t>, están de acuerdo con el cambio.</w:t>
      </w:r>
    </w:p>
    <w:p w14:paraId="66929A78" w14:textId="72028934" w:rsidR="0086275C" w:rsidRPr="00E500AC" w:rsidRDefault="00924E16" w:rsidP="0086275C">
      <w:pPr>
        <w:pStyle w:val="Texto"/>
        <w:rPr>
          <w:rFonts w:ascii="Arial" w:hAnsi="Arial" w:cs="Arial"/>
          <w:sz w:val="24"/>
          <w:szCs w:val="24"/>
          <w:lang w:val="es-ES"/>
        </w:rPr>
      </w:pPr>
      <w:r w:rsidRPr="00E500AC">
        <w:rPr>
          <w:rFonts w:ascii="Arial" w:hAnsi="Arial" w:cs="Arial"/>
          <w:sz w:val="24"/>
          <w:szCs w:val="24"/>
          <w:lang w:val="es-ES"/>
        </w:rPr>
        <w:t>Si se autoriza de se deberá de especificar en la tabla de control de versiones la razón del cambio que se ha realizado, describiendo la modificación y en que apartado(s).</w:t>
      </w:r>
      <w:r w:rsidR="0081763C" w:rsidRPr="00E500AC">
        <w:rPr>
          <w:rFonts w:ascii="Arial" w:hAnsi="Arial" w:cs="Arial"/>
          <w:sz w:val="24"/>
          <w:szCs w:val="24"/>
          <w:lang w:val="es-ES"/>
        </w:rPr>
        <w:t xml:space="preserve"> </w:t>
      </w:r>
    </w:p>
    <w:p w14:paraId="473A9686" w14:textId="77777777" w:rsidR="00D87C60" w:rsidRPr="00AD4B09" w:rsidRDefault="00D87C60" w:rsidP="00AD4B09">
      <w:pPr>
        <w:pStyle w:val="Texto"/>
        <w:rPr>
          <w:lang w:val="es-ES"/>
        </w:rPr>
      </w:pPr>
    </w:p>
    <w:p w14:paraId="5FA36BA8" w14:textId="693802B9" w:rsidR="001F0CEB" w:rsidRPr="00F32CB0" w:rsidRDefault="001F0CEB" w:rsidP="00C62DE3">
      <w:pPr>
        <w:pStyle w:val="Ttulo3"/>
        <w:rPr>
          <w:lang w:val="es-ES"/>
        </w:rPr>
      </w:pPr>
      <w:bookmarkStart w:id="39" w:name="_Toc98790596"/>
      <w:r w:rsidRPr="00F32CB0">
        <w:rPr>
          <w:lang w:val="es-ES"/>
        </w:rPr>
        <w:t>Procedimientos de cambio de software de apoyo</w:t>
      </w:r>
      <w:bookmarkEnd w:id="39"/>
    </w:p>
    <w:p w14:paraId="301198AE" w14:textId="2642A359" w:rsidR="00054F5C" w:rsidRPr="00E500AC" w:rsidRDefault="00F37E83" w:rsidP="00054F5C">
      <w:pPr>
        <w:rPr>
          <w:rFonts w:ascii="Arial" w:hAnsi="Arial" w:cs="Arial"/>
          <w:color w:val="000000"/>
          <w:sz w:val="24"/>
          <w:szCs w:val="24"/>
        </w:rPr>
      </w:pPr>
      <w:r w:rsidRPr="00E500AC">
        <w:rPr>
          <w:rFonts w:ascii="Arial" w:hAnsi="Arial" w:cs="Arial"/>
          <w:color w:val="000000"/>
          <w:sz w:val="24"/>
          <w:szCs w:val="24"/>
        </w:rPr>
        <w:t>Para que se apruebe la realización del cambio de software de apoyo se deberá seguir el siguiente procedimiento:</w:t>
      </w:r>
    </w:p>
    <w:p w14:paraId="2B1E912F" w14:textId="77777777" w:rsidR="008B6D86" w:rsidRPr="00E500AC" w:rsidRDefault="008B6D86" w:rsidP="00054F5C">
      <w:pPr>
        <w:rPr>
          <w:rFonts w:ascii="Arial" w:hAnsi="Arial" w:cs="Arial"/>
          <w:color w:val="000000"/>
          <w:sz w:val="24"/>
          <w:szCs w:val="24"/>
        </w:rPr>
      </w:pPr>
    </w:p>
    <w:p w14:paraId="4819E2CE" w14:textId="13507443" w:rsidR="00F37E83" w:rsidRPr="00E500AC" w:rsidRDefault="00F37E83" w:rsidP="614A6122">
      <w:pPr>
        <w:pStyle w:val="Prrafodelista"/>
        <w:numPr>
          <w:ilvl w:val="0"/>
          <w:numId w:val="38"/>
        </w:numPr>
        <w:spacing w:after="240"/>
        <w:rPr>
          <w:rFonts w:ascii="Arial" w:hAnsi="Arial" w:cs="Arial"/>
          <w:color w:val="000000"/>
          <w:sz w:val="24"/>
          <w:szCs w:val="24"/>
        </w:rPr>
      </w:pPr>
      <w:r w:rsidRPr="00E500AC">
        <w:rPr>
          <w:rFonts w:ascii="Arial" w:hAnsi="Arial" w:cs="Arial"/>
          <w:color w:val="000000" w:themeColor="text1"/>
          <w:sz w:val="24"/>
          <w:szCs w:val="24"/>
        </w:rPr>
        <w:t xml:space="preserve">Identificar </w:t>
      </w:r>
      <w:r w:rsidR="00432969" w:rsidRPr="00E500AC">
        <w:rPr>
          <w:rFonts w:ascii="Arial" w:hAnsi="Arial" w:cs="Arial"/>
          <w:color w:val="000000" w:themeColor="text1"/>
          <w:sz w:val="24"/>
          <w:szCs w:val="24"/>
        </w:rPr>
        <w:t>las razones y documentar los fallos/deficiencias encontradas en el software de apoyo actual.</w:t>
      </w:r>
    </w:p>
    <w:p w14:paraId="701904BB" w14:textId="77777777" w:rsidR="002231DC" w:rsidRPr="00E500AC" w:rsidRDefault="002231DC" w:rsidP="002231DC">
      <w:pPr>
        <w:pStyle w:val="Prrafodelista"/>
        <w:spacing w:after="240"/>
        <w:rPr>
          <w:rFonts w:ascii="Arial" w:hAnsi="Arial" w:cs="Arial"/>
          <w:color w:val="000000"/>
          <w:sz w:val="24"/>
          <w:szCs w:val="24"/>
        </w:rPr>
      </w:pPr>
    </w:p>
    <w:p w14:paraId="1EA521F3" w14:textId="6D2F77BA" w:rsidR="002231DC" w:rsidRPr="00E500AC" w:rsidRDefault="00F37E83" w:rsidP="614A6122">
      <w:pPr>
        <w:pStyle w:val="Prrafodelista"/>
        <w:numPr>
          <w:ilvl w:val="0"/>
          <w:numId w:val="38"/>
        </w:numPr>
        <w:rPr>
          <w:rFonts w:ascii="Arial" w:hAnsi="Arial" w:cs="Arial"/>
          <w:color w:val="000000"/>
          <w:sz w:val="24"/>
          <w:szCs w:val="24"/>
        </w:rPr>
      </w:pPr>
      <w:r w:rsidRPr="00E500AC">
        <w:rPr>
          <w:rFonts w:ascii="Arial" w:hAnsi="Arial" w:cs="Arial"/>
          <w:color w:val="000000" w:themeColor="text1"/>
          <w:sz w:val="24"/>
          <w:szCs w:val="24"/>
        </w:rPr>
        <w:t xml:space="preserve">Realizar una investigación inicial sobre </w:t>
      </w:r>
      <w:r w:rsidR="00051ADE" w:rsidRPr="00E500AC">
        <w:rPr>
          <w:rFonts w:ascii="Arial" w:hAnsi="Arial" w:cs="Arial"/>
          <w:color w:val="000000" w:themeColor="text1"/>
          <w:sz w:val="24"/>
          <w:szCs w:val="24"/>
        </w:rPr>
        <w:t>alternativas al software de apoyo actual y documentar las especificaciones.</w:t>
      </w:r>
    </w:p>
    <w:p w14:paraId="7BFAA3F4" w14:textId="77777777" w:rsidR="002231DC" w:rsidRPr="00E500AC" w:rsidRDefault="002231DC" w:rsidP="002231DC">
      <w:pPr>
        <w:pStyle w:val="Prrafodelista"/>
        <w:rPr>
          <w:rFonts w:ascii="Arial" w:hAnsi="Arial" w:cs="Arial"/>
          <w:color w:val="000000"/>
          <w:sz w:val="24"/>
          <w:szCs w:val="24"/>
        </w:rPr>
      </w:pPr>
    </w:p>
    <w:p w14:paraId="62BE2F52" w14:textId="6A888ADE" w:rsidR="00310F25" w:rsidRPr="00E500AC" w:rsidRDefault="00051ADE" w:rsidP="614A6122">
      <w:pPr>
        <w:pStyle w:val="Prrafodelista"/>
        <w:numPr>
          <w:ilvl w:val="0"/>
          <w:numId w:val="38"/>
        </w:numPr>
        <w:spacing w:after="240"/>
        <w:rPr>
          <w:rFonts w:ascii="Arial" w:hAnsi="Arial" w:cs="Arial"/>
          <w:color w:val="000000"/>
          <w:sz w:val="24"/>
          <w:szCs w:val="24"/>
        </w:rPr>
      </w:pPr>
      <w:r w:rsidRPr="00E500AC">
        <w:rPr>
          <w:rFonts w:ascii="Arial" w:hAnsi="Arial" w:cs="Arial"/>
          <w:color w:val="000000" w:themeColor="text1"/>
          <w:sz w:val="24"/>
          <w:szCs w:val="24"/>
        </w:rPr>
        <w:t xml:space="preserve">Realizar </w:t>
      </w:r>
      <w:r w:rsidR="00454AFF" w:rsidRPr="00E500AC">
        <w:rPr>
          <w:rFonts w:ascii="Arial" w:hAnsi="Arial" w:cs="Arial"/>
          <w:color w:val="000000" w:themeColor="text1"/>
          <w:sz w:val="24"/>
          <w:szCs w:val="24"/>
        </w:rPr>
        <w:t xml:space="preserve">al menos 2 </w:t>
      </w:r>
      <w:r w:rsidRPr="00E500AC">
        <w:rPr>
          <w:rFonts w:ascii="Arial" w:hAnsi="Arial" w:cs="Arial"/>
          <w:color w:val="000000" w:themeColor="text1"/>
          <w:sz w:val="24"/>
          <w:szCs w:val="24"/>
        </w:rPr>
        <w:t>presupuesto</w:t>
      </w:r>
      <w:r w:rsidR="00454AFF" w:rsidRPr="00E500AC">
        <w:rPr>
          <w:rFonts w:ascii="Arial" w:hAnsi="Arial" w:cs="Arial"/>
          <w:color w:val="000000" w:themeColor="text1"/>
          <w:sz w:val="24"/>
          <w:szCs w:val="24"/>
        </w:rPr>
        <w:t>s que incluirán:</w:t>
      </w:r>
    </w:p>
    <w:p w14:paraId="0F2BF674" w14:textId="3BC96DBE" w:rsidR="00485A74" w:rsidRPr="00E500AC" w:rsidRDefault="00485A74"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Descripción detallada del producto</w:t>
      </w:r>
    </w:p>
    <w:p w14:paraId="7B46FCDB" w14:textId="626E05FF" w:rsidR="00454AFF" w:rsidRPr="00E500AC" w:rsidRDefault="00454AFF"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C</w:t>
      </w:r>
      <w:r w:rsidR="003B5FDC" w:rsidRPr="00E500AC">
        <w:rPr>
          <w:rFonts w:ascii="Arial" w:hAnsi="Arial" w:cs="Arial"/>
          <w:color w:val="000000" w:themeColor="text1"/>
          <w:sz w:val="24"/>
          <w:szCs w:val="24"/>
        </w:rPr>
        <w:t>á</w:t>
      </w:r>
      <w:r w:rsidRPr="00E500AC">
        <w:rPr>
          <w:rFonts w:ascii="Arial" w:hAnsi="Arial" w:cs="Arial"/>
          <w:color w:val="000000" w:themeColor="text1"/>
          <w:sz w:val="24"/>
          <w:szCs w:val="24"/>
        </w:rPr>
        <w:t>lculo de Riegos</w:t>
      </w:r>
    </w:p>
    <w:p w14:paraId="2A0D8DBE" w14:textId="17A7661F" w:rsidR="00454AFF" w:rsidRPr="00E500AC" w:rsidRDefault="00454AFF"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C</w:t>
      </w:r>
      <w:r w:rsidR="003B5FDC" w:rsidRPr="00E500AC">
        <w:rPr>
          <w:rFonts w:ascii="Arial" w:hAnsi="Arial" w:cs="Arial"/>
          <w:color w:val="000000" w:themeColor="text1"/>
          <w:sz w:val="24"/>
          <w:szCs w:val="24"/>
        </w:rPr>
        <w:t>á</w:t>
      </w:r>
      <w:r w:rsidRPr="00E500AC">
        <w:rPr>
          <w:rFonts w:ascii="Arial" w:hAnsi="Arial" w:cs="Arial"/>
          <w:color w:val="000000" w:themeColor="text1"/>
          <w:sz w:val="24"/>
          <w:szCs w:val="24"/>
        </w:rPr>
        <w:t>lculo de Costes</w:t>
      </w:r>
    </w:p>
    <w:p w14:paraId="6AB59EAF" w14:textId="1160628B" w:rsidR="00454AFF" w:rsidRPr="00E500AC" w:rsidRDefault="00454AFF"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Ventajas</w:t>
      </w:r>
    </w:p>
    <w:p w14:paraId="5C4015D1" w14:textId="1D4735AF" w:rsidR="00454AFF" w:rsidRPr="00E500AC" w:rsidRDefault="00454AFF"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Desventajas</w:t>
      </w:r>
    </w:p>
    <w:p w14:paraId="59399C98" w14:textId="19C4693C" w:rsidR="00454AFF" w:rsidRPr="00E500AC" w:rsidRDefault="00485A74"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 xml:space="preserve">Una </w:t>
      </w:r>
      <w:r w:rsidR="002231DC" w:rsidRPr="00E500AC">
        <w:rPr>
          <w:rFonts w:ascii="Arial" w:hAnsi="Arial" w:cs="Arial"/>
          <w:color w:val="000000" w:themeColor="text1"/>
          <w:sz w:val="24"/>
          <w:szCs w:val="24"/>
        </w:rPr>
        <w:t>d</w:t>
      </w:r>
      <w:r w:rsidRPr="00E500AC">
        <w:rPr>
          <w:rFonts w:ascii="Arial" w:hAnsi="Arial" w:cs="Arial"/>
          <w:color w:val="000000" w:themeColor="text1"/>
          <w:sz w:val="24"/>
          <w:szCs w:val="24"/>
        </w:rPr>
        <w:t>emo del producto.</w:t>
      </w:r>
    </w:p>
    <w:p w14:paraId="73E88D3E" w14:textId="77777777" w:rsidR="00310F25" w:rsidRPr="00E500AC" w:rsidRDefault="00310F25" w:rsidP="00310F25">
      <w:pPr>
        <w:pStyle w:val="Prrafodelista"/>
        <w:spacing w:after="240"/>
        <w:rPr>
          <w:rFonts w:ascii="Arial" w:hAnsi="Arial" w:cs="Arial"/>
          <w:color w:val="000000"/>
          <w:sz w:val="24"/>
          <w:szCs w:val="24"/>
        </w:rPr>
      </w:pPr>
    </w:p>
    <w:p w14:paraId="43B86E88" w14:textId="1A686B98" w:rsidR="00F37E83" w:rsidRPr="00E500AC" w:rsidRDefault="00F37E83" w:rsidP="614A6122">
      <w:pPr>
        <w:pStyle w:val="Prrafodelista"/>
        <w:numPr>
          <w:ilvl w:val="0"/>
          <w:numId w:val="38"/>
        </w:numPr>
        <w:spacing w:after="240"/>
        <w:rPr>
          <w:rFonts w:ascii="Arial" w:hAnsi="Arial" w:cs="Arial"/>
          <w:color w:val="000000"/>
          <w:sz w:val="24"/>
          <w:szCs w:val="24"/>
        </w:rPr>
      </w:pPr>
      <w:r w:rsidRPr="00E500AC">
        <w:rPr>
          <w:rFonts w:ascii="Arial" w:hAnsi="Arial" w:cs="Arial"/>
          <w:color w:val="000000" w:themeColor="text1"/>
          <w:sz w:val="24"/>
          <w:szCs w:val="24"/>
        </w:rPr>
        <w:t>Realizar una reunión con todos los miembros</w:t>
      </w:r>
      <w:r w:rsidR="00A52A2A" w:rsidRPr="00E500AC">
        <w:rPr>
          <w:rFonts w:ascii="Arial" w:hAnsi="Arial" w:cs="Arial"/>
          <w:color w:val="000000" w:themeColor="text1"/>
          <w:sz w:val="24"/>
          <w:szCs w:val="24"/>
        </w:rPr>
        <w:t xml:space="preserve"> del equipo</w:t>
      </w:r>
      <w:r w:rsidRPr="00E500AC">
        <w:rPr>
          <w:rFonts w:ascii="Arial" w:hAnsi="Arial" w:cs="Arial"/>
          <w:color w:val="000000" w:themeColor="text1"/>
          <w:sz w:val="24"/>
          <w:szCs w:val="24"/>
        </w:rPr>
        <w:t xml:space="preserve"> para:</w:t>
      </w:r>
    </w:p>
    <w:p w14:paraId="49110934" w14:textId="6794201F" w:rsidR="00310F25" w:rsidRPr="00E500AC" w:rsidRDefault="001A0100"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Evaluar l</w:t>
      </w:r>
      <w:r w:rsidR="00310F25" w:rsidRPr="00E500AC">
        <w:rPr>
          <w:rFonts w:ascii="Arial" w:hAnsi="Arial" w:cs="Arial"/>
          <w:color w:val="000000" w:themeColor="text1"/>
          <w:sz w:val="24"/>
          <w:szCs w:val="24"/>
        </w:rPr>
        <w:t>a necesidad real.</w:t>
      </w:r>
    </w:p>
    <w:p w14:paraId="58DF3C67" w14:textId="4CD0B1EA" w:rsidR="00310F25" w:rsidRPr="00E500AC" w:rsidRDefault="001A0100"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Elegir c</w:t>
      </w:r>
      <w:r w:rsidR="003B5FDC" w:rsidRPr="00E500AC">
        <w:rPr>
          <w:rFonts w:ascii="Arial" w:hAnsi="Arial" w:cs="Arial"/>
          <w:color w:val="000000" w:themeColor="text1"/>
          <w:sz w:val="24"/>
          <w:szCs w:val="24"/>
        </w:rPr>
        <w:t>ual presupuesto elegir.</w:t>
      </w:r>
    </w:p>
    <w:p w14:paraId="2A10099B" w14:textId="59094B56" w:rsidR="003B5FDC" w:rsidRPr="00E500AC" w:rsidRDefault="001A0100"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Verificar l</w:t>
      </w:r>
      <w:r w:rsidR="002D17A9" w:rsidRPr="00E500AC">
        <w:rPr>
          <w:rFonts w:ascii="Arial" w:hAnsi="Arial" w:cs="Arial"/>
          <w:color w:val="000000" w:themeColor="text1"/>
          <w:sz w:val="24"/>
          <w:szCs w:val="24"/>
        </w:rPr>
        <w:t>a calidad del producto</w:t>
      </w:r>
    </w:p>
    <w:p w14:paraId="6A17DDAC" w14:textId="424453EA" w:rsidR="002D17A9" w:rsidRPr="00E500AC" w:rsidRDefault="009646F0" w:rsidP="614A6122">
      <w:pPr>
        <w:pStyle w:val="Prrafodelista"/>
        <w:numPr>
          <w:ilvl w:val="1"/>
          <w:numId w:val="38"/>
        </w:numPr>
        <w:spacing w:after="240"/>
        <w:rPr>
          <w:rFonts w:ascii="Arial" w:hAnsi="Arial" w:cs="Arial"/>
          <w:color w:val="000000"/>
          <w:sz w:val="24"/>
          <w:szCs w:val="24"/>
        </w:rPr>
      </w:pPr>
      <w:r w:rsidRPr="00E500AC">
        <w:rPr>
          <w:rFonts w:ascii="Arial" w:hAnsi="Arial" w:cs="Arial"/>
          <w:color w:val="000000" w:themeColor="text1"/>
          <w:sz w:val="24"/>
          <w:szCs w:val="24"/>
        </w:rPr>
        <w:t>Formar a los integrantes como utilizarlo enseñando una demo.</w:t>
      </w:r>
    </w:p>
    <w:p w14:paraId="69689EEF" w14:textId="77777777" w:rsidR="00CE7207" w:rsidRPr="00E500AC" w:rsidRDefault="00CE7207" w:rsidP="00CE7207">
      <w:pPr>
        <w:pStyle w:val="Prrafodelista"/>
        <w:spacing w:after="240"/>
        <w:ind w:left="1440"/>
        <w:rPr>
          <w:rFonts w:ascii="Arial" w:hAnsi="Arial" w:cs="Arial"/>
          <w:color w:val="000000"/>
          <w:sz w:val="24"/>
          <w:szCs w:val="24"/>
        </w:rPr>
      </w:pPr>
    </w:p>
    <w:p w14:paraId="7EB4CE2C" w14:textId="6923ECFA" w:rsidR="009646F0" w:rsidRPr="00E500AC" w:rsidRDefault="00AA709A" w:rsidP="614A6122">
      <w:pPr>
        <w:pStyle w:val="Prrafodelista"/>
        <w:numPr>
          <w:ilvl w:val="0"/>
          <w:numId w:val="38"/>
        </w:numPr>
        <w:spacing w:after="240"/>
        <w:rPr>
          <w:rFonts w:ascii="Arial" w:hAnsi="Arial" w:cs="Arial"/>
          <w:color w:val="000000"/>
          <w:sz w:val="24"/>
          <w:szCs w:val="24"/>
        </w:rPr>
      </w:pPr>
      <w:r w:rsidRPr="00E500AC">
        <w:rPr>
          <w:rFonts w:ascii="Arial" w:hAnsi="Arial" w:cs="Arial"/>
          <w:color w:val="000000" w:themeColor="text1"/>
          <w:sz w:val="24"/>
          <w:szCs w:val="24"/>
        </w:rPr>
        <w:t>Realizar una reunión con el cliente para f</w:t>
      </w:r>
      <w:r w:rsidR="00CE7207" w:rsidRPr="00E500AC">
        <w:rPr>
          <w:rFonts w:ascii="Arial" w:hAnsi="Arial" w:cs="Arial"/>
          <w:color w:val="000000" w:themeColor="text1"/>
          <w:sz w:val="24"/>
          <w:szCs w:val="24"/>
        </w:rPr>
        <w:t>irmar el presupuesto y integrar en el proyecto</w:t>
      </w:r>
    </w:p>
    <w:p w14:paraId="33E5F3E0" w14:textId="5EC48804" w:rsidR="002900CB" w:rsidRPr="00E500AC" w:rsidRDefault="002900CB" w:rsidP="008B6D86">
      <w:pPr>
        <w:pStyle w:val="Texto"/>
        <w:rPr>
          <w:rFonts w:ascii="Arial" w:hAnsi="Arial" w:cs="Arial"/>
          <w:sz w:val="24"/>
          <w:szCs w:val="24"/>
          <w:lang w:val="es-ES"/>
        </w:rPr>
      </w:pPr>
      <w:r w:rsidRPr="00E500AC">
        <w:rPr>
          <w:rFonts w:ascii="Arial" w:hAnsi="Arial" w:cs="Arial"/>
          <w:sz w:val="24"/>
          <w:szCs w:val="24"/>
          <w:lang w:val="es-ES"/>
        </w:rPr>
        <w:t>Pasos 1 al 3 se deberán de realizar en un mínimo de 3 dias para que no afecte el proyecto dependiendo de la gravedad</w:t>
      </w:r>
      <w:r w:rsidR="00AA709A" w:rsidRPr="00E500AC">
        <w:rPr>
          <w:rFonts w:ascii="Arial" w:hAnsi="Arial" w:cs="Arial"/>
          <w:sz w:val="24"/>
          <w:szCs w:val="24"/>
          <w:lang w:val="es-ES"/>
        </w:rPr>
        <w:t xml:space="preserve"> de la deficiencia del sofware de apoyo</w:t>
      </w:r>
      <w:r w:rsidRPr="00E500AC">
        <w:rPr>
          <w:rFonts w:ascii="Arial" w:hAnsi="Arial" w:cs="Arial"/>
          <w:sz w:val="24"/>
          <w:szCs w:val="24"/>
          <w:lang w:val="es-ES"/>
        </w:rPr>
        <w:t>.</w:t>
      </w:r>
    </w:p>
    <w:p w14:paraId="6B136C41" w14:textId="07ADB8C6" w:rsidR="00AA709A" w:rsidRPr="00E500AC" w:rsidRDefault="00AA709A" w:rsidP="008B6D86">
      <w:pPr>
        <w:pStyle w:val="Texto"/>
        <w:rPr>
          <w:rFonts w:ascii="Arial" w:hAnsi="Arial" w:cs="Arial"/>
          <w:sz w:val="24"/>
          <w:szCs w:val="24"/>
          <w:lang w:val="es-ES"/>
        </w:rPr>
      </w:pPr>
      <w:r w:rsidRPr="00E500AC">
        <w:rPr>
          <w:rFonts w:ascii="Arial" w:hAnsi="Arial" w:cs="Arial"/>
          <w:sz w:val="24"/>
          <w:szCs w:val="24"/>
          <w:lang w:val="es-ES"/>
        </w:rPr>
        <w:t>Los pasos 4 y 5 se deberán realizar en menos de 2 dias, para que en menos de una semana laboral se resuelva la deficiencia del anterior software de apoyo.</w:t>
      </w:r>
    </w:p>
    <w:p w14:paraId="550BF49D" w14:textId="590B9814" w:rsidR="00AA709A" w:rsidRPr="00E500AC" w:rsidRDefault="00AA709A" w:rsidP="008B6D86">
      <w:pPr>
        <w:pStyle w:val="Texto"/>
        <w:rPr>
          <w:rFonts w:ascii="Arial" w:hAnsi="Arial" w:cs="Arial"/>
          <w:sz w:val="24"/>
          <w:szCs w:val="24"/>
          <w:lang w:val="es-ES"/>
        </w:rPr>
      </w:pPr>
      <w:r w:rsidRPr="00E500AC">
        <w:rPr>
          <w:rFonts w:ascii="Arial" w:hAnsi="Arial" w:cs="Arial"/>
          <w:sz w:val="24"/>
          <w:szCs w:val="24"/>
          <w:lang w:val="es-ES"/>
        </w:rPr>
        <w:t xml:space="preserve">Los responsables de firmar el presupuesto serán el comité de revisión y el cliente, que deberá aprobar el presupuesto </w:t>
      </w:r>
      <w:r w:rsidR="00D73B13" w:rsidRPr="00E500AC">
        <w:rPr>
          <w:rFonts w:ascii="Arial" w:hAnsi="Arial" w:cs="Arial"/>
          <w:sz w:val="24"/>
          <w:szCs w:val="24"/>
          <w:lang w:val="es-ES"/>
        </w:rPr>
        <w:t xml:space="preserve">si es necesario. </w:t>
      </w:r>
    </w:p>
    <w:p w14:paraId="2E26CA48" w14:textId="73B6366C" w:rsidR="00D73B13" w:rsidRPr="00E500AC" w:rsidRDefault="00D73B13" w:rsidP="008B6D86">
      <w:pPr>
        <w:pStyle w:val="Texto"/>
        <w:rPr>
          <w:rFonts w:ascii="Arial" w:hAnsi="Arial" w:cs="Arial"/>
          <w:sz w:val="24"/>
          <w:szCs w:val="24"/>
          <w:lang w:val="es-ES"/>
        </w:rPr>
      </w:pPr>
      <w:r w:rsidRPr="00E500AC">
        <w:rPr>
          <w:rFonts w:ascii="Arial" w:hAnsi="Arial" w:cs="Arial"/>
          <w:sz w:val="24"/>
          <w:szCs w:val="24"/>
          <w:lang w:val="es-ES"/>
        </w:rPr>
        <w:t xml:space="preserve">Los responsables de elaborar los documentos </w:t>
      </w:r>
      <w:r w:rsidR="007C42D2" w:rsidRPr="00E500AC">
        <w:rPr>
          <w:rFonts w:ascii="Arial" w:hAnsi="Arial" w:cs="Arial"/>
          <w:sz w:val="24"/>
          <w:szCs w:val="24"/>
          <w:lang w:val="es-ES"/>
        </w:rPr>
        <w:t xml:space="preserve">indicados en el procedimiento serán el </w:t>
      </w:r>
      <w:proofErr w:type="gramStart"/>
      <w:r w:rsidR="007C42D2" w:rsidRPr="00E500AC">
        <w:rPr>
          <w:rFonts w:ascii="Arial" w:hAnsi="Arial" w:cs="Arial"/>
          <w:sz w:val="24"/>
          <w:szCs w:val="24"/>
          <w:lang w:val="es-ES"/>
        </w:rPr>
        <w:t>Jefe</w:t>
      </w:r>
      <w:proofErr w:type="gramEnd"/>
      <w:r w:rsidR="007C42D2" w:rsidRPr="00E500AC">
        <w:rPr>
          <w:rFonts w:ascii="Arial" w:hAnsi="Arial" w:cs="Arial"/>
          <w:sz w:val="24"/>
          <w:szCs w:val="24"/>
          <w:lang w:val="es-ES"/>
        </w:rPr>
        <w:t xml:space="preserve"> de Proyecto [REC-01] y el Arquitecto de la Solución [REC-02]</w:t>
      </w:r>
    </w:p>
    <w:p w14:paraId="0928385F" w14:textId="49B1611C" w:rsidR="003955B0" w:rsidRPr="00EF098D" w:rsidRDefault="001F0CEB" w:rsidP="00EF098D">
      <w:pPr>
        <w:pStyle w:val="Ttulo1"/>
      </w:pPr>
      <w:bookmarkStart w:id="40" w:name="_Toc98790597"/>
      <w:r w:rsidRPr="001F0CEB">
        <w:t>Configuración de Estado de la Contabilidad</w:t>
      </w:r>
      <w:bookmarkEnd w:id="40"/>
      <w:r w:rsidR="00577D69" w:rsidRPr="00B16223">
        <w:rPr>
          <w:rFonts w:ascii="Lato" w:hAnsi="Lato"/>
          <w:color w:val="000000"/>
          <w:sz w:val="27"/>
          <w:szCs w:val="27"/>
          <w:highlight w:val="yellow"/>
        </w:rPr>
        <w:br/>
      </w:r>
    </w:p>
    <w:p w14:paraId="4DA1443C" w14:textId="77777777" w:rsidR="00034B58" w:rsidRDefault="00034B58" w:rsidP="00034B58">
      <w:pPr>
        <w:jc w:val="both"/>
        <w:textAlignment w:val="baseline"/>
        <w:rPr>
          <w:rFonts w:ascii="Arial" w:hAnsi="Arial" w:cs="Arial"/>
          <w:sz w:val="24"/>
          <w:szCs w:val="24"/>
        </w:rPr>
      </w:pPr>
      <w:r w:rsidRPr="00C1697A">
        <w:rPr>
          <w:rFonts w:ascii="Arial" w:hAnsi="Arial" w:cs="Arial"/>
          <w:sz w:val="24"/>
          <w:szCs w:val="24"/>
        </w:rPr>
        <w:t>El seguimiento de los cambios dentro de la documentacion, como se explica en los puntos 3 y 4 de este documento, se realiza a traves de copias de seguridad de los documentos alojados en la plataforma OneDrive, tanto a nivel local como en la nube. </w:t>
      </w:r>
    </w:p>
    <w:p w14:paraId="3EC384F8" w14:textId="77777777" w:rsidR="00034B58" w:rsidRPr="00C1697A" w:rsidRDefault="00034B58" w:rsidP="00034B58">
      <w:pPr>
        <w:jc w:val="both"/>
        <w:textAlignment w:val="baseline"/>
        <w:rPr>
          <w:rFonts w:ascii="Arial" w:hAnsi="Arial" w:cs="Arial"/>
          <w:sz w:val="18"/>
          <w:szCs w:val="18"/>
        </w:rPr>
      </w:pPr>
    </w:p>
    <w:p w14:paraId="6AE76BBC" w14:textId="1AFEF0F7" w:rsidR="00034B58" w:rsidRDefault="00034B58" w:rsidP="00034B58">
      <w:pPr>
        <w:jc w:val="both"/>
        <w:textAlignment w:val="baseline"/>
        <w:rPr>
          <w:rFonts w:ascii="Arial" w:hAnsi="Arial" w:cs="Arial"/>
          <w:sz w:val="24"/>
          <w:szCs w:val="24"/>
        </w:rPr>
      </w:pPr>
      <w:r w:rsidRPr="00C1697A">
        <w:rPr>
          <w:rFonts w:ascii="Arial" w:hAnsi="Arial" w:cs="Arial"/>
          <w:sz w:val="24"/>
          <w:szCs w:val="24"/>
        </w:rPr>
        <w:t>EL registro de estos cambios se notifica dentro del mismo, en la tabla anexada dentro con el nombre de “Control de versiones”</w:t>
      </w:r>
      <w:r>
        <w:rPr>
          <w:rFonts w:ascii="Arial" w:hAnsi="Arial" w:cs="Arial"/>
          <w:sz w:val="24"/>
          <w:szCs w:val="24"/>
        </w:rPr>
        <w:t xml:space="preserve"> según el convenio indicado en la tabla anexada en el punto </w:t>
      </w:r>
      <w:r w:rsidRPr="00034B58">
        <w:rPr>
          <w:rFonts w:ascii="Arial" w:hAnsi="Arial" w:cs="Arial"/>
          <w:i/>
          <w:iCs/>
          <w:sz w:val="24"/>
          <w:szCs w:val="24"/>
        </w:rPr>
        <w:t>4.3 Convenciones</w:t>
      </w:r>
      <w:r>
        <w:rPr>
          <w:rFonts w:ascii="Arial" w:hAnsi="Arial" w:cs="Arial"/>
          <w:i/>
          <w:iCs/>
          <w:sz w:val="24"/>
          <w:szCs w:val="24"/>
        </w:rPr>
        <w:t>.</w:t>
      </w:r>
      <w:r w:rsidR="00A208BE">
        <w:rPr>
          <w:rFonts w:ascii="Arial" w:hAnsi="Arial" w:cs="Arial"/>
          <w:sz w:val="18"/>
          <w:szCs w:val="18"/>
        </w:rPr>
        <w:t xml:space="preserve"> </w:t>
      </w:r>
      <w:r w:rsidRPr="00C1697A">
        <w:rPr>
          <w:rFonts w:ascii="Arial" w:hAnsi="Arial" w:cs="Arial"/>
          <w:sz w:val="24"/>
          <w:szCs w:val="24"/>
        </w:rPr>
        <w:t xml:space="preserve">Todos los documentos deberán de tener un número de referencia único que permita </w:t>
      </w:r>
      <w:proofErr w:type="gramStart"/>
      <w:r w:rsidRPr="00C1697A">
        <w:rPr>
          <w:rFonts w:ascii="Arial" w:hAnsi="Arial" w:cs="Arial"/>
          <w:sz w:val="24"/>
          <w:szCs w:val="24"/>
        </w:rPr>
        <w:t>la  </w:t>
      </w:r>
      <w:r w:rsidR="00A208BE">
        <w:rPr>
          <w:rFonts w:ascii="Arial" w:hAnsi="Arial" w:cs="Arial"/>
          <w:sz w:val="24"/>
          <w:szCs w:val="24"/>
        </w:rPr>
        <w:t>contabilidad</w:t>
      </w:r>
      <w:proofErr w:type="gramEnd"/>
      <w:r w:rsidR="00A208BE">
        <w:rPr>
          <w:rFonts w:ascii="Arial" w:hAnsi="Arial" w:cs="Arial"/>
          <w:sz w:val="24"/>
          <w:szCs w:val="24"/>
        </w:rPr>
        <w:t xml:space="preserve"> y gestión de l</w:t>
      </w:r>
      <w:r w:rsidR="00EF098D">
        <w:rPr>
          <w:rFonts w:ascii="Arial" w:hAnsi="Arial" w:cs="Arial"/>
          <w:sz w:val="24"/>
          <w:szCs w:val="24"/>
        </w:rPr>
        <w:t>as distintas versiones.</w:t>
      </w:r>
    </w:p>
    <w:p w14:paraId="181389AE" w14:textId="77167074" w:rsidR="00A715CB" w:rsidRDefault="00A715CB" w:rsidP="00034B58">
      <w:pPr>
        <w:jc w:val="both"/>
        <w:textAlignment w:val="baseline"/>
        <w:rPr>
          <w:rFonts w:ascii="Arial" w:hAnsi="Arial" w:cs="Arial"/>
          <w:sz w:val="24"/>
          <w:szCs w:val="24"/>
        </w:rPr>
      </w:pPr>
    </w:p>
    <w:p w14:paraId="17BE7A00" w14:textId="5D839D6F" w:rsidR="00A715CB" w:rsidRPr="00C1697A" w:rsidRDefault="00A715CB" w:rsidP="00034B58">
      <w:pPr>
        <w:jc w:val="both"/>
        <w:textAlignment w:val="baseline"/>
        <w:rPr>
          <w:rFonts w:ascii="Arial" w:hAnsi="Arial" w:cs="Arial"/>
          <w:sz w:val="18"/>
          <w:szCs w:val="18"/>
        </w:rPr>
      </w:pPr>
      <w:r>
        <w:rPr>
          <w:rFonts w:ascii="Arial" w:hAnsi="Arial" w:cs="Arial"/>
          <w:sz w:val="24"/>
          <w:szCs w:val="24"/>
        </w:rPr>
        <w:t xml:space="preserve">Respecto a la contabilidad del estado del software, como indicado en los puntos 3 y 4, </w:t>
      </w:r>
      <w:r w:rsidR="002435C5">
        <w:rPr>
          <w:rFonts w:ascii="Arial" w:hAnsi="Arial" w:cs="Arial"/>
          <w:sz w:val="24"/>
          <w:szCs w:val="24"/>
        </w:rPr>
        <w:t>se utiliza el gestor de versiones GitHub,</w:t>
      </w:r>
      <w:r w:rsidR="00D01F5A">
        <w:rPr>
          <w:rFonts w:ascii="Arial" w:hAnsi="Arial" w:cs="Arial"/>
          <w:sz w:val="24"/>
          <w:szCs w:val="24"/>
        </w:rPr>
        <w:t xml:space="preserve"> utilizando etiquetas para saber el estado</w:t>
      </w:r>
      <w:r w:rsidR="00DF1BB0">
        <w:rPr>
          <w:rFonts w:ascii="Arial" w:hAnsi="Arial" w:cs="Arial"/>
          <w:sz w:val="24"/>
          <w:szCs w:val="24"/>
        </w:rPr>
        <w:t xml:space="preserve"> </w:t>
      </w:r>
      <w:r w:rsidR="0078256C">
        <w:rPr>
          <w:rFonts w:ascii="Arial" w:hAnsi="Arial" w:cs="Arial"/>
          <w:sz w:val="24"/>
          <w:szCs w:val="24"/>
        </w:rPr>
        <w:t xml:space="preserve">del software antes de ser </w:t>
      </w:r>
      <w:r w:rsidR="00DF1BB0">
        <w:rPr>
          <w:rFonts w:ascii="Arial" w:hAnsi="Arial" w:cs="Arial"/>
          <w:sz w:val="24"/>
          <w:szCs w:val="24"/>
        </w:rPr>
        <w:t>llevado a producción.</w:t>
      </w:r>
    </w:p>
    <w:p w14:paraId="5B94371E" w14:textId="3EDC660F" w:rsidR="003C540D" w:rsidRPr="0062145C" w:rsidRDefault="003C540D" w:rsidP="004071BF">
      <w:pPr>
        <w:pStyle w:val="Texto"/>
        <w:rPr>
          <w:rFonts w:ascii="Arial" w:hAnsi="Arial" w:cs="Arial"/>
          <w:sz w:val="24"/>
          <w:szCs w:val="24"/>
          <w:lang w:val="es-ES"/>
        </w:rPr>
      </w:pPr>
    </w:p>
    <w:p w14:paraId="1C98AA28" w14:textId="5223F031" w:rsidR="001F0CEB" w:rsidRPr="001F0CEB" w:rsidRDefault="001F0CEB" w:rsidP="001F0CEB">
      <w:pPr>
        <w:pStyle w:val="Ttulo1"/>
      </w:pPr>
      <w:bookmarkStart w:id="41" w:name="_Toc98790598"/>
      <w:r w:rsidRPr="001F0CEB">
        <w:t>Herramientas, técnicas y métodos para la GCS</w:t>
      </w:r>
      <w:bookmarkEnd w:id="41"/>
    </w:p>
    <w:p w14:paraId="674C6093" w14:textId="77777777" w:rsidR="00367BBC" w:rsidRPr="00E500AC" w:rsidRDefault="00367BBC" w:rsidP="00367BBC">
      <w:pPr>
        <w:pStyle w:val="Texto"/>
        <w:rPr>
          <w:rFonts w:ascii="Arial" w:hAnsi="Arial" w:cs="Arial"/>
          <w:sz w:val="24"/>
          <w:szCs w:val="24"/>
          <w:lang w:val="es-ES"/>
        </w:rPr>
      </w:pPr>
      <w:r w:rsidRPr="00E500AC">
        <w:rPr>
          <w:rFonts w:ascii="Arial" w:hAnsi="Arial" w:cs="Arial"/>
          <w:sz w:val="24"/>
          <w:szCs w:val="24"/>
          <w:lang w:val="es-ES"/>
        </w:rPr>
        <w:t xml:space="preserve">Este desarrollo se </w:t>
      </w:r>
      <w:proofErr w:type="gramStart"/>
      <w:r w:rsidRPr="00E500AC">
        <w:rPr>
          <w:rFonts w:ascii="Arial" w:hAnsi="Arial" w:cs="Arial"/>
          <w:sz w:val="24"/>
          <w:szCs w:val="24"/>
          <w:lang w:val="es-ES"/>
        </w:rPr>
        <w:t>basara</w:t>
      </w:r>
      <w:proofErr w:type="gramEnd"/>
      <w:r w:rsidRPr="00E500AC">
        <w:rPr>
          <w:rFonts w:ascii="Arial" w:hAnsi="Arial" w:cs="Arial"/>
          <w:sz w:val="24"/>
          <w:szCs w:val="24"/>
          <w:lang w:val="es-ES"/>
        </w:rPr>
        <w:t xml:space="preserve"> en la utilización de un conjunto de herramientas para la realización de nuestra aplicación. </w:t>
      </w:r>
    </w:p>
    <w:p w14:paraId="61054F55" w14:textId="7821E833" w:rsidR="00F9774A" w:rsidRPr="00E500AC" w:rsidRDefault="00367BBC" w:rsidP="00367BBC">
      <w:pPr>
        <w:pStyle w:val="Texto"/>
        <w:rPr>
          <w:rFonts w:ascii="Arial" w:hAnsi="Arial" w:cs="Arial"/>
          <w:sz w:val="24"/>
          <w:szCs w:val="24"/>
          <w:lang w:val="es-ES"/>
        </w:rPr>
      </w:pPr>
      <w:r w:rsidRPr="00E500AC">
        <w:rPr>
          <w:rFonts w:ascii="Arial" w:hAnsi="Arial" w:cs="Arial"/>
          <w:sz w:val="24"/>
          <w:szCs w:val="24"/>
          <w:lang w:val="es-ES"/>
        </w:rPr>
        <w:t xml:space="preserve">Estas herramientas seran principalmente software, como PHP, HTML, Bootstrap, CSS, Javascript, jQuery, MySQL, XAMPP, servidor Apache, Chrome y Firefox, siendo la mayoría de </w:t>
      </w:r>
      <w:proofErr w:type="gramStart"/>
      <w:r w:rsidRPr="00E500AC">
        <w:rPr>
          <w:rFonts w:ascii="Arial" w:hAnsi="Arial" w:cs="Arial"/>
          <w:sz w:val="24"/>
          <w:szCs w:val="24"/>
          <w:lang w:val="es-ES"/>
        </w:rPr>
        <w:t>estas lenguajes</w:t>
      </w:r>
      <w:proofErr w:type="gramEnd"/>
      <w:r w:rsidRPr="00E500AC">
        <w:rPr>
          <w:rFonts w:ascii="Arial" w:hAnsi="Arial" w:cs="Arial"/>
          <w:sz w:val="24"/>
          <w:szCs w:val="24"/>
          <w:lang w:val="es-ES"/>
        </w:rPr>
        <w:t xml:space="preserve"> que utilizaremos para desarrollar nuestro programa.</w:t>
      </w:r>
    </w:p>
    <w:p w14:paraId="610A787E" w14:textId="27E9BD71" w:rsidR="00654B1F" w:rsidRPr="00E500AC" w:rsidRDefault="0065550E" w:rsidP="00367BBC">
      <w:pPr>
        <w:pStyle w:val="Texto"/>
        <w:rPr>
          <w:rFonts w:ascii="Arial" w:hAnsi="Arial" w:cs="Arial"/>
          <w:sz w:val="24"/>
          <w:szCs w:val="24"/>
          <w:lang w:val="es-ES"/>
        </w:rPr>
      </w:pPr>
      <w:r w:rsidRPr="00E500AC">
        <w:rPr>
          <w:rFonts w:ascii="Arial" w:hAnsi="Arial" w:cs="Arial"/>
          <w:sz w:val="24"/>
          <w:szCs w:val="24"/>
          <w:lang w:val="es-ES"/>
        </w:rPr>
        <w:t xml:space="preserve">Para el desarrollo del sistema utilizaremos los estándares de la ESA, y para la definición del modulo legal, se </w:t>
      </w:r>
      <w:proofErr w:type="gramStart"/>
      <w:r w:rsidRPr="00E500AC">
        <w:rPr>
          <w:rFonts w:ascii="Arial" w:hAnsi="Arial" w:cs="Arial"/>
          <w:sz w:val="24"/>
          <w:szCs w:val="24"/>
          <w:lang w:val="es-ES"/>
        </w:rPr>
        <w:t>utilizara</w:t>
      </w:r>
      <w:proofErr w:type="gramEnd"/>
      <w:r w:rsidRPr="00E500AC">
        <w:rPr>
          <w:rFonts w:ascii="Arial" w:hAnsi="Arial" w:cs="Arial"/>
          <w:sz w:val="24"/>
          <w:szCs w:val="24"/>
          <w:lang w:val="es-ES"/>
        </w:rPr>
        <w:t xml:space="preserve"> como base la GDPR, como norma para la protección de dato europea.</w:t>
      </w:r>
    </w:p>
    <w:p w14:paraId="3121126C" w14:textId="77777777" w:rsidR="000C74DE" w:rsidRPr="00E500AC" w:rsidRDefault="000C74DE" w:rsidP="000C74DE">
      <w:pPr>
        <w:pStyle w:val="Texto"/>
        <w:rPr>
          <w:rFonts w:ascii="Arial" w:hAnsi="Arial" w:cs="Arial"/>
          <w:sz w:val="24"/>
          <w:szCs w:val="24"/>
          <w:lang w:val="es-ES"/>
        </w:rPr>
      </w:pPr>
      <w:r w:rsidRPr="00E500AC">
        <w:rPr>
          <w:rFonts w:ascii="Arial" w:hAnsi="Arial" w:cs="Arial"/>
          <w:sz w:val="24"/>
          <w:szCs w:val="24"/>
          <w:lang w:val="es-ES"/>
        </w:rPr>
        <w:t xml:space="preserve">El seguimiento de las tareas se hará mediante la herramienta Microsoft Teams y la funcionalidad que esta proporciona para crear, asignar y marcar tareas como completadas. </w:t>
      </w:r>
    </w:p>
    <w:p w14:paraId="3AE09A15" w14:textId="5CCC79AC" w:rsidR="0065550E" w:rsidRPr="00E500AC" w:rsidRDefault="000C74DE" w:rsidP="000C74DE">
      <w:pPr>
        <w:pStyle w:val="Texto"/>
        <w:rPr>
          <w:rFonts w:ascii="Arial" w:hAnsi="Arial" w:cs="Arial"/>
          <w:sz w:val="24"/>
          <w:szCs w:val="24"/>
          <w:lang w:val="es-ES"/>
        </w:rPr>
      </w:pPr>
      <w:r w:rsidRPr="00E500AC">
        <w:rPr>
          <w:rFonts w:ascii="Arial" w:hAnsi="Arial" w:cs="Arial"/>
          <w:sz w:val="24"/>
          <w:szCs w:val="24"/>
          <w:lang w:val="es-ES"/>
        </w:rPr>
        <w:t>Las reuniones de seguimiento semanales también se llevarán a cabo mediante la herramienta Microsoft Teams, así como la gestión de la documentación generada durante el proyecto.</w:t>
      </w:r>
    </w:p>
    <w:p w14:paraId="2692CFDC" w14:textId="270E3158" w:rsidR="00A12E17" w:rsidRPr="00E500AC" w:rsidRDefault="00A12E17" w:rsidP="000C74DE">
      <w:pPr>
        <w:pStyle w:val="Texto"/>
        <w:rPr>
          <w:rFonts w:ascii="Arial" w:hAnsi="Arial" w:cs="Arial"/>
          <w:sz w:val="24"/>
          <w:szCs w:val="24"/>
          <w:lang w:val="es-ES"/>
        </w:rPr>
      </w:pPr>
      <w:r w:rsidRPr="00E500AC">
        <w:rPr>
          <w:rFonts w:ascii="Arial" w:hAnsi="Arial" w:cs="Arial"/>
          <w:sz w:val="24"/>
          <w:szCs w:val="24"/>
          <w:lang w:val="es-ES"/>
        </w:rPr>
        <w:t>La gestión de versiones y cambios del software se llevará a cabo mediante la herramienta Github, de forma que todos los participantes puedan aportar cambios</w:t>
      </w:r>
      <w:r w:rsidR="00172CF4" w:rsidRPr="00E500AC">
        <w:rPr>
          <w:rFonts w:ascii="Arial" w:hAnsi="Arial" w:cs="Arial"/>
          <w:sz w:val="24"/>
          <w:szCs w:val="24"/>
          <w:lang w:val="es-ES"/>
        </w:rPr>
        <w:t>,</w:t>
      </w:r>
      <w:r w:rsidRPr="00E500AC">
        <w:rPr>
          <w:rFonts w:ascii="Arial" w:hAnsi="Arial" w:cs="Arial"/>
          <w:sz w:val="24"/>
          <w:szCs w:val="24"/>
          <w:lang w:val="es-ES"/>
        </w:rPr>
        <w:t xml:space="preserve"> mejoras y </w:t>
      </w:r>
      <w:r w:rsidR="00172CF4" w:rsidRPr="00E500AC">
        <w:rPr>
          <w:rFonts w:ascii="Arial" w:hAnsi="Arial" w:cs="Arial"/>
          <w:sz w:val="24"/>
          <w:szCs w:val="24"/>
          <w:lang w:val="es-ES"/>
        </w:rPr>
        <w:t xml:space="preserve">será posible </w:t>
      </w:r>
      <w:r w:rsidRPr="00E500AC">
        <w:rPr>
          <w:rFonts w:ascii="Arial" w:hAnsi="Arial" w:cs="Arial"/>
          <w:sz w:val="24"/>
          <w:szCs w:val="24"/>
          <w:lang w:val="es-ES"/>
        </w:rPr>
        <w:t>llevar un registro ordenado de esto.</w:t>
      </w:r>
    </w:p>
    <w:p w14:paraId="18337D23" w14:textId="7832470B" w:rsidR="001F0CEB" w:rsidRPr="001F0CEB" w:rsidRDefault="001F0CEB" w:rsidP="001F0CEB">
      <w:pPr>
        <w:pStyle w:val="Ttulo1"/>
        <w:rPr>
          <w:lang w:val="en-US"/>
        </w:rPr>
      </w:pPr>
      <w:bookmarkStart w:id="42" w:name="_Toc98790599"/>
      <w:r w:rsidRPr="001F0CEB">
        <w:rPr>
          <w:lang w:val="en-US"/>
        </w:rPr>
        <w:t>Control de proveedores</w:t>
      </w:r>
      <w:bookmarkEnd w:id="42"/>
    </w:p>
    <w:p w14:paraId="6A62EF12" w14:textId="5DDE0EE2" w:rsidR="001356EA" w:rsidRPr="00E500AC" w:rsidRDefault="009D20BF" w:rsidP="001356EA">
      <w:pPr>
        <w:pStyle w:val="Texto"/>
        <w:jc w:val="left"/>
        <w:rPr>
          <w:rFonts w:ascii="Arial" w:hAnsi="Arial" w:cs="Arial"/>
          <w:sz w:val="24"/>
          <w:szCs w:val="24"/>
          <w:lang w:val="es-ES"/>
        </w:rPr>
      </w:pPr>
      <w:r w:rsidRPr="00E500AC">
        <w:rPr>
          <w:rFonts w:ascii="Arial" w:hAnsi="Arial" w:cs="Arial"/>
          <w:sz w:val="24"/>
          <w:szCs w:val="24"/>
          <w:lang w:val="es-ES"/>
        </w:rPr>
        <w:t>La gestión del software se hará mediante la plataforma Github</w:t>
      </w:r>
      <w:r w:rsidR="0048290B" w:rsidRPr="00E500AC">
        <w:rPr>
          <w:rFonts w:ascii="Arial" w:hAnsi="Arial" w:cs="Arial"/>
          <w:sz w:val="24"/>
          <w:szCs w:val="24"/>
          <w:lang w:val="es-ES"/>
        </w:rPr>
        <w:t xml:space="preserve">, tal y como se </w:t>
      </w:r>
      <w:r w:rsidR="002F5C81" w:rsidRPr="00E500AC">
        <w:rPr>
          <w:rFonts w:ascii="Arial" w:hAnsi="Arial" w:cs="Arial"/>
          <w:sz w:val="24"/>
          <w:szCs w:val="24"/>
          <w:lang w:val="es-ES"/>
        </w:rPr>
        <w:t xml:space="preserve">explicó de forma detalla en el </w:t>
      </w:r>
      <w:hyperlink w:anchor="_Control_del_código">
        <w:r w:rsidR="002F5C81" w:rsidRPr="00E500AC">
          <w:rPr>
            <w:rStyle w:val="Hipervnculo"/>
            <w:rFonts w:ascii="Arial" w:hAnsi="Arial" w:cs="Arial"/>
            <w:sz w:val="24"/>
            <w:szCs w:val="24"/>
            <w:lang w:val="es-ES"/>
          </w:rPr>
          <w:t xml:space="preserve">Punto </w:t>
        </w:r>
        <w:proofErr w:type="gramStart"/>
        <w:r w:rsidR="002F5C81" w:rsidRPr="00E500AC">
          <w:rPr>
            <w:rStyle w:val="Hipervnculo"/>
            <w:rFonts w:ascii="Arial" w:hAnsi="Arial" w:cs="Arial"/>
            <w:sz w:val="24"/>
            <w:szCs w:val="24"/>
            <w:lang w:val="es-ES"/>
          </w:rPr>
          <w:t>4.1 :</w:t>
        </w:r>
        <w:proofErr w:type="gramEnd"/>
        <w:r w:rsidR="002F5C81" w:rsidRPr="00E500AC">
          <w:rPr>
            <w:rStyle w:val="Hipervnculo"/>
            <w:rFonts w:ascii="Arial" w:hAnsi="Arial" w:cs="Arial"/>
            <w:sz w:val="24"/>
            <w:szCs w:val="24"/>
            <w:lang w:val="es-ES"/>
          </w:rPr>
          <w:t xml:space="preserve"> Control del código.</w:t>
        </w:r>
      </w:hyperlink>
      <w:r w:rsidR="002F5C81" w:rsidRPr="00E500AC">
        <w:rPr>
          <w:rFonts w:ascii="Arial" w:hAnsi="Arial" w:cs="Arial"/>
          <w:sz w:val="24"/>
          <w:szCs w:val="24"/>
          <w:lang w:val="es-ES"/>
        </w:rPr>
        <w:t xml:space="preserve"> </w:t>
      </w:r>
    </w:p>
    <w:p w14:paraId="5A8B0903" w14:textId="77777777" w:rsidR="009E2D1A" w:rsidRPr="004A2149" w:rsidRDefault="009E2D1A" w:rsidP="009E2D1A">
      <w:pPr>
        <w:pStyle w:val="Texto"/>
        <w:rPr>
          <w:lang w:val="es-ES"/>
        </w:rPr>
      </w:pPr>
      <w:r>
        <w:rPr>
          <w:rFonts w:ascii="Arial" w:hAnsi="Arial" w:cs="Arial"/>
          <w:sz w:val="24"/>
          <w:szCs w:val="28"/>
          <w:lang w:val="es-ES"/>
        </w:rPr>
        <w:t xml:space="preserve">Para asegurar la integridad del proyecto y su correcta ejecución se seguirán los procedimientos de control periódicos habituales de FeedEx en función de los cargos definidos para cada proyecto en correspondencia con las necesidades </w:t>
      </w:r>
      <w:proofErr w:type="gramStart"/>
      <w:r>
        <w:rPr>
          <w:rFonts w:ascii="Arial" w:hAnsi="Arial" w:cs="Arial"/>
          <w:sz w:val="24"/>
          <w:szCs w:val="28"/>
          <w:lang w:val="es-ES"/>
        </w:rPr>
        <w:t>del mismo</w:t>
      </w:r>
      <w:proofErr w:type="gramEnd"/>
      <w:r>
        <w:rPr>
          <w:rFonts w:ascii="Arial" w:hAnsi="Arial" w:cs="Arial"/>
          <w:sz w:val="24"/>
          <w:szCs w:val="28"/>
          <w:lang w:val="es-ES"/>
        </w:rPr>
        <w:t>.</w:t>
      </w:r>
    </w:p>
    <w:p w14:paraId="0205F4FB" w14:textId="77777777" w:rsidR="009E2D1A" w:rsidRPr="00E500AC" w:rsidRDefault="009E2D1A" w:rsidP="001356EA">
      <w:pPr>
        <w:pStyle w:val="Texto"/>
        <w:jc w:val="left"/>
        <w:rPr>
          <w:rFonts w:ascii="Arial" w:hAnsi="Arial" w:cs="Arial"/>
          <w:sz w:val="24"/>
          <w:szCs w:val="24"/>
          <w:lang w:val="es-ES"/>
        </w:rPr>
      </w:pPr>
    </w:p>
    <w:p w14:paraId="5E4078B0" w14:textId="77777777" w:rsidR="001356EA" w:rsidRPr="00C85A95" w:rsidRDefault="001356EA" w:rsidP="00C85A95">
      <w:pPr>
        <w:pStyle w:val="Texto"/>
        <w:rPr>
          <w:lang w:val="es-ES"/>
        </w:rPr>
      </w:pPr>
    </w:p>
    <w:p w14:paraId="4BEF58F0" w14:textId="2FF43ACC" w:rsidR="001F0CEB" w:rsidRPr="001F0CEB" w:rsidRDefault="001F0CEB" w:rsidP="001F0CEB">
      <w:pPr>
        <w:pStyle w:val="Ttulo1"/>
      </w:pPr>
      <w:bookmarkStart w:id="43" w:name="_Toc98790600"/>
      <w:r w:rsidRPr="001F0CEB">
        <w:t>Recogida y conservación de documentos</w:t>
      </w:r>
      <w:bookmarkEnd w:id="43"/>
    </w:p>
    <w:p w14:paraId="1F3A3B6F" w14:textId="78F69CB7" w:rsidR="004F1B1A" w:rsidRPr="00E500AC" w:rsidRDefault="00AF288D" w:rsidP="00E500AC">
      <w:pPr>
        <w:pStyle w:val="Texto"/>
        <w:rPr>
          <w:rFonts w:ascii="Arial" w:hAnsi="Arial" w:cs="Arial"/>
          <w:sz w:val="24"/>
          <w:szCs w:val="24"/>
          <w:lang w:val="es-ES"/>
        </w:rPr>
      </w:pPr>
      <w:r w:rsidRPr="00E500AC">
        <w:rPr>
          <w:rFonts w:ascii="Arial" w:hAnsi="Arial" w:cs="Arial"/>
          <w:sz w:val="24"/>
          <w:szCs w:val="24"/>
          <w:lang w:val="es-ES"/>
        </w:rPr>
        <w:t xml:space="preserve">La conservación de los documentos </w:t>
      </w:r>
      <w:r w:rsidR="00867F2C" w:rsidRPr="00E500AC">
        <w:rPr>
          <w:rFonts w:ascii="Arial" w:hAnsi="Arial" w:cs="Arial"/>
          <w:sz w:val="24"/>
          <w:szCs w:val="24"/>
          <w:lang w:val="es-ES"/>
        </w:rPr>
        <w:t xml:space="preserve">generados para este proyecto se hará mediante </w:t>
      </w:r>
      <w:r w:rsidR="000A40CA" w:rsidRPr="00E500AC">
        <w:rPr>
          <w:rFonts w:ascii="Arial" w:hAnsi="Arial" w:cs="Arial"/>
          <w:sz w:val="24"/>
          <w:szCs w:val="24"/>
          <w:lang w:val="es-ES"/>
        </w:rPr>
        <w:t xml:space="preserve">la plataforma Microsoft Teams. Todos los documentos se subirán a esta </w:t>
      </w:r>
      <w:r w:rsidR="00484B3A" w:rsidRPr="00E500AC">
        <w:rPr>
          <w:rFonts w:ascii="Arial" w:hAnsi="Arial" w:cs="Arial"/>
          <w:sz w:val="24"/>
          <w:szCs w:val="24"/>
          <w:lang w:val="es-ES"/>
        </w:rPr>
        <w:t>herramienta</w:t>
      </w:r>
      <w:r w:rsidR="000A40CA" w:rsidRPr="00E500AC">
        <w:rPr>
          <w:rFonts w:ascii="Arial" w:hAnsi="Arial" w:cs="Arial"/>
          <w:sz w:val="24"/>
          <w:szCs w:val="24"/>
          <w:lang w:val="es-ES"/>
        </w:rPr>
        <w:t xml:space="preserve"> de manera ordenada y separada</w:t>
      </w:r>
      <w:r w:rsidR="00484B3A" w:rsidRPr="00E500AC">
        <w:rPr>
          <w:rFonts w:ascii="Arial" w:hAnsi="Arial" w:cs="Arial"/>
          <w:sz w:val="24"/>
          <w:szCs w:val="24"/>
          <w:lang w:val="es-ES"/>
        </w:rPr>
        <w:t xml:space="preserve"> para tener un fácil acceso a </w:t>
      </w:r>
      <w:r w:rsidR="008E7561" w:rsidRPr="00E500AC">
        <w:rPr>
          <w:rFonts w:ascii="Arial" w:hAnsi="Arial" w:cs="Arial"/>
          <w:sz w:val="24"/>
          <w:szCs w:val="24"/>
          <w:lang w:val="es-ES"/>
        </w:rPr>
        <w:t xml:space="preserve">ellos. </w:t>
      </w:r>
    </w:p>
    <w:p w14:paraId="1EACF28F" w14:textId="1E7A1AB5" w:rsidR="0067523D" w:rsidRPr="00E500AC" w:rsidRDefault="00AC4F11" w:rsidP="00E500AC">
      <w:pPr>
        <w:pStyle w:val="Texto"/>
        <w:rPr>
          <w:rFonts w:ascii="Arial" w:hAnsi="Arial" w:cs="Arial"/>
          <w:sz w:val="24"/>
          <w:szCs w:val="24"/>
          <w:lang w:val="es-ES"/>
        </w:rPr>
      </w:pPr>
      <w:r w:rsidRPr="00E500AC">
        <w:rPr>
          <w:rFonts w:ascii="Arial" w:hAnsi="Arial" w:cs="Arial"/>
          <w:sz w:val="24"/>
          <w:szCs w:val="24"/>
          <w:lang w:val="es-ES"/>
        </w:rPr>
        <w:t xml:space="preserve">Se </w:t>
      </w:r>
      <w:r w:rsidR="004D1CC5" w:rsidRPr="00E500AC">
        <w:rPr>
          <w:rFonts w:ascii="Arial" w:hAnsi="Arial" w:cs="Arial"/>
          <w:sz w:val="24"/>
          <w:szCs w:val="24"/>
          <w:lang w:val="es-ES"/>
        </w:rPr>
        <w:t xml:space="preserve">guardará una versión borrador del documento, la versión final en formato .docx y .pdf y una copia de seguridad en otra carpeta. </w:t>
      </w:r>
      <w:r w:rsidR="00835B67" w:rsidRPr="00E500AC">
        <w:rPr>
          <w:rFonts w:ascii="Arial" w:hAnsi="Arial" w:cs="Arial"/>
          <w:sz w:val="24"/>
          <w:szCs w:val="24"/>
          <w:lang w:val="es-ES"/>
        </w:rPr>
        <w:t xml:space="preserve">Las versiones </w:t>
      </w:r>
      <w:r w:rsidR="00A65B0C" w:rsidRPr="00E500AC">
        <w:rPr>
          <w:rFonts w:ascii="Arial" w:hAnsi="Arial" w:cs="Arial"/>
          <w:sz w:val="24"/>
          <w:szCs w:val="24"/>
          <w:lang w:val="es-ES"/>
        </w:rPr>
        <w:t>antiguas del mismo documento se almacenarán en una carpeta llamada “Old”</w:t>
      </w:r>
      <w:r w:rsidR="000637DC" w:rsidRPr="00E500AC">
        <w:rPr>
          <w:rFonts w:ascii="Arial" w:hAnsi="Arial" w:cs="Arial"/>
          <w:sz w:val="24"/>
          <w:szCs w:val="24"/>
          <w:lang w:val="es-ES"/>
        </w:rPr>
        <w:t>.</w:t>
      </w:r>
    </w:p>
    <w:p w14:paraId="0A7BF313" w14:textId="5410A1BB" w:rsidR="00F729A6" w:rsidRPr="00E500AC" w:rsidRDefault="008E3A1D" w:rsidP="00E500AC">
      <w:pPr>
        <w:pStyle w:val="Texto"/>
        <w:rPr>
          <w:rFonts w:ascii="Arial" w:hAnsi="Arial" w:cs="Arial"/>
          <w:sz w:val="24"/>
          <w:szCs w:val="24"/>
          <w:lang w:val="es-ES"/>
        </w:rPr>
      </w:pPr>
      <w:r w:rsidRPr="00E500AC">
        <w:rPr>
          <w:rFonts w:ascii="Arial" w:hAnsi="Arial" w:cs="Arial"/>
          <w:sz w:val="24"/>
          <w:szCs w:val="24"/>
          <w:lang w:val="es-ES"/>
        </w:rPr>
        <w:t>Todos los documentos</w:t>
      </w:r>
      <w:r w:rsidR="00D067F3" w:rsidRPr="00E500AC">
        <w:rPr>
          <w:rFonts w:ascii="Arial" w:hAnsi="Arial" w:cs="Arial"/>
          <w:sz w:val="24"/>
          <w:szCs w:val="24"/>
          <w:lang w:val="es-ES"/>
        </w:rPr>
        <w:t xml:space="preserve"> generados</w:t>
      </w:r>
      <w:r w:rsidRPr="00E500AC">
        <w:rPr>
          <w:rFonts w:ascii="Arial" w:hAnsi="Arial" w:cs="Arial"/>
          <w:sz w:val="24"/>
          <w:szCs w:val="24"/>
          <w:lang w:val="es-ES"/>
        </w:rPr>
        <w:t xml:space="preserve"> se </w:t>
      </w:r>
      <w:r w:rsidR="00FD2EA1" w:rsidRPr="00E500AC">
        <w:rPr>
          <w:rFonts w:ascii="Arial" w:hAnsi="Arial" w:cs="Arial"/>
          <w:sz w:val="24"/>
          <w:szCs w:val="24"/>
          <w:lang w:val="es-ES"/>
        </w:rPr>
        <w:t xml:space="preserve">archivarán y conservarán hasta la finalización del proyecto. </w:t>
      </w:r>
    </w:p>
    <w:sectPr w:rsidR="00F729A6" w:rsidRPr="00E500AC" w:rsidSect="00261581">
      <w:headerReference w:type="default" r:id="rId36"/>
      <w:footerReference w:type="default" r:id="rId37"/>
      <w:pgSz w:w="11906" w:h="16838" w:code="9"/>
      <w:pgMar w:top="1418" w:right="1418" w:bottom="1418"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D275" w14:textId="77777777" w:rsidR="003F02FE" w:rsidRDefault="003F02FE">
      <w:r>
        <w:separator/>
      </w:r>
    </w:p>
    <w:p w14:paraId="484A872E" w14:textId="77777777" w:rsidR="003F02FE" w:rsidRDefault="003F02FE"/>
  </w:endnote>
  <w:endnote w:type="continuationSeparator" w:id="0">
    <w:p w14:paraId="5EEDB7A9" w14:textId="77777777" w:rsidR="003F02FE" w:rsidRDefault="003F02FE">
      <w:r>
        <w:continuationSeparator/>
      </w:r>
    </w:p>
    <w:p w14:paraId="60ABC11C" w14:textId="77777777" w:rsidR="003F02FE" w:rsidRDefault="003F02FE"/>
  </w:endnote>
  <w:endnote w:type="continuationNotice" w:id="1">
    <w:p w14:paraId="2BE543AF" w14:textId="77777777" w:rsidR="003F02FE" w:rsidRDefault="003F02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Yu Mincho Light">
    <w:charset w:val="80"/>
    <w:family w:val="roman"/>
    <w:pitch w:val="variable"/>
    <w:sig w:usb0="800002E7" w:usb1="2AC7FCFF" w:usb2="00000012"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AF1C" w14:textId="77777777" w:rsidR="00377357" w:rsidRPr="0019067A" w:rsidRDefault="00377357" w:rsidP="0019067A">
    <w:pPr>
      <w:pStyle w:val="Piedepgina"/>
      <w:rPr>
        <w:sz w:val="14"/>
        <w:szCs w:val="14"/>
      </w:rPr>
    </w:pPr>
    <w:r>
      <w:rPr>
        <w:b/>
        <w:bCs/>
        <w:noProof/>
        <w:sz w:val="20"/>
        <w:szCs w:val="20"/>
      </w:rPr>
      <w:drawing>
        <wp:anchor distT="0" distB="0" distL="114300" distR="114300" simplePos="0" relativeHeight="251658242" behindDoc="0" locked="0" layoutInCell="1" allowOverlap="1" wp14:anchorId="053EAF37" wp14:editId="50D48667">
          <wp:simplePos x="0" y="0"/>
          <wp:positionH relativeFrom="column">
            <wp:posOffset>5265005</wp:posOffset>
          </wp:positionH>
          <wp:positionV relativeFrom="paragraph">
            <wp:posOffset>-641379</wp:posOffset>
          </wp:positionV>
          <wp:extent cx="1217599" cy="1217599"/>
          <wp:effectExtent l="0" t="0" r="1905" b="1905"/>
          <wp:wrapNone/>
          <wp:docPr id="8"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10;&#10;Descripción generada automáticamente"/>
                  <pic:cNvPicPr/>
                </pic:nvPicPr>
                <pic:blipFill>
                  <a:blip r:embed="rId1"/>
                  <a:stretch>
                    <a:fillRect/>
                  </a:stretch>
                </pic:blipFill>
                <pic:spPr>
                  <a:xfrm>
                    <a:off x="0" y="0"/>
                    <a:ext cx="1234471" cy="1234471"/>
                  </a:xfrm>
                  <a:prstGeom prst="rect">
                    <a:avLst/>
                  </a:prstGeom>
                </pic:spPr>
              </pic:pic>
            </a:graphicData>
          </a:graphic>
          <wp14:sizeRelH relativeFrom="margin">
            <wp14:pctWidth>0</wp14:pctWidth>
          </wp14:sizeRelH>
          <wp14:sizeRelV relativeFrom="margin">
            <wp14:pctHeight>0</wp14:pctHeight>
          </wp14:sizeRelV>
        </wp:anchor>
      </w:drawing>
    </w:r>
    <w:r>
      <w:rPr>
        <w:b/>
        <w:bCs/>
        <w:noProof/>
        <w:sz w:val="20"/>
        <w:szCs w:val="20"/>
      </w:rPr>
      <mc:AlternateContent>
        <mc:Choice Requires="wps">
          <w:drawing>
            <wp:anchor distT="0" distB="0" distL="114300" distR="114300" simplePos="0" relativeHeight="251658241" behindDoc="0" locked="0" layoutInCell="1" allowOverlap="1" wp14:anchorId="04350AD1" wp14:editId="01ECAEE6">
              <wp:simplePos x="0" y="0"/>
              <wp:positionH relativeFrom="page">
                <wp:posOffset>180340</wp:posOffset>
              </wp:positionH>
              <wp:positionV relativeFrom="page">
                <wp:posOffset>5400675</wp:posOffset>
              </wp:positionV>
              <wp:extent cx="360045" cy="0"/>
              <wp:effectExtent l="8890" t="9525" r="12065"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E90D0" id="Line 3" o:spid="_x0000_s1026" style="position:absolute;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5F6FB" w14:textId="69EDDBEC" w:rsidR="00A66852" w:rsidRPr="00BD2EDC" w:rsidRDefault="00F729A6" w:rsidP="00F729A6">
    <w:pPr>
      <w:pStyle w:val="Piedepgina"/>
      <w:tabs>
        <w:tab w:val="clear" w:pos="4252"/>
        <w:tab w:val="clear" w:pos="8504"/>
        <w:tab w:val="left" w:pos="3300"/>
      </w:tabs>
    </w:pPr>
    <w:r>
      <w:tab/>
    </w:r>
  </w:p>
  <w:tbl>
    <w:tblPr>
      <w:tblW w:w="4926" w:type="pct"/>
      <w:tblBorders>
        <w:top w:val="single" w:sz="4" w:space="0" w:color="E5510C"/>
      </w:tblBorders>
      <w:tblLook w:val="01E0" w:firstRow="1" w:lastRow="1" w:firstColumn="1" w:lastColumn="1" w:noHBand="0" w:noVBand="0"/>
    </w:tblPr>
    <w:tblGrid>
      <w:gridCol w:w="1966"/>
      <w:gridCol w:w="223"/>
      <w:gridCol w:w="4142"/>
      <w:gridCol w:w="1325"/>
      <w:gridCol w:w="780"/>
      <w:gridCol w:w="780"/>
    </w:tblGrid>
    <w:tr w:rsidR="000E5D85" w:rsidRPr="00583FC6" w14:paraId="09E51F49" w14:textId="77777777" w:rsidTr="000E5D85">
      <w:trPr>
        <w:trHeight w:val="264"/>
      </w:trPr>
      <w:tc>
        <w:tcPr>
          <w:tcW w:w="1067" w:type="pct"/>
          <w:shd w:val="clear" w:color="auto" w:fill="auto"/>
          <w:noWrap/>
          <w:vAlign w:val="center"/>
        </w:tcPr>
        <w:p w14:paraId="37A0CA15" w14:textId="77777777" w:rsidR="00A66852" w:rsidRPr="00583FC6" w:rsidRDefault="00A66852" w:rsidP="00CD66E5">
          <w:pPr>
            <w:rPr>
              <w:rFonts w:cs="Yu Mincho Light"/>
            </w:rPr>
          </w:pPr>
        </w:p>
      </w:tc>
      <w:tc>
        <w:tcPr>
          <w:tcW w:w="121" w:type="pct"/>
          <w:shd w:val="clear" w:color="auto" w:fill="auto"/>
          <w:noWrap/>
        </w:tcPr>
        <w:p w14:paraId="2E756BBC" w14:textId="77777777" w:rsidR="00A66852" w:rsidRPr="00583FC6" w:rsidRDefault="00A66852" w:rsidP="00A9683D"/>
      </w:tc>
      <w:tc>
        <w:tcPr>
          <w:tcW w:w="2247" w:type="pct"/>
          <w:shd w:val="clear" w:color="auto" w:fill="auto"/>
          <w:noWrap/>
          <w:vAlign w:val="center"/>
        </w:tcPr>
        <w:p w14:paraId="69B2D88C" w14:textId="77777777" w:rsidR="00A66852" w:rsidRPr="00583FC6" w:rsidRDefault="00A66852" w:rsidP="00A9683D"/>
      </w:tc>
      <w:tc>
        <w:tcPr>
          <w:tcW w:w="719" w:type="pct"/>
          <w:shd w:val="clear" w:color="auto" w:fill="auto"/>
          <w:noWrap/>
          <w:vAlign w:val="center"/>
        </w:tcPr>
        <w:p w14:paraId="0D2A571E" w14:textId="77777777" w:rsidR="00A66852" w:rsidRPr="00583FC6" w:rsidRDefault="00A66852" w:rsidP="00A9683D"/>
      </w:tc>
      <w:tc>
        <w:tcPr>
          <w:tcW w:w="423" w:type="pct"/>
          <w:shd w:val="clear" w:color="auto" w:fill="auto"/>
          <w:noWrap/>
          <w:vAlign w:val="center"/>
        </w:tcPr>
        <w:p w14:paraId="2C5CCEB9" w14:textId="77777777" w:rsidR="00A66852" w:rsidRPr="00583FC6" w:rsidRDefault="00A66852" w:rsidP="00A9683D"/>
      </w:tc>
      <w:tc>
        <w:tcPr>
          <w:tcW w:w="424" w:type="pct"/>
          <w:shd w:val="clear" w:color="auto" w:fill="auto"/>
          <w:noWrap/>
          <w:vAlign w:val="center"/>
        </w:tcPr>
        <w:p w14:paraId="7F736B37" w14:textId="77777777" w:rsidR="00A66852" w:rsidRPr="00583FC6" w:rsidRDefault="00A66852" w:rsidP="00A9683D"/>
      </w:tc>
    </w:tr>
    <w:tr w:rsidR="000E5D85" w:rsidRPr="00583FC6" w14:paraId="37D8A45E" w14:textId="77777777" w:rsidTr="000E5D85">
      <w:trPr>
        <w:trHeight w:val="189"/>
      </w:trPr>
      <w:tc>
        <w:tcPr>
          <w:tcW w:w="1067" w:type="pct"/>
          <w:vMerge w:val="restart"/>
          <w:shd w:val="clear" w:color="auto" w:fill="auto"/>
          <w:noWrap/>
          <w:vAlign w:val="center"/>
        </w:tcPr>
        <w:p w14:paraId="35EDE233" w14:textId="239675B9" w:rsidR="00A66852" w:rsidRPr="00583FC6" w:rsidRDefault="00A66852" w:rsidP="00E0717A">
          <w:pPr>
            <w:jc w:val="center"/>
          </w:pPr>
          <w:r w:rsidRPr="00583FC6">
            <w:rPr>
              <w:rFonts w:cs="Yu Mincho Light"/>
            </w:rPr>
            <w:t>©</w:t>
          </w:r>
          <w:r w:rsidR="00C275B5" w:rsidRPr="00583FC6">
            <w:t xml:space="preserve"> </w:t>
          </w:r>
          <w:r w:rsidR="001302C7" w:rsidRPr="00583FC6">
            <w:t>UFV</w:t>
          </w:r>
          <w:r w:rsidR="00C275B5" w:rsidRPr="00583FC6">
            <w:t xml:space="preserve"> </w:t>
          </w:r>
          <w:r w:rsidR="00581DE7" w:rsidRPr="00583FC6">
            <w:t>20</w:t>
          </w:r>
          <w:r w:rsidR="009A4D9B">
            <w:t>2</w:t>
          </w:r>
          <w:r w:rsidR="0029369E">
            <w:t>2</w:t>
          </w:r>
        </w:p>
        <w:p w14:paraId="020B9E97" w14:textId="610332E6" w:rsidR="00A66852" w:rsidRPr="00583FC6" w:rsidRDefault="00A66852" w:rsidP="00E0717A">
          <w:pPr>
            <w:jc w:val="center"/>
            <w:rPr>
              <w:sz w:val="10"/>
              <w:szCs w:val="10"/>
            </w:rPr>
          </w:pPr>
        </w:p>
      </w:tc>
      <w:tc>
        <w:tcPr>
          <w:tcW w:w="121" w:type="pct"/>
          <w:shd w:val="clear" w:color="auto" w:fill="auto"/>
          <w:noWrap/>
        </w:tcPr>
        <w:p w14:paraId="12CFB517" w14:textId="77777777" w:rsidR="00A66852" w:rsidRPr="00583FC6" w:rsidRDefault="00A66852" w:rsidP="00A9683D">
          <w:pPr>
            <w:rPr>
              <w:sz w:val="16"/>
              <w:szCs w:val="16"/>
            </w:rPr>
          </w:pPr>
        </w:p>
      </w:tc>
      <w:tc>
        <w:tcPr>
          <w:tcW w:w="2247" w:type="pct"/>
          <w:shd w:val="clear" w:color="auto" w:fill="auto"/>
          <w:noWrap/>
          <w:vAlign w:val="center"/>
        </w:tcPr>
        <w:p w14:paraId="4562E99B" w14:textId="73361D36" w:rsidR="00A66852" w:rsidRPr="00583FC6" w:rsidRDefault="001302C7" w:rsidP="00A9683D">
          <w:pPr>
            <w:rPr>
              <w:sz w:val="16"/>
              <w:szCs w:val="16"/>
            </w:rPr>
          </w:pPr>
          <w:r w:rsidRPr="00583FC6">
            <w:rPr>
              <w:sz w:val="16"/>
              <w:szCs w:val="16"/>
            </w:rPr>
            <w:t>Nombre del fichero</w:t>
          </w:r>
          <w:r w:rsidR="00A66852" w:rsidRPr="00583FC6">
            <w:rPr>
              <w:sz w:val="16"/>
              <w:szCs w:val="16"/>
            </w:rPr>
            <w:t xml:space="preserve">: </w:t>
          </w:r>
        </w:p>
      </w:tc>
      <w:tc>
        <w:tcPr>
          <w:tcW w:w="719" w:type="pct"/>
          <w:shd w:val="clear" w:color="auto" w:fill="auto"/>
          <w:noWrap/>
          <w:vAlign w:val="center"/>
        </w:tcPr>
        <w:p w14:paraId="7EA8BD44" w14:textId="7E0B8A1D" w:rsidR="00A66852" w:rsidRPr="00583FC6" w:rsidRDefault="00610941" w:rsidP="00A9683D">
          <w:pPr>
            <w:rPr>
              <w:sz w:val="16"/>
              <w:szCs w:val="16"/>
            </w:rPr>
          </w:pPr>
          <w:r w:rsidRPr="00583FC6">
            <w:rPr>
              <w:sz w:val="16"/>
              <w:szCs w:val="16"/>
            </w:rPr>
            <w:t>Fecha</w:t>
          </w:r>
          <w:r w:rsidR="00A66852" w:rsidRPr="00583FC6">
            <w:rPr>
              <w:sz w:val="16"/>
              <w:szCs w:val="16"/>
            </w:rPr>
            <w:t>:</w:t>
          </w:r>
        </w:p>
      </w:tc>
      <w:tc>
        <w:tcPr>
          <w:tcW w:w="423" w:type="pct"/>
          <w:shd w:val="clear" w:color="auto" w:fill="auto"/>
          <w:noWrap/>
          <w:vAlign w:val="center"/>
        </w:tcPr>
        <w:p w14:paraId="2A71D15E" w14:textId="1BBE7126" w:rsidR="00A66852" w:rsidRPr="00583FC6" w:rsidRDefault="00A66852" w:rsidP="00A9683D">
          <w:pPr>
            <w:rPr>
              <w:sz w:val="16"/>
              <w:szCs w:val="16"/>
            </w:rPr>
          </w:pPr>
          <w:r w:rsidRPr="00583FC6">
            <w:rPr>
              <w:sz w:val="16"/>
              <w:szCs w:val="16"/>
            </w:rPr>
            <w:t>E</w:t>
          </w:r>
          <w:r w:rsidR="00610941" w:rsidRPr="00583FC6">
            <w:rPr>
              <w:sz w:val="16"/>
              <w:szCs w:val="16"/>
            </w:rPr>
            <w:t>dición</w:t>
          </w:r>
          <w:r w:rsidRPr="00583FC6">
            <w:rPr>
              <w:sz w:val="16"/>
              <w:szCs w:val="16"/>
            </w:rPr>
            <w:t>:</w:t>
          </w:r>
        </w:p>
      </w:tc>
      <w:tc>
        <w:tcPr>
          <w:tcW w:w="424" w:type="pct"/>
          <w:shd w:val="clear" w:color="auto" w:fill="auto"/>
          <w:noWrap/>
          <w:vAlign w:val="center"/>
        </w:tcPr>
        <w:p w14:paraId="6B79B9C5" w14:textId="740786F5" w:rsidR="00A66852" w:rsidRPr="00583FC6" w:rsidRDefault="00A66852" w:rsidP="00A9683D">
          <w:pPr>
            <w:rPr>
              <w:sz w:val="16"/>
              <w:szCs w:val="16"/>
            </w:rPr>
          </w:pPr>
          <w:r w:rsidRPr="00583FC6">
            <w:rPr>
              <w:sz w:val="16"/>
              <w:szCs w:val="16"/>
            </w:rPr>
            <w:t>P</w:t>
          </w:r>
          <w:r w:rsidR="00610941" w:rsidRPr="00583FC6">
            <w:rPr>
              <w:sz w:val="16"/>
              <w:szCs w:val="16"/>
            </w:rPr>
            <w:t>ágina</w:t>
          </w:r>
          <w:r w:rsidRPr="00583FC6">
            <w:rPr>
              <w:sz w:val="16"/>
              <w:szCs w:val="16"/>
            </w:rPr>
            <w:t>:</w:t>
          </w:r>
        </w:p>
      </w:tc>
    </w:tr>
    <w:tr w:rsidR="000E5D85" w:rsidRPr="00583FC6" w14:paraId="148B5290" w14:textId="77777777" w:rsidTr="000E5D85">
      <w:trPr>
        <w:trHeight w:val="531"/>
      </w:trPr>
      <w:tc>
        <w:tcPr>
          <w:tcW w:w="1067" w:type="pct"/>
          <w:vMerge/>
          <w:shd w:val="clear" w:color="auto" w:fill="auto"/>
          <w:noWrap/>
          <w:vAlign w:val="center"/>
        </w:tcPr>
        <w:p w14:paraId="0D266FE9" w14:textId="77777777" w:rsidR="00A66852" w:rsidRPr="00583FC6" w:rsidRDefault="00A66852" w:rsidP="00583FC6">
          <w:pPr>
            <w:jc w:val="center"/>
          </w:pPr>
        </w:p>
      </w:tc>
      <w:tc>
        <w:tcPr>
          <w:tcW w:w="121" w:type="pct"/>
          <w:shd w:val="clear" w:color="auto" w:fill="auto"/>
          <w:noWrap/>
        </w:tcPr>
        <w:p w14:paraId="169FF53F" w14:textId="77777777" w:rsidR="00A66852" w:rsidRPr="00583FC6" w:rsidRDefault="00A66852" w:rsidP="00A9683D">
          <w:pPr>
            <w:rPr>
              <w:b/>
            </w:rPr>
          </w:pPr>
        </w:p>
      </w:tc>
      <w:tc>
        <w:tcPr>
          <w:tcW w:w="2247" w:type="pct"/>
          <w:shd w:val="clear" w:color="auto" w:fill="auto"/>
          <w:noWrap/>
          <w:vAlign w:val="center"/>
        </w:tcPr>
        <w:p w14:paraId="11901CD3" w14:textId="758EFD54" w:rsidR="00A66852" w:rsidRPr="00583FC6" w:rsidRDefault="00E53A00" w:rsidP="00A9683D">
          <w:r>
            <w:t>v0.1_0007_SCMP_GA1_SGM</w:t>
          </w:r>
          <w:r w:rsidR="00F729A6">
            <w:t>.pdf</w:t>
          </w:r>
        </w:p>
      </w:tc>
      <w:tc>
        <w:tcPr>
          <w:tcW w:w="719" w:type="pct"/>
          <w:shd w:val="clear" w:color="auto" w:fill="auto"/>
          <w:noWrap/>
          <w:vAlign w:val="center"/>
        </w:tcPr>
        <w:p w14:paraId="60AE8133" w14:textId="6B1829EE" w:rsidR="0029369E" w:rsidRPr="00583FC6" w:rsidRDefault="0029369E" w:rsidP="00EE1DBC">
          <w:r>
            <w:t>21</w:t>
          </w:r>
          <w:r w:rsidR="002D74DC">
            <w:t>/</w:t>
          </w:r>
          <w:r>
            <w:t>03</w:t>
          </w:r>
          <w:r w:rsidR="002D74DC">
            <w:t>/</w:t>
          </w:r>
          <w:r w:rsidR="009A4D9B">
            <w:t>202</w:t>
          </w:r>
          <w:r>
            <w:t>2</w:t>
          </w:r>
        </w:p>
      </w:tc>
      <w:tc>
        <w:tcPr>
          <w:tcW w:w="423" w:type="pct"/>
          <w:shd w:val="clear" w:color="auto" w:fill="auto"/>
          <w:noWrap/>
          <w:vAlign w:val="center"/>
        </w:tcPr>
        <w:p w14:paraId="219F645C" w14:textId="5A4A85CC" w:rsidR="00A66852" w:rsidRPr="00583FC6" w:rsidRDefault="006E6802" w:rsidP="00A9683D">
          <w:r>
            <w:t>1.</w:t>
          </w:r>
          <w:r w:rsidR="00A02DC5">
            <w:t>0</w:t>
          </w:r>
        </w:p>
      </w:tc>
      <w:tc>
        <w:tcPr>
          <w:tcW w:w="424" w:type="pct"/>
          <w:shd w:val="clear" w:color="auto" w:fill="auto"/>
          <w:noWrap/>
          <w:vAlign w:val="center"/>
        </w:tcPr>
        <w:p w14:paraId="7AD9E74C" w14:textId="77777777" w:rsidR="00A66852" w:rsidRPr="00583FC6" w:rsidRDefault="00A66852" w:rsidP="00A9683D">
          <w:r w:rsidRPr="00583FC6">
            <w:fldChar w:fldCharType="begin"/>
          </w:r>
          <w:r w:rsidRPr="00583FC6">
            <w:instrText xml:space="preserve"> </w:instrText>
          </w:r>
          <w:r w:rsidR="00DF432A">
            <w:instrText>PAGE</w:instrText>
          </w:r>
          <w:r w:rsidRPr="00583FC6">
            <w:instrText xml:space="preserve">   \* MERGEFORMAT </w:instrText>
          </w:r>
          <w:r w:rsidRPr="00583FC6">
            <w:fldChar w:fldCharType="separate"/>
          </w:r>
          <w:r w:rsidR="00136287">
            <w:t>2</w:t>
          </w:r>
          <w:r w:rsidRPr="00583FC6">
            <w:fldChar w:fldCharType="end"/>
          </w:r>
          <w:r w:rsidRPr="00583FC6">
            <w:t>/</w:t>
          </w:r>
          <w:r w:rsidRPr="00583FC6">
            <w:fldChar w:fldCharType="begin"/>
          </w:r>
          <w:r w:rsidRPr="00583FC6">
            <w:instrText xml:space="preserve"> </w:instrText>
          </w:r>
          <w:r w:rsidR="00DF432A">
            <w:instrText>NUMPAGES</w:instrText>
          </w:r>
          <w:r w:rsidRPr="00583FC6">
            <w:instrText xml:space="preserve">   \* MERGEFORMAT </w:instrText>
          </w:r>
          <w:r w:rsidRPr="00583FC6">
            <w:fldChar w:fldCharType="separate"/>
          </w:r>
          <w:r w:rsidR="00136287">
            <w:t>10</w:t>
          </w:r>
          <w:r w:rsidRPr="00583FC6">
            <w:fldChar w:fldCharType="end"/>
          </w:r>
        </w:p>
      </w:tc>
    </w:tr>
    <w:tr w:rsidR="000E5D85" w:rsidRPr="00583FC6" w14:paraId="62D45AC7" w14:textId="77777777" w:rsidTr="000E5D85">
      <w:trPr>
        <w:trHeight w:val="264"/>
      </w:trPr>
      <w:tc>
        <w:tcPr>
          <w:tcW w:w="1067" w:type="pct"/>
          <w:vMerge/>
          <w:shd w:val="clear" w:color="auto" w:fill="auto"/>
          <w:noWrap/>
        </w:tcPr>
        <w:p w14:paraId="3FEB0CD8" w14:textId="77777777" w:rsidR="00A66852" w:rsidRPr="00583FC6" w:rsidRDefault="00A66852" w:rsidP="00583FC6">
          <w:pPr>
            <w:jc w:val="both"/>
            <w:rPr>
              <w:sz w:val="10"/>
              <w:szCs w:val="10"/>
            </w:rPr>
          </w:pPr>
        </w:p>
      </w:tc>
      <w:tc>
        <w:tcPr>
          <w:tcW w:w="121" w:type="pct"/>
          <w:shd w:val="clear" w:color="auto" w:fill="auto"/>
          <w:noWrap/>
        </w:tcPr>
        <w:p w14:paraId="37588C97" w14:textId="77777777" w:rsidR="00A66852" w:rsidRPr="00583FC6" w:rsidRDefault="00A66852" w:rsidP="00A9683D"/>
      </w:tc>
      <w:tc>
        <w:tcPr>
          <w:tcW w:w="2247" w:type="pct"/>
          <w:shd w:val="clear" w:color="auto" w:fill="auto"/>
          <w:noWrap/>
          <w:vAlign w:val="center"/>
        </w:tcPr>
        <w:p w14:paraId="5B1659B1" w14:textId="77777777" w:rsidR="00A66852" w:rsidRPr="00583FC6" w:rsidRDefault="00A66852" w:rsidP="00A9683D"/>
      </w:tc>
      <w:tc>
        <w:tcPr>
          <w:tcW w:w="719" w:type="pct"/>
          <w:shd w:val="clear" w:color="auto" w:fill="auto"/>
          <w:noWrap/>
          <w:vAlign w:val="center"/>
        </w:tcPr>
        <w:p w14:paraId="037BB72B" w14:textId="77777777" w:rsidR="00A66852" w:rsidRPr="00583FC6" w:rsidRDefault="00A66852" w:rsidP="00A9683D"/>
      </w:tc>
      <w:tc>
        <w:tcPr>
          <w:tcW w:w="423" w:type="pct"/>
          <w:shd w:val="clear" w:color="auto" w:fill="auto"/>
          <w:noWrap/>
          <w:vAlign w:val="center"/>
        </w:tcPr>
        <w:p w14:paraId="3C2E9442" w14:textId="77777777" w:rsidR="00A66852" w:rsidRPr="00583FC6" w:rsidRDefault="00A66852" w:rsidP="00A9683D"/>
      </w:tc>
      <w:tc>
        <w:tcPr>
          <w:tcW w:w="424" w:type="pct"/>
          <w:shd w:val="clear" w:color="auto" w:fill="auto"/>
          <w:noWrap/>
          <w:vAlign w:val="center"/>
        </w:tcPr>
        <w:p w14:paraId="61FA8530" w14:textId="77777777" w:rsidR="00A66852" w:rsidRPr="00583FC6" w:rsidRDefault="00A66852" w:rsidP="00A9683D"/>
      </w:tc>
    </w:tr>
  </w:tbl>
  <w:p w14:paraId="07AB640E" w14:textId="77777777" w:rsidR="00A66852" w:rsidRPr="008C76D7" w:rsidRDefault="00A66852" w:rsidP="00546624">
    <w:pPr>
      <w:pStyle w:val="Piedepgina"/>
      <w:rPr>
        <w:sz w:val="2"/>
        <w:szCs w:val="2"/>
      </w:rPr>
    </w:pPr>
  </w:p>
  <w:p w14:paraId="287EA8CF" w14:textId="77777777" w:rsidR="008C4424" w:rsidRDefault="008C44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81B0A" w14:textId="77777777" w:rsidR="003F02FE" w:rsidRDefault="003F02FE">
      <w:r>
        <w:separator/>
      </w:r>
    </w:p>
    <w:p w14:paraId="5152409A" w14:textId="77777777" w:rsidR="003F02FE" w:rsidRDefault="003F02FE"/>
  </w:footnote>
  <w:footnote w:type="continuationSeparator" w:id="0">
    <w:p w14:paraId="1E8251F8" w14:textId="77777777" w:rsidR="003F02FE" w:rsidRDefault="003F02FE">
      <w:r>
        <w:continuationSeparator/>
      </w:r>
    </w:p>
    <w:p w14:paraId="088F6BB1" w14:textId="77777777" w:rsidR="003F02FE" w:rsidRDefault="003F02FE"/>
  </w:footnote>
  <w:footnote w:type="continuationNotice" w:id="1">
    <w:p w14:paraId="3AE4B72E" w14:textId="77777777" w:rsidR="003F02FE" w:rsidRDefault="003F02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C6692" w14:textId="77777777" w:rsidR="00377357" w:rsidRDefault="00377357" w:rsidP="00A3216A">
    <w:pPr>
      <w:jc w:val="center"/>
      <w:rPr>
        <w:b/>
        <w:bCs/>
        <w:sz w:val="20"/>
        <w:szCs w:val="20"/>
      </w:rPr>
    </w:pPr>
  </w:p>
  <w:p w14:paraId="16C7B0E7" w14:textId="77777777" w:rsidR="00377357" w:rsidRDefault="00377357" w:rsidP="00A3216A">
    <w:pPr>
      <w:jc w:val="center"/>
      <w:rPr>
        <w:b/>
        <w:bCs/>
        <w:sz w:val="20"/>
        <w:szCs w:val="20"/>
      </w:rPr>
    </w:pPr>
    <w:r>
      <w:rPr>
        <w:b/>
        <w:bCs/>
        <w:sz w:val="20"/>
        <w:szCs w:val="20"/>
      </w:rPr>
      <w:t>Confidencial Didáctico</w:t>
    </w:r>
  </w:p>
  <w:p w14:paraId="05DA5ACC" w14:textId="77777777" w:rsidR="00377357" w:rsidRPr="00A3216A" w:rsidRDefault="00377357" w:rsidP="00A3216A">
    <w:pPr>
      <w:jc w:val="center"/>
      <w:rPr>
        <w:b/>
        <w:bCs/>
        <w:sz w:val="20"/>
        <w:szCs w:val="20"/>
      </w:rPr>
    </w:pPr>
    <w:r>
      <w:rPr>
        <w:b/>
        <w:bCs/>
        <w:noProof/>
        <w:sz w:val="20"/>
        <w:szCs w:val="20"/>
      </w:rPr>
      <w:drawing>
        <wp:anchor distT="0" distB="0" distL="114300" distR="114300" simplePos="0" relativeHeight="251658243" behindDoc="0" locked="0" layoutInCell="1" allowOverlap="1" wp14:anchorId="55F0873E" wp14:editId="078144F2">
          <wp:simplePos x="0" y="0"/>
          <wp:positionH relativeFrom="column">
            <wp:posOffset>1741805</wp:posOffset>
          </wp:positionH>
          <wp:positionV relativeFrom="paragraph">
            <wp:posOffset>656590</wp:posOffset>
          </wp:positionV>
          <wp:extent cx="2394461" cy="716508"/>
          <wp:effectExtent l="0" t="0" r="6350" b="7620"/>
          <wp:wrapNone/>
          <wp:docPr id="7"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1"/>
                  <a:stretch>
                    <a:fillRect/>
                  </a:stretch>
                </pic:blipFill>
                <pic:spPr>
                  <a:xfrm>
                    <a:off x="0" y="0"/>
                    <a:ext cx="2394461" cy="71650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46" w:type="pct"/>
      <w:tblBorders>
        <w:bottom w:val="single" w:sz="4" w:space="0" w:color="6C00C0"/>
      </w:tblBorders>
      <w:tblCellMar>
        <w:left w:w="0" w:type="dxa"/>
        <w:right w:w="0" w:type="dxa"/>
      </w:tblCellMar>
      <w:tblLook w:val="01E0" w:firstRow="1" w:lastRow="1" w:firstColumn="1" w:lastColumn="1" w:noHBand="0" w:noVBand="0"/>
    </w:tblPr>
    <w:tblGrid>
      <w:gridCol w:w="3085"/>
      <w:gridCol w:w="1543"/>
      <w:gridCol w:w="1542"/>
      <w:gridCol w:w="3083"/>
    </w:tblGrid>
    <w:tr w:rsidR="00656EC1" w:rsidRPr="00583FC6" w14:paraId="4081D6FF" w14:textId="77777777" w:rsidTr="00F729A6">
      <w:trPr>
        <w:cantSplit/>
        <w:trHeight w:hRule="exact" w:val="284"/>
      </w:trPr>
      <w:tc>
        <w:tcPr>
          <w:tcW w:w="1667" w:type="pct"/>
          <w:shd w:val="clear" w:color="auto" w:fill="auto"/>
          <w:vAlign w:val="center"/>
        </w:tcPr>
        <w:p w14:paraId="329845B8" w14:textId="65355D51" w:rsidR="004B44D0" w:rsidRDefault="004B44D0" w:rsidP="004B44D0"/>
      </w:tc>
      <w:tc>
        <w:tcPr>
          <w:tcW w:w="1666" w:type="pct"/>
          <w:gridSpan w:val="2"/>
          <w:shd w:val="clear" w:color="auto" w:fill="auto"/>
        </w:tcPr>
        <w:p w14:paraId="16B77FEF" w14:textId="498AF6DA" w:rsidR="004B44D0" w:rsidRPr="00583FC6" w:rsidRDefault="003628E9"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18B3B05E" w14:textId="06028709" w:rsidR="004B44D0" w:rsidRDefault="004B44D0" w:rsidP="00583FC6">
          <w:pPr>
            <w:jc w:val="right"/>
          </w:pPr>
        </w:p>
      </w:tc>
    </w:tr>
    <w:tr w:rsidR="00656EC1" w:rsidRPr="00583FC6" w14:paraId="011CC189" w14:textId="77777777" w:rsidTr="00656EC1">
      <w:trPr>
        <w:trHeight w:val="518"/>
      </w:trPr>
      <w:tc>
        <w:tcPr>
          <w:tcW w:w="2501" w:type="pct"/>
          <w:gridSpan w:val="2"/>
          <w:shd w:val="clear" w:color="auto" w:fill="auto"/>
        </w:tcPr>
        <w:p w14:paraId="5021CE1A" w14:textId="43345FEB" w:rsidR="00A66852" w:rsidRPr="00583FC6" w:rsidRDefault="009D055A" w:rsidP="00A66852">
          <w:pPr>
            <w:rPr>
              <w:sz w:val="18"/>
              <w:szCs w:val="18"/>
            </w:rPr>
          </w:pPr>
          <w:r>
            <w:rPr>
              <w:sz w:val="18"/>
              <w:szCs w:val="18"/>
            </w:rPr>
            <w:t>PGPI</w:t>
          </w:r>
        </w:p>
        <w:p w14:paraId="3BEC90A4" w14:textId="5FB357F6" w:rsidR="004B44D0" w:rsidRPr="00583FC6" w:rsidRDefault="009D055A" w:rsidP="00A66852">
          <w:pPr>
            <w:rPr>
              <w:b/>
              <w:bCs/>
              <w:sz w:val="20"/>
              <w:szCs w:val="20"/>
            </w:rPr>
          </w:pPr>
          <w:r>
            <w:rPr>
              <w:b/>
              <w:bCs/>
              <w:sz w:val="20"/>
              <w:szCs w:val="20"/>
            </w:rPr>
            <w:t xml:space="preserve">Sistema de </w:t>
          </w:r>
          <w:r w:rsidR="00BB5576">
            <w:rPr>
              <w:b/>
              <w:bCs/>
              <w:sz w:val="20"/>
              <w:szCs w:val="20"/>
            </w:rPr>
            <w:t>Gestión de Muelles</w:t>
          </w:r>
        </w:p>
      </w:tc>
      <w:tc>
        <w:tcPr>
          <w:tcW w:w="833" w:type="pct"/>
          <w:shd w:val="clear" w:color="auto" w:fill="auto"/>
        </w:tcPr>
        <w:p w14:paraId="7D75AB35" w14:textId="77777777" w:rsidR="00A66852" w:rsidRPr="00583FC6" w:rsidRDefault="00A66852" w:rsidP="00583FC6">
          <w:pPr>
            <w:jc w:val="center"/>
            <w:rPr>
              <w:sz w:val="18"/>
              <w:szCs w:val="18"/>
            </w:rPr>
          </w:pPr>
        </w:p>
      </w:tc>
      <w:tc>
        <w:tcPr>
          <w:tcW w:w="1666" w:type="pct"/>
          <w:shd w:val="clear" w:color="auto" w:fill="auto"/>
        </w:tcPr>
        <w:p w14:paraId="6B5203C5" w14:textId="26FAF220" w:rsidR="0030656D" w:rsidRDefault="0030656D" w:rsidP="00583FC6">
          <w:pPr>
            <w:jc w:val="right"/>
            <w:rPr>
              <w:b/>
              <w:bCs/>
              <w:noProof/>
              <w:sz w:val="20"/>
              <w:szCs w:val="20"/>
            </w:rPr>
          </w:pPr>
          <w:r>
            <w:rPr>
              <w:b/>
              <w:bCs/>
              <w:noProof/>
              <w:sz w:val="20"/>
              <w:szCs w:val="20"/>
            </w:rPr>
            <w:drawing>
              <wp:anchor distT="0" distB="0" distL="114300" distR="114300" simplePos="0" relativeHeight="251658240" behindDoc="0" locked="0" layoutInCell="1" allowOverlap="1" wp14:anchorId="131CD173" wp14:editId="523062CA">
                <wp:simplePos x="0" y="0"/>
                <wp:positionH relativeFrom="column">
                  <wp:posOffset>284139</wp:posOffset>
                </wp:positionH>
                <wp:positionV relativeFrom="paragraph">
                  <wp:posOffset>-209029</wp:posOffset>
                </wp:positionV>
                <wp:extent cx="1719618" cy="514571"/>
                <wp:effectExtent l="0" t="0" r="5715" b="3175"/>
                <wp:wrapNone/>
                <wp:docPr id="36" name="Imagen 3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1"/>
                        <a:stretch>
                          <a:fillRect/>
                        </a:stretch>
                      </pic:blipFill>
                      <pic:spPr>
                        <a:xfrm>
                          <a:off x="0" y="0"/>
                          <a:ext cx="1719618" cy="514571"/>
                        </a:xfrm>
                        <a:prstGeom prst="rect">
                          <a:avLst/>
                        </a:prstGeom>
                      </pic:spPr>
                    </pic:pic>
                  </a:graphicData>
                </a:graphic>
                <wp14:sizeRelH relativeFrom="margin">
                  <wp14:pctWidth>0</wp14:pctWidth>
                </wp14:sizeRelH>
                <wp14:sizeRelV relativeFrom="margin">
                  <wp14:pctHeight>0</wp14:pctHeight>
                </wp14:sizeRelV>
              </wp:anchor>
            </w:drawing>
          </w:r>
        </w:p>
        <w:p w14:paraId="263602F9" w14:textId="3F7FDAD5" w:rsidR="00A66852" w:rsidRPr="007B0CEA" w:rsidRDefault="00A66852" w:rsidP="00583FC6">
          <w:pPr>
            <w:jc w:val="right"/>
          </w:pPr>
        </w:p>
      </w:tc>
    </w:tr>
    <w:tr w:rsidR="00656EC1" w:rsidRPr="00583FC6" w14:paraId="7676B5D1" w14:textId="77777777" w:rsidTr="00656EC1">
      <w:trPr>
        <w:trHeight w:val="100"/>
      </w:trPr>
      <w:tc>
        <w:tcPr>
          <w:tcW w:w="1667" w:type="pct"/>
          <w:shd w:val="clear" w:color="auto" w:fill="auto"/>
          <w:vAlign w:val="center"/>
        </w:tcPr>
        <w:p w14:paraId="4739454A" w14:textId="77777777" w:rsidR="004B44D0" w:rsidRPr="00583FC6" w:rsidRDefault="004B44D0" w:rsidP="00A66852">
          <w:pPr>
            <w:rPr>
              <w:sz w:val="8"/>
              <w:szCs w:val="8"/>
            </w:rPr>
          </w:pPr>
        </w:p>
      </w:tc>
      <w:tc>
        <w:tcPr>
          <w:tcW w:w="1666" w:type="pct"/>
          <w:gridSpan w:val="2"/>
          <w:shd w:val="clear" w:color="auto" w:fill="auto"/>
        </w:tcPr>
        <w:p w14:paraId="7B23FB47" w14:textId="77777777" w:rsidR="004B44D0" w:rsidRPr="00583FC6" w:rsidRDefault="004B44D0" w:rsidP="00583FC6">
          <w:pPr>
            <w:jc w:val="center"/>
            <w:rPr>
              <w:sz w:val="8"/>
              <w:szCs w:val="8"/>
            </w:rPr>
          </w:pPr>
        </w:p>
      </w:tc>
      <w:tc>
        <w:tcPr>
          <w:tcW w:w="1666" w:type="pct"/>
          <w:shd w:val="clear" w:color="auto" w:fill="auto"/>
          <w:vAlign w:val="center"/>
        </w:tcPr>
        <w:p w14:paraId="2E6BBE77" w14:textId="4CE1A45E" w:rsidR="004B44D0" w:rsidRPr="00583FC6" w:rsidRDefault="004B44D0" w:rsidP="00583FC6">
          <w:pPr>
            <w:jc w:val="right"/>
            <w:rPr>
              <w:sz w:val="8"/>
              <w:szCs w:val="8"/>
            </w:rPr>
          </w:pPr>
        </w:p>
      </w:tc>
    </w:tr>
  </w:tbl>
  <w:p w14:paraId="32A9E186" w14:textId="77777777" w:rsidR="00704DA0" w:rsidRDefault="00704D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5CD"/>
    <w:multiLevelType w:val="hybridMultilevel"/>
    <w:tmpl w:val="FFFFFFFF"/>
    <w:styleLink w:val="Vietas1"/>
    <w:lvl w:ilvl="0" w:tplc="95429C34">
      <w:start w:val="1"/>
      <w:numFmt w:val="bullet"/>
      <w:lvlText w:val=""/>
      <w:lvlJc w:val="left"/>
      <w:pPr>
        <w:ind w:left="720" w:hanging="360"/>
      </w:pPr>
      <w:rPr>
        <w:rFonts w:ascii="Symbol" w:hAnsi="Symbol" w:hint="default"/>
      </w:rPr>
    </w:lvl>
    <w:lvl w:ilvl="1" w:tplc="FB9AEAB6">
      <w:start w:val="1"/>
      <w:numFmt w:val="bullet"/>
      <w:lvlText w:val="o"/>
      <w:lvlJc w:val="left"/>
      <w:pPr>
        <w:ind w:left="1440" w:hanging="360"/>
      </w:pPr>
      <w:rPr>
        <w:rFonts w:ascii="Courier New" w:hAnsi="Courier New" w:hint="default"/>
      </w:rPr>
    </w:lvl>
    <w:lvl w:ilvl="2" w:tplc="F844F0E0">
      <w:start w:val="1"/>
      <w:numFmt w:val="bullet"/>
      <w:lvlText w:val=""/>
      <w:lvlJc w:val="left"/>
      <w:pPr>
        <w:ind w:left="2160" w:hanging="360"/>
      </w:pPr>
      <w:rPr>
        <w:rFonts w:ascii="Wingdings" w:hAnsi="Wingdings" w:hint="default"/>
      </w:rPr>
    </w:lvl>
    <w:lvl w:ilvl="3" w:tplc="6E3ED170">
      <w:start w:val="1"/>
      <w:numFmt w:val="bullet"/>
      <w:lvlText w:val=""/>
      <w:lvlJc w:val="left"/>
      <w:pPr>
        <w:ind w:left="2880" w:hanging="360"/>
      </w:pPr>
      <w:rPr>
        <w:rFonts w:ascii="Symbol" w:hAnsi="Symbol" w:hint="default"/>
      </w:rPr>
    </w:lvl>
    <w:lvl w:ilvl="4" w:tplc="37B2FF30">
      <w:start w:val="1"/>
      <w:numFmt w:val="bullet"/>
      <w:lvlText w:val="o"/>
      <w:lvlJc w:val="left"/>
      <w:pPr>
        <w:ind w:left="3600" w:hanging="360"/>
      </w:pPr>
      <w:rPr>
        <w:rFonts w:ascii="Courier New" w:hAnsi="Courier New" w:hint="default"/>
      </w:rPr>
    </w:lvl>
    <w:lvl w:ilvl="5" w:tplc="67C8E332">
      <w:start w:val="1"/>
      <w:numFmt w:val="bullet"/>
      <w:lvlText w:val=""/>
      <w:lvlJc w:val="left"/>
      <w:pPr>
        <w:ind w:left="4320" w:hanging="360"/>
      </w:pPr>
      <w:rPr>
        <w:rFonts w:ascii="Wingdings" w:hAnsi="Wingdings" w:hint="default"/>
      </w:rPr>
    </w:lvl>
    <w:lvl w:ilvl="6" w:tplc="7E3EB146">
      <w:start w:val="1"/>
      <w:numFmt w:val="bullet"/>
      <w:lvlText w:val=""/>
      <w:lvlJc w:val="left"/>
      <w:pPr>
        <w:ind w:left="5040" w:hanging="360"/>
      </w:pPr>
      <w:rPr>
        <w:rFonts w:ascii="Symbol" w:hAnsi="Symbol" w:hint="default"/>
      </w:rPr>
    </w:lvl>
    <w:lvl w:ilvl="7" w:tplc="508C7A8E">
      <w:start w:val="1"/>
      <w:numFmt w:val="bullet"/>
      <w:lvlText w:val="o"/>
      <w:lvlJc w:val="left"/>
      <w:pPr>
        <w:ind w:left="5760" w:hanging="360"/>
      </w:pPr>
      <w:rPr>
        <w:rFonts w:ascii="Courier New" w:hAnsi="Courier New" w:hint="default"/>
      </w:rPr>
    </w:lvl>
    <w:lvl w:ilvl="8" w:tplc="0CEC1232">
      <w:start w:val="1"/>
      <w:numFmt w:val="bullet"/>
      <w:lvlText w:val=""/>
      <w:lvlJc w:val="left"/>
      <w:pPr>
        <w:ind w:left="6480" w:hanging="360"/>
      </w:pPr>
      <w:rPr>
        <w:rFonts w:ascii="Wingdings" w:hAnsi="Wingdings" w:hint="default"/>
      </w:rPr>
    </w:lvl>
  </w:abstractNum>
  <w:abstractNum w:abstractNumId="1" w15:restartNumberingAfterBreak="0">
    <w:nsid w:val="00B130B4"/>
    <w:multiLevelType w:val="hybridMultilevel"/>
    <w:tmpl w:val="5052B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0D009B"/>
    <w:multiLevelType w:val="hybridMultilevel"/>
    <w:tmpl w:val="B4582D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F62658"/>
    <w:multiLevelType w:val="hybridMultilevel"/>
    <w:tmpl w:val="7D6AD45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F24EE1"/>
    <w:multiLevelType w:val="hybridMultilevel"/>
    <w:tmpl w:val="C270E8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C44FD6"/>
    <w:multiLevelType w:val="hybridMultilevel"/>
    <w:tmpl w:val="3B464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2C3307"/>
    <w:multiLevelType w:val="hybridMultilevel"/>
    <w:tmpl w:val="C3B6976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F45366"/>
    <w:multiLevelType w:val="hybridMultilevel"/>
    <w:tmpl w:val="FFFFFFFF"/>
    <w:lvl w:ilvl="0" w:tplc="7040CADA">
      <w:start w:val="1"/>
      <w:numFmt w:val="bullet"/>
      <w:lvlText w:val="-"/>
      <w:lvlJc w:val="left"/>
      <w:pPr>
        <w:ind w:left="720" w:hanging="360"/>
      </w:pPr>
      <w:rPr>
        <w:rFonts w:ascii="Calibri" w:hAnsi="Calibri" w:hint="default"/>
      </w:rPr>
    </w:lvl>
    <w:lvl w:ilvl="1" w:tplc="CB563C62">
      <w:start w:val="1"/>
      <w:numFmt w:val="bullet"/>
      <w:lvlText w:val="o"/>
      <w:lvlJc w:val="left"/>
      <w:pPr>
        <w:ind w:left="1440" w:hanging="360"/>
      </w:pPr>
      <w:rPr>
        <w:rFonts w:ascii="Courier New" w:hAnsi="Courier New" w:hint="default"/>
      </w:rPr>
    </w:lvl>
    <w:lvl w:ilvl="2" w:tplc="CD0248D0">
      <w:start w:val="1"/>
      <w:numFmt w:val="bullet"/>
      <w:lvlText w:val=""/>
      <w:lvlJc w:val="left"/>
      <w:pPr>
        <w:ind w:left="2160" w:hanging="360"/>
      </w:pPr>
      <w:rPr>
        <w:rFonts w:ascii="Wingdings" w:hAnsi="Wingdings" w:hint="default"/>
      </w:rPr>
    </w:lvl>
    <w:lvl w:ilvl="3" w:tplc="D87A43AE">
      <w:start w:val="1"/>
      <w:numFmt w:val="bullet"/>
      <w:lvlText w:val=""/>
      <w:lvlJc w:val="left"/>
      <w:pPr>
        <w:ind w:left="2880" w:hanging="360"/>
      </w:pPr>
      <w:rPr>
        <w:rFonts w:ascii="Symbol" w:hAnsi="Symbol" w:hint="default"/>
      </w:rPr>
    </w:lvl>
    <w:lvl w:ilvl="4" w:tplc="B61AB696">
      <w:start w:val="1"/>
      <w:numFmt w:val="bullet"/>
      <w:lvlText w:val="o"/>
      <w:lvlJc w:val="left"/>
      <w:pPr>
        <w:ind w:left="3600" w:hanging="360"/>
      </w:pPr>
      <w:rPr>
        <w:rFonts w:ascii="Courier New" w:hAnsi="Courier New" w:hint="default"/>
      </w:rPr>
    </w:lvl>
    <w:lvl w:ilvl="5" w:tplc="1B3C4C72">
      <w:start w:val="1"/>
      <w:numFmt w:val="bullet"/>
      <w:lvlText w:val=""/>
      <w:lvlJc w:val="left"/>
      <w:pPr>
        <w:ind w:left="4320" w:hanging="360"/>
      </w:pPr>
      <w:rPr>
        <w:rFonts w:ascii="Wingdings" w:hAnsi="Wingdings" w:hint="default"/>
      </w:rPr>
    </w:lvl>
    <w:lvl w:ilvl="6" w:tplc="1CC86F72">
      <w:start w:val="1"/>
      <w:numFmt w:val="bullet"/>
      <w:lvlText w:val=""/>
      <w:lvlJc w:val="left"/>
      <w:pPr>
        <w:ind w:left="5040" w:hanging="360"/>
      </w:pPr>
      <w:rPr>
        <w:rFonts w:ascii="Symbol" w:hAnsi="Symbol" w:hint="default"/>
      </w:rPr>
    </w:lvl>
    <w:lvl w:ilvl="7" w:tplc="DCC279C6">
      <w:start w:val="1"/>
      <w:numFmt w:val="bullet"/>
      <w:lvlText w:val="o"/>
      <w:lvlJc w:val="left"/>
      <w:pPr>
        <w:ind w:left="5760" w:hanging="360"/>
      </w:pPr>
      <w:rPr>
        <w:rFonts w:ascii="Courier New" w:hAnsi="Courier New" w:hint="default"/>
      </w:rPr>
    </w:lvl>
    <w:lvl w:ilvl="8" w:tplc="3AE02DF6">
      <w:start w:val="1"/>
      <w:numFmt w:val="bullet"/>
      <w:lvlText w:val=""/>
      <w:lvlJc w:val="left"/>
      <w:pPr>
        <w:ind w:left="6480" w:hanging="360"/>
      </w:pPr>
      <w:rPr>
        <w:rFonts w:ascii="Wingdings" w:hAnsi="Wingdings" w:hint="default"/>
      </w:rPr>
    </w:lvl>
  </w:abstractNum>
  <w:abstractNum w:abstractNumId="8" w15:restartNumberingAfterBreak="0">
    <w:nsid w:val="18E71093"/>
    <w:multiLevelType w:val="hybridMultilevel"/>
    <w:tmpl w:val="37DC7CEC"/>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2E43AC"/>
    <w:multiLevelType w:val="hybridMultilevel"/>
    <w:tmpl w:val="B290F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DD770A"/>
    <w:multiLevelType w:val="hybridMultilevel"/>
    <w:tmpl w:val="6A8295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0751E2"/>
    <w:multiLevelType w:val="multilevel"/>
    <w:tmpl w:val="2EA28134"/>
    <w:lvl w:ilvl="0">
      <w:start w:val="1"/>
      <w:numFmt w:val="decimal"/>
      <w:pStyle w:val="Ttulo1"/>
      <w:lvlText w:val="%1"/>
      <w:lvlJc w:val="left"/>
      <w:pPr>
        <w:ind w:left="360" w:hanging="360"/>
      </w:pPr>
      <w:rPr>
        <w:rFonts w:hint="default"/>
        <w:b/>
        <w:i w:val="0"/>
        <w:caps w:val="0"/>
        <w:strike w:val="0"/>
        <w:dstrike w:val="0"/>
        <w:vanish w:val="0"/>
        <w:color w:val="6C00C0"/>
        <w:kern w:val="2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9073"/>
        </w:tabs>
        <w:ind w:left="8364" w:firstLine="0"/>
      </w:p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13" w15:restartNumberingAfterBreak="0">
    <w:nsid w:val="202E4959"/>
    <w:multiLevelType w:val="hybridMultilevel"/>
    <w:tmpl w:val="4E2A0F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15F7C23"/>
    <w:multiLevelType w:val="multilevel"/>
    <w:tmpl w:val="2926DE94"/>
    <w:styleLink w:val="Numeracin1"/>
    <w:lvl w:ilvl="0">
      <w:start w:val="1"/>
      <w:numFmt w:val="decimal"/>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15" w15:restartNumberingAfterBreak="0">
    <w:nsid w:val="216B4087"/>
    <w:multiLevelType w:val="hybridMultilevel"/>
    <w:tmpl w:val="8BB2A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1ED3A68"/>
    <w:multiLevelType w:val="hybridMultilevel"/>
    <w:tmpl w:val="CDDC1E3E"/>
    <w:lvl w:ilvl="0" w:tplc="0C0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875DCF"/>
    <w:multiLevelType w:val="hybridMultilevel"/>
    <w:tmpl w:val="CE8EC942"/>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B6E45B4"/>
    <w:multiLevelType w:val="hybridMultilevel"/>
    <w:tmpl w:val="7A381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8829F5"/>
    <w:multiLevelType w:val="hybridMultilevel"/>
    <w:tmpl w:val="B2B676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CCB22C1"/>
    <w:multiLevelType w:val="hybridMultilevel"/>
    <w:tmpl w:val="D854C14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E8D10B2"/>
    <w:multiLevelType w:val="hybridMultilevel"/>
    <w:tmpl w:val="8EEED15A"/>
    <w:lvl w:ilvl="0" w:tplc="D5EA32EA">
      <w:numFmt w:val="bullet"/>
      <w:lvlText w:val="-"/>
      <w:lvlJc w:val="left"/>
      <w:pPr>
        <w:ind w:left="720" w:hanging="360"/>
      </w:pPr>
      <w:rPr>
        <w:rFonts w:ascii="Arial Nova" w:eastAsia="Times New Roman" w:hAnsi="Arial Nov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B035B6"/>
    <w:multiLevelType w:val="hybridMultilevel"/>
    <w:tmpl w:val="83782C22"/>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D244BDF"/>
    <w:multiLevelType w:val="hybridMultilevel"/>
    <w:tmpl w:val="EE7A6F6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E3E1899"/>
    <w:multiLevelType w:val="hybridMultilevel"/>
    <w:tmpl w:val="CAD0278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2586794"/>
    <w:multiLevelType w:val="hybridMultilevel"/>
    <w:tmpl w:val="B3CE86D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FC7A13"/>
    <w:multiLevelType w:val="hybridMultilevel"/>
    <w:tmpl w:val="1A4066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F37A75"/>
    <w:multiLevelType w:val="hybridMultilevel"/>
    <w:tmpl w:val="FFFFFFFF"/>
    <w:lvl w:ilvl="0" w:tplc="59D81B0C">
      <w:start w:val="1"/>
      <w:numFmt w:val="bullet"/>
      <w:lvlText w:val=""/>
      <w:lvlJc w:val="left"/>
      <w:pPr>
        <w:ind w:left="720" w:hanging="360"/>
      </w:pPr>
      <w:rPr>
        <w:rFonts w:ascii="Symbol" w:hAnsi="Symbol" w:hint="default"/>
      </w:rPr>
    </w:lvl>
    <w:lvl w:ilvl="1" w:tplc="F73C77D0">
      <w:start w:val="1"/>
      <w:numFmt w:val="bullet"/>
      <w:lvlText w:val="o"/>
      <w:lvlJc w:val="left"/>
      <w:pPr>
        <w:ind w:left="1440" w:hanging="360"/>
      </w:pPr>
      <w:rPr>
        <w:rFonts w:ascii="Courier New" w:hAnsi="Courier New" w:hint="default"/>
      </w:rPr>
    </w:lvl>
    <w:lvl w:ilvl="2" w:tplc="D3EE11CC">
      <w:start w:val="1"/>
      <w:numFmt w:val="bullet"/>
      <w:lvlText w:val=""/>
      <w:lvlJc w:val="left"/>
      <w:pPr>
        <w:ind w:left="2160" w:hanging="360"/>
      </w:pPr>
      <w:rPr>
        <w:rFonts w:ascii="Wingdings" w:hAnsi="Wingdings" w:hint="default"/>
      </w:rPr>
    </w:lvl>
    <w:lvl w:ilvl="3" w:tplc="3386243E">
      <w:start w:val="1"/>
      <w:numFmt w:val="bullet"/>
      <w:lvlText w:val=""/>
      <w:lvlJc w:val="left"/>
      <w:pPr>
        <w:ind w:left="2880" w:hanging="360"/>
      </w:pPr>
      <w:rPr>
        <w:rFonts w:ascii="Symbol" w:hAnsi="Symbol" w:hint="default"/>
      </w:rPr>
    </w:lvl>
    <w:lvl w:ilvl="4" w:tplc="DEF87444">
      <w:start w:val="1"/>
      <w:numFmt w:val="bullet"/>
      <w:lvlText w:val="o"/>
      <w:lvlJc w:val="left"/>
      <w:pPr>
        <w:ind w:left="3600" w:hanging="360"/>
      </w:pPr>
      <w:rPr>
        <w:rFonts w:ascii="Courier New" w:hAnsi="Courier New" w:hint="default"/>
      </w:rPr>
    </w:lvl>
    <w:lvl w:ilvl="5" w:tplc="DC869E80">
      <w:start w:val="1"/>
      <w:numFmt w:val="bullet"/>
      <w:lvlText w:val=""/>
      <w:lvlJc w:val="left"/>
      <w:pPr>
        <w:ind w:left="4320" w:hanging="360"/>
      </w:pPr>
      <w:rPr>
        <w:rFonts w:ascii="Wingdings" w:hAnsi="Wingdings" w:hint="default"/>
      </w:rPr>
    </w:lvl>
    <w:lvl w:ilvl="6" w:tplc="3398AF7C">
      <w:start w:val="1"/>
      <w:numFmt w:val="bullet"/>
      <w:lvlText w:val=""/>
      <w:lvlJc w:val="left"/>
      <w:pPr>
        <w:ind w:left="5040" w:hanging="360"/>
      </w:pPr>
      <w:rPr>
        <w:rFonts w:ascii="Symbol" w:hAnsi="Symbol" w:hint="default"/>
      </w:rPr>
    </w:lvl>
    <w:lvl w:ilvl="7" w:tplc="D0829132">
      <w:start w:val="1"/>
      <w:numFmt w:val="bullet"/>
      <w:lvlText w:val="o"/>
      <w:lvlJc w:val="left"/>
      <w:pPr>
        <w:ind w:left="5760" w:hanging="360"/>
      </w:pPr>
      <w:rPr>
        <w:rFonts w:ascii="Courier New" w:hAnsi="Courier New" w:hint="default"/>
      </w:rPr>
    </w:lvl>
    <w:lvl w:ilvl="8" w:tplc="A9E412F2">
      <w:start w:val="1"/>
      <w:numFmt w:val="bullet"/>
      <w:lvlText w:val=""/>
      <w:lvlJc w:val="left"/>
      <w:pPr>
        <w:ind w:left="6480" w:hanging="360"/>
      </w:pPr>
      <w:rPr>
        <w:rFonts w:ascii="Wingdings" w:hAnsi="Wingdings" w:hint="default"/>
      </w:rPr>
    </w:lvl>
  </w:abstractNum>
  <w:abstractNum w:abstractNumId="28" w15:restartNumberingAfterBreak="0">
    <w:nsid w:val="4955773F"/>
    <w:multiLevelType w:val="hybridMultilevel"/>
    <w:tmpl w:val="08FCF9A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3B79FB"/>
    <w:multiLevelType w:val="hybridMultilevel"/>
    <w:tmpl w:val="D8C6AB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CC6D31"/>
    <w:multiLevelType w:val="hybridMultilevel"/>
    <w:tmpl w:val="7DAA8A74"/>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179575E"/>
    <w:multiLevelType w:val="hybridMultilevel"/>
    <w:tmpl w:val="070CCFE6"/>
    <w:lvl w:ilvl="0" w:tplc="0C0A000B">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Arial Nova" w:hAnsi="Arial Nova" w:cs="Arial Nova" w:hint="default"/>
      </w:rPr>
    </w:lvl>
    <w:lvl w:ilvl="2" w:tplc="0C0A0005" w:tentative="1">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Arial Nova" w:hAnsi="Arial Nova" w:cs="Arial Nova" w:hint="default"/>
      </w:rPr>
    </w:lvl>
    <w:lvl w:ilvl="5" w:tplc="0C0A0005" w:tentative="1">
      <w:start w:val="1"/>
      <w:numFmt w:val="bullet"/>
      <w:lvlText w:val=""/>
      <w:lvlJc w:val="left"/>
      <w:pPr>
        <w:ind w:left="4320" w:hanging="360"/>
      </w:pPr>
      <w:rPr>
        <w:rFonts w:ascii="Calibri" w:hAnsi="Calibri"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Arial Nova" w:hAnsi="Arial Nova" w:cs="Arial Nova" w:hint="default"/>
      </w:rPr>
    </w:lvl>
    <w:lvl w:ilvl="8" w:tplc="0C0A0005" w:tentative="1">
      <w:start w:val="1"/>
      <w:numFmt w:val="bullet"/>
      <w:lvlText w:val=""/>
      <w:lvlJc w:val="left"/>
      <w:pPr>
        <w:ind w:left="6480" w:hanging="360"/>
      </w:pPr>
      <w:rPr>
        <w:rFonts w:ascii="Calibri" w:hAnsi="Calibri" w:hint="default"/>
      </w:rPr>
    </w:lvl>
  </w:abstractNum>
  <w:abstractNum w:abstractNumId="32"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33" w15:restartNumberingAfterBreak="0">
    <w:nsid w:val="52E97FC9"/>
    <w:multiLevelType w:val="hybridMultilevel"/>
    <w:tmpl w:val="116CB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B4072B9"/>
    <w:multiLevelType w:val="multilevel"/>
    <w:tmpl w:val="EE68BF2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E164ED6"/>
    <w:multiLevelType w:val="hybridMultilevel"/>
    <w:tmpl w:val="4E406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123445"/>
    <w:multiLevelType w:val="hybridMultilevel"/>
    <w:tmpl w:val="EE20FE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9C010C"/>
    <w:multiLevelType w:val="hybridMultilevel"/>
    <w:tmpl w:val="CE9E4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B35C9C"/>
    <w:multiLevelType w:val="hybridMultilevel"/>
    <w:tmpl w:val="158CDF2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3611504"/>
    <w:multiLevelType w:val="hybridMultilevel"/>
    <w:tmpl w:val="EB441916"/>
    <w:lvl w:ilvl="0" w:tplc="0C0A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5F2ABF"/>
    <w:multiLevelType w:val="hybridMultilevel"/>
    <w:tmpl w:val="4BAEC6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32"/>
  </w:num>
  <w:num w:numId="4">
    <w:abstractNumId w:val="7"/>
  </w:num>
  <w:num w:numId="5">
    <w:abstractNumId w:val="0"/>
  </w:num>
  <w:num w:numId="6">
    <w:abstractNumId w:val="14"/>
  </w:num>
  <w:num w:numId="7">
    <w:abstractNumId w:val="36"/>
  </w:num>
  <w:num w:numId="8">
    <w:abstractNumId w:val="10"/>
  </w:num>
  <w:num w:numId="9">
    <w:abstractNumId w:val="24"/>
  </w:num>
  <w:num w:numId="10">
    <w:abstractNumId w:val="23"/>
  </w:num>
  <w:num w:numId="11">
    <w:abstractNumId w:val="30"/>
  </w:num>
  <w:num w:numId="12">
    <w:abstractNumId w:val="8"/>
  </w:num>
  <w:num w:numId="13">
    <w:abstractNumId w:val="13"/>
  </w:num>
  <w:num w:numId="14">
    <w:abstractNumId w:val="1"/>
  </w:num>
  <w:num w:numId="15">
    <w:abstractNumId w:val="22"/>
  </w:num>
  <w:num w:numId="16">
    <w:abstractNumId w:val="18"/>
  </w:num>
  <w:num w:numId="17">
    <w:abstractNumId w:val="39"/>
  </w:num>
  <w:num w:numId="18">
    <w:abstractNumId w:val="16"/>
  </w:num>
  <w:num w:numId="19">
    <w:abstractNumId w:val="31"/>
  </w:num>
  <w:num w:numId="20">
    <w:abstractNumId w:val="25"/>
  </w:num>
  <w:num w:numId="21">
    <w:abstractNumId w:val="3"/>
  </w:num>
  <w:num w:numId="22">
    <w:abstractNumId w:val="28"/>
  </w:num>
  <w:num w:numId="23">
    <w:abstractNumId w:val="6"/>
  </w:num>
  <w:num w:numId="24">
    <w:abstractNumId w:val="20"/>
  </w:num>
  <w:num w:numId="25">
    <w:abstractNumId w:val="11"/>
  </w:num>
  <w:num w:numId="26">
    <w:abstractNumId w:val="29"/>
  </w:num>
  <w:num w:numId="27">
    <w:abstractNumId w:val="33"/>
  </w:num>
  <w:num w:numId="28">
    <w:abstractNumId w:val="12"/>
  </w:num>
  <w:num w:numId="29">
    <w:abstractNumId w:val="12"/>
  </w:num>
  <w:num w:numId="30">
    <w:abstractNumId w:val="27"/>
  </w:num>
  <w:num w:numId="31">
    <w:abstractNumId w:val="37"/>
  </w:num>
  <w:num w:numId="32">
    <w:abstractNumId w:val="17"/>
  </w:num>
  <w:num w:numId="33">
    <w:abstractNumId w:val="38"/>
  </w:num>
  <w:num w:numId="34">
    <w:abstractNumId w:val="26"/>
  </w:num>
  <w:num w:numId="35">
    <w:abstractNumId w:val="19"/>
  </w:num>
  <w:num w:numId="36">
    <w:abstractNumId w:val="2"/>
  </w:num>
  <w:num w:numId="37">
    <w:abstractNumId w:val="21"/>
  </w:num>
  <w:num w:numId="38">
    <w:abstractNumId w:val="4"/>
  </w:num>
  <w:num w:numId="39">
    <w:abstractNumId w:val="35"/>
  </w:num>
  <w:num w:numId="40">
    <w:abstractNumId w:val="40"/>
  </w:num>
  <w:num w:numId="41">
    <w:abstractNumId w:val="5"/>
  </w:num>
  <w:num w:numId="42">
    <w:abstractNumId w:val="34"/>
  </w:num>
  <w:num w:numId="43">
    <w:abstractNumId w:val="12"/>
    <w:lvlOverride w:ilvl="0">
      <w:startOverride w:val="2"/>
    </w:lvlOverride>
    <w:lvlOverride w:ilvl="1">
      <w:startOverride w:val="2"/>
    </w:lvlOverride>
  </w:num>
  <w:num w:numId="44">
    <w:abstractNumId w:val="15"/>
  </w:num>
  <w:num w:numId="45">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GB" w:vendorID="64" w:dllVersion="0" w:nlCheck="1" w:checkStyle="0"/>
  <w:activeWritingStyle w:appName="MSWord" w:lang="es-ES" w:vendorID="64" w:dllVersion="0" w:nlCheck="1" w:checkStyle="0"/>
  <w:activeWritingStyle w:appName="MSWord" w:lang="pt-BR" w:vendorID="64" w:dllVersion="0" w:nlCheck="1" w:checkStyle="0"/>
  <w:activeWritingStyle w:appName="MSWord" w:lang="fr-FR"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5C"/>
    <w:rsid w:val="0000063D"/>
    <w:rsid w:val="000008A5"/>
    <w:rsid w:val="00000CB4"/>
    <w:rsid w:val="00000E31"/>
    <w:rsid w:val="000013C4"/>
    <w:rsid w:val="00001C93"/>
    <w:rsid w:val="00002478"/>
    <w:rsid w:val="00002944"/>
    <w:rsid w:val="00002CF1"/>
    <w:rsid w:val="00003480"/>
    <w:rsid w:val="000036C6"/>
    <w:rsid w:val="00003B5A"/>
    <w:rsid w:val="00003CC6"/>
    <w:rsid w:val="00004269"/>
    <w:rsid w:val="0000475C"/>
    <w:rsid w:val="000047EB"/>
    <w:rsid w:val="00004B12"/>
    <w:rsid w:val="00004E88"/>
    <w:rsid w:val="00005844"/>
    <w:rsid w:val="00006466"/>
    <w:rsid w:val="0000757B"/>
    <w:rsid w:val="00007937"/>
    <w:rsid w:val="00007D66"/>
    <w:rsid w:val="00007E2E"/>
    <w:rsid w:val="00010D86"/>
    <w:rsid w:val="00010E98"/>
    <w:rsid w:val="00010FA8"/>
    <w:rsid w:val="000112CB"/>
    <w:rsid w:val="00011B87"/>
    <w:rsid w:val="00011C71"/>
    <w:rsid w:val="00011DBE"/>
    <w:rsid w:val="00012C2B"/>
    <w:rsid w:val="00012E99"/>
    <w:rsid w:val="00013032"/>
    <w:rsid w:val="000131E6"/>
    <w:rsid w:val="00013914"/>
    <w:rsid w:val="00013C84"/>
    <w:rsid w:val="000144BD"/>
    <w:rsid w:val="00014676"/>
    <w:rsid w:val="00014BDD"/>
    <w:rsid w:val="00014DB3"/>
    <w:rsid w:val="0001588D"/>
    <w:rsid w:val="000158A0"/>
    <w:rsid w:val="000159C5"/>
    <w:rsid w:val="00015D5F"/>
    <w:rsid w:val="0001628F"/>
    <w:rsid w:val="0001647D"/>
    <w:rsid w:val="000167D8"/>
    <w:rsid w:val="00017073"/>
    <w:rsid w:val="00017B2D"/>
    <w:rsid w:val="0002021F"/>
    <w:rsid w:val="00020668"/>
    <w:rsid w:val="00020E46"/>
    <w:rsid w:val="00020EDB"/>
    <w:rsid w:val="000210C8"/>
    <w:rsid w:val="00021178"/>
    <w:rsid w:val="00021AAB"/>
    <w:rsid w:val="00021D75"/>
    <w:rsid w:val="00022478"/>
    <w:rsid w:val="000231B9"/>
    <w:rsid w:val="00023602"/>
    <w:rsid w:val="00023B63"/>
    <w:rsid w:val="000241D8"/>
    <w:rsid w:val="0002444C"/>
    <w:rsid w:val="00024755"/>
    <w:rsid w:val="00024CF3"/>
    <w:rsid w:val="00025061"/>
    <w:rsid w:val="000254EA"/>
    <w:rsid w:val="000255FB"/>
    <w:rsid w:val="00025ECD"/>
    <w:rsid w:val="00026408"/>
    <w:rsid w:val="000264C8"/>
    <w:rsid w:val="000266E3"/>
    <w:rsid w:val="00026770"/>
    <w:rsid w:val="0002720D"/>
    <w:rsid w:val="00027815"/>
    <w:rsid w:val="00027BBC"/>
    <w:rsid w:val="000307A8"/>
    <w:rsid w:val="00030858"/>
    <w:rsid w:val="00030BF5"/>
    <w:rsid w:val="00030EC9"/>
    <w:rsid w:val="00031375"/>
    <w:rsid w:val="00032388"/>
    <w:rsid w:val="000325F2"/>
    <w:rsid w:val="00033084"/>
    <w:rsid w:val="000330A3"/>
    <w:rsid w:val="0003360D"/>
    <w:rsid w:val="00033801"/>
    <w:rsid w:val="00033C63"/>
    <w:rsid w:val="000346F7"/>
    <w:rsid w:val="00034B58"/>
    <w:rsid w:val="00034E7A"/>
    <w:rsid w:val="00035A11"/>
    <w:rsid w:val="00035B36"/>
    <w:rsid w:val="000363BB"/>
    <w:rsid w:val="00036489"/>
    <w:rsid w:val="00036874"/>
    <w:rsid w:val="00036A5E"/>
    <w:rsid w:val="00036BE2"/>
    <w:rsid w:val="00036BF3"/>
    <w:rsid w:val="00036C1E"/>
    <w:rsid w:val="00036C87"/>
    <w:rsid w:val="00037645"/>
    <w:rsid w:val="00037682"/>
    <w:rsid w:val="000376E5"/>
    <w:rsid w:val="00037914"/>
    <w:rsid w:val="00037F1E"/>
    <w:rsid w:val="00037FAD"/>
    <w:rsid w:val="000402DC"/>
    <w:rsid w:val="00040D9D"/>
    <w:rsid w:val="00040F94"/>
    <w:rsid w:val="00041385"/>
    <w:rsid w:val="00041B36"/>
    <w:rsid w:val="00042729"/>
    <w:rsid w:val="000434E9"/>
    <w:rsid w:val="00043C71"/>
    <w:rsid w:val="00043F3B"/>
    <w:rsid w:val="00044803"/>
    <w:rsid w:val="000449A4"/>
    <w:rsid w:val="00044F85"/>
    <w:rsid w:val="00045208"/>
    <w:rsid w:val="000456AA"/>
    <w:rsid w:val="00045E97"/>
    <w:rsid w:val="00045FB5"/>
    <w:rsid w:val="00046057"/>
    <w:rsid w:val="0004624B"/>
    <w:rsid w:val="000462B1"/>
    <w:rsid w:val="0004692B"/>
    <w:rsid w:val="000469A9"/>
    <w:rsid w:val="00046D0C"/>
    <w:rsid w:val="00047094"/>
    <w:rsid w:val="000470A6"/>
    <w:rsid w:val="00047834"/>
    <w:rsid w:val="000478CB"/>
    <w:rsid w:val="00047D24"/>
    <w:rsid w:val="00047DA2"/>
    <w:rsid w:val="00047F1B"/>
    <w:rsid w:val="00047FEB"/>
    <w:rsid w:val="000500B8"/>
    <w:rsid w:val="00050B3D"/>
    <w:rsid w:val="00050EE5"/>
    <w:rsid w:val="00050F0D"/>
    <w:rsid w:val="0005165B"/>
    <w:rsid w:val="00051737"/>
    <w:rsid w:val="00051A1D"/>
    <w:rsid w:val="00051ADE"/>
    <w:rsid w:val="000520CF"/>
    <w:rsid w:val="00052823"/>
    <w:rsid w:val="00052B93"/>
    <w:rsid w:val="000544BF"/>
    <w:rsid w:val="000544C0"/>
    <w:rsid w:val="00054535"/>
    <w:rsid w:val="00054872"/>
    <w:rsid w:val="00054A27"/>
    <w:rsid w:val="00054F5C"/>
    <w:rsid w:val="00055963"/>
    <w:rsid w:val="00055BF1"/>
    <w:rsid w:val="00055CC8"/>
    <w:rsid w:val="00056389"/>
    <w:rsid w:val="000564D4"/>
    <w:rsid w:val="00056B0E"/>
    <w:rsid w:val="00056C91"/>
    <w:rsid w:val="00057415"/>
    <w:rsid w:val="0005746F"/>
    <w:rsid w:val="00057732"/>
    <w:rsid w:val="00057C60"/>
    <w:rsid w:val="00057CCF"/>
    <w:rsid w:val="00060D52"/>
    <w:rsid w:val="00061144"/>
    <w:rsid w:val="00061E78"/>
    <w:rsid w:val="00062164"/>
    <w:rsid w:val="00062495"/>
    <w:rsid w:val="00062BED"/>
    <w:rsid w:val="00062DBD"/>
    <w:rsid w:val="00063139"/>
    <w:rsid w:val="000637DC"/>
    <w:rsid w:val="00063A09"/>
    <w:rsid w:val="00063F35"/>
    <w:rsid w:val="00064F19"/>
    <w:rsid w:val="00065489"/>
    <w:rsid w:val="000654EE"/>
    <w:rsid w:val="0006551C"/>
    <w:rsid w:val="000655D2"/>
    <w:rsid w:val="00065811"/>
    <w:rsid w:val="00066262"/>
    <w:rsid w:val="00066997"/>
    <w:rsid w:val="00066C79"/>
    <w:rsid w:val="00067216"/>
    <w:rsid w:val="00067587"/>
    <w:rsid w:val="00067B33"/>
    <w:rsid w:val="00070E83"/>
    <w:rsid w:val="000710FB"/>
    <w:rsid w:val="00072137"/>
    <w:rsid w:val="000729CE"/>
    <w:rsid w:val="000734CA"/>
    <w:rsid w:val="00073B95"/>
    <w:rsid w:val="00074219"/>
    <w:rsid w:val="0007424D"/>
    <w:rsid w:val="0007438A"/>
    <w:rsid w:val="000745E3"/>
    <w:rsid w:val="00074979"/>
    <w:rsid w:val="00074D16"/>
    <w:rsid w:val="000750CC"/>
    <w:rsid w:val="0007586D"/>
    <w:rsid w:val="00076749"/>
    <w:rsid w:val="00076F4C"/>
    <w:rsid w:val="00077269"/>
    <w:rsid w:val="000772AD"/>
    <w:rsid w:val="000773BB"/>
    <w:rsid w:val="000776C4"/>
    <w:rsid w:val="0007776B"/>
    <w:rsid w:val="00077998"/>
    <w:rsid w:val="00077A3F"/>
    <w:rsid w:val="000801CC"/>
    <w:rsid w:val="000808CB"/>
    <w:rsid w:val="00081397"/>
    <w:rsid w:val="0008187E"/>
    <w:rsid w:val="00081BE2"/>
    <w:rsid w:val="00081CBA"/>
    <w:rsid w:val="00081E70"/>
    <w:rsid w:val="00081E7B"/>
    <w:rsid w:val="00082139"/>
    <w:rsid w:val="0008232C"/>
    <w:rsid w:val="000824AA"/>
    <w:rsid w:val="00082528"/>
    <w:rsid w:val="000831FD"/>
    <w:rsid w:val="0008342B"/>
    <w:rsid w:val="00083C63"/>
    <w:rsid w:val="00083E3F"/>
    <w:rsid w:val="00084403"/>
    <w:rsid w:val="00084C8A"/>
    <w:rsid w:val="00084EA6"/>
    <w:rsid w:val="00084EDD"/>
    <w:rsid w:val="00085EB5"/>
    <w:rsid w:val="00085ED1"/>
    <w:rsid w:val="0008648F"/>
    <w:rsid w:val="00086FA7"/>
    <w:rsid w:val="00087399"/>
    <w:rsid w:val="00087433"/>
    <w:rsid w:val="000875C5"/>
    <w:rsid w:val="00087924"/>
    <w:rsid w:val="0008796C"/>
    <w:rsid w:val="000900C2"/>
    <w:rsid w:val="00090A41"/>
    <w:rsid w:val="00090D17"/>
    <w:rsid w:val="00091187"/>
    <w:rsid w:val="00091982"/>
    <w:rsid w:val="0009210E"/>
    <w:rsid w:val="00092486"/>
    <w:rsid w:val="00092D3B"/>
    <w:rsid w:val="0009362E"/>
    <w:rsid w:val="00093912"/>
    <w:rsid w:val="00093BF5"/>
    <w:rsid w:val="00093E8A"/>
    <w:rsid w:val="00093EEE"/>
    <w:rsid w:val="00094033"/>
    <w:rsid w:val="000946C1"/>
    <w:rsid w:val="00095165"/>
    <w:rsid w:val="0009516B"/>
    <w:rsid w:val="00095340"/>
    <w:rsid w:val="0009557C"/>
    <w:rsid w:val="000959E0"/>
    <w:rsid w:val="00096070"/>
    <w:rsid w:val="0009638F"/>
    <w:rsid w:val="00096417"/>
    <w:rsid w:val="000965AE"/>
    <w:rsid w:val="00096687"/>
    <w:rsid w:val="00096C41"/>
    <w:rsid w:val="00096D6B"/>
    <w:rsid w:val="00097118"/>
    <w:rsid w:val="0009756A"/>
    <w:rsid w:val="0009757A"/>
    <w:rsid w:val="000978A2"/>
    <w:rsid w:val="000978A6"/>
    <w:rsid w:val="00097CD8"/>
    <w:rsid w:val="00097DE6"/>
    <w:rsid w:val="000A0066"/>
    <w:rsid w:val="000A01D4"/>
    <w:rsid w:val="000A040F"/>
    <w:rsid w:val="000A1481"/>
    <w:rsid w:val="000A14DE"/>
    <w:rsid w:val="000A15F6"/>
    <w:rsid w:val="000A1ED1"/>
    <w:rsid w:val="000A215C"/>
    <w:rsid w:val="000A264F"/>
    <w:rsid w:val="000A2C06"/>
    <w:rsid w:val="000A3208"/>
    <w:rsid w:val="000A3272"/>
    <w:rsid w:val="000A35F3"/>
    <w:rsid w:val="000A3E49"/>
    <w:rsid w:val="000A40CA"/>
    <w:rsid w:val="000A43AB"/>
    <w:rsid w:val="000A56D8"/>
    <w:rsid w:val="000A5B34"/>
    <w:rsid w:val="000A6512"/>
    <w:rsid w:val="000A67E9"/>
    <w:rsid w:val="000A6879"/>
    <w:rsid w:val="000A774B"/>
    <w:rsid w:val="000B04C7"/>
    <w:rsid w:val="000B04DA"/>
    <w:rsid w:val="000B11FA"/>
    <w:rsid w:val="000B1380"/>
    <w:rsid w:val="000B14C4"/>
    <w:rsid w:val="000B1B5F"/>
    <w:rsid w:val="000B1C98"/>
    <w:rsid w:val="000B284B"/>
    <w:rsid w:val="000B30FB"/>
    <w:rsid w:val="000B33BE"/>
    <w:rsid w:val="000B371D"/>
    <w:rsid w:val="000B467F"/>
    <w:rsid w:val="000B4B15"/>
    <w:rsid w:val="000B4E10"/>
    <w:rsid w:val="000B541C"/>
    <w:rsid w:val="000B5BFB"/>
    <w:rsid w:val="000B5CFF"/>
    <w:rsid w:val="000B65DE"/>
    <w:rsid w:val="000B6ADF"/>
    <w:rsid w:val="000B6FD7"/>
    <w:rsid w:val="000B702B"/>
    <w:rsid w:val="000B7119"/>
    <w:rsid w:val="000B7BBD"/>
    <w:rsid w:val="000C0289"/>
    <w:rsid w:val="000C0670"/>
    <w:rsid w:val="000C06E9"/>
    <w:rsid w:val="000C0753"/>
    <w:rsid w:val="000C07EC"/>
    <w:rsid w:val="000C132A"/>
    <w:rsid w:val="000C202A"/>
    <w:rsid w:val="000C2085"/>
    <w:rsid w:val="000C2B14"/>
    <w:rsid w:val="000C2E10"/>
    <w:rsid w:val="000C3268"/>
    <w:rsid w:val="000C3705"/>
    <w:rsid w:val="000C3D11"/>
    <w:rsid w:val="000C4024"/>
    <w:rsid w:val="000C4940"/>
    <w:rsid w:val="000C4954"/>
    <w:rsid w:val="000C5417"/>
    <w:rsid w:val="000C58AB"/>
    <w:rsid w:val="000C5A58"/>
    <w:rsid w:val="000C60E4"/>
    <w:rsid w:val="000C64CC"/>
    <w:rsid w:val="000C6B3A"/>
    <w:rsid w:val="000C6CA2"/>
    <w:rsid w:val="000C74DE"/>
    <w:rsid w:val="000C7794"/>
    <w:rsid w:val="000C7D2D"/>
    <w:rsid w:val="000D031B"/>
    <w:rsid w:val="000D08BA"/>
    <w:rsid w:val="000D1153"/>
    <w:rsid w:val="000D1362"/>
    <w:rsid w:val="000D14DE"/>
    <w:rsid w:val="000D152F"/>
    <w:rsid w:val="000D15FC"/>
    <w:rsid w:val="000D1899"/>
    <w:rsid w:val="000D1BC0"/>
    <w:rsid w:val="000D1BD0"/>
    <w:rsid w:val="000D2923"/>
    <w:rsid w:val="000D3279"/>
    <w:rsid w:val="000D396C"/>
    <w:rsid w:val="000D3F5E"/>
    <w:rsid w:val="000D4164"/>
    <w:rsid w:val="000D4E11"/>
    <w:rsid w:val="000D4EE3"/>
    <w:rsid w:val="000D5444"/>
    <w:rsid w:val="000D5892"/>
    <w:rsid w:val="000D5AA8"/>
    <w:rsid w:val="000D766E"/>
    <w:rsid w:val="000D792C"/>
    <w:rsid w:val="000D7D19"/>
    <w:rsid w:val="000E0290"/>
    <w:rsid w:val="000E09BB"/>
    <w:rsid w:val="000E1480"/>
    <w:rsid w:val="000E16D2"/>
    <w:rsid w:val="000E18A5"/>
    <w:rsid w:val="000E18C8"/>
    <w:rsid w:val="000E1C0E"/>
    <w:rsid w:val="000E1CEF"/>
    <w:rsid w:val="000E1DE1"/>
    <w:rsid w:val="000E1DEB"/>
    <w:rsid w:val="000E1EEF"/>
    <w:rsid w:val="000E1F9D"/>
    <w:rsid w:val="000E23BC"/>
    <w:rsid w:val="000E2FC8"/>
    <w:rsid w:val="000E3088"/>
    <w:rsid w:val="000E32FC"/>
    <w:rsid w:val="000E334B"/>
    <w:rsid w:val="000E3657"/>
    <w:rsid w:val="000E365B"/>
    <w:rsid w:val="000E3AC4"/>
    <w:rsid w:val="000E3BC6"/>
    <w:rsid w:val="000E489F"/>
    <w:rsid w:val="000E50CA"/>
    <w:rsid w:val="000E5D85"/>
    <w:rsid w:val="000E6126"/>
    <w:rsid w:val="000E6741"/>
    <w:rsid w:val="000E6C51"/>
    <w:rsid w:val="000E6F41"/>
    <w:rsid w:val="000E794C"/>
    <w:rsid w:val="000E7E19"/>
    <w:rsid w:val="000E7EBA"/>
    <w:rsid w:val="000F0319"/>
    <w:rsid w:val="000F043F"/>
    <w:rsid w:val="000F0853"/>
    <w:rsid w:val="000F08FE"/>
    <w:rsid w:val="000F0D7F"/>
    <w:rsid w:val="000F1335"/>
    <w:rsid w:val="000F15D8"/>
    <w:rsid w:val="000F1B40"/>
    <w:rsid w:val="000F1D11"/>
    <w:rsid w:val="000F1F43"/>
    <w:rsid w:val="000F274D"/>
    <w:rsid w:val="000F2BF8"/>
    <w:rsid w:val="000F2DA2"/>
    <w:rsid w:val="000F303E"/>
    <w:rsid w:val="000F3787"/>
    <w:rsid w:val="000F38F7"/>
    <w:rsid w:val="000F3A85"/>
    <w:rsid w:val="000F44D5"/>
    <w:rsid w:val="000F4C67"/>
    <w:rsid w:val="000F4C96"/>
    <w:rsid w:val="000F5767"/>
    <w:rsid w:val="000F5B79"/>
    <w:rsid w:val="000F5C35"/>
    <w:rsid w:val="000F5DB9"/>
    <w:rsid w:val="000F5DEC"/>
    <w:rsid w:val="000F5E15"/>
    <w:rsid w:val="000F63A0"/>
    <w:rsid w:val="000F6726"/>
    <w:rsid w:val="000F6829"/>
    <w:rsid w:val="000F6E34"/>
    <w:rsid w:val="000F7655"/>
    <w:rsid w:val="000F77DB"/>
    <w:rsid w:val="001002BB"/>
    <w:rsid w:val="0010073A"/>
    <w:rsid w:val="00100757"/>
    <w:rsid w:val="00100796"/>
    <w:rsid w:val="00100BE7"/>
    <w:rsid w:val="00101C9E"/>
    <w:rsid w:val="001021CA"/>
    <w:rsid w:val="001023E2"/>
    <w:rsid w:val="0010246E"/>
    <w:rsid w:val="00102701"/>
    <w:rsid w:val="001028A7"/>
    <w:rsid w:val="00102F71"/>
    <w:rsid w:val="0010361C"/>
    <w:rsid w:val="001040DB"/>
    <w:rsid w:val="0010423A"/>
    <w:rsid w:val="0010472C"/>
    <w:rsid w:val="001057A6"/>
    <w:rsid w:val="00106116"/>
    <w:rsid w:val="001062B0"/>
    <w:rsid w:val="00106672"/>
    <w:rsid w:val="00106933"/>
    <w:rsid w:val="00106F1B"/>
    <w:rsid w:val="00106F52"/>
    <w:rsid w:val="00107548"/>
    <w:rsid w:val="00107567"/>
    <w:rsid w:val="00110274"/>
    <w:rsid w:val="0011085D"/>
    <w:rsid w:val="00110A6D"/>
    <w:rsid w:val="00110E76"/>
    <w:rsid w:val="001110E5"/>
    <w:rsid w:val="001110F6"/>
    <w:rsid w:val="001117CC"/>
    <w:rsid w:val="00112436"/>
    <w:rsid w:val="00112447"/>
    <w:rsid w:val="00112725"/>
    <w:rsid w:val="00112FC2"/>
    <w:rsid w:val="00114056"/>
    <w:rsid w:val="00114248"/>
    <w:rsid w:val="001149EB"/>
    <w:rsid w:val="00114A55"/>
    <w:rsid w:val="00114B62"/>
    <w:rsid w:val="00114CB7"/>
    <w:rsid w:val="00114DA2"/>
    <w:rsid w:val="00114FE8"/>
    <w:rsid w:val="00114FF7"/>
    <w:rsid w:val="00115012"/>
    <w:rsid w:val="001150F4"/>
    <w:rsid w:val="00115688"/>
    <w:rsid w:val="0011569D"/>
    <w:rsid w:val="001156F3"/>
    <w:rsid w:val="00115934"/>
    <w:rsid w:val="00115B02"/>
    <w:rsid w:val="00116851"/>
    <w:rsid w:val="00117291"/>
    <w:rsid w:val="00117671"/>
    <w:rsid w:val="00117AF6"/>
    <w:rsid w:val="00117FF5"/>
    <w:rsid w:val="0012035A"/>
    <w:rsid w:val="001204D1"/>
    <w:rsid w:val="00120FFC"/>
    <w:rsid w:val="00121063"/>
    <w:rsid w:val="001210E6"/>
    <w:rsid w:val="001213D4"/>
    <w:rsid w:val="00121A85"/>
    <w:rsid w:val="00121F0B"/>
    <w:rsid w:val="0012258A"/>
    <w:rsid w:val="0012265B"/>
    <w:rsid w:val="001226B3"/>
    <w:rsid w:val="00123615"/>
    <w:rsid w:val="00123C08"/>
    <w:rsid w:val="00123D26"/>
    <w:rsid w:val="00123D4F"/>
    <w:rsid w:val="00123E90"/>
    <w:rsid w:val="001243BB"/>
    <w:rsid w:val="001247F3"/>
    <w:rsid w:val="00124A38"/>
    <w:rsid w:val="00125CA5"/>
    <w:rsid w:val="00125F37"/>
    <w:rsid w:val="00126D10"/>
    <w:rsid w:val="00127049"/>
    <w:rsid w:val="001271FD"/>
    <w:rsid w:val="00127235"/>
    <w:rsid w:val="0012751E"/>
    <w:rsid w:val="00127C8E"/>
    <w:rsid w:val="00127EE0"/>
    <w:rsid w:val="001302C7"/>
    <w:rsid w:val="00130BCF"/>
    <w:rsid w:val="00131264"/>
    <w:rsid w:val="00131494"/>
    <w:rsid w:val="00131CC1"/>
    <w:rsid w:val="0013204E"/>
    <w:rsid w:val="00132B80"/>
    <w:rsid w:val="0013300E"/>
    <w:rsid w:val="001332C3"/>
    <w:rsid w:val="00133874"/>
    <w:rsid w:val="00133C64"/>
    <w:rsid w:val="00133EAD"/>
    <w:rsid w:val="001343AA"/>
    <w:rsid w:val="00134A63"/>
    <w:rsid w:val="00134E80"/>
    <w:rsid w:val="001350E9"/>
    <w:rsid w:val="0013567C"/>
    <w:rsid w:val="001356EA"/>
    <w:rsid w:val="00136049"/>
    <w:rsid w:val="00136287"/>
    <w:rsid w:val="001366E7"/>
    <w:rsid w:val="00136D6E"/>
    <w:rsid w:val="00137000"/>
    <w:rsid w:val="00137D5E"/>
    <w:rsid w:val="00140B0E"/>
    <w:rsid w:val="00141A34"/>
    <w:rsid w:val="00142D28"/>
    <w:rsid w:val="00142F7D"/>
    <w:rsid w:val="00143714"/>
    <w:rsid w:val="00143A91"/>
    <w:rsid w:val="00143AC5"/>
    <w:rsid w:val="00144107"/>
    <w:rsid w:val="00144178"/>
    <w:rsid w:val="00144451"/>
    <w:rsid w:val="00144AFE"/>
    <w:rsid w:val="0014528C"/>
    <w:rsid w:val="001458D4"/>
    <w:rsid w:val="00145B6C"/>
    <w:rsid w:val="00145C4A"/>
    <w:rsid w:val="001460CA"/>
    <w:rsid w:val="00146BD1"/>
    <w:rsid w:val="00146CA1"/>
    <w:rsid w:val="001471A1"/>
    <w:rsid w:val="001477B6"/>
    <w:rsid w:val="00147EB6"/>
    <w:rsid w:val="00147F47"/>
    <w:rsid w:val="0015017D"/>
    <w:rsid w:val="0015046B"/>
    <w:rsid w:val="001508E0"/>
    <w:rsid w:val="0015093C"/>
    <w:rsid w:val="00150DE5"/>
    <w:rsid w:val="0015112D"/>
    <w:rsid w:val="00151792"/>
    <w:rsid w:val="001519D0"/>
    <w:rsid w:val="00151CAC"/>
    <w:rsid w:val="00151E7C"/>
    <w:rsid w:val="00153508"/>
    <w:rsid w:val="0015364E"/>
    <w:rsid w:val="001537D5"/>
    <w:rsid w:val="001538F1"/>
    <w:rsid w:val="00155433"/>
    <w:rsid w:val="0015545C"/>
    <w:rsid w:val="001554E3"/>
    <w:rsid w:val="0015568B"/>
    <w:rsid w:val="00155957"/>
    <w:rsid w:val="00155DAA"/>
    <w:rsid w:val="00155F16"/>
    <w:rsid w:val="00156F6E"/>
    <w:rsid w:val="0015714A"/>
    <w:rsid w:val="00157618"/>
    <w:rsid w:val="001577E1"/>
    <w:rsid w:val="0015788C"/>
    <w:rsid w:val="00157B79"/>
    <w:rsid w:val="00157CA1"/>
    <w:rsid w:val="00157D31"/>
    <w:rsid w:val="001600E6"/>
    <w:rsid w:val="001601E9"/>
    <w:rsid w:val="001607F8"/>
    <w:rsid w:val="00161682"/>
    <w:rsid w:val="001616E1"/>
    <w:rsid w:val="00161837"/>
    <w:rsid w:val="00161987"/>
    <w:rsid w:val="00161E93"/>
    <w:rsid w:val="00162A17"/>
    <w:rsid w:val="00162CF7"/>
    <w:rsid w:val="00162D4F"/>
    <w:rsid w:val="00162FCA"/>
    <w:rsid w:val="00163B82"/>
    <w:rsid w:val="00163CD9"/>
    <w:rsid w:val="00163EA5"/>
    <w:rsid w:val="00164582"/>
    <w:rsid w:val="00164C32"/>
    <w:rsid w:val="00164E7F"/>
    <w:rsid w:val="0016505D"/>
    <w:rsid w:val="001651C3"/>
    <w:rsid w:val="0016551E"/>
    <w:rsid w:val="001655DE"/>
    <w:rsid w:val="00165925"/>
    <w:rsid w:val="001659FF"/>
    <w:rsid w:val="00165E86"/>
    <w:rsid w:val="001661F3"/>
    <w:rsid w:val="0016671A"/>
    <w:rsid w:val="0016671C"/>
    <w:rsid w:val="00166DDA"/>
    <w:rsid w:val="001670CE"/>
    <w:rsid w:val="0016729E"/>
    <w:rsid w:val="00167731"/>
    <w:rsid w:val="00167737"/>
    <w:rsid w:val="00167C7E"/>
    <w:rsid w:val="00167E6C"/>
    <w:rsid w:val="00170E94"/>
    <w:rsid w:val="00171056"/>
    <w:rsid w:val="001716AF"/>
    <w:rsid w:val="0017180D"/>
    <w:rsid w:val="00171893"/>
    <w:rsid w:val="00171CCB"/>
    <w:rsid w:val="00171D59"/>
    <w:rsid w:val="0017206A"/>
    <w:rsid w:val="001721A0"/>
    <w:rsid w:val="001721C6"/>
    <w:rsid w:val="001724ED"/>
    <w:rsid w:val="001725CF"/>
    <w:rsid w:val="0017261C"/>
    <w:rsid w:val="00172CF4"/>
    <w:rsid w:val="001732BE"/>
    <w:rsid w:val="0017332C"/>
    <w:rsid w:val="0017354A"/>
    <w:rsid w:val="00173862"/>
    <w:rsid w:val="001738BE"/>
    <w:rsid w:val="001738C0"/>
    <w:rsid w:val="00173F6B"/>
    <w:rsid w:val="0017454D"/>
    <w:rsid w:val="001748CF"/>
    <w:rsid w:val="00174D07"/>
    <w:rsid w:val="00174FF4"/>
    <w:rsid w:val="0017526E"/>
    <w:rsid w:val="00175BDC"/>
    <w:rsid w:val="00175CD7"/>
    <w:rsid w:val="00176351"/>
    <w:rsid w:val="001764D2"/>
    <w:rsid w:val="00176756"/>
    <w:rsid w:val="0017683B"/>
    <w:rsid w:val="00176C1E"/>
    <w:rsid w:val="001772ED"/>
    <w:rsid w:val="00177C87"/>
    <w:rsid w:val="00178469"/>
    <w:rsid w:val="00180315"/>
    <w:rsid w:val="001805CB"/>
    <w:rsid w:val="00180CE8"/>
    <w:rsid w:val="00180FF7"/>
    <w:rsid w:val="001810D0"/>
    <w:rsid w:val="001810DD"/>
    <w:rsid w:val="001816C3"/>
    <w:rsid w:val="00182022"/>
    <w:rsid w:val="00182479"/>
    <w:rsid w:val="00183275"/>
    <w:rsid w:val="00183AB0"/>
    <w:rsid w:val="00183AD0"/>
    <w:rsid w:val="00185173"/>
    <w:rsid w:val="001854EA"/>
    <w:rsid w:val="00185AC4"/>
    <w:rsid w:val="00185C07"/>
    <w:rsid w:val="00186121"/>
    <w:rsid w:val="001865B7"/>
    <w:rsid w:val="00186744"/>
    <w:rsid w:val="00186E6B"/>
    <w:rsid w:val="0018707E"/>
    <w:rsid w:val="00187266"/>
    <w:rsid w:val="00187556"/>
    <w:rsid w:val="001878F9"/>
    <w:rsid w:val="001879CE"/>
    <w:rsid w:val="00187DAA"/>
    <w:rsid w:val="00190539"/>
    <w:rsid w:val="0019067A"/>
    <w:rsid w:val="00191EFC"/>
    <w:rsid w:val="00191F69"/>
    <w:rsid w:val="0019231C"/>
    <w:rsid w:val="00192762"/>
    <w:rsid w:val="00192C90"/>
    <w:rsid w:val="00192E7A"/>
    <w:rsid w:val="00192F37"/>
    <w:rsid w:val="00193882"/>
    <w:rsid w:val="00193A5F"/>
    <w:rsid w:val="00193F2F"/>
    <w:rsid w:val="00194146"/>
    <w:rsid w:val="001944C8"/>
    <w:rsid w:val="00194879"/>
    <w:rsid w:val="00194C09"/>
    <w:rsid w:val="00194EE8"/>
    <w:rsid w:val="001953E2"/>
    <w:rsid w:val="001955E7"/>
    <w:rsid w:val="0019573B"/>
    <w:rsid w:val="001959FA"/>
    <w:rsid w:val="00195BAD"/>
    <w:rsid w:val="00195F17"/>
    <w:rsid w:val="00196236"/>
    <w:rsid w:val="001967DC"/>
    <w:rsid w:val="00196950"/>
    <w:rsid w:val="00196E8A"/>
    <w:rsid w:val="00196FA0"/>
    <w:rsid w:val="00196FFD"/>
    <w:rsid w:val="00197431"/>
    <w:rsid w:val="00197568"/>
    <w:rsid w:val="001A007A"/>
    <w:rsid w:val="001A0100"/>
    <w:rsid w:val="001A03E1"/>
    <w:rsid w:val="001A049C"/>
    <w:rsid w:val="001A06BA"/>
    <w:rsid w:val="001A07D2"/>
    <w:rsid w:val="001A1425"/>
    <w:rsid w:val="001A14E8"/>
    <w:rsid w:val="001A1535"/>
    <w:rsid w:val="001A1E0D"/>
    <w:rsid w:val="001A271B"/>
    <w:rsid w:val="001A419D"/>
    <w:rsid w:val="001A4205"/>
    <w:rsid w:val="001A4740"/>
    <w:rsid w:val="001A4772"/>
    <w:rsid w:val="001A4965"/>
    <w:rsid w:val="001A4E84"/>
    <w:rsid w:val="001A53AC"/>
    <w:rsid w:val="001A5429"/>
    <w:rsid w:val="001A5AB3"/>
    <w:rsid w:val="001A60F1"/>
    <w:rsid w:val="001A6C94"/>
    <w:rsid w:val="001A7344"/>
    <w:rsid w:val="001A7918"/>
    <w:rsid w:val="001A7BE3"/>
    <w:rsid w:val="001A7C05"/>
    <w:rsid w:val="001B0801"/>
    <w:rsid w:val="001B09EB"/>
    <w:rsid w:val="001B0B5A"/>
    <w:rsid w:val="001B0DAC"/>
    <w:rsid w:val="001B0FB8"/>
    <w:rsid w:val="001B176A"/>
    <w:rsid w:val="001B1E2F"/>
    <w:rsid w:val="001B1F0E"/>
    <w:rsid w:val="001B2254"/>
    <w:rsid w:val="001B2411"/>
    <w:rsid w:val="001B2647"/>
    <w:rsid w:val="001B2864"/>
    <w:rsid w:val="001B2BC2"/>
    <w:rsid w:val="001B2FB4"/>
    <w:rsid w:val="001B3176"/>
    <w:rsid w:val="001B3816"/>
    <w:rsid w:val="001B3F55"/>
    <w:rsid w:val="001B4305"/>
    <w:rsid w:val="001B4478"/>
    <w:rsid w:val="001B45A6"/>
    <w:rsid w:val="001B477F"/>
    <w:rsid w:val="001B4B0E"/>
    <w:rsid w:val="001B5257"/>
    <w:rsid w:val="001B57AB"/>
    <w:rsid w:val="001B5FCC"/>
    <w:rsid w:val="001B6022"/>
    <w:rsid w:val="001B6DBF"/>
    <w:rsid w:val="001B724D"/>
    <w:rsid w:val="001B7576"/>
    <w:rsid w:val="001B7B3F"/>
    <w:rsid w:val="001B7C30"/>
    <w:rsid w:val="001B7D81"/>
    <w:rsid w:val="001B7E17"/>
    <w:rsid w:val="001C007E"/>
    <w:rsid w:val="001C145C"/>
    <w:rsid w:val="001C1CD2"/>
    <w:rsid w:val="001C243E"/>
    <w:rsid w:val="001C256F"/>
    <w:rsid w:val="001C2984"/>
    <w:rsid w:val="001C2D80"/>
    <w:rsid w:val="001C352F"/>
    <w:rsid w:val="001C3F0D"/>
    <w:rsid w:val="001C40FD"/>
    <w:rsid w:val="001C4387"/>
    <w:rsid w:val="001C4883"/>
    <w:rsid w:val="001C4B91"/>
    <w:rsid w:val="001C5443"/>
    <w:rsid w:val="001C578A"/>
    <w:rsid w:val="001C5BA9"/>
    <w:rsid w:val="001C5BC5"/>
    <w:rsid w:val="001C5DE0"/>
    <w:rsid w:val="001C64CE"/>
    <w:rsid w:val="001C6708"/>
    <w:rsid w:val="001C6773"/>
    <w:rsid w:val="001C6D3A"/>
    <w:rsid w:val="001C78A0"/>
    <w:rsid w:val="001C7A7F"/>
    <w:rsid w:val="001C7D24"/>
    <w:rsid w:val="001D03E0"/>
    <w:rsid w:val="001D06EF"/>
    <w:rsid w:val="001D0792"/>
    <w:rsid w:val="001D08A7"/>
    <w:rsid w:val="001D0B30"/>
    <w:rsid w:val="001D0CEA"/>
    <w:rsid w:val="001D1395"/>
    <w:rsid w:val="001D157B"/>
    <w:rsid w:val="001D1FF7"/>
    <w:rsid w:val="001D254A"/>
    <w:rsid w:val="001D26A1"/>
    <w:rsid w:val="001D298E"/>
    <w:rsid w:val="001D3060"/>
    <w:rsid w:val="001D3148"/>
    <w:rsid w:val="001D3D9A"/>
    <w:rsid w:val="001D43FD"/>
    <w:rsid w:val="001D4829"/>
    <w:rsid w:val="001D48EB"/>
    <w:rsid w:val="001D5081"/>
    <w:rsid w:val="001D51F7"/>
    <w:rsid w:val="001D54FE"/>
    <w:rsid w:val="001D586A"/>
    <w:rsid w:val="001D5A07"/>
    <w:rsid w:val="001D5A91"/>
    <w:rsid w:val="001D5C60"/>
    <w:rsid w:val="001D5D6D"/>
    <w:rsid w:val="001D60DC"/>
    <w:rsid w:val="001D64F1"/>
    <w:rsid w:val="001D6513"/>
    <w:rsid w:val="001D6AFD"/>
    <w:rsid w:val="001D6BCE"/>
    <w:rsid w:val="001D75BA"/>
    <w:rsid w:val="001D7618"/>
    <w:rsid w:val="001D76F6"/>
    <w:rsid w:val="001D77EE"/>
    <w:rsid w:val="001D7EF2"/>
    <w:rsid w:val="001E1440"/>
    <w:rsid w:val="001E15C0"/>
    <w:rsid w:val="001E1BA1"/>
    <w:rsid w:val="001E218C"/>
    <w:rsid w:val="001E24D7"/>
    <w:rsid w:val="001E2514"/>
    <w:rsid w:val="001E2726"/>
    <w:rsid w:val="001E2777"/>
    <w:rsid w:val="001E27B1"/>
    <w:rsid w:val="001E2D54"/>
    <w:rsid w:val="001E2E49"/>
    <w:rsid w:val="001E303F"/>
    <w:rsid w:val="001E401C"/>
    <w:rsid w:val="001E4334"/>
    <w:rsid w:val="001E44B4"/>
    <w:rsid w:val="001E4805"/>
    <w:rsid w:val="001E4A6E"/>
    <w:rsid w:val="001E4B30"/>
    <w:rsid w:val="001E4C31"/>
    <w:rsid w:val="001E589E"/>
    <w:rsid w:val="001E5D4A"/>
    <w:rsid w:val="001E5F02"/>
    <w:rsid w:val="001E6A11"/>
    <w:rsid w:val="001E784F"/>
    <w:rsid w:val="001E7B7A"/>
    <w:rsid w:val="001E7FB9"/>
    <w:rsid w:val="001F04F2"/>
    <w:rsid w:val="001F0676"/>
    <w:rsid w:val="001F0900"/>
    <w:rsid w:val="001F0CEB"/>
    <w:rsid w:val="001F0E1E"/>
    <w:rsid w:val="001F0FAE"/>
    <w:rsid w:val="001F1195"/>
    <w:rsid w:val="001F12B4"/>
    <w:rsid w:val="001F156C"/>
    <w:rsid w:val="001F21F8"/>
    <w:rsid w:val="001F286E"/>
    <w:rsid w:val="001F2BE8"/>
    <w:rsid w:val="001F2DB3"/>
    <w:rsid w:val="001F2E44"/>
    <w:rsid w:val="001F306C"/>
    <w:rsid w:val="001F33C4"/>
    <w:rsid w:val="001F3870"/>
    <w:rsid w:val="001F3958"/>
    <w:rsid w:val="001F39BD"/>
    <w:rsid w:val="001F3B7A"/>
    <w:rsid w:val="001F420C"/>
    <w:rsid w:val="001F427F"/>
    <w:rsid w:val="001F4F37"/>
    <w:rsid w:val="001F4FB2"/>
    <w:rsid w:val="001F5A6A"/>
    <w:rsid w:val="001F60A5"/>
    <w:rsid w:val="001F642F"/>
    <w:rsid w:val="001F656E"/>
    <w:rsid w:val="001F73AD"/>
    <w:rsid w:val="0020035F"/>
    <w:rsid w:val="00200697"/>
    <w:rsid w:val="00200B93"/>
    <w:rsid w:val="002010B8"/>
    <w:rsid w:val="002013B8"/>
    <w:rsid w:val="0020147A"/>
    <w:rsid w:val="00201861"/>
    <w:rsid w:val="002019BB"/>
    <w:rsid w:val="00201BF5"/>
    <w:rsid w:val="002025B5"/>
    <w:rsid w:val="00202608"/>
    <w:rsid w:val="00202975"/>
    <w:rsid w:val="00202FB8"/>
    <w:rsid w:val="0020305C"/>
    <w:rsid w:val="0020332C"/>
    <w:rsid w:val="00203C27"/>
    <w:rsid w:val="0020413F"/>
    <w:rsid w:val="002046D8"/>
    <w:rsid w:val="002048DB"/>
    <w:rsid w:val="002049F5"/>
    <w:rsid w:val="00205234"/>
    <w:rsid w:val="00205F18"/>
    <w:rsid w:val="00205F5D"/>
    <w:rsid w:val="00206376"/>
    <w:rsid w:val="002063A6"/>
    <w:rsid w:val="002064AC"/>
    <w:rsid w:val="002068F3"/>
    <w:rsid w:val="00206B4E"/>
    <w:rsid w:val="00207A40"/>
    <w:rsid w:val="00210092"/>
    <w:rsid w:val="00210363"/>
    <w:rsid w:val="0021078C"/>
    <w:rsid w:val="00210A86"/>
    <w:rsid w:val="00210EE5"/>
    <w:rsid w:val="0021101D"/>
    <w:rsid w:val="00211092"/>
    <w:rsid w:val="00211674"/>
    <w:rsid w:val="002118A1"/>
    <w:rsid w:val="00211C63"/>
    <w:rsid w:val="00211D84"/>
    <w:rsid w:val="002123BE"/>
    <w:rsid w:val="002128DC"/>
    <w:rsid w:val="00212916"/>
    <w:rsid w:val="00213224"/>
    <w:rsid w:val="00213258"/>
    <w:rsid w:val="00213573"/>
    <w:rsid w:val="002136A3"/>
    <w:rsid w:val="002139F9"/>
    <w:rsid w:val="00213BBA"/>
    <w:rsid w:val="00213DF4"/>
    <w:rsid w:val="0021490C"/>
    <w:rsid w:val="002151EF"/>
    <w:rsid w:val="0021598F"/>
    <w:rsid w:val="00215A59"/>
    <w:rsid w:val="00215E8F"/>
    <w:rsid w:val="00215F10"/>
    <w:rsid w:val="00216BD8"/>
    <w:rsid w:val="00217131"/>
    <w:rsid w:val="00217481"/>
    <w:rsid w:val="0021761D"/>
    <w:rsid w:val="00217877"/>
    <w:rsid w:val="00217A63"/>
    <w:rsid w:val="0022078E"/>
    <w:rsid w:val="002207F4"/>
    <w:rsid w:val="00220C77"/>
    <w:rsid w:val="00220EC4"/>
    <w:rsid w:val="00221255"/>
    <w:rsid w:val="00221E87"/>
    <w:rsid w:val="002223DE"/>
    <w:rsid w:val="00222492"/>
    <w:rsid w:val="002224DD"/>
    <w:rsid w:val="002224EC"/>
    <w:rsid w:val="00222500"/>
    <w:rsid w:val="002228A6"/>
    <w:rsid w:val="002229B3"/>
    <w:rsid w:val="00222E77"/>
    <w:rsid w:val="002231DC"/>
    <w:rsid w:val="00223CBF"/>
    <w:rsid w:val="002245D0"/>
    <w:rsid w:val="002245D4"/>
    <w:rsid w:val="00224AF8"/>
    <w:rsid w:val="002250C8"/>
    <w:rsid w:val="00225657"/>
    <w:rsid w:val="00225E1A"/>
    <w:rsid w:val="00225F6A"/>
    <w:rsid w:val="002261B6"/>
    <w:rsid w:val="00226356"/>
    <w:rsid w:val="002269FE"/>
    <w:rsid w:val="00226AE7"/>
    <w:rsid w:val="00226FA6"/>
    <w:rsid w:val="002270B6"/>
    <w:rsid w:val="002272BB"/>
    <w:rsid w:val="00227770"/>
    <w:rsid w:val="002277E9"/>
    <w:rsid w:val="00227802"/>
    <w:rsid w:val="00227996"/>
    <w:rsid w:val="00227D58"/>
    <w:rsid w:val="00230A2F"/>
    <w:rsid w:val="00231141"/>
    <w:rsid w:val="00231895"/>
    <w:rsid w:val="00231B09"/>
    <w:rsid w:val="00231C0C"/>
    <w:rsid w:val="00232A82"/>
    <w:rsid w:val="00232F46"/>
    <w:rsid w:val="002331E6"/>
    <w:rsid w:val="00233296"/>
    <w:rsid w:val="0023332E"/>
    <w:rsid w:val="00233D9E"/>
    <w:rsid w:val="00234334"/>
    <w:rsid w:val="002347E4"/>
    <w:rsid w:val="00234DDF"/>
    <w:rsid w:val="0023530B"/>
    <w:rsid w:val="002355A0"/>
    <w:rsid w:val="00235772"/>
    <w:rsid w:val="002363B1"/>
    <w:rsid w:val="002363DF"/>
    <w:rsid w:val="0023653F"/>
    <w:rsid w:val="00237261"/>
    <w:rsid w:val="00237646"/>
    <w:rsid w:val="00237D61"/>
    <w:rsid w:val="002403FE"/>
    <w:rsid w:val="00240A2E"/>
    <w:rsid w:val="00240BFF"/>
    <w:rsid w:val="00241238"/>
    <w:rsid w:val="0024148F"/>
    <w:rsid w:val="00241C3F"/>
    <w:rsid w:val="00242927"/>
    <w:rsid w:val="00243470"/>
    <w:rsid w:val="002435C5"/>
    <w:rsid w:val="00243977"/>
    <w:rsid w:val="00243BF5"/>
    <w:rsid w:val="00244DF8"/>
    <w:rsid w:val="00244EFB"/>
    <w:rsid w:val="00245792"/>
    <w:rsid w:val="002458BF"/>
    <w:rsid w:val="00245DCC"/>
    <w:rsid w:val="002463CE"/>
    <w:rsid w:val="00246893"/>
    <w:rsid w:val="00246B3F"/>
    <w:rsid w:val="00246C78"/>
    <w:rsid w:val="00247D63"/>
    <w:rsid w:val="00250336"/>
    <w:rsid w:val="0025072B"/>
    <w:rsid w:val="00250F66"/>
    <w:rsid w:val="002513EE"/>
    <w:rsid w:val="002516BD"/>
    <w:rsid w:val="00251742"/>
    <w:rsid w:val="0025188F"/>
    <w:rsid w:val="002519E7"/>
    <w:rsid w:val="00251ED1"/>
    <w:rsid w:val="00252D6B"/>
    <w:rsid w:val="00253123"/>
    <w:rsid w:val="00253173"/>
    <w:rsid w:val="0025328D"/>
    <w:rsid w:val="0025338B"/>
    <w:rsid w:val="002537C9"/>
    <w:rsid w:val="00253869"/>
    <w:rsid w:val="00253BF8"/>
    <w:rsid w:val="00253E62"/>
    <w:rsid w:val="00254293"/>
    <w:rsid w:val="00254DF3"/>
    <w:rsid w:val="002559C6"/>
    <w:rsid w:val="00255BF5"/>
    <w:rsid w:val="00255FE1"/>
    <w:rsid w:val="0025610E"/>
    <w:rsid w:val="00256FA1"/>
    <w:rsid w:val="00257193"/>
    <w:rsid w:val="002572F5"/>
    <w:rsid w:val="00257477"/>
    <w:rsid w:val="0025794A"/>
    <w:rsid w:val="00257A38"/>
    <w:rsid w:val="00257CE7"/>
    <w:rsid w:val="00260862"/>
    <w:rsid w:val="00260EC9"/>
    <w:rsid w:val="00261581"/>
    <w:rsid w:val="00261622"/>
    <w:rsid w:val="00261981"/>
    <w:rsid w:val="00261C45"/>
    <w:rsid w:val="002624ED"/>
    <w:rsid w:val="00262640"/>
    <w:rsid w:val="002628DC"/>
    <w:rsid w:val="00262A5E"/>
    <w:rsid w:val="00262F1A"/>
    <w:rsid w:val="00263E80"/>
    <w:rsid w:val="00264450"/>
    <w:rsid w:val="002644DF"/>
    <w:rsid w:val="00264689"/>
    <w:rsid w:val="00264DB9"/>
    <w:rsid w:val="002650E6"/>
    <w:rsid w:val="0026525F"/>
    <w:rsid w:val="00265FAC"/>
    <w:rsid w:val="002661FC"/>
    <w:rsid w:val="00266EAD"/>
    <w:rsid w:val="00267324"/>
    <w:rsid w:val="00267510"/>
    <w:rsid w:val="002676E5"/>
    <w:rsid w:val="00267823"/>
    <w:rsid w:val="002679F2"/>
    <w:rsid w:val="00267EFC"/>
    <w:rsid w:val="00270226"/>
    <w:rsid w:val="00270502"/>
    <w:rsid w:val="00270668"/>
    <w:rsid w:val="00270B9D"/>
    <w:rsid w:val="0027102B"/>
    <w:rsid w:val="00271112"/>
    <w:rsid w:val="0027182B"/>
    <w:rsid w:val="002719EF"/>
    <w:rsid w:val="00272B8F"/>
    <w:rsid w:val="00273860"/>
    <w:rsid w:val="00273D16"/>
    <w:rsid w:val="00274514"/>
    <w:rsid w:val="0027473A"/>
    <w:rsid w:val="002747A5"/>
    <w:rsid w:val="002748A6"/>
    <w:rsid w:val="00274E84"/>
    <w:rsid w:val="002750CA"/>
    <w:rsid w:val="002754B8"/>
    <w:rsid w:val="00275A6C"/>
    <w:rsid w:val="00275C78"/>
    <w:rsid w:val="00276392"/>
    <w:rsid w:val="002768F2"/>
    <w:rsid w:val="00277112"/>
    <w:rsid w:val="00277999"/>
    <w:rsid w:val="00277B5C"/>
    <w:rsid w:val="00277B9E"/>
    <w:rsid w:val="002803DF"/>
    <w:rsid w:val="00280475"/>
    <w:rsid w:val="00280DAB"/>
    <w:rsid w:val="00280DDE"/>
    <w:rsid w:val="00281650"/>
    <w:rsid w:val="00281FB9"/>
    <w:rsid w:val="002822D0"/>
    <w:rsid w:val="00282B57"/>
    <w:rsid w:val="00282BBF"/>
    <w:rsid w:val="00282BF6"/>
    <w:rsid w:val="00283130"/>
    <w:rsid w:val="002836CB"/>
    <w:rsid w:val="0028376D"/>
    <w:rsid w:val="00283A84"/>
    <w:rsid w:val="00283B59"/>
    <w:rsid w:val="00283F5A"/>
    <w:rsid w:val="00284137"/>
    <w:rsid w:val="00284978"/>
    <w:rsid w:val="00284DFD"/>
    <w:rsid w:val="00285109"/>
    <w:rsid w:val="0028538A"/>
    <w:rsid w:val="00285736"/>
    <w:rsid w:val="0028605E"/>
    <w:rsid w:val="002864B1"/>
    <w:rsid w:val="002865AC"/>
    <w:rsid w:val="00286A6A"/>
    <w:rsid w:val="00286AC8"/>
    <w:rsid w:val="00287C95"/>
    <w:rsid w:val="00287D09"/>
    <w:rsid w:val="00287F73"/>
    <w:rsid w:val="002900CB"/>
    <w:rsid w:val="00290294"/>
    <w:rsid w:val="002904AA"/>
    <w:rsid w:val="00290952"/>
    <w:rsid w:val="00290B0E"/>
    <w:rsid w:val="002914A1"/>
    <w:rsid w:val="00291793"/>
    <w:rsid w:val="00291E91"/>
    <w:rsid w:val="00291F60"/>
    <w:rsid w:val="00292E81"/>
    <w:rsid w:val="002931CC"/>
    <w:rsid w:val="0029369E"/>
    <w:rsid w:val="00294162"/>
    <w:rsid w:val="002942F0"/>
    <w:rsid w:val="00294356"/>
    <w:rsid w:val="00294759"/>
    <w:rsid w:val="0029489C"/>
    <w:rsid w:val="002948CC"/>
    <w:rsid w:val="00294DBA"/>
    <w:rsid w:val="0029525A"/>
    <w:rsid w:val="0029576B"/>
    <w:rsid w:val="002957FC"/>
    <w:rsid w:val="00295A9C"/>
    <w:rsid w:val="00295BC3"/>
    <w:rsid w:val="00295C89"/>
    <w:rsid w:val="00295E73"/>
    <w:rsid w:val="00296277"/>
    <w:rsid w:val="002967A9"/>
    <w:rsid w:val="00296B49"/>
    <w:rsid w:val="00296C85"/>
    <w:rsid w:val="00297528"/>
    <w:rsid w:val="002975EA"/>
    <w:rsid w:val="002975F9"/>
    <w:rsid w:val="002978BA"/>
    <w:rsid w:val="002A0009"/>
    <w:rsid w:val="002A03C9"/>
    <w:rsid w:val="002A0500"/>
    <w:rsid w:val="002A067A"/>
    <w:rsid w:val="002A1F4F"/>
    <w:rsid w:val="002A201F"/>
    <w:rsid w:val="002A20B6"/>
    <w:rsid w:val="002A2255"/>
    <w:rsid w:val="002A2524"/>
    <w:rsid w:val="002A3013"/>
    <w:rsid w:val="002A3122"/>
    <w:rsid w:val="002A39ED"/>
    <w:rsid w:val="002A3A17"/>
    <w:rsid w:val="002A3C74"/>
    <w:rsid w:val="002A3DF6"/>
    <w:rsid w:val="002A4E3B"/>
    <w:rsid w:val="002A5065"/>
    <w:rsid w:val="002A507D"/>
    <w:rsid w:val="002A5605"/>
    <w:rsid w:val="002A5F16"/>
    <w:rsid w:val="002A6072"/>
    <w:rsid w:val="002A63FF"/>
    <w:rsid w:val="002A64C0"/>
    <w:rsid w:val="002A65E7"/>
    <w:rsid w:val="002A6E27"/>
    <w:rsid w:val="002A78A8"/>
    <w:rsid w:val="002A791E"/>
    <w:rsid w:val="002A7F8E"/>
    <w:rsid w:val="002A7FA5"/>
    <w:rsid w:val="002A7FB8"/>
    <w:rsid w:val="002B01DC"/>
    <w:rsid w:val="002B0436"/>
    <w:rsid w:val="002B059F"/>
    <w:rsid w:val="002B05FE"/>
    <w:rsid w:val="002B06D1"/>
    <w:rsid w:val="002B0A33"/>
    <w:rsid w:val="002B0B2A"/>
    <w:rsid w:val="002B1007"/>
    <w:rsid w:val="002B158E"/>
    <w:rsid w:val="002B1620"/>
    <w:rsid w:val="002B1649"/>
    <w:rsid w:val="002B1899"/>
    <w:rsid w:val="002B18E4"/>
    <w:rsid w:val="002B1917"/>
    <w:rsid w:val="002B1AF0"/>
    <w:rsid w:val="002B1C62"/>
    <w:rsid w:val="002B1CDC"/>
    <w:rsid w:val="002B1EEF"/>
    <w:rsid w:val="002B2024"/>
    <w:rsid w:val="002B206F"/>
    <w:rsid w:val="002B246B"/>
    <w:rsid w:val="002B2BDB"/>
    <w:rsid w:val="002B3E09"/>
    <w:rsid w:val="002B3F1C"/>
    <w:rsid w:val="002B4142"/>
    <w:rsid w:val="002B432D"/>
    <w:rsid w:val="002B4C26"/>
    <w:rsid w:val="002B4D43"/>
    <w:rsid w:val="002B4FDC"/>
    <w:rsid w:val="002B528A"/>
    <w:rsid w:val="002B5A1A"/>
    <w:rsid w:val="002B5AA7"/>
    <w:rsid w:val="002B61AB"/>
    <w:rsid w:val="002B623D"/>
    <w:rsid w:val="002B688A"/>
    <w:rsid w:val="002B6CD2"/>
    <w:rsid w:val="002B7464"/>
    <w:rsid w:val="002B7B19"/>
    <w:rsid w:val="002B7B9E"/>
    <w:rsid w:val="002C0663"/>
    <w:rsid w:val="002C08AC"/>
    <w:rsid w:val="002C0A81"/>
    <w:rsid w:val="002C103C"/>
    <w:rsid w:val="002C10CA"/>
    <w:rsid w:val="002C15B4"/>
    <w:rsid w:val="002C163B"/>
    <w:rsid w:val="002C1A94"/>
    <w:rsid w:val="002C1D66"/>
    <w:rsid w:val="002C1F3C"/>
    <w:rsid w:val="002C2D72"/>
    <w:rsid w:val="002C2E38"/>
    <w:rsid w:val="002C2ECD"/>
    <w:rsid w:val="002C3191"/>
    <w:rsid w:val="002C3374"/>
    <w:rsid w:val="002C37E7"/>
    <w:rsid w:val="002C3D61"/>
    <w:rsid w:val="002C3E16"/>
    <w:rsid w:val="002C42A0"/>
    <w:rsid w:val="002C4554"/>
    <w:rsid w:val="002C4830"/>
    <w:rsid w:val="002C4F09"/>
    <w:rsid w:val="002C6790"/>
    <w:rsid w:val="002C6BB4"/>
    <w:rsid w:val="002C6D10"/>
    <w:rsid w:val="002C772E"/>
    <w:rsid w:val="002D0382"/>
    <w:rsid w:val="002D0927"/>
    <w:rsid w:val="002D0B22"/>
    <w:rsid w:val="002D0DF4"/>
    <w:rsid w:val="002D1285"/>
    <w:rsid w:val="002D13B0"/>
    <w:rsid w:val="002D1476"/>
    <w:rsid w:val="002D17A9"/>
    <w:rsid w:val="002D18F3"/>
    <w:rsid w:val="002D2732"/>
    <w:rsid w:val="002D276D"/>
    <w:rsid w:val="002D2C8E"/>
    <w:rsid w:val="002D2E59"/>
    <w:rsid w:val="002D2E61"/>
    <w:rsid w:val="002D31CC"/>
    <w:rsid w:val="002D37C8"/>
    <w:rsid w:val="002D388D"/>
    <w:rsid w:val="002D3A06"/>
    <w:rsid w:val="002D3A88"/>
    <w:rsid w:val="002D3B23"/>
    <w:rsid w:val="002D3C60"/>
    <w:rsid w:val="002D3D05"/>
    <w:rsid w:val="002D3E15"/>
    <w:rsid w:val="002D4954"/>
    <w:rsid w:val="002D525A"/>
    <w:rsid w:val="002D525B"/>
    <w:rsid w:val="002D52C8"/>
    <w:rsid w:val="002D5ECA"/>
    <w:rsid w:val="002D667B"/>
    <w:rsid w:val="002D67BA"/>
    <w:rsid w:val="002D6B4D"/>
    <w:rsid w:val="002D6F5E"/>
    <w:rsid w:val="002D7016"/>
    <w:rsid w:val="002D74C8"/>
    <w:rsid w:val="002D74DC"/>
    <w:rsid w:val="002D7602"/>
    <w:rsid w:val="002D7FB8"/>
    <w:rsid w:val="002E00EE"/>
    <w:rsid w:val="002E0215"/>
    <w:rsid w:val="002E0AA4"/>
    <w:rsid w:val="002E0AA7"/>
    <w:rsid w:val="002E0B81"/>
    <w:rsid w:val="002E0D33"/>
    <w:rsid w:val="002E1309"/>
    <w:rsid w:val="002E1448"/>
    <w:rsid w:val="002E1522"/>
    <w:rsid w:val="002E1C84"/>
    <w:rsid w:val="002E1DC6"/>
    <w:rsid w:val="002E2102"/>
    <w:rsid w:val="002E242F"/>
    <w:rsid w:val="002E2627"/>
    <w:rsid w:val="002E2670"/>
    <w:rsid w:val="002E2683"/>
    <w:rsid w:val="002E38A4"/>
    <w:rsid w:val="002E4233"/>
    <w:rsid w:val="002E49BB"/>
    <w:rsid w:val="002E5004"/>
    <w:rsid w:val="002E55DD"/>
    <w:rsid w:val="002E5659"/>
    <w:rsid w:val="002E598B"/>
    <w:rsid w:val="002E5E26"/>
    <w:rsid w:val="002E5EC4"/>
    <w:rsid w:val="002E6505"/>
    <w:rsid w:val="002E6E8B"/>
    <w:rsid w:val="002E76D8"/>
    <w:rsid w:val="002E7FE7"/>
    <w:rsid w:val="002F094C"/>
    <w:rsid w:val="002F0E35"/>
    <w:rsid w:val="002F1772"/>
    <w:rsid w:val="002F1D61"/>
    <w:rsid w:val="002F204E"/>
    <w:rsid w:val="002F27C4"/>
    <w:rsid w:val="002F2D0C"/>
    <w:rsid w:val="002F31B0"/>
    <w:rsid w:val="002F3355"/>
    <w:rsid w:val="002F378B"/>
    <w:rsid w:val="002F379B"/>
    <w:rsid w:val="002F390D"/>
    <w:rsid w:val="002F3969"/>
    <w:rsid w:val="002F3983"/>
    <w:rsid w:val="002F45FB"/>
    <w:rsid w:val="002F54D3"/>
    <w:rsid w:val="002F5C81"/>
    <w:rsid w:val="002F6DC1"/>
    <w:rsid w:val="002F6FC5"/>
    <w:rsid w:val="002F7675"/>
    <w:rsid w:val="002F76F0"/>
    <w:rsid w:val="002F7853"/>
    <w:rsid w:val="002F79F0"/>
    <w:rsid w:val="002F7E78"/>
    <w:rsid w:val="002F7EC8"/>
    <w:rsid w:val="002F7F7F"/>
    <w:rsid w:val="0030059B"/>
    <w:rsid w:val="003007B7"/>
    <w:rsid w:val="00300861"/>
    <w:rsid w:val="00301099"/>
    <w:rsid w:val="003014EB"/>
    <w:rsid w:val="00301765"/>
    <w:rsid w:val="00301AA3"/>
    <w:rsid w:val="003029FE"/>
    <w:rsid w:val="00302F44"/>
    <w:rsid w:val="00302FD2"/>
    <w:rsid w:val="0030309F"/>
    <w:rsid w:val="003037E2"/>
    <w:rsid w:val="00303FC1"/>
    <w:rsid w:val="00303FD8"/>
    <w:rsid w:val="003040B3"/>
    <w:rsid w:val="0030460E"/>
    <w:rsid w:val="003047BE"/>
    <w:rsid w:val="0030513F"/>
    <w:rsid w:val="00305405"/>
    <w:rsid w:val="003054FB"/>
    <w:rsid w:val="003056A6"/>
    <w:rsid w:val="003062DB"/>
    <w:rsid w:val="003064D6"/>
    <w:rsid w:val="0030656D"/>
    <w:rsid w:val="0030663D"/>
    <w:rsid w:val="003067FE"/>
    <w:rsid w:val="0030691B"/>
    <w:rsid w:val="0030725F"/>
    <w:rsid w:val="00307284"/>
    <w:rsid w:val="00307F03"/>
    <w:rsid w:val="00310362"/>
    <w:rsid w:val="003103E4"/>
    <w:rsid w:val="003103F3"/>
    <w:rsid w:val="00310441"/>
    <w:rsid w:val="003104D6"/>
    <w:rsid w:val="003107CA"/>
    <w:rsid w:val="003108E0"/>
    <w:rsid w:val="00310919"/>
    <w:rsid w:val="00310DB1"/>
    <w:rsid w:val="00310EBE"/>
    <w:rsid w:val="00310F25"/>
    <w:rsid w:val="0031122A"/>
    <w:rsid w:val="0031127E"/>
    <w:rsid w:val="00311605"/>
    <w:rsid w:val="00312097"/>
    <w:rsid w:val="0031216B"/>
    <w:rsid w:val="0031220A"/>
    <w:rsid w:val="0031242E"/>
    <w:rsid w:val="003129D2"/>
    <w:rsid w:val="00313AE9"/>
    <w:rsid w:val="00314280"/>
    <w:rsid w:val="003142D6"/>
    <w:rsid w:val="00314732"/>
    <w:rsid w:val="00314A26"/>
    <w:rsid w:val="00314F5D"/>
    <w:rsid w:val="003151A5"/>
    <w:rsid w:val="00316194"/>
    <w:rsid w:val="00316381"/>
    <w:rsid w:val="003164DF"/>
    <w:rsid w:val="003165BC"/>
    <w:rsid w:val="00316E24"/>
    <w:rsid w:val="00317265"/>
    <w:rsid w:val="00317C3B"/>
    <w:rsid w:val="003206F6"/>
    <w:rsid w:val="00320D88"/>
    <w:rsid w:val="003211AF"/>
    <w:rsid w:val="00321327"/>
    <w:rsid w:val="00321704"/>
    <w:rsid w:val="00321C29"/>
    <w:rsid w:val="003222DA"/>
    <w:rsid w:val="003223B2"/>
    <w:rsid w:val="003228B3"/>
    <w:rsid w:val="00322953"/>
    <w:rsid w:val="00322AFD"/>
    <w:rsid w:val="0032300D"/>
    <w:rsid w:val="00323361"/>
    <w:rsid w:val="00324028"/>
    <w:rsid w:val="00324848"/>
    <w:rsid w:val="00324B40"/>
    <w:rsid w:val="00324BBA"/>
    <w:rsid w:val="00324FC5"/>
    <w:rsid w:val="0032503C"/>
    <w:rsid w:val="003250FF"/>
    <w:rsid w:val="00325331"/>
    <w:rsid w:val="00325C47"/>
    <w:rsid w:val="0032645B"/>
    <w:rsid w:val="003264DA"/>
    <w:rsid w:val="00326594"/>
    <w:rsid w:val="00326605"/>
    <w:rsid w:val="0032709D"/>
    <w:rsid w:val="003270D9"/>
    <w:rsid w:val="0032717B"/>
    <w:rsid w:val="003277A1"/>
    <w:rsid w:val="0032798A"/>
    <w:rsid w:val="003305AF"/>
    <w:rsid w:val="003307BF"/>
    <w:rsid w:val="003310C9"/>
    <w:rsid w:val="0033169B"/>
    <w:rsid w:val="00332B01"/>
    <w:rsid w:val="00332E27"/>
    <w:rsid w:val="00333719"/>
    <w:rsid w:val="003337D5"/>
    <w:rsid w:val="00333A4F"/>
    <w:rsid w:val="00333B32"/>
    <w:rsid w:val="00333C90"/>
    <w:rsid w:val="00334072"/>
    <w:rsid w:val="00334143"/>
    <w:rsid w:val="0033415C"/>
    <w:rsid w:val="0033439F"/>
    <w:rsid w:val="003343F7"/>
    <w:rsid w:val="00334A9D"/>
    <w:rsid w:val="00335722"/>
    <w:rsid w:val="0033577D"/>
    <w:rsid w:val="00335A1B"/>
    <w:rsid w:val="00335C9F"/>
    <w:rsid w:val="0033609F"/>
    <w:rsid w:val="0033629D"/>
    <w:rsid w:val="00336657"/>
    <w:rsid w:val="00336B9A"/>
    <w:rsid w:val="00337A89"/>
    <w:rsid w:val="00337ABF"/>
    <w:rsid w:val="0034090C"/>
    <w:rsid w:val="00340956"/>
    <w:rsid w:val="00340A3B"/>
    <w:rsid w:val="00340C3C"/>
    <w:rsid w:val="00340CA0"/>
    <w:rsid w:val="00340CB8"/>
    <w:rsid w:val="00340E88"/>
    <w:rsid w:val="0034125A"/>
    <w:rsid w:val="00341BFA"/>
    <w:rsid w:val="00341D6E"/>
    <w:rsid w:val="00341D80"/>
    <w:rsid w:val="00342529"/>
    <w:rsid w:val="0034310E"/>
    <w:rsid w:val="0034346B"/>
    <w:rsid w:val="003436F7"/>
    <w:rsid w:val="00344075"/>
    <w:rsid w:val="00344449"/>
    <w:rsid w:val="00344C5B"/>
    <w:rsid w:val="00345C8C"/>
    <w:rsid w:val="0034601F"/>
    <w:rsid w:val="00346109"/>
    <w:rsid w:val="00346660"/>
    <w:rsid w:val="003466FD"/>
    <w:rsid w:val="003469E4"/>
    <w:rsid w:val="00346AB6"/>
    <w:rsid w:val="0034724B"/>
    <w:rsid w:val="0034730B"/>
    <w:rsid w:val="0034749F"/>
    <w:rsid w:val="0035008F"/>
    <w:rsid w:val="0035017A"/>
    <w:rsid w:val="00350B82"/>
    <w:rsid w:val="00350BA2"/>
    <w:rsid w:val="00350C8A"/>
    <w:rsid w:val="00351349"/>
    <w:rsid w:val="003513E3"/>
    <w:rsid w:val="0035181E"/>
    <w:rsid w:val="00351B8A"/>
    <w:rsid w:val="00351BAE"/>
    <w:rsid w:val="00351C3B"/>
    <w:rsid w:val="00351DA9"/>
    <w:rsid w:val="00351EDD"/>
    <w:rsid w:val="00352089"/>
    <w:rsid w:val="0035285B"/>
    <w:rsid w:val="003528F1"/>
    <w:rsid w:val="003528FF"/>
    <w:rsid w:val="00352941"/>
    <w:rsid w:val="00352EAE"/>
    <w:rsid w:val="003534E3"/>
    <w:rsid w:val="003537BF"/>
    <w:rsid w:val="0035389A"/>
    <w:rsid w:val="00355107"/>
    <w:rsid w:val="00355588"/>
    <w:rsid w:val="003555BC"/>
    <w:rsid w:val="003555F7"/>
    <w:rsid w:val="0035580D"/>
    <w:rsid w:val="003558F9"/>
    <w:rsid w:val="003558FF"/>
    <w:rsid w:val="00355B30"/>
    <w:rsid w:val="00355B6F"/>
    <w:rsid w:val="00355F53"/>
    <w:rsid w:val="0035630F"/>
    <w:rsid w:val="00356711"/>
    <w:rsid w:val="00356CA0"/>
    <w:rsid w:val="00357114"/>
    <w:rsid w:val="00357249"/>
    <w:rsid w:val="003601D7"/>
    <w:rsid w:val="0036083C"/>
    <w:rsid w:val="00360D8A"/>
    <w:rsid w:val="003610E2"/>
    <w:rsid w:val="00361801"/>
    <w:rsid w:val="003618FC"/>
    <w:rsid w:val="003619B4"/>
    <w:rsid w:val="00361F45"/>
    <w:rsid w:val="00361FE3"/>
    <w:rsid w:val="003620F4"/>
    <w:rsid w:val="0036267B"/>
    <w:rsid w:val="003628B9"/>
    <w:rsid w:val="003628E9"/>
    <w:rsid w:val="00362B2D"/>
    <w:rsid w:val="00362B56"/>
    <w:rsid w:val="00362ED4"/>
    <w:rsid w:val="0036338C"/>
    <w:rsid w:val="0036483F"/>
    <w:rsid w:val="00364A72"/>
    <w:rsid w:val="00365E2E"/>
    <w:rsid w:val="003666D0"/>
    <w:rsid w:val="0036691C"/>
    <w:rsid w:val="00366934"/>
    <w:rsid w:val="00367BBC"/>
    <w:rsid w:val="00367BE3"/>
    <w:rsid w:val="0037017C"/>
    <w:rsid w:val="00370856"/>
    <w:rsid w:val="00370B70"/>
    <w:rsid w:val="00371A38"/>
    <w:rsid w:val="00372397"/>
    <w:rsid w:val="00372615"/>
    <w:rsid w:val="00372B3A"/>
    <w:rsid w:val="00372D90"/>
    <w:rsid w:val="00372EF3"/>
    <w:rsid w:val="0037373E"/>
    <w:rsid w:val="003737AB"/>
    <w:rsid w:val="003740E1"/>
    <w:rsid w:val="00374273"/>
    <w:rsid w:val="003743E6"/>
    <w:rsid w:val="00374480"/>
    <w:rsid w:val="00374483"/>
    <w:rsid w:val="003748D7"/>
    <w:rsid w:val="00374C36"/>
    <w:rsid w:val="00374D1F"/>
    <w:rsid w:val="00374D74"/>
    <w:rsid w:val="00374E99"/>
    <w:rsid w:val="003750E4"/>
    <w:rsid w:val="0037529D"/>
    <w:rsid w:val="0037593D"/>
    <w:rsid w:val="00375B5E"/>
    <w:rsid w:val="00375BEE"/>
    <w:rsid w:val="00376325"/>
    <w:rsid w:val="0037644C"/>
    <w:rsid w:val="00376459"/>
    <w:rsid w:val="00376562"/>
    <w:rsid w:val="0037683B"/>
    <w:rsid w:val="0037712E"/>
    <w:rsid w:val="00377357"/>
    <w:rsid w:val="00377FE2"/>
    <w:rsid w:val="003800FE"/>
    <w:rsid w:val="003805AE"/>
    <w:rsid w:val="00380CAC"/>
    <w:rsid w:val="00381242"/>
    <w:rsid w:val="00381A5D"/>
    <w:rsid w:val="00381B78"/>
    <w:rsid w:val="0038320F"/>
    <w:rsid w:val="00383BC7"/>
    <w:rsid w:val="00383DEB"/>
    <w:rsid w:val="00383F62"/>
    <w:rsid w:val="00384746"/>
    <w:rsid w:val="0038520B"/>
    <w:rsid w:val="00385826"/>
    <w:rsid w:val="00385BA6"/>
    <w:rsid w:val="00385FD9"/>
    <w:rsid w:val="003861F3"/>
    <w:rsid w:val="00386B4F"/>
    <w:rsid w:val="00387206"/>
    <w:rsid w:val="00387522"/>
    <w:rsid w:val="003876E4"/>
    <w:rsid w:val="00387F01"/>
    <w:rsid w:val="0039018E"/>
    <w:rsid w:val="00390409"/>
    <w:rsid w:val="00390900"/>
    <w:rsid w:val="00390BD0"/>
    <w:rsid w:val="00391038"/>
    <w:rsid w:val="003918B2"/>
    <w:rsid w:val="00391CEC"/>
    <w:rsid w:val="003933B1"/>
    <w:rsid w:val="00393E8A"/>
    <w:rsid w:val="00394684"/>
    <w:rsid w:val="00394B23"/>
    <w:rsid w:val="003953AC"/>
    <w:rsid w:val="003955B0"/>
    <w:rsid w:val="003956A2"/>
    <w:rsid w:val="003957FD"/>
    <w:rsid w:val="00395B4A"/>
    <w:rsid w:val="0039674F"/>
    <w:rsid w:val="003967F5"/>
    <w:rsid w:val="00396F72"/>
    <w:rsid w:val="00397198"/>
    <w:rsid w:val="003971C1"/>
    <w:rsid w:val="00397489"/>
    <w:rsid w:val="003974C5"/>
    <w:rsid w:val="00397A4C"/>
    <w:rsid w:val="00397CFC"/>
    <w:rsid w:val="00397D60"/>
    <w:rsid w:val="003A036C"/>
    <w:rsid w:val="003A0A3B"/>
    <w:rsid w:val="003A0CF5"/>
    <w:rsid w:val="003A0F52"/>
    <w:rsid w:val="003A1059"/>
    <w:rsid w:val="003A178E"/>
    <w:rsid w:val="003A1947"/>
    <w:rsid w:val="003A1A93"/>
    <w:rsid w:val="003A1DE3"/>
    <w:rsid w:val="003A1FAE"/>
    <w:rsid w:val="003A20CE"/>
    <w:rsid w:val="003A24FF"/>
    <w:rsid w:val="003A2B59"/>
    <w:rsid w:val="003A2F36"/>
    <w:rsid w:val="003A31A5"/>
    <w:rsid w:val="003A33CF"/>
    <w:rsid w:val="003A3645"/>
    <w:rsid w:val="003A4010"/>
    <w:rsid w:val="003A40EE"/>
    <w:rsid w:val="003A4159"/>
    <w:rsid w:val="003A499B"/>
    <w:rsid w:val="003A4C00"/>
    <w:rsid w:val="003A5275"/>
    <w:rsid w:val="003A5A90"/>
    <w:rsid w:val="003A62A1"/>
    <w:rsid w:val="003A6486"/>
    <w:rsid w:val="003A6BD7"/>
    <w:rsid w:val="003A73CF"/>
    <w:rsid w:val="003A77B2"/>
    <w:rsid w:val="003B08EC"/>
    <w:rsid w:val="003B0D68"/>
    <w:rsid w:val="003B123C"/>
    <w:rsid w:val="003B16FD"/>
    <w:rsid w:val="003B17D5"/>
    <w:rsid w:val="003B1A16"/>
    <w:rsid w:val="003B2311"/>
    <w:rsid w:val="003B26F3"/>
    <w:rsid w:val="003B29E0"/>
    <w:rsid w:val="003B2EA8"/>
    <w:rsid w:val="003B366A"/>
    <w:rsid w:val="003B547A"/>
    <w:rsid w:val="003B5556"/>
    <w:rsid w:val="003B565C"/>
    <w:rsid w:val="003B57B8"/>
    <w:rsid w:val="003B58D6"/>
    <w:rsid w:val="003B59F5"/>
    <w:rsid w:val="003B5BEB"/>
    <w:rsid w:val="003B5FDC"/>
    <w:rsid w:val="003B652B"/>
    <w:rsid w:val="003B6860"/>
    <w:rsid w:val="003B687D"/>
    <w:rsid w:val="003B6958"/>
    <w:rsid w:val="003B6AD0"/>
    <w:rsid w:val="003B6EF4"/>
    <w:rsid w:val="003B7131"/>
    <w:rsid w:val="003B7306"/>
    <w:rsid w:val="003B774D"/>
    <w:rsid w:val="003B79E5"/>
    <w:rsid w:val="003B7E46"/>
    <w:rsid w:val="003C053C"/>
    <w:rsid w:val="003C0636"/>
    <w:rsid w:val="003C101C"/>
    <w:rsid w:val="003C138E"/>
    <w:rsid w:val="003C156A"/>
    <w:rsid w:val="003C1ACA"/>
    <w:rsid w:val="003C235C"/>
    <w:rsid w:val="003C2609"/>
    <w:rsid w:val="003C271A"/>
    <w:rsid w:val="003C2B68"/>
    <w:rsid w:val="003C3519"/>
    <w:rsid w:val="003C38B1"/>
    <w:rsid w:val="003C3B46"/>
    <w:rsid w:val="003C4338"/>
    <w:rsid w:val="003C4631"/>
    <w:rsid w:val="003C4700"/>
    <w:rsid w:val="003C4DDB"/>
    <w:rsid w:val="003C540D"/>
    <w:rsid w:val="003C543A"/>
    <w:rsid w:val="003C59B8"/>
    <w:rsid w:val="003C5A28"/>
    <w:rsid w:val="003C5AF9"/>
    <w:rsid w:val="003C6982"/>
    <w:rsid w:val="003C6D46"/>
    <w:rsid w:val="003C769E"/>
    <w:rsid w:val="003C770C"/>
    <w:rsid w:val="003D03CD"/>
    <w:rsid w:val="003D0E7A"/>
    <w:rsid w:val="003D0F6C"/>
    <w:rsid w:val="003D0F8B"/>
    <w:rsid w:val="003D14B5"/>
    <w:rsid w:val="003D16A7"/>
    <w:rsid w:val="003D1D5B"/>
    <w:rsid w:val="003D28B6"/>
    <w:rsid w:val="003D29E9"/>
    <w:rsid w:val="003D2C49"/>
    <w:rsid w:val="003D2C4B"/>
    <w:rsid w:val="003D2D70"/>
    <w:rsid w:val="003D3290"/>
    <w:rsid w:val="003D3997"/>
    <w:rsid w:val="003D40CF"/>
    <w:rsid w:val="003D4727"/>
    <w:rsid w:val="003D4CA4"/>
    <w:rsid w:val="003D4DE0"/>
    <w:rsid w:val="003D4F1A"/>
    <w:rsid w:val="003D50EA"/>
    <w:rsid w:val="003D5DB1"/>
    <w:rsid w:val="003D6242"/>
    <w:rsid w:val="003D67AD"/>
    <w:rsid w:val="003D690F"/>
    <w:rsid w:val="003D6B98"/>
    <w:rsid w:val="003D6FA1"/>
    <w:rsid w:val="003D7602"/>
    <w:rsid w:val="003D769B"/>
    <w:rsid w:val="003D79E5"/>
    <w:rsid w:val="003E00CA"/>
    <w:rsid w:val="003E073D"/>
    <w:rsid w:val="003E0EBD"/>
    <w:rsid w:val="003E1279"/>
    <w:rsid w:val="003E13D1"/>
    <w:rsid w:val="003E1A82"/>
    <w:rsid w:val="003E1BD7"/>
    <w:rsid w:val="003E1C21"/>
    <w:rsid w:val="003E1FFA"/>
    <w:rsid w:val="003E204E"/>
    <w:rsid w:val="003E26FA"/>
    <w:rsid w:val="003E27AD"/>
    <w:rsid w:val="003E3C16"/>
    <w:rsid w:val="003E400F"/>
    <w:rsid w:val="003E4052"/>
    <w:rsid w:val="003E40D0"/>
    <w:rsid w:val="003E42BF"/>
    <w:rsid w:val="003E4987"/>
    <w:rsid w:val="003E6042"/>
    <w:rsid w:val="003E605D"/>
    <w:rsid w:val="003E634E"/>
    <w:rsid w:val="003E664F"/>
    <w:rsid w:val="003E6C76"/>
    <w:rsid w:val="003E7988"/>
    <w:rsid w:val="003E7C0A"/>
    <w:rsid w:val="003F005D"/>
    <w:rsid w:val="003F02FE"/>
    <w:rsid w:val="003F03FA"/>
    <w:rsid w:val="003F049D"/>
    <w:rsid w:val="003F0772"/>
    <w:rsid w:val="003F0969"/>
    <w:rsid w:val="003F0F03"/>
    <w:rsid w:val="003F1650"/>
    <w:rsid w:val="003F196C"/>
    <w:rsid w:val="003F1A48"/>
    <w:rsid w:val="003F21A6"/>
    <w:rsid w:val="003F2688"/>
    <w:rsid w:val="003F29B3"/>
    <w:rsid w:val="003F2D3E"/>
    <w:rsid w:val="003F427B"/>
    <w:rsid w:val="003F4402"/>
    <w:rsid w:val="003F4EF0"/>
    <w:rsid w:val="003F4F0E"/>
    <w:rsid w:val="003F5B03"/>
    <w:rsid w:val="003F67EA"/>
    <w:rsid w:val="003F7A95"/>
    <w:rsid w:val="003F7B30"/>
    <w:rsid w:val="003F7BB0"/>
    <w:rsid w:val="003F7FF3"/>
    <w:rsid w:val="00400027"/>
    <w:rsid w:val="00400510"/>
    <w:rsid w:val="00400685"/>
    <w:rsid w:val="00400933"/>
    <w:rsid w:val="00400B84"/>
    <w:rsid w:val="00401068"/>
    <w:rsid w:val="00401238"/>
    <w:rsid w:val="004018F3"/>
    <w:rsid w:val="00401BE4"/>
    <w:rsid w:val="00401FC9"/>
    <w:rsid w:val="00402AC1"/>
    <w:rsid w:val="00402E89"/>
    <w:rsid w:val="004031B9"/>
    <w:rsid w:val="00403E28"/>
    <w:rsid w:val="00404364"/>
    <w:rsid w:val="00404BB2"/>
    <w:rsid w:val="00404BD7"/>
    <w:rsid w:val="004051AB"/>
    <w:rsid w:val="0040532E"/>
    <w:rsid w:val="004056D7"/>
    <w:rsid w:val="00405955"/>
    <w:rsid w:val="00405BA4"/>
    <w:rsid w:val="00405CF7"/>
    <w:rsid w:val="00405E24"/>
    <w:rsid w:val="004061E3"/>
    <w:rsid w:val="00406694"/>
    <w:rsid w:val="00406897"/>
    <w:rsid w:val="004071BF"/>
    <w:rsid w:val="00407505"/>
    <w:rsid w:val="00407674"/>
    <w:rsid w:val="0040768E"/>
    <w:rsid w:val="004076A7"/>
    <w:rsid w:val="00407BC5"/>
    <w:rsid w:val="00407BE0"/>
    <w:rsid w:val="00410069"/>
    <w:rsid w:val="00411322"/>
    <w:rsid w:val="00411362"/>
    <w:rsid w:val="00411C18"/>
    <w:rsid w:val="00411CB6"/>
    <w:rsid w:val="00411F88"/>
    <w:rsid w:val="004123F9"/>
    <w:rsid w:val="004126B3"/>
    <w:rsid w:val="00412DF0"/>
    <w:rsid w:val="00413078"/>
    <w:rsid w:val="00414031"/>
    <w:rsid w:val="004140CE"/>
    <w:rsid w:val="004141D5"/>
    <w:rsid w:val="0041481C"/>
    <w:rsid w:val="00414946"/>
    <w:rsid w:val="00414B61"/>
    <w:rsid w:val="00414D8A"/>
    <w:rsid w:val="0041516E"/>
    <w:rsid w:val="00415386"/>
    <w:rsid w:val="00415407"/>
    <w:rsid w:val="00415776"/>
    <w:rsid w:val="00415A20"/>
    <w:rsid w:val="00415BF7"/>
    <w:rsid w:val="00415F6E"/>
    <w:rsid w:val="00416659"/>
    <w:rsid w:val="00416850"/>
    <w:rsid w:val="00416F88"/>
    <w:rsid w:val="00416FA9"/>
    <w:rsid w:val="004175DD"/>
    <w:rsid w:val="00417835"/>
    <w:rsid w:val="00417C0D"/>
    <w:rsid w:val="00417D50"/>
    <w:rsid w:val="00417E07"/>
    <w:rsid w:val="004200DA"/>
    <w:rsid w:val="00420298"/>
    <w:rsid w:val="00420390"/>
    <w:rsid w:val="004203EF"/>
    <w:rsid w:val="00421267"/>
    <w:rsid w:val="00421310"/>
    <w:rsid w:val="00421F1F"/>
    <w:rsid w:val="004229F0"/>
    <w:rsid w:val="00422F1C"/>
    <w:rsid w:val="0042350B"/>
    <w:rsid w:val="00424798"/>
    <w:rsid w:val="00424808"/>
    <w:rsid w:val="0042537D"/>
    <w:rsid w:val="004255E9"/>
    <w:rsid w:val="00425635"/>
    <w:rsid w:val="0042584B"/>
    <w:rsid w:val="00425CCF"/>
    <w:rsid w:val="0042600F"/>
    <w:rsid w:val="004261A9"/>
    <w:rsid w:val="004263CC"/>
    <w:rsid w:val="0042675D"/>
    <w:rsid w:val="00426791"/>
    <w:rsid w:val="00426D74"/>
    <w:rsid w:val="00426FD3"/>
    <w:rsid w:val="00427584"/>
    <w:rsid w:val="00427815"/>
    <w:rsid w:val="00427892"/>
    <w:rsid w:val="00427959"/>
    <w:rsid w:val="00430DA3"/>
    <w:rsid w:val="004310DA"/>
    <w:rsid w:val="0043111A"/>
    <w:rsid w:val="004320A6"/>
    <w:rsid w:val="00432969"/>
    <w:rsid w:val="00432B03"/>
    <w:rsid w:val="00432BA1"/>
    <w:rsid w:val="00432CC6"/>
    <w:rsid w:val="00432CD5"/>
    <w:rsid w:val="00433403"/>
    <w:rsid w:val="00433411"/>
    <w:rsid w:val="004336B4"/>
    <w:rsid w:val="0043418A"/>
    <w:rsid w:val="004342A2"/>
    <w:rsid w:val="004345BF"/>
    <w:rsid w:val="004346C5"/>
    <w:rsid w:val="004347C3"/>
    <w:rsid w:val="00434AF8"/>
    <w:rsid w:val="004357CD"/>
    <w:rsid w:val="0043580A"/>
    <w:rsid w:val="00435A24"/>
    <w:rsid w:val="00436024"/>
    <w:rsid w:val="0043716D"/>
    <w:rsid w:val="004372F1"/>
    <w:rsid w:val="00437FD7"/>
    <w:rsid w:val="004402E9"/>
    <w:rsid w:val="004403E7"/>
    <w:rsid w:val="00441260"/>
    <w:rsid w:val="00441A73"/>
    <w:rsid w:val="00441D5B"/>
    <w:rsid w:val="00442504"/>
    <w:rsid w:val="004427D6"/>
    <w:rsid w:val="00442994"/>
    <w:rsid w:val="0044322C"/>
    <w:rsid w:val="00443B37"/>
    <w:rsid w:val="00443EA6"/>
    <w:rsid w:val="00444431"/>
    <w:rsid w:val="00444A7E"/>
    <w:rsid w:val="00444F87"/>
    <w:rsid w:val="004452BD"/>
    <w:rsid w:val="00445D1D"/>
    <w:rsid w:val="00445DBD"/>
    <w:rsid w:val="00445E2B"/>
    <w:rsid w:val="00446079"/>
    <w:rsid w:val="00446E5F"/>
    <w:rsid w:val="00447B41"/>
    <w:rsid w:val="004504D2"/>
    <w:rsid w:val="004505B1"/>
    <w:rsid w:val="004505B8"/>
    <w:rsid w:val="00450705"/>
    <w:rsid w:val="004508F0"/>
    <w:rsid w:val="00450B52"/>
    <w:rsid w:val="00450C4F"/>
    <w:rsid w:val="004510CB"/>
    <w:rsid w:val="004517D6"/>
    <w:rsid w:val="00451D70"/>
    <w:rsid w:val="00452D1E"/>
    <w:rsid w:val="00452FDB"/>
    <w:rsid w:val="004533FD"/>
    <w:rsid w:val="004542D2"/>
    <w:rsid w:val="00454483"/>
    <w:rsid w:val="0045457A"/>
    <w:rsid w:val="004547C4"/>
    <w:rsid w:val="00454848"/>
    <w:rsid w:val="00454AFF"/>
    <w:rsid w:val="004553AB"/>
    <w:rsid w:val="00455865"/>
    <w:rsid w:val="004566EB"/>
    <w:rsid w:val="00456A6B"/>
    <w:rsid w:val="004572B1"/>
    <w:rsid w:val="004575D9"/>
    <w:rsid w:val="00457956"/>
    <w:rsid w:val="00457A7C"/>
    <w:rsid w:val="00457B9C"/>
    <w:rsid w:val="004600EE"/>
    <w:rsid w:val="004606CD"/>
    <w:rsid w:val="00460DF1"/>
    <w:rsid w:val="00460F89"/>
    <w:rsid w:val="0046173A"/>
    <w:rsid w:val="00461EEF"/>
    <w:rsid w:val="00462A67"/>
    <w:rsid w:val="00462C82"/>
    <w:rsid w:val="00462CD0"/>
    <w:rsid w:val="00463488"/>
    <w:rsid w:val="004639EB"/>
    <w:rsid w:val="00464136"/>
    <w:rsid w:val="004649BB"/>
    <w:rsid w:val="00464B56"/>
    <w:rsid w:val="00464D81"/>
    <w:rsid w:val="00465037"/>
    <w:rsid w:val="00465569"/>
    <w:rsid w:val="00465AA1"/>
    <w:rsid w:val="004660FA"/>
    <w:rsid w:val="0046673B"/>
    <w:rsid w:val="00466FF6"/>
    <w:rsid w:val="0047006D"/>
    <w:rsid w:val="004705ED"/>
    <w:rsid w:val="00470677"/>
    <w:rsid w:val="00470862"/>
    <w:rsid w:val="00470EF9"/>
    <w:rsid w:val="0047102D"/>
    <w:rsid w:val="004711FE"/>
    <w:rsid w:val="0047123C"/>
    <w:rsid w:val="00471300"/>
    <w:rsid w:val="004723B9"/>
    <w:rsid w:val="00472765"/>
    <w:rsid w:val="00472963"/>
    <w:rsid w:val="00472A03"/>
    <w:rsid w:val="00472CCC"/>
    <w:rsid w:val="004733B8"/>
    <w:rsid w:val="004743EA"/>
    <w:rsid w:val="00474E98"/>
    <w:rsid w:val="0047544A"/>
    <w:rsid w:val="004758D0"/>
    <w:rsid w:val="004758F2"/>
    <w:rsid w:val="00475DC8"/>
    <w:rsid w:val="00476A99"/>
    <w:rsid w:val="0047730A"/>
    <w:rsid w:val="0047796E"/>
    <w:rsid w:val="00477AAA"/>
    <w:rsid w:val="00477BE1"/>
    <w:rsid w:val="00480767"/>
    <w:rsid w:val="004815DE"/>
    <w:rsid w:val="0048180B"/>
    <w:rsid w:val="00481BA6"/>
    <w:rsid w:val="00481F54"/>
    <w:rsid w:val="0048243F"/>
    <w:rsid w:val="00482638"/>
    <w:rsid w:val="0048290B"/>
    <w:rsid w:val="0048299C"/>
    <w:rsid w:val="00482F05"/>
    <w:rsid w:val="00483054"/>
    <w:rsid w:val="004832CA"/>
    <w:rsid w:val="004832E9"/>
    <w:rsid w:val="0048357C"/>
    <w:rsid w:val="0048393D"/>
    <w:rsid w:val="00484833"/>
    <w:rsid w:val="004849D0"/>
    <w:rsid w:val="00484B3A"/>
    <w:rsid w:val="00485533"/>
    <w:rsid w:val="0048590C"/>
    <w:rsid w:val="004859F1"/>
    <w:rsid w:val="00485A35"/>
    <w:rsid w:val="00485A74"/>
    <w:rsid w:val="00485ABA"/>
    <w:rsid w:val="00485ADD"/>
    <w:rsid w:val="00486873"/>
    <w:rsid w:val="00486B05"/>
    <w:rsid w:val="00486FFA"/>
    <w:rsid w:val="004878F5"/>
    <w:rsid w:val="00487CF8"/>
    <w:rsid w:val="00490865"/>
    <w:rsid w:val="00490A96"/>
    <w:rsid w:val="00490C2C"/>
    <w:rsid w:val="00490D6A"/>
    <w:rsid w:val="00490ED9"/>
    <w:rsid w:val="004916DB"/>
    <w:rsid w:val="00491813"/>
    <w:rsid w:val="00491C9C"/>
    <w:rsid w:val="00491FFE"/>
    <w:rsid w:val="004925ED"/>
    <w:rsid w:val="00493A34"/>
    <w:rsid w:val="00493B9B"/>
    <w:rsid w:val="00493F3C"/>
    <w:rsid w:val="00494090"/>
    <w:rsid w:val="00494206"/>
    <w:rsid w:val="0049426F"/>
    <w:rsid w:val="00494481"/>
    <w:rsid w:val="00494566"/>
    <w:rsid w:val="00495578"/>
    <w:rsid w:val="004955F7"/>
    <w:rsid w:val="00495865"/>
    <w:rsid w:val="00496175"/>
    <w:rsid w:val="00496681"/>
    <w:rsid w:val="0049681D"/>
    <w:rsid w:val="00496876"/>
    <w:rsid w:val="0049694F"/>
    <w:rsid w:val="00496EB8"/>
    <w:rsid w:val="004970DB"/>
    <w:rsid w:val="00497752"/>
    <w:rsid w:val="0049781B"/>
    <w:rsid w:val="00497D1C"/>
    <w:rsid w:val="004A0165"/>
    <w:rsid w:val="004A137C"/>
    <w:rsid w:val="004A1DD3"/>
    <w:rsid w:val="004A2298"/>
    <w:rsid w:val="004A24A8"/>
    <w:rsid w:val="004A277E"/>
    <w:rsid w:val="004A3653"/>
    <w:rsid w:val="004A3955"/>
    <w:rsid w:val="004A3A77"/>
    <w:rsid w:val="004A3AB1"/>
    <w:rsid w:val="004A3DD9"/>
    <w:rsid w:val="004A3E58"/>
    <w:rsid w:val="004A423B"/>
    <w:rsid w:val="004A430D"/>
    <w:rsid w:val="004A4354"/>
    <w:rsid w:val="004A4884"/>
    <w:rsid w:val="004A4B78"/>
    <w:rsid w:val="004A4BE8"/>
    <w:rsid w:val="004A4F58"/>
    <w:rsid w:val="004A56AB"/>
    <w:rsid w:val="004A5D7C"/>
    <w:rsid w:val="004A5EA3"/>
    <w:rsid w:val="004A6101"/>
    <w:rsid w:val="004A668B"/>
    <w:rsid w:val="004A67A7"/>
    <w:rsid w:val="004A6AF9"/>
    <w:rsid w:val="004A6E6E"/>
    <w:rsid w:val="004A75D2"/>
    <w:rsid w:val="004A7622"/>
    <w:rsid w:val="004A7820"/>
    <w:rsid w:val="004A7F61"/>
    <w:rsid w:val="004B061B"/>
    <w:rsid w:val="004B062D"/>
    <w:rsid w:val="004B06F1"/>
    <w:rsid w:val="004B12FB"/>
    <w:rsid w:val="004B1E12"/>
    <w:rsid w:val="004B2D80"/>
    <w:rsid w:val="004B2F36"/>
    <w:rsid w:val="004B309A"/>
    <w:rsid w:val="004B32D8"/>
    <w:rsid w:val="004B4185"/>
    <w:rsid w:val="004B44D0"/>
    <w:rsid w:val="004B5240"/>
    <w:rsid w:val="004B52BE"/>
    <w:rsid w:val="004B5549"/>
    <w:rsid w:val="004B5643"/>
    <w:rsid w:val="004B633A"/>
    <w:rsid w:val="004B682C"/>
    <w:rsid w:val="004B6BF1"/>
    <w:rsid w:val="004B6DA0"/>
    <w:rsid w:val="004B6EC8"/>
    <w:rsid w:val="004B72D8"/>
    <w:rsid w:val="004B77A3"/>
    <w:rsid w:val="004B7CD6"/>
    <w:rsid w:val="004C0239"/>
    <w:rsid w:val="004C0264"/>
    <w:rsid w:val="004C0265"/>
    <w:rsid w:val="004C0C1C"/>
    <w:rsid w:val="004C0D6C"/>
    <w:rsid w:val="004C1112"/>
    <w:rsid w:val="004C1159"/>
    <w:rsid w:val="004C1204"/>
    <w:rsid w:val="004C17FF"/>
    <w:rsid w:val="004C19BE"/>
    <w:rsid w:val="004C1BB8"/>
    <w:rsid w:val="004C2601"/>
    <w:rsid w:val="004C27F2"/>
    <w:rsid w:val="004C29D8"/>
    <w:rsid w:val="004C2F7F"/>
    <w:rsid w:val="004C3317"/>
    <w:rsid w:val="004C3642"/>
    <w:rsid w:val="004C39D3"/>
    <w:rsid w:val="004C3BB9"/>
    <w:rsid w:val="004C4153"/>
    <w:rsid w:val="004C4C05"/>
    <w:rsid w:val="004C5EB8"/>
    <w:rsid w:val="004C6301"/>
    <w:rsid w:val="004C6AA7"/>
    <w:rsid w:val="004C7012"/>
    <w:rsid w:val="004C7696"/>
    <w:rsid w:val="004C77E4"/>
    <w:rsid w:val="004C782F"/>
    <w:rsid w:val="004C796F"/>
    <w:rsid w:val="004C7A49"/>
    <w:rsid w:val="004C7F7C"/>
    <w:rsid w:val="004D0357"/>
    <w:rsid w:val="004D03B4"/>
    <w:rsid w:val="004D0424"/>
    <w:rsid w:val="004D0477"/>
    <w:rsid w:val="004D083B"/>
    <w:rsid w:val="004D09BE"/>
    <w:rsid w:val="004D1004"/>
    <w:rsid w:val="004D1164"/>
    <w:rsid w:val="004D1457"/>
    <w:rsid w:val="004D160E"/>
    <w:rsid w:val="004D1B68"/>
    <w:rsid w:val="004D1CC5"/>
    <w:rsid w:val="004D2397"/>
    <w:rsid w:val="004D256D"/>
    <w:rsid w:val="004D2CB1"/>
    <w:rsid w:val="004D2E5E"/>
    <w:rsid w:val="004D318E"/>
    <w:rsid w:val="004D3D3C"/>
    <w:rsid w:val="004D42C2"/>
    <w:rsid w:val="004D4642"/>
    <w:rsid w:val="004D481E"/>
    <w:rsid w:val="004D4C1B"/>
    <w:rsid w:val="004D4E8E"/>
    <w:rsid w:val="004D5461"/>
    <w:rsid w:val="004D5664"/>
    <w:rsid w:val="004D57B2"/>
    <w:rsid w:val="004D57E0"/>
    <w:rsid w:val="004D58EB"/>
    <w:rsid w:val="004D5C4D"/>
    <w:rsid w:val="004D5D57"/>
    <w:rsid w:val="004D610C"/>
    <w:rsid w:val="004D638C"/>
    <w:rsid w:val="004D73DF"/>
    <w:rsid w:val="004D78E4"/>
    <w:rsid w:val="004D7C7F"/>
    <w:rsid w:val="004D7EDC"/>
    <w:rsid w:val="004E09D0"/>
    <w:rsid w:val="004E0C63"/>
    <w:rsid w:val="004E10FE"/>
    <w:rsid w:val="004E1264"/>
    <w:rsid w:val="004E145A"/>
    <w:rsid w:val="004E14FB"/>
    <w:rsid w:val="004E26DB"/>
    <w:rsid w:val="004E2AEB"/>
    <w:rsid w:val="004E3464"/>
    <w:rsid w:val="004E42B9"/>
    <w:rsid w:val="004E4467"/>
    <w:rsid w:val="004E447E"/>
    <w:rsid w:val="004E4808"/>
    <w:rsid w:val="004E4858"/>
    <w:rsid w:val="004E585E"/>
    <w:rsid w:val="004E6053"/>
    <w:rsid w:val="004E614E"/>
    <w:rsid w:val="004E705B"/>
    <w:rsid w:val="004E7301"/>
    <w:rsid w:val="004E75F5"/>
    <w:rsid w:val="004E78EF"/>
    <w:rsid w:val="004E7CF6"/>
    <w:rsid w:val="004F0381"/>
    <w:rsid w:val="004F0604"/>
    <w:rsid w:val="004F0660"/>
    <w:rsid w:val="004F0819"/>
    <w:rsid w:val="004F1B1A"/>
    <w:rsid w:val="004F21DC"/>
    <w:rsid w:val="004F2834"/>
    <w:rsid w:val="004F2E81"/>
    <w:rsid w:val="004F2F23"/>
    <w:rsid w:val="004F2FE4"/>
    <w:rsid w:val="004F3444"/>
    <w:rsid w:val="004F351D"/>
    <w:rsid w:val="004F35A3"/>
    <w:rsid w:val="004F36DB"/>
    <w:rsid w:val="004F3805"/>
    <w:rsid w:val="004F3872"/>
    <w:rsid w:val="004F3DBD"/>
    <w:rsid w:val="004F40C1"/>
    <w:rsid w:val="004F4176"/>
    <w:rsid w:val="004F43A8"/>
    <w:rsid w:val="004F4829"/>
    <w:rsid w:val="004F4B60"/>
    <w:rsid w:val="004F54BD"/>
    <w:rsid w:val="004F581B"/>
    <w:rsid w:val="004F5FE1"/>
    <w:rsid w:val="004F70DA"/>
    <w:rsid w:val="004F7702"/>
    <w:rsid w:val="004F7B35"/>
    <w:rsid w:val="004F7EB0"/>
    <w:rsid w:val="0050023A"/>
    <w:rsid w:val="0050079E"/>
    <w:rsid w:val="00500A13"/>
    <w:rsid w:val="0050187A"/>
    <w:rsid w:val="005019FF"/>
    <w:rsid w:val="00501A2A"/>
    <w:rsid w:val="00501F73"/>
    <w:rsid w:val="00502202"/>
    <w:rsid w:val="00502768"/>
    <w:rsid w:val="0050290C"/>
    <w:rsid w:val="00502E95"/>
    <w:rsid w:val="00502FF7"/>
    <w:rsid w:val="005033A2"/>
    <w:rsid w:val="005033B3"/>
    <w:rsid w:val="005035B3"/>
    <w:rsid w:val="00503920"/>
    <w:rsid w:val="00503BD4"/>
    <w:rsid w:val="00503D29"/>
    <w:rsid w:val="00503E1D"/>
    <w:rsid w:val="00503F37"/>
    <w:rsid w:val="005044CD"/>
    <w:rsid w:val="00504906"/>
    <w:rsid w:val="005053B3"/>
    <w:rsid w:val="0050576B"/>
    <w:rsid w:val="005057D8"/>
    <w:rsid w:val="005057DD"/>
    <w:rsid w:val="00505B79"/>
    <w:rsid w:val="00505BA5"/>
    <w:rsid w:val="00505E4C"/>
    <w:rsid w:val="00505E89"/>
    <w:rsid w:val="005062B1"/>
    <w:rsid w:val="005063D8"/>
    <w:rsid w:val="0050667A"/>
    <w:rsid w:val="00506906"/>
    <w:rsid w:val="00506D23"/>
    <w:rsid w:val="005077B9"/>
    <w:rsid w:val="0050781F"/>
    <w:rsid w:val="00507A13"/>
    <w:rsid w:val="00507B49"/>
    <w:rsid w:val="00507B6D"/>
    <w:rsid w:val="00507E12"/>
    <w:rsid w:val="00510092"/>
    <w:rsid w:val="00510427"/>
    <w:rsid w:val="005109CD"/>
    <w:rsid w:val="00510A43"/>
    <w:rsid w:val="005112D6"/>
    <w:rsid w:val="00511326"/>
    <w:rsid w:val="00511B31"/>
    <w:rsid w:val="00511B78"/>
    <w:rsid w:val="00511E0C"/>
    <w:rsid w:val="00511F2A"/>
    <w:rsid w:val="00512185"/>
    <w:rsid w:val="005121EA"/>
    <w:rsid w:val="00512571"/>
    <w:rsid w:val="00512E04"/>
    <w:rsid w:val="00512E15"/>
    <w:rsid w:val="00512EF2"/>
    <w:rsid w:val="005135ED"/>
    <w:rsid w:val="005137CA"/>
    <w:rsid w:val="00513DE8"/>
    <w:rsid w:val="0051410D"/>
    <w:rsid w:val="005142E5"/>
    <w:rsid w:val="00514325"/>
    <w:rsid w:val="0051453A"/>
    <w:rsid w:val="005145A8"/>
    <w:rsid w:val="0051565F"/>
    <w:rsid w:val="005156D4"/>
    <w:rsid w:val="00515807"/>
    <w:rsid w:val="00515808"/>
    <w:rsid w:val="00515980"/>
    <w:rsid w:val="00515F74"/>
    <w:rsid w:val="00516855"/>
    <w:rsid w:val="00516AFC"/>
    <w:rsid w:val="005170A4"/>
    <w:rsid w:val="00517198"/>
    <w:rsid w:val="005172F9"/>
    <w:rsid w:val="00517414"/>
    <w:rsid w:val="005175E5"/>
    <w:rsid w:val="005176FA"/>
    <w:rsid w:val="005177AE"/>
    <w:rsid w:val="0052032D"/>
    <w:rsid w:val="00520608"/>
    <w:rsid w:val="00520851"/>
    <w:rsid w:val="005209B0"/>
    <w:rsid w:val="005214A5"/>
    <w:rsid w:val="00521AC2"/>
    <w:rsid w:val="00522D62"/>
    <w:rsid w:val="00522EA6"/>
    <w:rsid w:val="00523089"/>
    <w:rsid w:val="0052346A"/>
    <w:rsid w:val="00523487"/>
    <w:rsid w:val="00523829"/>
    <w:rsid w:val="00523A9C"/>
    <w:rsid w:val="00523D3F"/>
    <w:rsid w:val="00524342"/>
    <w:rsid w:val="00525038"/>
    <w:rsid w:val="0052642B"/>
    <w:rsid w:val="00526BAA"/>
    <w:rsid w:val="00526DFD"/>
    <w:rsid w:val="0052751B"/>
    <w:rsid w:val="00527946"/>
    <w:rsid w:val="005301FD"/>
    <w:rsid w:val="00530239"/>
    <w:rsid w:val="005308A8"/>
    <w:rsid w:val="00530973"/>
    <w:rsid w:val="00530ED0"/>
    <w:rsid w:val="005313B7"/>
    <w:rsid w:val="005313BE"/>
    <w:rsid w:val="005314AD"/>
    <w:rsid w:val="00531C00"/>
    <w:rsid w:val="005324F0"/>
    <w:rsid w:val="00532793"/>
    <w:rsid w:val="0053284B"/>
    <w:rsid w:val="00532930"/>
    <w:rsid w:val="00532AD0"/>
    <w:rsid w:val="0053384D"/>
    <w:rsid w:val="00534385"/>
    <w:rsid w:val="005347DD"/>
    <w:rsid w:val="0053544E"/>
    <w:rsid w:val="00535A10"/>
    <w:rsid w:val="00535AF8"/>
    <w:rsid w:val="00535C31"/>
    <w:rsid w:val="005362F6"/>
    <w:rsid w:val="005368F3"/>
    <w:rsid w:val="00536E1A"/>
    <w:rsid w:val="00537637"/>
    <w:rsid w:val="00537723"/>
    <w:rsid w:val="005379F8"/>
    <w:rsid w:val="00537DF9"/>
    <w:rsid w:val="00540523"/>
    <w:rsid w:val="005405FD"/>
    <w:rsid w:val="00540BA2"/>
    <w:rsid w:val="00540F34"/>
    <w:rsid w:val="00540FF7"/>
    <w:rsid w:val="00541316"/>
    <w:rsid w:val="0054173B"/>
    <w:rsid w:val="0054194D"/>
    <w:rsid w:val="00541A35"/>
    <w:rsid w:val="00541EA9"/>
    <w:rsid w:val="00541ED0"/>
    <w:rsid w:val="00541FF9"/>
    <w:rsid w:val="00542F07"/>
    <w:rsid w:val="00543070"/>
    <w:rsid w:val="0054366F"/>
    <w:rsid w:val="005437C3"/>
    <w:rsid w:val="00543817"/>
    <w:rsid w:val="00543898"/>
    <w:rsid w:val="00543994"/>
    <w:rsid w:val="00543C5B"/>
    <w:rsid w:val="00544319"/>
    <w:rsid w:val="005448D8"/>
    <w:rsid w:val="0054513A"/>
    <w:rsid w:val="0054523F"/>
    <w:rsid w:val="0054621D"/>
    <w:rsid w:val="00546624"/>
    <w:rsid w:val="00547FCB"/>
    <w:rsid w:val="0055045B"/>
    <w:rsid w:val="00550AAA"/>
    <w:rsid w:val="00550ADC"/>
    <w:rsid w:val="00550EC9"/>
    <w:rsid w:val="00551271"/>
    <w:rsid w:val="00551430"/>
    <w:rsid w:val="00551A9A"/>
    <w:rsid w:val="00551B9B"/>
    <w:rsid w:val="00551F29"/>
    <w:rsid w:val="0055206D"/>
    <w:rsid w:val="00552F46"/>
    <w:rsid w:val="005535AA"/>
    <w:rsid w:val="00554004"/>
    <w:rsid w:val="005549A0"/>
    <w:rsid w:val="0055556E"/>
    <w:rsid w:val="00555707"/>
    <w:rsid w:val="00555C4B"/>
    <w:rsid w:val="00557094"/>
    <w:rsid w:val="005573CB"/>
    <w:rsid w:val="00557752"/>
    <w:rsid w:val="00557D24"/>
    <w:rsid w:val="005603B3"/>
    <w:rsid w:val="0056076D"/>
    <w:rsid w:val="00560BCF"/>
    <w:rsid w:val="00560DA7"/>
    <w:rsid w:val="00562820"/>
    <w:rsid w:val="00562CD4"/>
    <w:rsid w:val="005631A9"/>
    <w:rsid w:val="0056323A"/>
    <w:rsid w:val="00563B7A"/>
    <w:rsid w:val="005640FC"/>
    <w:rsid w:val="005642C0"/>
    <w:rsid w:val="00564ABD"/>
    <w:rsid w:val="00564C74"/>
    <w:rsid w:val="005655CE"/>
    <w:rsid w:val="00566537"/>
    <w:rsid w:val="0056664C"/>
    <w:rsid w:val="00566DBE"/>
    <w:rsid w:val="00567270"/>
    <w:rsid w:val="00567513"/>
    <w:rsid w:val="005675EA"/>
    <w:rsid w:val="00567FF3"/>
    <w:rsid w:val="0057105A"/>
    <w:rsid w:val="005713FD"/>
    <w:rsid w:val="00571452"/>
    <w:rsid w:val="00571DB2"/>
    <w:rsid w:val="00571DCF"/>
    <w:rsid w:val="00572640"/>
    <w:rsid w:val="005726F7"/>
    <w:rsid w:val="00572BE2"/>
    <w:rsid w:val="00573E59"/>
    <w:rsid w:val="00573E64"/>
    <w:rsid w:val="00573FE6"/>
    <w:rsid w:val="0057494B"/>
    <w:rsid w:val="00574E18"/>
    <w:rsid w:val="005753F4"/>
    <w:rsid w:val="0057576D"/>
    <w:rsid w:val="005759CE"/>
    <w:rsid w:val="005764F6"/>
    <w:rsid w:val="00576758"/>
    <w:rsid w:val="00577190"/>
    <w:rsid w:val="005771A4"/>
    <w:rsid w:val="005771CE"/>
    <w:rsid w:val="0057775C"/>
    <w:rsid w:val="00577B2D"/>
    <w:rsid w:val="00577D69"/>
    <w:rsid w:val="00580663"/>
    <w:rsid w:val="0058092A"/>
    <w:rsid w:val="00580A33"/>
    <w:rsid w:val="00581095"/>
    <w:rsid w:val="005813E6"/>
    <w:rsid w:val="00581521"/>
    <w:rsid w:val="00581DE7"/>
    <w:rsid w:val="00582AAA"/>
    <w:rsid w:val="00582E14"/>
    <w:rsid w:val="00582F8B"/>
    <w:rsid w:val="0058339D"/>
    <w:rsid w:val="00583623"/>
    <w:rsid w:val="00583AE2"/>
    <w:rsid w:val="00583C66"/>
    <w:rsid w:val="00583E46"/>
    <w:rsid w:val="00583FC6"/>
    <w:rsid w:val="005844AA"/>
    <w:rsid w:val="00585232"/>
    <w:rsid w:val="00585BEE"/>
    <w:rsid w:val="005861D2"/>
    <w:rsid w:val="00586273"/>
    <w:rsid w:val="00586C11"/>
    <w:rsid w:val="00586D8F"/>
    <w:rsid w:val="00586F72"/>
    <w:rsid w:val="00587FCF"/>
    <w:rsid w:val="00590193"/>
    <w:rsid w:val="005903A1"/>
    <w:rsid w:val="00590583"/>
    <w:rsid w:val="005905EC"/>
    <w:rsid w:val="00590977"/>
    <w:rsid w:val="00590EFE"/>
    <w:rsid w:val="00591075"/>
    <w:rsid w:val="00591371"/>
    <w:rsid w:val="00591915"/>
    <w:rsid w:val="00591ADC"/>
    <w:rsid w:val="00592036"/>
    <w:rsid w:val="005922DE"/>
    <w:rsid w:val="005923DE"/>
    <w:rsid w:val="005927E5"/>
    <w:rsid w:val="005933DF"/>
    <w:rsid w:val="00593B1A"/>
    <w:rsid w:val="00594615"/>
    <w:rsid w:val="00594E4F"/>
    <w:rsid w:val="00594F08"/>
    <w:rsid w:val="00595555"/>
    <w:rsid w:val="00595618"/>
    <w:rsid w:val="005957C7"/>
    <w:rsid w:val="005958C0"/>
    <w:rsid w:val="00595CFF"/>
    <w:rsid w:val="00595EA7"/>
    <w:rsid w:val="00595FE6"/>
    <w:rsid w:val="00596111"/>
    <w:rsid w:val="00596462"/>
    <w:rsid w:val="005964D7"/>
    <w:rsid w:val="00596A57"/>
    <w:rsid w:val="00596DB6"/>
    <w:rsid w:val="005973BF"/>
    <w:rsid w:val="00597BF5"/>
    <w:rsid w:val="00597C07"/>
    <w:rsid w:val="005A03BA"/>
    <w:rsid w:val="005A0513"/>
    <w:rsid w:val="005A054E"/>
    <w:rsid w:val="005A0623"/>
    <w:rsid w:val="005A0738"/>
    <w:rsid w:val="005A092D"/>
    <w:rsid w:val="005A0A57"/>
    <w:rsid w:val="005A1070"/>
    <w:rsid w:val="005A157C"/>
    <w:rsid w:val="005A17C5"/>
    <w:rsid w:val="005A22A3"/>
    <w:rsid w:val="005A2411"/>
    <w:rsid w:val="005A276A"/>
    <w:rsid w:val="005A278D"/>
    <w:rsid w:val="005A288B"/>
    <w:rsid w:val="005A3007"/>
    <w:rsid w:val="005A3553"/>
    <w:rsid w:val="005A36F4"/>
    <w:rsid w:val="005A3C1A"/>
    <w:rsid w:val="005A3D0F"/>
    <w:rsid w:val="005A40A8"/>
    <w:rsid w:val="005A42E6"/>
    <w:rsid w:val="005A469D"/>
    <w:rsid w:val="005A4917"/>
    <w:rsid w:val="005A49D6"/>
    <w:rsid w:val="005A4B03"/>
    <w:rsid w:val="005A4EC5"/>
    <w:rsid w:val="005A50C0"/>
    <w:rsid w:val="005A56A8"/>
    <w:rsid w:val="005A5F3C"/>
    <w:rsid w:val="005A618C"/>
    <w:rsid w:val="005A649A"/>
    <w:rsid w:val="005A68FA"/>
    <w:rsid w:val="005A6C21"/>
    <w:rsid w:val="005A6ED9"/>
    <w:rsid w:val="005A7189"/>
    <w:rsid w:val="005A71BC"/>
    <w:rsid w:val="005A79E9"/>
    <w:rsid w:val="005A7C28"/>
    <w:rsid w:val="005B00C4"/>
    <w:rsid w:val="005B070D"/>
    <w:rsid w:val="005B0BEC"/>
    <w:rsid w:val="005B0F0D"/>
    <w:rsid w:val="005B11D0"/>
    <w:rsid w:val="005B23BE"/>
    <w:rsid w:val="005B260B"/>
    <w:rsid w:val="005B29BF"/>
    <w:rsid w:val="005B3A7A"/>
    <w:rsid w:val="005B3AD7"/>
    <w:rsid w:val="005B4131"/>
    <w:rsid w:val="005B434A"/>
    <w:rsid w:val="005B4E84"/>
    <w:rsid w:val="005B52C7"/>
    <w:rsid w:val="005B5747"/>
    <w:rsid w:val="005B5822"/>
    <w:rsid w:val="005B588E"/>
    <w:rsid w:val="005B5D4B"/>
    <w:rsid w:val="005B633B"/>
    <w:rsid w:val="005B6DD0"/>
    <w:rsid w:val="005B6F96"/>
    <w:rsid w:val="005B75BB"/>
    <w:rsid w:val="005B7DFF"/>
    <w:rsid w:val="005B7F14"/>
    <w:rsid w:val="005C0043"/>
    <w:rsid w:val="005C0264"/>
    <w:rsid w:val="005C051A"/>
    <w:rsid w:val="005C07F6"/>
    <w:rsid w:val="005C0B13"/>
    <w:rsid w:val="005C15C4"/>
    <w:rsid w:val="005C2145"/>
    <w:rsid w:val="005C2391"/>
    <w:rsid w:val="005C29B6"/>
    <w:rsid w:val="005C2BE2"/>
    <w:rsid w:val="005C2D0C"/>
    <w:rsid w:val="005C3AEE"/>
    <w:rsid w:val="005C3FB3"/>
    <w:rsid w:val="005C3FE6"/>
    <w:rsid w:val="005C4291"/>
    <w:rsid w:val="005C4326"/>
    <w:rsid w:val="005C4BFC"/>
    <w:rsid w:val="005C4CB5"/>
    <w:rsid w:val="005C4EC4"/>
    <w:rsid w:val="005C5506"/>
    <w:rsid w:val="005C57F7"/>
    <w:rsid w:val="005C6039"/>
    <w:rsid w:val="005C639D"/>
    <w:rsid w:val="005C7210"/>
    <w:rsid w:val="005C7321"/>
    <w:rsid w:val="005C7CE2"/>
    <w:rsid w:val="005C7EB6"/>
    <w:rsid w:val="005D030C"/>
    <w:rsid w:val="005D05B2"/>
    <w:rsid w:val="005D09F9"/>
    <w:rsid w:val="005D0EEE"/>
    <w:rsid w:val="005D0EF3"/>
    <w:rsid w:val="005D0FDE"/>
    <w:rsid w:val="005D1165"/>
    <w:rsid w:val="005D119D"/>
    <w:rsid w:val="005D1F2D"/>
    <w:rsid w:val="005D2178"/>
    <w:rsid w:val="005D26A6"/>
    <w:rsid w:val="005D2964"/>
    <w:rsid w:val="005D29BF"/>
    <w:rsid w:val="005D2FA9"/>
    <w:rsid w:val="005D3385"/>
    <w:rsid w:val="005D3834"/>
    <w:rsid w:val="005D3C8E"/>
    <w:rsid w:val="005D3E0D"/>
    <w:rsid w:val="005D4171"/>
    <w:rsid w:val="005D5624"/>
    <w:rsid w:val="005D5A0F"/>
    <w:rsid w:val="005D5A2A"/>
    <w:rsid w:val="005D5EC5"/>
    <w:rsid w:val="005D604A"/>
    <w:rsid w:val="005D60AE"/>
    <w:rsid w:val="005D6388"/>
    <w:rsid w:val="005D644D"/>
    <w:rsid w:val="005D682C"/>
    <w:rsid w:val="005D6876"/>
    <w:rsid w:val="005D6941"/>
    <w:rsid w:val="005D6B2D"/>
    <w:rsid w:val="005D6B3A"/>
    <w:rsid w:val="005D6FCA"/>
    <w:rsid w:val="005D7040"/>
    <w:rsid w:val="005D7254"/>
    <w:rsid w:val="005D7418"/>
    <w:rsid w:val="005E0204"/>
    <w:rsid w:val="005E0742"/>
    <w:rsid w:val="005E0999"/>
    <w:rsid w:val="005E142C"/>
    <w:rsid w:val="005E1B40"/>
    <w:rsid w:val="005E1D8A"/>
    <w:rsid w:val="005E22D7"/>
    <w:rsid w:val="005E25DC"/>
    <w:rsid w:val="005E2721"/>
    <w:rsid w:val="005E29BF"/>
    <w:rsid w:val="005E3156"/>
    <w:rsid w:val="005E3162"/>
    <w:rsid w:val="005E3400"/>
    <w:rsid w:val="005E3659"/>
    <w:rsid w:val="005E3F14"/>
    <w:rsid w:val="005E538F"/>
    <w:rsid w:val="005E5A94"/>
    <w:rsid w:val="005E62AB"/>
    <w:rsid w:val="005E64E2"/>
    <w:rsid w:val="005E6C82"/>
    <w:rsid w:val="005E733B"/>
    <w:rsid w:val="005F0077"/>
    <w:rsid w:val="005F03CA"/>
    <w:rsid w:val="005F0966"/>
    <w:rsid w:val="005F1078"/>
    <w:rsid w:val="005F11FA"/>
    <w:rsid w:val="005F1322"/>
    <w:rsid w:val="005F14A0"/>
    <w:rsid w:val="005F1A6C"/>
    <w:rsid w:val="005F1F1F"/>
    <w:rsid w:val="005F2142"/>
    <w:rsid w:val="005F2A28"/>
    <w:rsid w:val="005F2ABB"/>
    <w:rsid w:val="005F2D8A"/>
    <w:rsid w:val="005F3A5D"/>
    <w:rsid w:val="005F4D67"/>
    <w:rsid w:val="005F53C8"/>
    <w:rsid w:val="005F56A6"/>
    <w:rsid w:val="005F573A"/>
    <w:rsid w:val="005F655D"/>
    <w:rsid w:val="005F6B43"/>
    <w:rsid w:val="005F6B56"/>
    <w:rsid w:val="005F6BAC"/>
    <w:rsid w:val="005F6CE1"/>
    <w:rsid w:val="00600957"/>
    <w:rsid w:val="00600B84"/>
    <w:rsid w:val="006017CC"/>
    <w:rsid w:val="006018C6"/>
    <w:rsid w:val="00602400"/>
    <w:rsid w:val="006027B0"/>
    <w:rsid w:val="00602978"/>
    <w:rsid w:val="00602D2C"/>
    <w:rsid w:val="0060384D"/>
    <w:rsid w:val="006038B3"/>
    <w:rsid w:val="0060394E"/>
    <w:rsid w:val="006041FA"/>
    <w:rsid w:val="006042CF"/>
    <w:rsid w:val="006045B3"/>
    <w:rsid w:val="00605A62"/>
    <w:rsid w:val="00606006"/>
    <w:rsid w:val="0060679B"/>
    <w:rsid w:val="00606D8E"/>
    <w:rsid w:val="006071DD"/>
    <w:rsid w:val="006079CD"/>
    <w:rsid w:val="00607F71"/>
    <w:rsid w:val="006108C5"/>
    <w:rsid w:val="00610941"/>
    <w:rsid w:val="00610BF1"/>
    <w:rsid w:val="0061121E"/>
    <w:rsid w:val="00611463"/>
    <w:rsid w:val="00611819"/>
    <w:rsid w:val="0061198A"/>
    <w:rsid w:val="00611BCA"/>
    <w:rsid w:val="00612402"/>
    <w:rsid w:val="00612FC9"/>
    <w:rsid w:val="006131F9"/>
    <w:rsid w:val="0061352D"/>
    <w:rsid w:val="006137AB"/>
    <w:rsid w:val="006138E3"/>
    <w:rsid w:val="00613DD8"/>
    <w:rsid w:val="00614255"/>
    <w:rsid w:val="00614449"/>
    <w:rsid w:val="00614911"/>
    <w:rsid w:val="0061512D"/>
    <w:rsid w:val="0061522D"/>
    <w:rsid w:val="00615272"/>
    <w:rsid w:val="00615719"/>
    <w:rsid w:val="00616886"/>
    <w:rsid w:val="00616B3D"/>
    <w:rsid w:val="00616CD3"/>
    <w:rsid w:val="00616EAE"/>
    <w:rsid w:val="00616FDD"/>
    <w:rsid w:val="006170E7"/>
    <w:rsid w:val="00617108"/>
    <w:rsid w:val="00617D5F"/>
    <w:rsid w:val="0062145C"/>
    <w:rsid w:val="006222BB"/>
    <w:rsid w:val="006223BC"/>
    <w:rsid w:val="006229A8"/>
    <w:rsid w:val="00622BFB"/>
    <w:rsid w:val="00622C93"/>
    <w:rsid w:val="006231B4"/>
    <w:rsid w:val="00623304"/>
    <w:rsid w:val="00624232"/>
    <w:rsid w:val="0062430A"/>
    <w:rsid w:val="00624E00"/>
    <w:rsid w:val="00624F85"/>
    <w:rsid w:val="006254A0"/>
    <w:rsid w:val="0062565E"/>
    <w:rsid w:val="0062583B"/>
    <w:rsid w:val="00625DEF"/>
    <w:rsid w:val="00626A87"/>
    <w:rsid w:val="00626B68"/>
    <w:rsid w:val="00626EE4"/>
    <w:rsid w:val="00626F2D"/>
    <w:rsid w:val="0062756B"/>
    <w:rsid w:val="0062767E"/>
    <w:rsid w:val="006277AC"/>
    <w:rsid w:val="00627AA0"/>
    <w:rsid w:val="00627D41"/>
    <w:rsid w:val="0062CDF6"/>
    <w:rsid w:val="00630074"/>
    <w:rsid w:val="0063071B"/>
    <w:rsid w:val="00631232"/>
    <w:rsid w:val="00631403"/>
    <w:rsid w:val="0063202F"/>
    <w:rsid w:val="00632116"/>
    <w:rsid w:val="00632818"/>
    <w:rsid w:val="00632E32"/>
    <w:rsid w:val="00633799"/>
    <w:rsid w:val="00633C47"/>
    <w:rsid w:val="00634489"/>
    <w:rsid w:val="00634721"/>
    <w:rsid w:val="00634E68"/>
    <w:rsid w:val="00635046"/>
    <w:rsid w:val="00636107"/>
    <w:rsid w:val="006362E7"/>
    <w:rsid w:val="00636A85"/>
    <w:rsid w:val="00636CFA"/>
    <w:rsid w:val="00636E51"/>
    <w:rsid w:val="00636FA2"/>
    <w:rsid w:val="006375C4"/>
    <w:rsid w:val="006402B9"/>
    <w:rsid w:val="006402D6"/>
    <w:rsid w:val="006404C6"/>
    <w:rsid w:val="00640E06"/>
    <w:rsid w:val="00640F1B"/>
    <w:rsid w:val="00640F85"/>
    <w:rsid w:val="006411EF"/>
    <w:rsid w:val="006420C0"/>
    <w:rsid w:val="006427D3"/>
    <w:rsid w:val="006429F8"/>
    <w:rsid w:val="00642CF5"/>
    <w:rsid w:val="00642E88"/>
    <w:rsid w:val="00643F29"/>
    <w:rsid w:val="006448CE"/>
    <w:rsid w:val="00644F51"/>
    <w:rsid w:val="006455DE"/>
    <w:rsid w:val="00645DE8"/>
    <w:rsid w:val="00645E5C"/>
    <w:rsid w:val="00646353"/>
    <w:rsid w:val="006469FF"/>
    <w:rsid w:val="00646D77"/>
    <w:rsid w:val="006471E0"/>
    <w:rsid w:val="0064732C"/>
    <w:rsid w:val="006478A3"/>
    <w:rsid w:val="00647BA9"/>
    <w:rsid w:val="006501F1"/>
    <w:rsid w:val="006506EF"/>
    <w:rsid w:val="006510B2"/>
    <w:rsid w:val="006513D0"/>
    <w:rsid w:val="00651D34"/>
    <w:rsid w:val="00651EAB"/>
    <w:rsid w:val="00651F00"/>
    <w:rsid w:val="00652A3B"/>
    <w:rsid w:val="00652DCA"/>
    <w:rsid w:val="00653284"/>
    <w:rsid w:val="00653EE2"/>
    <w:rsid w:val="0065412F"/>
    <w:rsid w:val="00654B1F"/>
    <w:rsid w:val="00654DD7"/>
    <w:rsid w:val="0065550E"/>
    <w:rsid w:val="006555C5"/>
    <w:rsid w:val="00655AB1"/>
    <w:rsid w:val="006560C5"/>
    <w:rsid w:val="006563FF"/>
    <w:rsid w:val="00656462"/>
    <w:rsid w:val="00656DA5"/>
    <w:rsid w:val="00656EC1"/>
    <w:rsid w:val="0065736C"/>
    <w:rsid w:val="006576C7"/>
    <w:rsid w:val="00657D19"/>
    <w:rsid w:val="006600C7"/>
    <w:rsid w:val="006608DE"/>
    <w:rsid w:val="00660B49"/>
    <w:rsid w:val="00660CC4"/>
    <w:rsid w:val="00660D37"/>
    <w:rsid w:val="0066122B"/>
    <w:rsid w:val="00661AAF"/>
    <w:rsid w:val="00661ADF"/>
    <w:rsid w:val="00661B61"/>
    <w:rsid w:val="00662C1F"/>
    <w:rsid w:val="00664097"/>
    <w:rsid w:val="006647C4"/>
    <w:rsid w:val="00664EE8"/>
    <w:rsid w:val="006651C3"/>
    <w:rsid w:val="006653B1"/>
    <w:rsid w:val="00665916"/>
    <w:rsid w:val="00665A41"/>
    <w:rsid w:val="00665B2B"/>
    <w:rsid w:val="00665C1D"/>
    <w:rsid w:val="00665C4C"/>
    <w:rsid w:val="00665DB3"/>
    <w:rsid w:val="00665F84"/>
    <w:rsid w:val="0066612F"/>
    <w:rsid w:val="00666301"/>
    <w:rsid w:val="0066652B"/>
    <w:rsid w:val="006667FF"/>
    <w:rsid w:val="00666983"/>
    <w:rsid w:val="00670841"/>
    <w:rsid w:val="006708EC"/>
    <w:rsid w:val="00670F3B"/>
    <w:rsid w:val="006713B6"/>
    <w:rsid w:val="00671558"/>
    <w:rsid w:val="0067183F"/>
    <w:rsid w:val="00672F6F"/>
    <w:rsid w:val="00673249"/>
    <w:rsid w:val="00673263"/>
    <w:rsid w:val="00673613"/>
    <w:rsid w:val="00673A89"/>
    <w:rsid w:val="00673D9F"/>
    <w:rsid w:val="00674383"/>
    <w:rsid w:val="006744BA"/>
    <w:rsid w:val="006745E7"/>
    <w:rsid w:val="006748DC"/>
    <w:rsid w:val="00674B1D"/>
    <w:rsid w:val="00674F20"/>
    <w:rsid w:val="00674FD1"/>
    <w:rsid w:val="0067523D"/>
    <w:rsid w:val="00675BDD"/>
    <w:rsid w:val="00676016"/>
    <w:rsid w:val="00676AAD"/>
    <w:rsid w:val="00676C39"/>
    <w:rsid w:val="00676FAA"/>
    <w:rsid w:val="00677FBA"/>
    <w:rsid w:val="00680134"/>
    <w:rsid w:val="00680AFB"/>
    <w:rsid w:val="00680BC9"/>
    <w:rsid w:val="00680F4E"/>
    <w:rsid w:val="006817E9"/>
    <w:rsid w:val="00681AEF"/>
    <w:rsid w:val="00681F53"/>
    <w:rsid w:val="006824E7"/>
    <w:rsid w:val="006827FF"/>
    <w:rsid w:val="006830C6"/>
    <w:rsid w:val="00683121"/>
    <w:rsid w:val="006831F3"/>
    <w:rsid w:val="006843DA"/>
    <w:rsid w:val="0068484C"/>
    <w:rsid w:val="00684A15"/>
    <w:rsid w:val="00684ACF"/>
    <w:rsid w:val="006856BE"/>
    <w:rsid w:val="00685F52"/>
    <w:rsid w:val="006860CC"/>
    <w:rsid w:val="00686580"/>
    <w:rsid w:val="006865CD"/>
    <w:rsid w:val="00686825"/>
    <w:rsid w:val="0068688E"/>
    <w:rsid w:val="00687B5A"/>
    <w:rsid w:val="00687D9E"/>
    <w:rsid w:val="00690170"/>
    <w:rsid w:val="006902DB"/>
    <w:rsid w:val="00690378"/>
    <w:rsid w:val="00691214"/>
    <w:rsid w:val="00691691"/>
    <w:rsid w:val="0069179B"/>
    <w:rsid w:val="00691AB3"/>
    <w:rsid w:val="00691B73"/>
    <w:rsid w:val="00691B91"/>
    <w:rsid w:val="00691D25"/>
    <w:rsid w:val="00691EFB"/>
    <w:rsid w:val="0069227D"/>
    <w:rsid w:val="00692861"/>
    <w:rsid w:val="00692904"/>
    <w:rsid w:val="006929CC"/>
    <w:rsid w:val="00692C49"/>
    <w:rsid w:val="0069306C"/>
    <w:rsid w:val="0069344A"/>
    <w:rsid w:val="006936B7"/>
    <w:rsid w:val="00693ADE"/>
    <w:rsid w:val="0069459B"/>
    <w:rsid w:val="00694714"/>
    <w:rsid w:val="00695F57"/>
    <w:rsid w:val="00696464"/>
    <w:rsid w:val="0069649A"/>
    <w:rsid w:val="00696937"/>
    <w:rsid w:val="00697806"/>
    <w:rsid w:val="00697854"/>
    <w:rsid w:val="00697E04"/>
    <w:rsid w:val="00697FD2"/>
    <w:rsid w:val="006A0239"/>
    <w:rsid w:val="006A072E"/>
    <w:rsid w:val="006A07BA"/>
    <w:rsid w:val="006A0D06"/>
    <w:rsid w:val="006A0F14"/>
    <w:rsid w:val="006A1171"/>
    <w:rsid w:val="006A11BE"/>
    <w:rsid w:val="006A14C0"/>
    <w:rsid w:val="006A1B31"/>
    <w:rsid w:val="006A1E55"/>
    <w:rsid w:val="006A22F2"/>
    <w:rsid w:val="006A2B04"/>
    <w:rsid w:val="006A3476"/>
    <w:rsid w:val="006A348E"/>
    <w:rsid w:val="006A3942"/>
    <w:rsid w:val="006A3A08"/>
    <w:rsid w:val="006A414B"/>
    <w:rsid w:val="006A4379"/>
    <w:rsid w:val="006A44C5"/>
    <w:rsid w:val="006A45B4"/>
    <w:rsid w:val="006A47D6"/>
    <w:rsid w:val="006A5A9E"/>
    <w:rsid w:val="006A5D60"/>
    <w:rsid w:val="006A5F9F"/>
    <w:rsid w:val="006A650F"/>
    <w:rsid w:val="006A6B9D"/>
    <w:rsid w:val="006A6E37"/>
    <w:rsid w:val="006A7033"/>
    <w:rsid w:val="006A7104"/>
    <w:rsid w:val="006B00FA"/>
    <w:rsid w:val="006B05AD"/>
    <w:rsid w:val="006B0878"/>
    <w:rsid w:val="006B08E6"/>
    <w:rsid w:val="006B0C2E"/>
    <w:rsid w:val="006B0C3C"/>
    <w:rsid w:val="006B0C4D"/>
    <w:rsid w:val="006B0C50"/>
    <w:rsid w:val="006B11AB"/>
    <w:rsid w:val="006B186A"/>
    <w:rsid w:val="006B2006"/>
    <w:rsid w:val="006B21B9"/>
    <w:rsid w:val="006B24DB"/>
    <w:rsid w:val="006B2529"/>
    <w:rsid w:val="006B2754"/>
    <w:rsid w:val="006B2D4C"/>
    <w:rsid w:val="006B3674"/>
    <w:rsid w:val="006B3C1E"/>
    <w:rsid w:val="006B4075"/>
    <w:rsid w:val="006B46A2"/>
    <w:rsid w:val="006B491B"/>
    <w:rsid w:val="006B4A05"/>
    <w:rsid w:val="006B5313"/>
    <w:rsid w:val="006B5AEF"/>
    <w:rsid w:val="006B748B"/>
    <w:rsid w:val="006B7975"/>
    <w:rsid w:val="006B7FB8"/>
    <w:rsid w:val="006C00B5"/>
    <w:rsid w:val="006C03F0"/>
    <w:rsid w:val="006C04C4"/>
    <w:rsid w:val="006C0778"/>
    <w:rsid w:val="006C09D3"/>
    <w:rsid w:val="006C12DA"/>
    <w:rsid w:val="006C3B68"/>
    <w:rsid w:val="006C3DF5"/>
    <w:rsid w:val="006C3FF4"/>
    <w:rsid w:val="006C4727"/>
    <w:rsid w:val="006C4849"/>
    <w:rsid w:val="006C4A6A"/>
    <w:rsid w:val="006C4C46"/>
    <w:rsid w:val="006C4CB4"/>
    <w:rsid w:val="006C5A21"/>
    <w:rsid w:val="006C5C0C"/>
    <w:rsid w:val="006C5F26"/>
    <w:rsid w:val="006C6301"/>
    <w:rsid w:val="006C6420"/>
    <w:rsid w:val="006C64D2"/>
    <w:rsid w:val="006C6A27"/>
    <w:rsid w:val="006C7742"/>
    <w:rsid w:val="006C77BE"/>
    <w:rsid w:val="006D00AD"/>
    <w:rsid w:val="006D1145"/>
    <w:rsid w:val="006D142D"/>
    <w:rsid w:val="006D1554"/>
    <w:rsid w:val="006D17F9"/>
    <w:rsid w:val="006D1849"/>
    <w:rsid w:val="006D18D0"/>
    <w:rsid w:val="006D1A7C"/>
    <w:rsid w:val="006D1F0A"/>
    <w:rsid w:val="006D25A3"/>
    <w:rsid w:val="006D2807"/>
    <w:rsid w:val="006D3002"/>
    <w:rsid w:val="006D3230"/>
    <w:rsid w:val="006D367A"/>
    <w:rsid w:val="006D36D8"/>
    <w:rsid w:val="006D36F3"/>
    <w:rsid w:val="006D3FF3"/>
    <w:rsid w:val="006D44D8"/>
    <w:rsid w:val="006D4618"/>
    <w:rsid w:val="006D55E5"/>
    <w:rsid w:val="006D59F7"/>
    <w:rsid w:val="006D6562"/>
    <w:rsid w:val="006D6C68"/>
    <w:rsid w:val="006D71E2"/>
    <w:rsid w:val="006D720A"/>
    <w:rsid w:val="006D7EBC"/>
    <w:rsid w:val="006D7EF4"/>
    <w:rsid w:val="006E028A"/>
    <w:rsid w:val="006E039E"/>
    <w:rsid w:val="006E0663"/>
    <w:rsid w:val="006E0795"/>
    <w:rsid w:val="006E0860"/>
    <w:rsid w:val="006E0DCB"/>
    <w:rsid w:val="006E181E"/>
    <w:rsid w:val="006E1C8C"/>
    <w:rsid w:val="006E1CA0"/>
    <w:rsid w:val="006E1E64"/>
    <w:rsid w:val="006E20AD"/>
    <w:rsid w:val="006E3545"/>
    <w:rsid w:val="006E389A"/>
    <w:rsid w:val="006E39DE"/>
    <w:rsid w:val="006E3BA6"/>
    <w:rsid w:val="006E4038"/>
    <w:rsid w:val="006E428A"/>
    <w:rsid w:val="006E4987"/>
    <w:rsid w:val="006E5558"/>
    <w:rsid w:val="006E59E9"/>
    <w:rsid w:val="006E5BCF"/>
    <w:rsid w:val="006E5BD0"/>
    <w:rsid w:val="006E5C28"/>
    <w:rsid w:val="006E65AE"/>
    <w:rsid w:val="006E6600"/>
    <w:rsid w:val="006E6802"/>
    <w:rsid w:val="006E6D48"/>
    <w:rsid w:val="006E6FA1"/>
    <w:rsid w:val="006E7138"/>
    <w:rsid w:val="006E7937"/>
    <w:rsid w:val="006E7A69"/>
    <w:rsid w:val="006F02FA"/>
    <w:rsid w:val="006F08F4"/>
    <w:rsid w:val="006F1253"/>
    <w:rsid w:val="006F15F0"/>
    <w:rsid w:val="006F1A6B"/>
    <w:rsid w:val="006F1EAC"/>
    <w:rsid w:val="006F2035"/>
    <w:rsid w:val="006F2759"/>
    <w:rsid w:val="006F297A"/>
    <w:rsid w:val="006F2FC8"/>
    <w:rsid w:val="006F30F9"/>
    <w:rsid w:val="006F3752"/>
    <w:rsid w:val="006F4062"/>
    <w:rsid w:val="006F42DC"/>
    <w:rsid w:val="006F46E4"/>
    <w:rsid w:val="006F4DE8"/>
    <w:rsid w:val="006F545E"/>
    <w:rsid w:val="006F58AB"/>
    <w:rsid w:val="006F5DE1"/>
    <w:rsid w:val="006F6133"/>
    <w:rsid w:val="006F6DBC"/>
    <w:rsid w:val="0070001D"/>
    <w:rsid w:val="0070002E"/>
    <w:rsid w:val="00700271"/>
    <w:rsid w:val="007003C3"/>
    <w:rsid w:val="0070091F"/>
    <w:rsid w:val="00701471"/>
    <w:rsid w:val="007016DF"/>
    <w:rsid w:val="00701D11"/>
    <w:rsid w:val="00701F4D"/>
    <w:rsid w:val="007026D5"/>
    <w:rsid w:val="00702D2A"/>
    <w:rsid w:val="00703A61"/>
    <w:rsid w:val="00703B4B"/>
    <w:rsid w:val="00703BC7"/>
    <w:rsid w:val="007041BD"/>
    <w:rsid w:val="0070488B"/>
    <w:rsid w:val="00704DA0"/>
    <w:rsid w:val="00704DC5"/>
    <w:rsid w:val="00704FA1"/>
    <w:rsid w:val="007054AB"/>
    <w:rsid w:val="00705686"/>
    <w:rsid w:val="00705B97"/>
    <w:rsid w:val="00705EE5"/>
    <w:rsid w:val="0070639C"/>
    <w:rsid w:val="0070647D"/>
    <w:rsid w:val="007064C1"/>
    <w:rsid w:val="0070730A"/>
    <w:rsid w:val="0071050A"/>
    <w:rsid w:val="00712CCA"/>
    <w:rsid w:val="007136C1"/>
    <w:rsid w:val="00713A37"/>
    <w:rsid w:val="00713BD4"/>
    <w:rsid w:val="00713E33"/>
    <w:rsid w:val="00714457"/>
    <w:rsid w:val="0071532B"/>
    <w:rsid w:val="007157BB"/>
    <w:rsid w:val="00716484"/>
    <w:rsid w:val="007165B8"/>
    <w:rsid w:val="00716AEB"/>
    <w:rsid w:val="00717186"/>
    <w:rsid w:val="007176A4"/>
    <w:rsid w:val="00717B40"/>
    <w:rsid w:val="00717E47"/>
    <w:rsid w:val="00720464"/>
    <w:rsid w:val="00720BB5"/>
    <w:rsid w:val="00720BF9"/>
    <w:rsid w:val="007210FE"/>
    <w:rsid w:val="0072118B"/>
    <w:rsid w:val="0072148B"/>
    <w:rsid w:val="007214B4"/>
    <w:rsid w:val="0072198A"/>
    <w:rsid w:val="007219B9"/>
    <w:rsid w:val="00722812"/>
    <w:rsid w:val="00722944"/>
    <w:rsid w:val="007229FD"/>
    <w:rsid w:val="00722B70"/>
    <w:rsid w:val="00722E77"/>
    <w:rsid w:val="00723220"/>
    <w:rsid w:val="007233B3"/>
    <w:rsid w:val="007233CE"/>
    <w:rsid w:val="00723514"/>
    <w:rsid w:val="0072383D"/>
    <w:rsid w:val="00724077"/>
    <w:rsid w:val="007241CC"/>
    <w:rsid w:val="00724AF2"/>
    <w:rsid w:val="007251E4"/>
    <w:rsid w:val="00725E12"/>
    <w:rsid w:val="0072648F"/>
    <w:rsid w:val="0072691E"/>
    <w:rsid w:val="00726C01"/>
    <w:rsid w:val="00726D12"/>
    <w:rsid w:val="00726E1A"/>
    <w:rsid w:val="007274E8"/>
    <w:rsid w:val="00727630"/>
    <w:rsid w:val="00727811"/>
    <w:rsid w:val="00727C45"/>
    <w:rsid w:val="00727D89"/>
    <w:rsid w:val="00730DCD"/>
    <w:rsid w:val="00731015"/>
    <w:rsid w:val="007313F5"/>
    <w:rsid w:val="00731428"/>
    <w:rsid w:val="00731505"/>
    <w:rsid w:val="007316BB"/>
    <w:rsid w:val="00731CB0"/>
    <w:rsid w:val="00731F1D"/>
    <w:rsid w:val="007320DC"/>
    <w:rsid w:val="00732142"/>
    <w:rsid w:val="007321DD"/>
    <w:rsid w:val="00732297"/>
    <w:rsid w:val="007327DD"/>
    <w:rsid w:val="00732DC9"/>
    <w:rsid w:val="00733427"/>
    <w:rsid w:val="00733EA2"/>
    <w:rsid w:val="00733FA3"/>
    <w:rsid w:val="007341F3"/>
    <w:rsid w:val="007343AB"/>
    <w:rsid w:val="00734455"/>
    <w:rsid w:val="00734492"/>
    <w:rsid w:val="00734A8E"/>
    <w:rsid w:val="00735339"/>
    <w:rsid w:val="00735B73"/>
    <w:rsid w:val="00735F52"/>
    <w:rsid w:val="007365AE"/>
    <w:rsid w:val="00736D14"/>
    <w:rsid w:val="0073749E"/>
    <w:rsid w:val="00740064"/>
    <w:rsid w:val="00740401"/>
    <w:rsid w:val="0074064D"/>
    <w:rsid w:val="00740B08"/>
    <w:rsid w:val="00740D3C"/>
    <w:rsid w:val="007416D2"/>
    <w:rsid w:val="00741849"/>
    <w:rsid w:val="00742279"/>
    <w:rsid w:val="007425DF"/>
    <w:rsid w:val="00742BC6"/>
    <w:rsid w:val="00742FF9"/>
    <w:rsid w:val="00743B40"/>
    <w:rsid w:val="00743E08"/>
    <w:rsid w:val="0074453C"/>
    <w:rsid w:val="007448C5"/>
    <w:rsid w:val="00744CDB"/>
    <w:rsid w:val="00745257"/>
    <w:rsid w:val="0074549A"/>
    <w:rsid w:val="00746725"/>
    <w:rsid w:val="00746AE9"/>
    <w:rsid w:val="00746CA1"/>
    <w:rsid w:val="007472B9"/>
    <w:rsid w:val="00747AFD"/>
    <w:rsid w:val="00747F2B"/>
    <w:rsid w:val="00750065"/>
    <w:rsid w:val="00750CF4"/>
    <w:rsid w:val="00751844"/>
    <w:rsid w:val="0075196A"/>
    <w:rsid w:val="00751A12"/>
    <w:rsid w:val="00751BB8"/>
    <w:rsid w:val="00752085"/>
    <w:rsid w:val="007521D2"/>
    <w:rsid w:val="007528AD"/>
    <w:rsid w:val="00752B7A"/>
    <w:rsid w:val="00752FDC"/>
    <w:rsid w:val="007538B7"/>
    <w:rsid w:val="00753EC9"/>
    <w:rsid w:val="00753EF3"/>
    <w:rsid w:val="0075428E"/>
    <w:rsid w:val="007542CC"/>
    <w:rsid w:val="00754539"/>
    <w:rsid w:val="007545B4"/>
    <w:rsid w:val="00754DB3"/>
    <w:rsid w:val="00754E7F"/>
    <w:rsid w:val="00754FEC"/>
    <w:rsid w:val="007551E0"/>
    <w:rsid w:val="00755C5C"/>
    <w:rsid w:val="00755F8F"/>
    <w:rsid w:val="00756A5E"/>
    <w:rsid w:val="00756E3C"/>
    <w:rsid w:val="00756E7B"/>
    <w:rsid w:val="007575CD"/>
    <w:rsid w:val="00757BF1"/>
    <w:rsid w:val="00757C47"/>
    <w:rsid w:val="00760062"/>
    <w:rsid w:val="007606DF"/>
    <w:rsid w:val="00760A19"/>
    <w:rsid w:val="00760D85"/>
    <w:rsid w:val="0076118A"/>
    <w:rsid w:val="0076187F"/>
    <w:rsid w:val="007626C9"/>
    <w:rsid w:val="007629E7"/>
    <w:rsid w:val="00762B8B"/>
    <w:rsid w:val="00762CE8"/>
    <w:rsid w:val="00763700"/>
    <w:rsid w:val="007643A5"/>
    <w:rsid w:val="0076493F"/>
    <w:rsid w:val="00764A5F"/>
    <w:rsid w:val="00764C19"/>
    <w:rsid w:val="00765531"/>
    <w:rsid w:val="007660AD"/>
    <w:rsid w:val="0076630B"/>
    <w:rsid w:val="0076659D"/>
    <w:rsid w:val="0076669C"/>
    <w:rsid w:val="00766C06"/>
    <w:rsid w:val="007671FD"/>
    <w:rsid w:val="00767814"/>
    <w:rsid w:val="00767FD6"/>
    <w:rsid w:val="00770D92"/>
    <w:rsid w:val="007713CC"/>
    <w:rsid w:val="0077187F"/>
    <w:rsid w:val="00771F94"/>
    <w:rsid w:val="0077222A"/>
    <w:rsid w:val="0077284B"/>
    <w:rsid w:val="00773335"/>
    <w:rsid w:val="00773682"/>
    <w:rsid w:val="007737B6"/>
    <w:rsid w:val="00773994"/>
    <w:rsid w:val="00773DEF"/>
    <w:rsid w:val="007741C3"/>
    <w:rsid w:val="007744AC"/>
    <w:rsid w:val="00774CDB"/>
    <w:rsid w:val="00775361"/>
    <w:rsid w:val="007757A6"/>
    <w:rsid w:val="00775DE7"/>
    <w:rsid w:val="0077616C"/>
    <w:rsid w:val="00776875"/>
    <w:rsid w:val="0077761D"/>
    <w:rsid w:val="00777B98"/>
    <w:rsid w:val="00780811"/>
    <w:rsid w:val="0078160E"/>
    <w:rsid w:val="007816BB"/>
    <w:rsid w:val="00781CE7"/>
    <w:rsid w:val="00781D59"/>
    <w:rsid w:val="00781ED9"/>
    <w:rsid w:val="00781FB0"/>
    <w:rsid w:val="0078256C"/>
    <w:rsid w:val="007827A8"/>
    <w:rsid w:val="00782A55"/>
    <w:rsid w:val="00782BD0"/>
    <w:rsid w:val="00782E45"/>
    <w:rsid w:val="0078321C"/>
    <w:rsid w:val="007832C4"/>
    <w:rsid w:val="00783701"/>
    <w:rsid w:val="007837D1"/>
    <w:rsid w:val="00784131"/>
    <w:rsid w:val="007843B7"/>
    <w:rsid w:val="0078525E"/>
    <w:rsid w:val="0078554B"/>
    <w:rsid w:val="00785563"/>
    <w:rsid w:val="007856CC"/>
    <w:rsid w:val="00786131"/>
    <w:rsid w:val="007861E3"/>
    <w:rsid w:val="00786757"/>
    <w:rsid w:val="00786BB2"/>
    <w:rsid w:val="007871CF"/>
    <w:rsid w:val="0078732B"/>
    <w:rsid w:val="007878BC"/>
    <w:rsid w:val="00787BD1"/>
    <w:rsid w:val="00787C57"/>
    <w:rsid w:val="00787D62"/>
    <w:rsid w:val="00787EAA"/>
    <w:rsid w:val="00787F89"/>
    <w:rsid w:val="007904B2"/>
    <w:rsid w:val="007905D9"/>
    <w:rsid w:val="007907C1"/>
    <w:rsid w:val="0079090E"/>
    <w:rsid w:val="00790B90"/>
    <w:rsid w:val="00791294"/>
    <w:rsid w:val="007918FF"/>
    <w:rsid w:val="00791AC4"/>
    <w:rsid w:val="00791CFA"/>
    <w:rsid w:val="00791E66"/>
    <w:rsid w:val="0079202A"/>
    <w:rsid w:val="00792B3C"/>
    <w:rsid w:val="00792D71"/>
    <w:rsid w:val="00792F3D"/>
    <w:rsid w:val="007932A7"/>
    <w:rsid w:val="00793694"/>
    <w:rsid w:val="0079375E"/>
    <w:rsid w:val="00793831"/>
    <w:rsid w:val="0079386C"/>
    <w:rsid w:val="00793E73"/>
    <w:rsid w:val="00793EAA"/>
    <w:rsid w:val="00794065"/>
    <w:rsid w:val="007944A1"/>
    <w:rsid w:val="00794CD3"/>
    <w:rsid w:val="00795142"/>
    <w:rsid w:val="007955CA"/>
    <w:rsid w:val="00795648"/>
    <w:rsid w:val="00795C5A"/>
    <w:rsid w:val="00795CEF"/>
    <w:rsid w:val="00796674"/>
    <w:rsid w:val="00796B5F"/>
    <w:rsid w:val="0079705D"/>
    <w:rsid w:val="00797A79"/>
    <w:rsid w:val="007A018C"/>
    <w:rsid w:val="007A09C2"/>
    <w:rsid w:val="007A0BF3"/>
    <w:rsid w:val="007A1CD8"/>
    <w:rsid w:val="007A21DD"/>
    <w:rsid w:val="007A2A03"/>
    <w:rsid w:val="007A302A"/>
    <w:rsid w:val="007A43C3"/>
    <w:rsid w:val="007A47A4"/>
    <w:rsid w:val="007A4A2D"/>
    <w:rsid w:val="007A4E91"/>
    <w:rsid w:val="007A4FAA"/>
    <w:rsid w:val="007A534C"/>
    <w:rsid w:val="007A5366"/>
    <w:rsid w:val="007A53E5"/>
    <w:rsid w:val="007A566E"/>
    <w:rsid w:val="007A6485"/>
    <w:rsid w:val="007A6679"/>
    <w:rsid w:val="007A69FE"/>
    <w:rsid w:val="007A6D60"/>
    <w:rsid w:val="007A6EA8"/>
    <w:rsid w:val="007A6ED7"/>
    <w:rsid w:val="007B020F"/>
    <w:rsid w:val="007B0CEA"/>
    <w:rsid w:val="007B0FA2"/>
    <w:rsid w:val="007B1014"/>
    <w:rsid w:val="007B19C2"/>
    <w:rsid w:val="007B2967"/>
    <w:rsid w:val="007B2AA7"/>
    <w:rsid w:val="007B2C66"/>
    <w:rsid w:val="007B4399"/>
    <w:rsid w:val="007B46D3"/>
    <w:rsid w:val="007B54AB"/>
    <w:rsid w:val="007B5882"/>
    <w:rsid w:val="007B5A2E"/>
    <w:rsid w:val="007B5D71"/>
    <w:rsid w:val="007B61A2"/>
    <w:rsid w:val="007B66E4"/>
    <w:rsid w:val="007B6891"/>
    <w:rsid w:val="007B6972"/>
    <w:rsid w:val="007B6D61"/>
    <w:rsid w:val="007B6DAB"/>
    <w:rsid w:val="007B7B39"/>
    <w:rsid w:val="007B7BB9"/>
    <w:rsid w:val="007B7F09"/>
    <w:rsid w:val="007C09AF"/>
    <w:rsid w:val="007C0BE9"/>
    <w:rsid w:val="007C0CA7"/>
    <w:rsid w:val="007C10E9"/>
    <w:rsid w:val="007C15AF"/>
    <w:rsid w:val="007C22ED"/>
    <w:rsid w:val="007C2A23"/>
    <w:rsid w:val="007C2E2A"/>
    <w:rsid w:val="007C340E"/>
    <w:rsid w:val="007C3459"/>
    <w:rsid w:val="007C34B3"/>
    <w:rsid w:val="007C34BE"/>
    <w:rsid w:val="007C3655"/>
    <w:rsid w:val="007C39A8"/>
    <w:rsid w:val="007C3AE4"/>
    <w:rsid w:val="007C3BA9"/>
    <w:rsid w:val="007C3C4E"/>
    <w:rsid w:val="007C3CF9"/>
    <w:rsid w:val="007C3E7E"/>
    <w:rsid w:val="007C3FBA"/>
    <w:rsid w:val="007C42D2"/>
    <w:rsid w:val="007C4E10"/>
    <w:rsid w:val="007C52E4"/>
    <w:rsid w:val="007C5D16"/>
    <w:rsid w:val="007C6261"/>
    <w:rsid w:val="007C62F8"/>
    <w:rsid w:val="007C6424"/>
    <w:rsid w:val="007C6518"/>
    <w:rsid w:val="007C6592"/>
    <w:rsid w:val="007C706F"/>
    <w:rsid w:val="007C7274"/>
    <w:rsid w:val="007C7B0A"/>
    <w:rsid w:val="007D0193"/>
    <w:rsid w:val="007D05D9"/>
    <w:rsid w:val="007D14E6"/>
    <w:rsid w:val="007D26C2"/>
    <w:rsid w:val="007D2819"/>
    <w:rsid w:val="007D2AAA"/>
    <w:rsid w:val="007D320B"/>
    <w:rsid w:val="007D34A5"/>
    <w:rsid w:val="007D3510"/>
    <w:rsid w:val="007D3E4B"/>
    <w:rsid w:val="007D4BC4"/>
    <w:rsid w:val="007D4EDF"/>
    <w:rsid w:val="007D5DFB"/>
    <w:rsid w:val="007D6321"/>
    <w:rsid w:val="007D655A"/>
    <w:rsid w:val="007D678E"/>
    <w:rsid w:val="007D6A07"/>
    <w:rsid w:val="007D6AAA"/>
    <w:rsid w:val="007D6E6F"/>
    <w:rsid w:val="007D6E83"/>
    <w:rsid w:val="007D733B"/>
    <w:rsid w:val="007D7839"/>
    <w:rsid w:val="007D7C62"/>
    <w:rsid w:val="007D7D7A"/>
    <w:rsid w:val="007D7F1C"/>
    <w:rsid w:val="007E0661"/>
    <w:rsid w:val="007E1239"/>
    <w:rsid w:val="007E171C"/>
    <w:rsid w:val="007E17C6"/>
    <w:rsid w:val="007E197F"/>
    <w:rsid w:val="007E19C7"/>
    <w:rsid w:val="007E204F"/>
    <w:rsid w:val="007E2904"/>
    <w:rsid w:val="007E2C62"/>
    <w:rsid w:val="007E30AB"/>
    <w:rsid w:val="007E30C0"/>
    <w:rsid w:val="007E3186"/>
    <w:rsid w:val="007E389F"/>
    <w:rsid w:val="007E3C58"/>
    <w:rsid w:val="007E40FD"/>
    <w:rsid w:val="007E4162"/>
    <w:rsid w:val="007E5343"/>
    <w:rsid w:val="007E57EF"/>
    <w:rsid w:val="007E5C01"/>
    <w:rsid w:val="007E5C61"/>
    <w:rsid w:val="007E5C8A"/>
    <w:rsid w:val="007E5D62"/>
    <w:rsid w:val="007E5D83"/>
    <w:rsid w:val="007E62D4"/>
    <w:rsid w:val="007E6503"/>
    <w:rsid w:val="007E6532"/>
    <w:rsid w:val="007E673D"/>
    <w:rsid w:val="007E71BF"/>
    <w:rsid w:val="007E71FE"/>
    <w:rsid w:val="007E7483"/>
    <w:rsid w:val="007E7E2C"/>
    <w:rsid w:val="007F0645"/>
    <w:rsid w:val="007F07AB"/>
    <w:rsid w:val="007F0909"/>
    <w:rsid w:val="007F0AAC"/>
    <w:rsid w:val="007F0ADB"/>
    <w:rsid w:val="007F1EE3"/>
    <w:rsid w:val="007F3177"/>
    <w:rsid w:val="007F32C5"/>
    <w:rsid w:val="007F4033"/>
    <w:rsid w:val="007F4102"/>
    <w:rsid w:val="007F4317"/>
    <w:rsid w:val="007F4388"/>
    <w:rsid w:val="007F4980"/>
    <w:rsid w:val="007F4F1A"/>
    <w:rsid w:val="007F57D1"/>
    <w:rsid w:val="007F5D93"/>
    <w:rsid w:val="007F6390"/>
    <w:rsid w:val="007F6D5D"/>
    <w:rsid w:val="007F71AF"/>
    <w:rsid w:val="007F772F"/>
    <w:rsid w:val="007F7E8C"/>
    <w:rsid w:val="007F7F3F"/>
    <w:rsid w:val="0080063B"/>
    <w:rsid w:val="008008B7"/>
    <w:rsid w:val="00800F08"/>
    <w:rsid w:val="00802F48"/>
    <w:rsid w:val="00803B7B"/>
    <w:rsid w:val="00803CB7"/>
    <w:rsid w:val="00804E4B"/>
    <w:rsid w:val="00804F23"/>
    <w:rsid w:val="00804FBC"/>
    <w:rsid w:val="0080527C"/>
    <w:rsid w:val="00805893"/>
    <w:rsid w:val="0080619E"/>
    <w:rsid w:val="008063FD"/>
    <w:rsid w:val="00806677"/>
    <w:rsid w:val="00806767"/>
    <w:rsid w:val="00806C86"/>
    <w:rsid w:val="0080741E"/>
    <w:rsid w:val="00807BBE"/>
    <w:rsid w:val="00807C2C"/>
    <w:rsid w:val="0081027A"/>
    <w:rsid w:val="00810304"/>
    <w:rsid w:val="00811017"/>
    <w:rsid w:val="0081104D"/>
    <w:rsid w:val="00811469"/>
    <w:rsid w:val="00811547"/>
    <w:rsid w:val="00811755"/>
    <w:rsid w:val="0081179E"/>
    <w:rsid w:val="00811E6C"/>
    <w:rsid w:val="00812260"/>
    <w:rsid w:val="008125A9"/>
    <w:rsid w:val="0081283D"/>
    <w:rsid w:val="00812BF6"/>
    <w:rsid w:val="00812E9F"/>
    <w:rsid w:val="008130B2"/>
    <w:rsid w:val="0081385C"/>
    <w:rsid w:val="00813E16"/>
    <w:rsid w:val="00814367"/>
    <w:rsid w:val="008153B1"/>
    <w:rsid w:val="00815790"/>
    <w:rsid w:val="00815792"/>
    <w:rsid w:val="00815C83"/>
    <w:rsid w:val="00815D37"/>
    <w:rsid w:val="008163CC"/>
    <w:rsid w:val="00816900"/>
    <w:rsid w:val="00816A92"/>
    <w:rsid w:val="00816B66"/>
    <w:rsid w:val="00817044"/>
    <w:rsid w:val="0081763C"/>
    <w:rsid w:val="00817FCD"/>
    <w:rsid w:val="00817FE4"/>
    <w:rsid w:val="00820063"/>
    <w:rsid w:val="00820252"/>
    <w:rsid w:val="00820CAB"/>
    <w:rsid w:val="00820E61"/>
    <w:rsid w:val="0082103B"/>
    <w:rsid w:val="00821186"/>
    <w:rsid w:val="00821451"/>
    <w:rsid w:val="00821685"/>
    <w:rsid w:val="00821AE5"/>
    <w:rsid w:val="00821D63"/>
    <w:rsid w:val="0082223F"/>
    <w:rsid w:val="008226C4"/>
    <w:rsid w:val="008232B1"/>
    <w:rsid w:val="0082384B"/>
    <w:rsid w:val="00823F5B"/>
    <w:rsid w:val="00824E41"/>
    <w:rsid w:val="008256F2"/>
    <w:rsid w:val="008258F4"/>
    <w:rsid w:val="00825B4A"/>
    <w:rsid w:val="00825F1F"/>
    <w:rsid w:val="00826117"/>
    <w:rsid w:val="008264B7"/>
    <w:rsid w:val="00826DD2"/>
    <w:rsid w:val="008270B0"/>
    <w:rsid w:val="00827384"/>
    <w:rsid w:val="00827504"/>
    <w:rsid w:val="00827586"/>
    <w:rsid w:val="00827BB0"/>
    <w:rsid w:val="00830D45"/>
    <w:rsid w:val="00830FC0"/>
    <w:rsid w:val="00831071"/>
    <w:rsid w:val="0083109E"/>
    <w:rsid w:val="00832391"/>
    <w:rsid w:val="00832E83"/>
    <w:rsid w:val="0083319A"/>
    <w:rsid w:val="00833257"/>
    <w:rsid w:val="008335DD"/>
    <w:rsid w:val="00833744"/>
    <w:rsid w:val="008340EE"/>
    <w:rsid w:val="008345A0"/>
    <w:rsid w:val="008350EF"/>
    <w:rsid w:val="00835332"/>
    <w:rsid w:val="00835629"/>
    <w:rsid w:val="00835B3D"/>
    <w:rsid w:val="00835B67"/>
    <w:rsid w:val="00835C35"/>
    <w:rsid w:val="0083651C"/>
    <w:rsid w:val="008365A3"/>
    <w:rsid w:val="008367BD"/>
    <w:rsid w:val="00836AAF"/>
    <w:rsid w:val="00836AB1"/>
    <w:rsid w:val="00836BEB"/>
    <w:rsid w:val="00836C2F"/>
    <w:rsid w:val="00836C85"/>
    <w:rsid w:val="00837181"/>
    <w:rsid w:val="00837810"/>
    <w:rsid w:val="00837F81"/>
    <w:rsid w:val="008401C5"/>
    <w:rsid w:val="008404F7"/>
    <w:rsid w:val="0084076C"/>
    <w:rsid w:val="00841151"/>
    <w:rsid w:val="008417EB"/>
    <w:rsid w:val="00841C9B"/>
    <w:rsid w:val="00842F80"/>
    <w:rsid w:val="00843505"/>
    <w:rsid w:val="00843900"/>
    <w:rsid w:val="00843A99"/>
    <w:rsid w:val="00843ED6"/>
    <w:rsid w:val="00844226"/>
    <w:rsid w:val="008446F2"/>
    <w:rsid w:val="008448FD"/>
    <w:rsid w:val="00844A73"/>
    <w:rsid w:val="0084512D"/>
    <w:rsid w:val="0084573B"/>
    <w:rsid w:val="00846869"/>
    <w:rsid w:val="0084690D"/>
    <w:rsid w:val="00846BF5"/>
    <w:rsid w:val="0084701C"/>
    <w:rsid w:val="00847151"/>
    <w:rsid w:val="00847460"/>
    <w:rsid w:val="00847761"/>
    <w:rsid w:val="00847CB7"/>
    <w:rsid w:val="008506F0"/>
    <w:rsid w:val="00850808"/>
    <w:rsid w:val="00850CFE"/>
    <w:rsid w:val="00850E2F"/>
    <w:rsid w:val="00851296"/>
    <w:rsid w:val="00851357"/>
    <w:rsid w:val="00851425"/>
    <w:rsid w:val="00851BBB"/>
    <w:rsid w:val="00851DDB"/>
    <w:rsid w:val="00852B5D"/>
    <w:rsid w:val="00852DC8"/>
    <w:rsid w:val="00853371"/>
    <w:rsid w:val="00853A6D"/>
    <w:rsid w:val="00853F64"/>
    <w:rsid w:val="00854169"/>
    <w:rsid w:val="00854450"/>
    <w:rsid w:val="00854831"/>
    <w:rsid w:val="008556A6"/>
    <w:rsid w:val="00855A7C"/>
    <w:rsid w:val="00855C25"/>
    <w:rsid w:val="00856B29"/>
    <w:rsid w:val="00856BAD"/>
    <w:rsid w:val="008573EE"/>
    <w:rsid w:val="0085766D"/>
    <w:rsid w:val="00857B70"/>
    <w:rsid w:val="00860A21"/>
    <w:rsid w:val="00860C91"/>
    <w:rsid w:val="00860CE9"/>
    <w:rsid w:val="00860D1D"/>
    <w:rsid w:val="00861037"/>
    <w:rsid w:val="0086110B"/>
    <w:rsid w:val="00861D37"/>
    <w:rsid w:val="008623AE"/>
    <w:rsid w:val="00862596"/>
    <w:rsid w:val="0086275C"/>
    <w:rsid w:val="0086275F"/>
    <w:rsid w:val="00862A42"/>
    <w:rsid w:val="00862FA8"/>
    <w:rsid w:val="0086307F"/>
    <w:rsid w:val="00863992"/>
    <w:rsid w:val="00863C21"/>
    <w:rsid w:val="00863C32"/>
    <w:rsid w:val="00863F15"/>
    <w:rsid w:val="0086434F"/>
    <w:rsid w:val="00864570"/>
    <w:rsid w:val="00864E75"/>
    <w:rsid w:val="00865455"/>
    <w:rsid w:val="0086570A"/>
    <w:rsid w:val="00865778"/>
    <w:rsid w:val="00865920"/>
    <w:rsid w:val="00865A4A"/>
    <w:rsid w:val="00865B27"/>
    <w:rsid w:val="00865E65"/>
    <w:rsid w:val="0086602E"/>
    <w:rsid w:val="00866085"/>
    <w:rsid w:val="00866201"/>
    <w:rsid w:val="008662F8"/>
    <w:rsid w:val="008666ED"/>
    <w:rsid w:val="008676F3"/>
    <w:rsid w:val="00867963"/>
    <w:rsid w:val="00867C59"/>
    <w:rsid w:val="00867F2C"/>
    <w:rsid w:val="00867F4B"/>
    <w:rsid w:val="00870700"/>
    <w:rsid w:val="00870891"/>
    <w:rsid w:val="00870B37"/>
    <w:rsid w:val="00870CA3"/>
    <w:rsid w:val="00870E83"/>
    <w:rsid w:val="00870F55"/>
    <w:rsid w:val="00871019"/>
    <w:rsid w:val="00871050"/>
    <w:rsid w:val="008710D8"/>
    <w:rsid w:val="008714FC"/>
    <w:rsid w:val="00871596"/>
    <w:rsid w:val="00871AA5"/>
    <w:rsid w:val="00871AE3"/>
    <w:rsid w:val="00871DC0"/>
    <w:rsid w:val="00871F09"/>
    <w:rsid w:val="0087204C"/>
    <w:rsid w:val="00872B9C"/>
    <w:rsid w:val="00874E86"/>
    <w:rsid w:val="008752A6"/>
    <w:rsid w:val="008753D6"/>
    <w:rsid w:val="008755E3"/>
    <w:rsid w:val="00875945"/>
    <w:rsid w:val="00875BFB"/>
    <w:rsid w:val="008765B6"/>
    <w:rsid w:val="0087671B"/>
    <w:rsid w:val="00877495"/>
    <w:rsid w:val="00877C4A"/>
    <w:rsid w:val="00877D02"/>
    <w:rsid w:val="0088070D"/>
    <w:rsid w:val="00880BA8"/>
    <w:rsid w:val="0088108A"/>
    <w:rsid w:val="008814D9"/>
    <w:rsid w:val="0088212F"/>
    <w:rsid w:val="008825EB"/>
    <w:rsid w:val="00882EAB"/>
    <w:rsid w:val="00882F30"/>
    <w:rsid w:val="0088329C"/>
    <w:rsid w:val="00883324"/>
    <w:rsid w:val="00883723"/>
    <w:rsid w:val="008838A9"/>
    <w:rsid w:val="00883D16"/>
    <w:rsid w:val="008845F7"/>
    <w:rsid w:val="00884A9D"/>
    <w:rsid w:val="00884DB7"/>
    <w:rsid w:val="00885A07"/>
    <w:rsid w:val="00885DA8"/>
    <w:rsid w:val="00885E1C"/>
    <w:rsid w:val="00886047"/>
    <w:rsid w:val="008862AA"/>
    <w:rsid w:val="008867C6"/>
    <w:rsid w:val="008868F1"/>
    <w:rsid w:val="0088777F"/>
    <w:rsid w:val="008877E6"/>
    <w:rsid w:val="00890461"/>
    <w:rsid w:val="00891190"/>
    <w:rsid w:val="00891202"/>
    <w:rsid w:val="0089166C"/>
    <w:rsid w:val="008921FE"/>
    <w:rsid w:val="008929A0"/>
    <w:rsid w:val="00892FBA"/>
    <w:rsid w:val="008932BB"/>
    <w:rsid w:val="00893CC8"/>
    <w:rsid w:val="00893EF7"/>
    <w:rsid w:val="00893F6B"/>
    <w:rsid w:val="0089476E"/>
    <w:rsid w:val="008947AD"/>
    <w:rsid w:val="0089498A"/>
    <w:rsid w:val="00894BA9"/>
    <w:rsid w:val="00894BDA"/>
    <w:rsid w:val="00894D45"/>
    <w:rsid w:val="00894EB9"/>
    <w:rsid w:val="00895302"/>
    <w:rsid w:val="00895824"/>
    <w:rsid w:val="008959D1"/>
    <w:rsid w:val="00895C3F"/>
    <w:rsid w:val="00895F2A"/>
    <w:rsid w:val="0089612E"/>
    <w:rsid w:val="0089696D"/>
    <w:rsid w:val="00896E68"/>
    <w:rsid w:val="00897180"/>
    <w:rsid w:val="0089789E"/>
    <w:rsid w:val="00897DA7"/>
    <w:rsid w:val="008A034A"/>
    <w:rsid w:val="008A069B"/>
    <w:rsid w:val="008A089E"/>
    <w:rsid w:val="008A1021"/>
    <w:rsid w:val="008A1CE7"/>
    <w:rsid w:val="008A1D4E"/>
    <w:rsid w:val="008A2182"/>
    <w:rsid w:val="008A40B2"/>
    <w:rsid w:val="008A4182"/>
    <w:rsid w:val="008A4433"/>
    <w:rsid w:val="008A4627"/>
    <w:rsid w:val="008A4EEC"/>
    <w:rsid w:val="008A4F12"/>
    <w:rsid w:val="008A58F0"/>
    <w:rsid w:val="008A61D2"/>
    <w:rsid w:val="008A686A"/>
    <w:rsid w:val="008A6E6B"/>
    <w:rsid w:val="008A7FA6"/>
    <w:rsid w:val="008B0294"/>
    <w:rsid w:val="008B0626"/>
    <w:rsid w:val="008B070C"/>
    <w:rsid w:val="008B09F5"/>
    <w:rsid w:val="008B0BFF"/>
    <w:rsid w:val="008B0CBC"/>
    <w:rsid w:val="008B0D1A"/>
    <w:rsid w:val="008B0F5B"/>
    <w:rsid w:val="008B19C4"/>
    <w:rsid w:val="008B1AED"/>
    <w:rsid w:val="008B22B0"/>
    <w:rsid w:val="008B2758"/>
    <w:rsid w:val="008B2BB0"/>
    <w:rsid w:val="008B2D46"/>
    <w:rsid w:val="008B3F21"/>
    <w:rsid w:val="008B4226"/>
    <w:rsid w:val="008B4258"/>
    <w:rsid w:val="008B4CB5"/>
    <w:rsid w:val="008B50D5"/>
    <w:rsid w:val="008B51D4"/>
    <w:rsid w:val="008B529D"/>
    <w:rsid w:val="008B535E"/>
    <w:rsid w:val="008B5DF8"/>
    <w:rsid w:val="008B5FBF"/>
    <w:rsid w:val="008B6423"/>
    <w:rsid w:val="008B6D86"/>
    <w:rsid w:val="008B7242"/>
    <w:rsid w:val="008B7436"/>
    <w:rsid w:val="008B7F40"/>
    <w:rsid w:val="008C06C0"/>
    <w:rsid w:val="008C0E02"/>
    <w:rsid w:val="008C0F17"/>
    <w:rsid w:val="008C1507"/>
    <w:rsid w:val="008C16B5"/>
    <w:rsid w:val="008C1A7D"/>
    <w:rsid w:val="008C2389"/>
    <w:rsid w:val="008C2FA0"/>
    <w:rsid w:val="008C309F"/>
    <w:rsid w:val="008C33AD"/>
    <w:rsid w:val="008C441F"/>
    <w:rsid w:val="008C4424"/>
    <w:rsid w:val="008C48EB"/>
    <w:rsid w:val="008C4D12"/>
    <w:rsid w:val="008C4F65"/>
    <w:rsid w:val="008C5544"/>
    <w:rsid w:val="008C5AC8"/>
    <w:rsid w:val="008C60D3"/>
    <w:rsid w:val="008C688A"/>
    <w:rsid w:val="008C6BCC"/>
    <w:rsid w:val="008C7623"/>
    <w:rsid w:val="008C76D7"/>
    <w:rsid w:val="008C7BD6"/>
    <w:rsid w:val="008D090A"/>
    <w:rsid w:val="008D13BD"/>
    <w:rsid w:val="008D2343"/>
    <w:rsid w:val="008D28B7"/>
    <w:rsid w:val="008D2A12"/>
    <w:rsid w:val="008D2D2E"/>
    <w:rsid w:val="008D2F5C"/>
    <w:rsid w:val="008D38B9"/>
    <w:rsid w:val="008D4244"/>
    <w:rsid w:val="008D4409"/>
    <w:rsid w:val="008D462F"/>
    <w:rsid w:val="008D466D"/>
    <w:rsid w:val="008D473D"/>
    <w:rsid w:val="008D4937"/>
    <w:rsid w:val="008D51A7"/>
    <w:rsid w:val="008D55B0"/>
    <w:rsid w:val="008D562D"/>
    <w:rsid w:val="008D5721"/>
    <w:rsid w:val="008D588A"/>
    <w:rsid w:val="008D5B49"/>
    <w:rsid w:val="008D727D"/>
    <w:rsid w:val="008D731A"/>
    <w:rsid w:val="008D7623"/>
    <w:rsid w:val="008D7C35"/>
    <w:rsid w:val="008E0109"/>
    <w:rsid w:val="008E030F"/>
    <w:rsid w:val="008E0AA8"/>
    <w:rsid w:val="008E1035"/>
    <w:rsid w:val="008E1CBE"/>
    <w:rsid w:val="008E1F95"/>
    <w:rsid w:val="008E2117"/>
    <w:rsid w:val="008E242E"/>
    <w:rsid w:val="008E2471"/>
    <w:rsid w:val="008E27C9"/>
    <w:rsid w:val="008E2873"/>
    <w:rsid w:val="008E343D"/>
    <w:rsid w:val="008E3A1D"/>
    <w:rsid w:val="008E3B56"/>
    <w:rsid w:val="008E4616"/>
    <w:rsid w:val="008E4AA9"/>
    <w:rsid w:val="008E4D2C"/>
    <w:rsid w:val="008E526F"/>
    <w:rsid w:val="008E54D3"/>
    <w:rsid w:val="008E5CDA"/>
    <w:rsid w:val="008E6483"/>
    <w:rsid w:val="008E67DE"/>
    <w:rsid w:val="008E7561"/>
    <w:rsid w:val="008F02C5"/>
    <w:rsid w:val="008F02F4"/>
    <w:rsid w:val="008F0359"/>
    <w:rsid w:val="008F0DEF"/>
    <w:rsid w:val="008F147F"/>
    <w:rsid w:val="008F1BBA"/>
    <w:rsid w:val="008F20F0"/>
    <w:rsid w:val="008F23DC"/>
    <w:rsid w:val="008F24D7"/>
    <w:rsid w:val="008F2B5C"/>
    <w:rsid w:val="008F2C88"/>
    <w:rsid w:val="008F39F2"/>
    <w:rsid w:val="008F3E5B"/>
    <w:rsid w:val="008F3F3C"/>
    <w:rsid w:val="008F42D3"/>
    <w:rsid w:val="008F45BF"/>
    <w:rsid w:val="008F47BC"/>
    <w:rsid w:val="008F6480"/>
    <w:rsid w:val="008F696C"/>
    <w:rsid w:val="008F7231"/>
    <w:rsid w:val="008F752D"/>
    <w:rsid w:val="008F7574"/>
    <w:rsid w:val="008F7730"/>
    <w:rsid w:val="008F784D"/>
    <w:rsid w:val="008F78E1"/>
    <w:rsid w:val="008F7AB7"/>
    <w:rsid w:val="008F7B3C"/>
    <w:rsid w:val="008F7D7C"/>
    <w:rsid w:val="008F7DF4"/>
    <w:rsid w:val="008F7E7B"/>
    <w:rsid w:val="00900764"/>
    <w:rsid w:val="00900948"/>
    <w:rsid w:val="00900B36"/>
    <w:rsid w:val="00900B38"/>
    <w:rsid w:val="00900BC8"/>
    <w:rsid w:val="00900CE6"/>
    <w:rsid w:val="00900D6A"/>
    <w:rsid w:val="00900DC5"/>
    <w:rsid w:val="00900E0C"/>
    <w:rsid w:val="00900EE6"/>
    <w:rsid w:val="00900F53"/>
    <w:rsid w:val="00900FC1"/>
    <w:rsid w:val="00901170"/>
    <w:rsid w:val="00901180"/>
    <w:rsid w:val="009019D1"/>
    <w:rsid w:val="00901D1E"/>
    <w:rsid w:val="00902750"/>
    <w:rsid w:val="00903014"/>
    <w:rsid w:val="00903073"/>
    <w:rsid w:val="00903240"/>
    <w:rsid w:val="00903391"/>
    <w:rsid w:val="00903D0B"/>
    <w:rsid w:val="00905052"/>
    <w:rsid w:val="00905287"/>
    <w:rsid w:val="009053D2"/>
    <w:rsid w:val="00905851"/>
    <w:rsid w:val="009058E9"/>
    <w:rsid w:val="009059C5"/>
    <w:rsid w:val="00905CE2"/>
    <w:rsid w:val="00905F8A"/>
    <w:rsid w:val="0090604E"/>
    <w:rsid w:val="0090606A"/>
    <w:rsid w:val="00906C6C"/>
    <w:rsid w:val="00907231"/>
    <w:rsid w:val="00907963"/>
    <w:rsid w:val="00907D18"/>
    <w:rsid w:val="009101E3"/>
    <w:rsid w:val="00911613"/>
    <w:rsid w:val="009119A8"/>
    <w:rsid w:val="009122E1"/>
    <w:rsid w:val="00912437"/>
    <w:rsid w:val="00912561"/>
    <w:rsid w:val="009126F1"/>
    <w:rsid w:val="00912B05"/>
    <w:rsid w:val="00912FD1"/>
    <w:rsid w:val="00912FF6"/>
    <w:rsid w:val="009132FD"/>
    <w:rsid w:val="0091385B"/>
    <w:rsid w:val="00913DAE"/>
    <w:rsid w:val="00913F9B"/>
    <w:rsid w:val="00915801"/>
    <w:rsid w:val="00915D88"/>
    <w:rsid w:val="00915E72"/>
    <w:rsid w:val="00915EF3"/>
    <w:rsid w:val="00916280"/>
    <w:rsid w:val="009167D2"/>
    <w:rsid w:val="0091682F"/>
    <w:rsid w:val="0091691D"/>
    <w:rsid w:val="00916D08"/>
    <w:rsid w:val="00917422"/>
    <w:rsid w:val="009175DE"/>
    <w:rsid w:val="00917A82"/>
    <w:rsid w:val="00917C1E"/>
    <w:rsid w:val="00917F66"/>
    <w:rsid w:val="009201B5"/>
    <w:rsid w:val="00921A09"/>
    <w:rsid w:val="00921A3D"/>
    <w:rsid w:val="00921BDE"/>
    <w:rsid w:val="0092260E"/>
    <w:rsid w:val="0092290B"/>
    <w:rsid w:val="00922CDA"/>
    <w:rsid w:val="0092301D"/>
    <w:rsid w:val="009235FE"/>
    <w:rsid w:val="00923C10"/>
    <w:rsid w:val="00923D92"/>
    <w:rsid w:val="00923E31"/>
    <w:rsid w:val="00924207"/>
    <w:rsid w:val="0092436E"/>
    <w:rsid w:val="0092440B"/>
    <w:rsid w:val="00924E16"/>
    <w:rsid w:val="0092513E"/>
    <w:rsid w:val="00925BCB"/>
    <w:rsid w:val="00925F78"/>
    <w:rsid w:val="00926107"/>
    <w:rsid w:val="009264E2"/>
    <w:rsid w:val="00926AE8"/>
    <w:rsid w:val="00926EDA"/>
    <w:rsid w:val="00927349"/>
    <w:rsid w:val="009273E6"/>
    <w:rsid w:val="009277CE"/>
    <w:rsid w:val="00927DB4"/>
    <w:rsid w:val="0093007B"/>
    <w:rsid w:val="00930315"/>
    <w:rsid w:val="0093094C"/>
    <w:rsid w:val="00930C55"/>
    <w:rsid w:val="0093108B"/>
    <w:rsid w:val="00931D6F"/>
    <w:rsid w:val="00931FC9"/>
    <w:rsid w:val="00932131"/>
    <w:rsid w:val="0093243C"/>
    <w:rsid w:val="00932857"/>
    <w:rsid w:val="00932E8C"/>
    <w:rsid w:val="009332A3"/>
    <w:rsid w:val="00933491"/>
    <w:rsid w:val="0093374B"/>
    <w:rsid w:val="00933A28"/>
    <w:rsid w:val="00933A5C"/>
    <w:rsid w:val="0093467D"/>
    <w:rsid w:val="00934F4D"/>
    <w:rsid w:val="009356E6"/>
    <w:rsid w:val="0093598C"/>
    <w:rsid w:val="00935C4F"/>
    <w:rsid w:val="00935DF5"/>
    <w:rsid w:val="00936046"/>
    <w:rsid w:val="00936B1B"/>
    <w:rsid w:val="00936BAF"/>
    <w:rsid w:val="00937023"/>
    <w:rsid w:val="00937AEB"/>
    <w:rsid w:val="00937B5E"/>
    <w:rsid w:val="00940780"/>
    <w:rsid w:val="009407F2"/>
    <w:rsid w:val="00940C07"/>
    <w:rsid w:val="00940C0B"/>
    <w:rsid w:val="00941178"/>
    <w:rsid w:val="009412C7"/>
    <w:rsid w:val="00941808"/>
    <w:rsid w:val="00941AAE"/>
    <w:rsid w:val="009420D6"/>
    <w:rsid w:val="00942FBB"/>
    <w:rsid w:val="0094356A"/>
    <w:rsid w:val="00943589"/>
    <w:rsid w:val="00943FAC"/>
    <w:rsid w:val="009441E0"/>
    <w:rsid w:val="00944670"/>
    <w:rsid w:val="009448D7"/>
    <w:rsid w:val="00944B25"/>
    <w:rsid w:val="0094504C"/>
    <w:rsid w:val="0094521E"/>
    <w:rsid w:val="00945E30"/>
    <w:rsid w:val="00945EB7"/>
    <w:rsid w:val="0094618A"/>
    <w:rsid w:val="009468B4"/>
    <w:rsid w:val="009468C1"/>
    <w:rsid w:val="00946CAC"/>
    <w:rsid w:val="0094767B"/>
    <w:rsid w:val="00947723"/>
    <w:rsid w:val="00947ED7"/>
    <w:rsid w:val="00950793"/>
    <w:rsid w:val="0095173D"/>
    <w:rsid w:val="00951865"/>
    <w:rsid w:val="0095197E"/>
    <w:rsid w:val="0095212B"/>
    <w:rsid w:val="0095249A"/>
    <w:rsid w:val="00952689"/>
    <w:rsid w:val="0095269D"/>
    <w:rsid w:val="009527BF"/>
    <w:rsid w:val="0095285C"/>
    <w:rsid w:val="00952EE2"/>
    <w:rsid w:val="0095319E"/>
    <w:rsid w:val="00953A4C"/>
    <w:rsid w:val="00953F97"/>
    <w:rsid w:val="00953FAD"/>
    <w:rsid w:val="00954024"/>
    <w:rsid w:val="009541C8"/>
    <w:rsid w:val="009541EA"/>
    <w:rsid w:val="00954506"/>
    <w:rsid w:val="009546BE"/>
    <w:rsid w:val="00954ADE"/>
    <w:rsid w:val="00954F61"/>
    <w:rsid w:val="00955090"/>
    <w:rsid w:val="009550D7"/>
    <w:rsid w:val="0095537A"/>
    <w:rsid w:val="0095541C"/>
    <w:rsid w:val="009554A8"/>
    <w:rsid w:val="00955ABC"/>
    <w:rsid w:val="00956AC1"/>
    <w:rsid w:val="00956AF3"/>
    <w:rsid w:val="00956F98"/>
    <w:rsid w:val="009572A4"/>
    <w:rsid w:val="00960882"/>
    <w:rsid w:val="0096099C"/>
    <w:rsid w:val="009609B5"/>
    <w:rsid w:val="00960AC8"/>
    <w:rsid w:val="00960B3D"/>
    <w:rsid w:val="00960C08"/>
    <w:rsid w:val="00960ECF"/>
    <w:rsid w:val="00961463"/>
    <w:rsid w:val="00961491"/>
    <w:rsid w:val="00961542"/>
    <w:rsid w:val="00961560"/>
    <w:rsid w:val="00961581"/>
    <w:rsid w:val="009619BB"/>
    <w:rsid w:val="00961C02"/>
    <w:rsid w:val="00961D17"/>
    <w:rsid w:val="00961DA3"/>
    <w:rsid w:val="00961DD3"/>
    <w:rsid w:val="00961F92"/>
    <w:rsid w:val="009621E7"/>
    <w:rsid w:val="00962AAB"/>
    <w:rsid w:val="00962F9C"/>
    <w:rsid w:val="0096313D"/>
    <w:rsid w:val="009633A5"/>
    <w:rsid w:val="009646F0"/>
    <w:rsid w:val="00964E0A"/>
    <w:rsid w:val="0096551A"/>
    <w:rsid w:val="009658D8"/>
    <w:rsid w:val="009669F6"/>
    <w:rsid w:val="00966C64"/>
    <w:rsid w:val="0096752F"/>
    <w:rsid w:val="00967756"/>
    <w:rsid w:val="00967DA1"/>
    <w:rsid w:val="009705D5"/>
    <w:rsid w:val="009707D6"/>
    <w:rsid w:val="00970A02"/>
    <w:rsid w:val="00970F76"/>
    <w:rsid w:val="00971424"/>
    <w:rsid w:val="00971466"/>
    <w:rsid w:val="00971637"/>
    <w:rsid w:val="0097168E"/>
    <w:rsid w:val="00971B2E"/>
    <w:rsid w:val="00971CD2"/>
    <w:rsid w:val="00971EFA"/>
    <w:rsid w:val="00972277"/>
    <w:rsid w:val="00972540"/>
    <w:rsid w:val="00972EEF"/>
    <w:rsid w:val="0097301E"/>
    <w:rsid w:val="00973746"/>
    <w:rsid w:val="009743A2"/>
    <w:rsid w:val="0097450A"/>
    <w:rsid w:val="009747C8"/>
    <w:rsid w:val="00974849"/>
    <w:rsid w:val="009752EF"/>
    <w:rsid w:val="00976763"/>
    <w:rsid w:val="00976764"/>
    <w:rsid w:val="00976CFC"/>
    <w:rsid w:val="00977387"/>
    <w:rsid w:val="0097777D"/>
    <w:rsid w:val="00977BC3"/>
    <w:rsid w:val="009805FD"/>
    <w:rsid w:val="00980B50"/>
    <w:rsid w:val="00981638"/>
    <w:rsid w:val="0098167F"/>
    <w:rsid w:val="0098181B"/>
    <w:rsid w:val="0098189D"/>
    <w:rsid w:val="00981A18"/>
    <w:rsid w:val="00981E35"/>
    <w:rsid w:val="00981F5B"/>
    <w:rsid w:val="00981FFB"/>
    <w:rsid w:val="009820CE"/>
    <w:rsid w:val="009826BB"/>
    <w:rsid w:val="009828DB"/>
    <w:rsid w:val="00983666"/>
    <w:rsid w:val="0098419A"/>
    <w:rsid w:val="00984502"/>
    <w:rsid w:val="009848D9"/>
    <w:rsid w:val="00984A86"/>
    <w:rsid w:val="00985124"/>
    <w:rsid w:val="0098547E"/>
    <w:rsid w:val="009854D9"/>
    <w:rsid w:val="009857E3"/>
    <w:rsid w:val="00985927"/>
    <w:rsid w:val="00985F3E"/>
    <w:rsid w:val="009862DC"/>
    <w:rsid w:val="00986327"/>
    <w:rsid w:val="0098653E"/>
    <w:rsid w:val="00986640"/>
    <w:rsid w:val="009869EF"/>
    <w:rsid w:val="00986F5E"/>
    <w:rsid w:val="00990094"/>
    <w:rsid w:val="009902D4"/>
    <w:rsid w:val="00990329"/>
    <w:rsid w:val="00990989"/>
    <w:rsid w:val="00990A0E"/>
    <w:rsid w:val="00990E93"/>
    <w:rsid w:val="0099121C"/>
    <w:rsid w:val="0099121D"/>
    <w:rsid w:val="00991958"/>
    <w:rsid w:val="00991EF9"/>
    <w:rsid w:val="00992072"/>
    <w:rsid w:val="009923A8"/>
    <w:rsid w:val="009927B8"/>
    <w:rsid w:val="00992A95"/>
    <w:rsid w:val="00992B60"/>
    <w:rsid w:val="00992F99"/>
    <w:rsid w:val="009936D7"/>
    <w:rsid w:val="00994E36"/>
    <w:rsid w:val="0099524A"/>
    <w:rsid w:val="00995FB9"/>
    <w:rsid w:val="00997009"/>
    <w:rsid w:val="009978EA"/>
    <w:rsid w:val="00997A44"/>
    <w:rsid w:val="00997C88"/>
    <w:rsid w:val="00997D21"/>
    <w:rsid w:val="009A020F"/>
    <w:rsid w:val="009A095D"/>
    <w:rsid w:val="009A0BFA"/>
    <w:rsid w:val="009A0C95"/>
    <w:rsid w:val="009A0DA9"/>
    <w:rsid w:val="009A13FD"/>
    <w:rsid w:val="009A14D5"/>
    <w:rsid w:val="009A15D8"/>
    <w:rsid w:val="009A16A3"/>
    <w:rsid w:val="009A1826"/>
    <w:rsid w:val="009A24FC"/>
    <w:rsid w:val="009A2834"/>
    <w:rsid w:val="009A2853"/>
    <w:rsid w:val="009A292D"/>
    <w:rsid w:val="009A37FF"/>
    <w:rsid w:val="009A39B0"/>
    <w:rsid w:val="009A3E2C"/>
    <w:rsid w:val="009A3EA7"/>
    <w:rsid w:val="009A4289"/>
    <w:rsid w:val="009A4750"/>
    <w:rsid w:val="009A49C8"/>
    <w:rsid w:val="009A4D9B"/>
    <w:rsid w:val="009A4F45"/>
    <w:rsid w:val="009A5535"/>
    <w:rsid w:val="009A556B"/>
    <w:rsid w:val="009A5810"/>
    <w:rsid w:val="009A5E05"/>
    <w:rsid w:val="009A63B8"/>
    <w:rsid w:val="009A6B78"/>
    <w:rsid w:val="009A6FF8"/>
    <w:rsid w:val="009A709B"/>
    <w:rsid w:val="009A719A"/>
    <w:rsid w:val="009A7646"/>
    <w:rsid w:val="009A7D04"/>
    <w:rsid w:val="009B0062"/>
    <w:rsid w:val="009B089B"/>
    <w:rsid w:val="009B1205"/>
    <w:rsid w:val="009B13BA"/>
    <w:rsid w:val="009B13CE"/>
    <w:rsid w:val="009B1519"/>
    <w:rsid w:val="009B15AF"/>
    <w:rsid w:val="009B1D79"/>
    <w:rsid w:val="009B2148"/>
    <w:rsid w:val="009B2654"/>
    <w:rsid w:val="009B2E16"/>
    <w:rsid w:val="009B2F14"/>
    <w:rsid w:val="009B33B6"/>
    <w:rsid w:val="009B3A9D"/>
    <w:rsid w:val="009B4221"/>
    <w:rsid w:val="009B48C9"/>
    <w:rsid w:val="009B4946"/>
    <w:rsid w:val="009B496E"/>
    <w:rsid w:val="009B4AB7"/>
    <w:rsid w:val="009B6075"/>
    <w:rsid w:val="009B6435"/>
    <w:rsid w:val="009B67E6"/>
    <w:rsid w:val="009B681D"/>
    <w:rsid w:val="009B6980"/>
    <w:rsid w:val="009B73AE"/>
    <w:rsid w:val="009B77AC"/>
    <w:rsid w:val="009B7C80"/>
    <w:rsid w:val="009B7E69"/>
    <w:rsid w:val="009C0141"/>
    <w:rsid w:val="009C07DE"/>
    <w:rsid w:val="009C0D25"/>
    <w:rsid w:val="009C1106"/>
    <w:rsid w:val="009C1A20"/>
    <w:rsid w:val="009C1FA1"/>
    <w:rsid w:val="009C206E"/>
    <w:rsid w:val="009C2636"/>
    <w:rsid w:val="009C272F"/>
    <w:rsid w:val="009C2A67"/>
    <w:rsid w:val="009C3668"/>
    <w:rsid w:val="009C44DB"/>
    <w:rsid w:val="009C46AE"/>
    <w:rsid w:val="009C4A48"/>
    <w:rsid w:val="009C5287"/>
    <w:rsid w:val="009C5416"/>
    <w:rsid w:val="009C5D7C"/>
    <w:rsid w:val="009C60A2"/>
    <w:rsid w:val="009C60DE"/>
    <w:rsid w:val="009C64DC"/>
    <w:rsid w:val="009C6993"/>
    <w:rsid w:val="009C6F12"/>
    <w:rsid w:val="009C733B"/>
    <w:rsid w:val="009C76B4"/>
    <w:rsid w:val="009C7713"/>
    <w:rsid w:val="009C7937"/>
    <w:rsid w:val="009C794A"/>
    <w:rsid w:val="009C7B4F"/>
    <w:rsid w:val="009C7C60"/>
    <w:rsid w:val="009C7E1B"/>
    <w:rsid w:val="009D0010"/>
    <w:rsid w:val="009D0195"/>
    <w:rsid w:val="009D055A"/>
    <w:rsid w:val="009D0585"/>
    <w:rsid w:val="009D0A8F"/>
    <w:rsid w:val="009D1329"/>
    <w:rsid w:val="009D15D8"/>
    <w:rsid w:val="009D177E"/>
    <w:rsid w:val="009D17D7"/>
    <w:rsid w:val="009D1A5D"/>
    <w:rsid w:val="009D1C81"/>
    <w:rsid w:val="009D1D7F"/>
    <w:rsid w:val="009D1DC4"/>
    <w:rsid w:val="009D202A"/>
    <w:rsid w:val="009D20BF"/>
    <w:rsid w:val="009D270C"/>
    <w:rsid w:val="009D2DB1"/>
    <w:rsid w:val="009D3D5D"/>
    <w:rsid w:val="009D40CA"/>
    <w:rsid w:val="009D4F34"/>
    <w:rsid w:val="009D5F65"/>
    <w:rsid w:val="009D61AB"/>
    <w:rsid w:val="009D62FD"/>
    <w:rsid w:val="009D6374"/>
    <w:rsid w:val="009D6403"/>
    <w:rsid w:val="009D6782"/>
    <w:rsid w:val="009D6907"/>
    <w:rsid w:val="009D6BAC"/>
    <w:rsid w:val="009D6D3B"/>
    <w:rsid w:val="009D6FB9"/>
    <w:rsid w:val="009D70AA"/>
    <w:rsid w:val="009D72CF"/>
    <w:rsid w:val="009D73FA"/>
    <w:rsid w:val="009D77A9"/>
    <w:rsid w:val="009D7D7A"/>
    <w:rsid w:val="009D7FD2"/>
    <w:rsid w:val="009E09E0"/>
    <w:rsid w:val="009E1650"/>
    <w:rsid w:val="009E17B0"/>
    <w:rsid w:val="009E2795"/>
    <w:rsid w:val="009E2D1A"/>
    <w:rsid w:val="009E340D"/>
    <w:rsid w:val="009E3ABD"/>
    <w:rsid w:val="009E3AD1"/>
    <w:rsid w:val="009E3DE0"/>
    <w:rsid w:val="009E3E8D"/>
    <w:rsid w:val="009E4EC3"/>
    <w:rsid w:val="009E4F88"/>
    <w:rsid w:val="009E5207"/>
    <w:rsid w:val="009E571D"/>
    <w:rsid w:val="009E57E3"/>
    <w:rsid w:val="009E5E7C"/>
    <w:rsid w:val="009E6260"/>
    <w:rsid w:val="009E6956"/>
    <w:rsid w:val="009E6F0F"/>
    <w:rsid w:val="009E746C"/>
    <w:rsid w:val="009E7F82"/>
    <w:rsid w:val="009E7FAD"/>
    <w:rsid w:val="009F0148"/>
    <w:rsid w:val="009F0788"/>
    <w:rsid w:val="009F0834"/>
    <w:rsid w:val="009F0B12"/>
    <w:rsid w:val="009F0DC9"/>
    <w:rsid w:val="009F1105"/>
    <w:rsid w:val="009F1539"/>
    <w:rsid w:val="009F19A7"/>
    <w:rsid w:val="009F1FA4"/>
    <w:rsid w:val="009F22E2"/>
    <w:rsid w:val="009F23AC"/>
    <w:rsid w:val="009F276E"/>
    <w:rsid w:val="009F27D2"/>
    <w:rsid w:val="009F29C9"/>
    <w:rsid w:val="009F3118"/>
    <w:rsid w:val="009F3230"/>
    <w:rsid w:val="009F36E7"/>
    <w:rsid w:val="009F3E4C"/>
    <w:rsid w:val="009F3E98"/>
    <w:rsid w:val="009F40FD"/>
    <w:rsid w:val="009F46F0"/>
    <w:rsid w:val="009F51C4"/>
    <w:rsid w:val="009F5B0C"/>
    <w:rsid w:val="009F5F1B"/>
    <w:rsid w:val="009F600A"/>
    <w:rsid w:val="009F6393"/>
    <w:rsid w:val="009F642C"/>
    <w:rsid w:val="009F6753"/>
    <w:rsid w:val="009F6A2E"/>
    <w:rsid w:val="009F6D78"/>
    <w:rsid w:val="009F6F2F"/>
    <w:rsid w:val="009F6F61"/>
    <w:rsid w:val="009F7137"/>
    <w:rsid w:val="009F753F"/>
    <w:rsid w:val="009F7A13"/>
    <w:rsid w:val="00A00A9C"/>
    <w:rsid w:val="00A00CA2"/>
    <w:rsid w:val="00A01173"/>
    <w:rsid w:val="00A011D1"/>
    <w:rsid w:val="00A01871"/>
    <w:rsid w:val="00A01B1C"/>
    <w:rsid w:val="00A02384"/>
    <w:rsid w:val="00A02443"/>
    <w:rsid w:val="00A027FB"/>
    <w:rsid w:val="00A02D5A"/>
    <w:rsid w:val="00A02DC5"/>
    <w:rsid w:val="00A03655"/>
    <w:rsid w:val="00A03772"/>
    <w:rsid w:val="00A041B7"/>
    <w:rsid w:val="00A044AD"/>
    <w:rsid w:val="00A04865"/>
    <w:rsid w:val="00A05827"/>
    <w:rsid w:val="00A0586D"/>
    <w:rsid w:val="00A05BE5"/>
    <w:rsid w:val="00A05CB3"/>
    <w:rsid w:val="00A062EF"/>
    <w:rsid w:val="00A0637C"/>
    <w:rsid w:val="00A06630"/>
    <w:rsid w:val="00A06779"/>
    <w:rsid w:val="00A06FD6"/>
    <w:rsid w:val="00A072FD"/>
    <w:rsid w:val="00A074D0"/>
    <w:rsid w:val="00A07BCE"/>
    <w:rsid w:val="00A07FE4"/>
    <w:rsid w:val="00A1050D"/>
    <w:rsid w:val="00A10953"/>
    <w:rsid w:val="00A10C8A"/>
    <w:rsid w:val="00A118E1"/>
    <w:rsid w:val="00A119FB"/>
    <w:rsid w:val="00A11CBD"/>
    <w:rsid w:val="00A11D04"/>
    <w:rsid w:val="00A11E22"/>
    <w:rsid w:val="00A11F58"/>
    <w:rsid w:val="00A12016"/>
    <w:rsid w:val="00A1218E"/>
    <w:rsid w:val="00A12382"/>
    <w:rsid w:val="00A12442"/>
    <w:rsid w:val="00A12596"/>
    <w:rsid w:val="00A12822"/>
    <w:rsid w:val="00A12AFF"/>
    <w:rsid w:val="00A12B08"/>
    <w:rsid w:val="00A12B22"/>
    <w:rsid w:val="00A12C34"/>
    <w:rsid w:val="00A12D1B"/>
    <w:rsid w:val="00A12E17"/>
    <w:rsid w:val="00A12E2E"/>
    <w:rsid w:val="00A13057"/>
    <w:rsid w:val="00A131EC"/>
    <w:rsid w:val="00A139B0"/>
    <w:rsid w:val="00A13A3B"/>
    <w:rsid w:val="00A13A5D"/>
    <w:rsid w:val="00A13F3C"/>
    <w:rsid w:val="00A14325"/>
    <w:rsid w:val="00A147EF"/>
    <w:rsid w:val="00A14A89"/>
    <w:rsid w:val="00A14BB2"/>
    <w:rsid w:val="00A14EA3"/>
    <w:rsid w:val="00A15267"/>
    <w:rsid w:val="00A1557F"/>
    <w:rsid w:val="00A15FE8"/>
    <w:rsid w:val="00A1681F"/>
    <w:rsid w:val="00A16C6C"/>
    <w:rsid w:val="00A16FE1"/>
    <w:rsid w:val="00A17070"/>
    <w:rsid w:val="00A1790A"/>
    <w:rsid w:val="00A17C1C"/>
    <w:rsid w:val="00A17DB0"/>
    <w:rsid w:val="00A17E9A"/>
    <w:rsid w:val="00A200BA"/>
    <w:rsid w:val="00A20371"/>
    <w:rsid w:val="00A20805"/>
    <w:rsid w:val="00A208BE"/>
    <w:rsid w:val="00A216EB"/>
    <w:rsid w:val="00A21926"/>
    <w:rsid w:val="00A221F3"/>
    <w:rsid w:val="00A223B1"/>
    <w:rsid w:val="00A22869"/>
    <w:rsid w:val="00A229C9"/>
    <w:rsid w:val="00A2386B"/>
    <w:rsid w:val="00A25123"/>
    <w:rsid w:val="00A25AE0"/>
    <w:rsid w:val="00A25C24"/>
    <w:rsid w:val="00A26489"/>
    <w:rsid w:val="00A265B7"/>
    <w:rsid w:val="00A26AED"/>
    <w:rsid w:val="00A26AF2"/>
    <w:rsid w:val="00A26CD1"/>
    <w:rsid w:val="00A26D14"/>
    <w:rsid w:val="00A271D7"/>
    <w:rsid w:val="00A27340"/>
    <w:rsid w:val="00A2746E"/>
    <w:rsid w:val="00A27603"/>
    <w:rsid w:val="00A278F9"/>
    <w:rsid w:val="00A27E0D"/>
    <w:rsid w:val="00A27E37"/>
    <w:rsid w:val="00A27F87"/>
    <w:rsid w:val="00A30352"/>
    <w:rsid w:val="00A306CE"/>
    <w:rsid w:val="00A30DB8"/>
    <w:rsid w:val="00A316D6"/>
    <w:rsid w:val="00A31AF6"/>
    <w:rsid w:val="00A31D95"/>
    <w:rsid w:val="00A31EE0"/>
    <w:rsid w:val="00A3216A"/>
    <w:rsid w:val="00A32737"/>
    <w:rsid w:val="00A3306B"/>
    <w:rsid w:val="00A334B5"/>
    <w:rsid w:val="00A33D75"/>
    <w:rsid w:val="00A3499C"/>
    <w:rsid w:val="00A34BC9"/>
    <w:rsid w:val="00A35259"/>
    <w:rsid w:val="00A36E61"/>
    <w:rsid w:val="00A3753C"/>
    <w:rsid w:val="00A37E93"/>
    <w:rsid w:val="00A40067"/>
    <w:rsid w:val="00A40207"/>
    <w:rsid w:val="00A40DAD"/>
    <w:rsid w:val="00A416DA"/>
    <w:rsid w:val="00A4178F"/>
    <w:rsid w:val="00A41A07"/>
    <w:rsid w:val="00A41B5A"/>
    <w:rsid w:val="00A42737"/>
    <w:rsid w:val="00A428C4"/>
    <w:rsid w:val="00A42BB2"/>
    <w:rsid w:val="00A4371F"/>
    <w:rsid w:val="00A43A3E"/>
    <w:rsid w:val="00A445B5"/>
    <w:rsid w:val="00A44680"/>
    <w:rsid w:val="00A468FF"/>
    <w:rsid w:val="00A46A91"/>
    <w:rsid w:val="00A46EB3"/>
    <w:rsid w:val="00A47FB1"/>
    <w:rsid w:val="00A47FD6"/>
    <w:rsid w:val="00A50127"/>
    <w:rsid w:val="00A5060E"/>
    <w:rsid w:val="00A50743"/>
    <w:rsid w:val="00A50C95"/>
    <w:rsid w:val="00A50D36"/>
    <w:rsid w:val="00A514F4"/>
    <w:rsid w:val="00A516B6"/>
    <w:rsid w:val="00A5176B"/>
    <w:rsid w:val="00A519FD"/>
    <w:rsid w:val="00A51A13"/>
    <w:rsid w:val="00A520A0"/>
    <w:rsid w:val="00A52570"/>
    <w:rsid w:val="00A52A2A"/>
    <w:rsid w:val="00A53CB6"/>
    <w:rsid w:val="00A546E8"/>
    <w:rsid w:val="00A55271"/>
    <w:rsid w:val="00A56011"/>
    <w:rsid w:val="00A561DE"/>
    <w:rsid w:val="00A56B92"/>
    <w:rsid w:val="00A5726C"/>
    <w:rsid w:val="00A57A84"/>
    <w:rsid w:val="00A57DBA"/>
    <w:rsid w:val="00A57E2C"/>
    <w:rsid w:val="00A6034E"/>
    <w:rsid w:val="00A60419"/>
    <w:rsid w:val="00A60D25"/>
    <w:rsid w:val="00A61070"/>
    <w:rsid w:val="00A61DD1"/>
    <w:rsid w:val="00A62242"/>
    <w:rsid w:val="00A62AE2"/>
    <w:rsid w:val="00A62BCA"/>
    <w:rsid w:val="00A62E07"/>
    <w:rsid w:val="00A63182"/>
    <w:rsid w:val="00A639AF"/>
    <w:rsid w:val="00A63A42"/>
    <w:rsid w:val="00A63CBF"/>
    <w:rsid w:val="00A63D8F"/>
    <w:rsid w:val="00A641EC"/>
    <w:rsid w:val="00A64801"/>
    <w:rsid w:val="00A6513C"/>
    <w:rsid w:val="00A6530D"/>
    <w:rsid w:val="00A65366"/>
    <w:rsid w:val="00A6573D"/>
    <w:rsid w:val="00A65B0C"/>
    <w:rsid w:val="00A65F27"/>
    <w:rsid w:val="00A6632E"/>
    <w:rsid w:val="00A66852"/>
    <w:rsid w:val="00A6738A"/>
    <w:rsid w:val="00A67B43"/>
    <w:rsid w:val="00A67B56"/>
    <w:rsid w:val="00A67BAD"/>
    <w:rsid w:val="00A67E00"/>
    <w:rsid w:val="00A67FF2"/>
    <w:rsid w:val="00A7036F"/>
    <w:rsid w:val="00A7076B"/>
    <w:rsid w:val="00A70C7D"/>
    <w:rsid w:val="00A71073"/>
    <w:rsid w:val="00A715CB"/>
    <w:rsid w:val="00A71990"/>
    <w:rsid w:val="00A719C0"/>
    <w:rsid w:val="00A72D4C"/>
    <w:rsid w:val="00A737B1"/>
    <w:rsid w:val="00A73909"/>
    <w:rsid w:val="00A73B53"/>
    <w:rsid w:val="00A73BA2"/>
    <w:rsid w:val="00A73BFE"/>
    <w:rsid w:val="00A74206"/>
    <w:rsid w:val="00A7444A"/>
    <w:rsid w:val="00A7489F"/>
    <w:rsid w:val="00A74C49"/>
    <w:rsid w:val="00A7533B"/>
    <w:rsid w:val="00A770F5"/>
    <w:rsid w:val="00A7740A"/>
    <w:rsid w:val="00A77A2B"/>
    <w:rsid w:val="00A77B4A"/>
    <w:rsid w:val="00A80011"/>
    <w:rsid w:val="00A80449"/>
    <w:rsid w:val="00A80833"/>
    <w:rsid w:val="00A80BB1"/>
    <w:rsid w:val="00A80C12"/>
    <w:rsid w:val="00A80F68"/>
    <w:rsid w:val="00A81FB8"/>
    <w:rsid w:val="00A8251E"/>
    <w:rsid w:val="00A829F1"/>
    <w:rsid w:val="00A82D58"/>
    <w:rsid w:val="00A8327A"/>
    <w:rsid w:val="00A8330B"/>
    <w:rsid w:val="00A833A2"/>
    <w:rsid w:val="00A83627"/>
    <w:rsid w:val="00A8366F"/>
    <w:rsid w:val="00A8420E"/>
    <w:rsid w:val="00A84AC2"/>
    <w:rsid w:val="00A84B01"/>
    <w:rsid w:val="00A8559E"/>
    <w:rsid w:val="00A85B3A"/>
    <w:rsid w:val="00A85C43"/>
    <w:rsid w:val="00A86A20"/>
    <w:rsid w:val="00A87C76"/>
    <w:rsid w:val="00A87F46"/>
    <w:rsid w:val="00A9017F"/>
    <w:rsid w:val="00A90418"/>
    <w:rsid w:val="00A9041A"/>
    <w:rsid w:val="00A9043E"/>
    <w:rsid w:val="00A904BF"/>
    <w:rsid w:val="00A905A4"/>
    <w:rsid w:val="00A911F9"/>
    <w:rsid w:val="00A91570"/>
    <w:rsid w:val="00A91FE8"/>
    <w:rsid w:val="00A931CF"/>
    <w:rsid w:val="00A9323D"/>
    <w:rsid w:val="00A94795"/>
    <w:rsid w:val="00A953A1"/>
    <w:rsid w:val="00A9553B"/>
    <w:rsid w:val="00A9594A"/>
    <w:rsid w:val="00A95CAB"/>
    <w:rsid w:val="00A95D38"/>
    <w:rsid w:val="00A96014"/>
    <w:rsid w:val="00A965F9"/>
    <w:rsid w:val="00A9668E"/>
    <w:rsid w:val="00A967C5"/>
    <w:rsid w:val="00A9683D"/>
    <w:rsid w:val="00A9711C"/>
    <w:rsid w:val="00A97279"/>
    <w:rsid w:val="00A97F38"/>
    <w:rsid w:val="00AA033B"/>
    <w:rsid w:val="00AA0818"/>
    <w:rsid w:val="00AA0D3E"/>
    <w:rsid w:val="00AA115A"/>
    <w:rsid w:val="00AA17BD"/>
    <w:rsid w:val="00AA1813"/>
    <w:rsid w:val="00AA19EA"/>
    <w:rsid w:val="00AA1B94"/>
    <w:rsid w:val="00AA1D5A"/>
    <w:rsid w:val="00AA1E99"/>
    <w:rsid w:val="00AA219C"/>
    <w:rsid w:val="00AA27AB"/>
    <w:rsid w:val="00AA2AB6"/>
    <w:rsid w:val="00AA2F76"/>
    <w:rsid w:val="00AA36BF"/>
    <w:rsid w:val="00AA3D35"/>
    <w:rsid w:val="00AA3D5A"/>
    <w:rsid w:val="00AA3DDF"/>
    <w:rsid w:val="00AA3E87"/>
    <w:rsid w:val="00AA3EAD"/>
    <w:rsid w:val="00AA41A7"/>
    <w:rsid w:val="00AA473B"/>
    <w:rsid w:val="00AA474B"/>
    <w:rsid w:val="00AA4BEF"/>
    <w:rsid w:val="00AA4D57"/>
    <w:rsid w:val="00AA4FAA"/>
    <w:rsid w:val="00AA5D83"/>
    <w:rsid w:val="00AA6CB0"/>
    <w:rsid w:val="00AA6CB5"/>
    <w:rsid w:val="00AA6CCC"/>
    <w:rsid w:val="00AA709A"/>
    <w:rsid w:val="00AA709B"/>
    <w:rsid w:val="00AA788D"/>
    <w:rsid w:val="00AA794B"/>
    <w:rsid w:val="00AA7AAA"/>
    <w:rsid w:val="00AA7CCF"/>
    <w:rsid w:val="00AA7D22"/>
    <w:rsid w:val="00AB0018"/>
    <w:rsid w:val="00AB0634"/>
    <w:rsid w:val="00AB06B0"/>
    <w:rsid w:val="00AB178B"/>
    <w:rsid w:val="00AB2066"/>
    <w:rsid w:val="00AB286A"/>
    <w:rsid w:val="00AB300E"/>
    <w:rsid w:val="00AB3073"/>
    <w:rsid w:val="00AB35E0"/>
    <w:rsid w:val="00AB363A"/>
    <w:rsid w:val="00AB4272"/>
    <w:rsid w:val="00AB46F4"/>
    <w:rsid w:val="00AB4BA6"/>
    <w:rsid w:val="00AB50B0"/>
    <w:rsid w:val="00AB52E6"/>
    <w:rsid w:val="00AB53A9"/>
    <w:rsid w:val="00AB541A"/>
    <w:rsid w:val="00AB5616"/>
    <w:rsid w:val="00AB5729"/>
    <w:rsid w:val="00AB5770"/>
    <w:rsid w:val="00AB5797"/>
    <w:rsid w:val="00AB59B8"/>
    <w:rsid w:val="00AB5E75"/>
    <w:rsid w:val="00AB60A4"/>
    <w:rsid w:val="00AB6851"/>
    <w:rsid w:val="00AB689C"/>
    <w:rsid w:val="00AB6B62"/>
    <w:rsid w:val="00AB6CCD"/>
    <w:rsid w:val="00AB7088"/>
    <w:rsid w:val="00AB736B"/>
    <w:rsid w:val="00AB76AA"/>
    <w:rsid w:val="00AB7C37"/>
    <w:rsid w:val="00AC0349"/>
    <w:rsid w:val="00AC03BB"/>
    <w:rsid w:val="00AC06DB"/>
    <w:rsid w:val="00AC06E0"/>
    <w:rsid w:val="00AC0857"/>
    <w:rsid w:val="00AC1261"/>
    <w:rsid w:val="00AC16A0"/>
    <w:rsid w:val="00AC1991"/>
    <w:rsid w:val="00AC2135"/>
    <w:rsid w:val="00AC245F"/>
    <w:rsid w:val="00AC27DA"/>
    <w:rsid w:val="00AC3041"/>
    <w:rsid w:val="00AC3066"/>
    <w:rsid w:val="00AC32BC"/>
    <w:rsid w:val="00AC3923"/>
    <w:rsid w:val="00AC3CE1"/>
    <w:rsid w:val="00AC3DF9"/>
    <w:rsid w:val="00AC3EBC"/>
    <w:rsid w:val="00AC483A"/>
    <w:rsid w:val="00AC4E65"/>
    <w:rsid w:val="00AC4EB4"/>
    <w:rsid w:val="00AC4F11"/>
    <w:rsid w:val="00AC5297"/>
    <w:rsid w:val="00AC53B6"/>
    <w:rsid w:val="00AC55EA"/>
    <w:rsid w:val="00AC562E"/>
    <w:rsid w:val="00AC5978"/>
    <w:rsid w:val="00AC59E3"/>
    <w:rsid w:val="00AC5BC4"/>
    <w:rsid w:val="00AC61CC"/>
    <w:rsid w:val="00AC6D2C"/>
    <w:rsid w:val="00AC7BCE"/>
    <w:rsid w:val="00AC7D7C"/>
    <w:rsid w:val="00AD05BE"/>
    <w:rsid w:val="00AD1564"/>
    <w:rsid w:val="00AD16E9"/>
    <w:rsid w:val="00AD194B"/>
    <w:rsid w:val="00AD1990"/>
    <w:rsid w:val="00AD22C3"/>
    <w:rsid w:val="00AD23BB"/>
    <w:rsid w:val="00AD2597"/>
    <w:rsid w:val="00AD28E4"/>
    <w:rsid w:val="00AD407B"/>
    <w:rsid w:val="00AD44E2"/>
    <w:rsid w:val="00AD4541"/>
    <w:rsid w:val="00AD4669"/>
    <w:rsid w:val="00AD47CC"/>
    <w:rsid w:val="00AD4B09"/>
    <w:rsid w:val="00AD4E4F"/>
    <w:rsid w:val="00AD522A"/>
    <w:rsid w:val="00AD5496"/>
    <w:rsid w:val="00AD5880"/>
    <w:rsid w:val="00AD5959"/>
    <w:rsid w:val="00AD5EC5"/>
    <w:rsid w:val="00AD5ECB"/>
    <w:rsid w:val="00AD698A"/>
    <w:rsid w:val="00AD6D38"/>
    <w:rsid w:val="00AD7645"/>
    <w:rsid w:val="00AE04F9"/>
    <w:rsid w:val="00AE0510"/>
    <w:rsid w:val="00AE0744"/>
    <w:rsid w:val="00AE0DA2"/>
    <w:rsid w:val="00AE179F"/>
    <w:rsid w:val="00AE1AA1"/>
    <w:rsid w:val="00AE20A7"/>
    <w:rsid w:val="00AE22CE"/>
    <w:rsid w:val="00AE23CB"/>
    <w:rsid w:val="00AE2590"/>
    <w:rsid w:val="00AE3239"/>
    <w:rsid w:val="00AE32CD"/>
    <w:rsid w:val="00AE37C2"/>
    <w:rsid w:val="00AE380E"/>
    <w:rsid w:val="00AE402F"/>
    <w:rsid w:val="00AE46B8"/>
    <w:rsid w:val="00AE4BE3"/>
    <w:rsid w:val="00AE4E72"/>
    <w:rsid w:val="00AE50AD"/>
    <w:rsid w:val="00AE50DB"/>
    <w:rsid w:val="00AE50F7"/>
    <w:rsid w:val="00AE5BE3"/>
    <w:rsid w:val="00AE5F25"/>
    <w:rsid w:val="00AE6246"/>
    <w:rsid w:val="00AE654D"/>
    <w:rsid w:val="00AE65AB"/>
    <w:rsid w:val="00AE6647"/>
    <w:rsid w:val="00AE6747"/>
    <w:rsid w:val="00AE6889"/>
    <w:rsid w:val="00AE6AE6"/>
    <w:rsid w:val="00AE6BAB"/>
    <w:rsid w:val="00AE6F28"/>
    <w:rsid w:val="00AE73EA"/>
    <w:rsid w:val="00AE7B4B"/>
    <w:rsid w:val="00AE7E38"/>
    <w:rsid w:val="00AF0357"/>
    <w:rsid w:val="00AF0626"/>
    <w:rsid w:val="00AF0767"/>
    <w:rsid w:val="00AF0CD4"/>
    <w:rsid w:val="00AF0FD1"/>
    <w:rsid w:val="00AF1125"/>
    <w:rsid w:val="00AF14C1"/>
    <w:rsid w:val="00AF1B6B"/>
    <w:rsid w:val="00AF1B75"/>
    <w:rsid w:val="00AF2676"/>
    <w:rsid w:val="00AF26B0"/>
    <w:rsid w:val="00AF288D"/>
    <w:rsid w:val="00AF2C8D"/>
    <w:rsid w:val="00AF327F"/>
    <w:rsid w:val="00AF3604"/>
    <w:rsid w:val="00AF4033"/>
    <w:rsid w:val="00AF407D"/>
    <w:rsid w:val="00AF4271"/>
    <w:rsid w:val="00AF4365"/>
    <w:rsid w:val="00AF470B"/>
    <w:rsid w:val="00AF4BD7"/>
    <w:rsid w:val="00AF4DE3"/>
    <w:rsid w:val="00AF5280"/>
    <w:rsid w:val="00AF5333"/>
    <w:rsid w:val="00AF5418"/>
    <w:rsid w:val="00AF564F"/>
    <w:rsid w:val="00AF596E"/>
    <w:rsid w:val="00AF6674"/>
    <w:rsid w:val="00AF6980"/>
    <w:rsid w:val="00AF7F61"/>
    <w:rsid w:val="00B002C0"/>
    <w:rsid w:val="00B009D1"/>
    <w:rsid w:val="00B00BC5"/>
    <w:rsid w:val="00B011F6"/>
    <w:rsid w:val="00B01EDB"/>
    <w:rsid w:val="00B02569"/>
    <w:rsid w:val="00B0306F"/>
    <w:rsid w:val="00B030F0"/>
    <w:rsid w:val="00B03132"/>
    <w:rsid w:val="00B031C4"/>
    <w:rsid w:val="00B03284"/>
    <w:rsid w:val="00B03479"/>
    <w:rsid w:val="00B0363F"/>
    <w:rsid w:val="00B0395A"/>
    <w:rsid w:val="00B03BBA"/>
    <w:rsid w:val="00B03C93"/>
    <w:rsid w:val="00B03CB5"/>
    <w:rsid w:val="00B03EE4"/>
    <w:rsid w:val="00B0402A"/>
    <w:rsid w:val="00B04783"/>
    <w:rsid w:val="00B051E9"/>
    <w:rsid w:val="00B05A0D"/>
    <w:rsid w:val="00B05B18"/>
    <w:rsid w:val="00B05C2B"/>
    <w:rsid w:val="00B06496"/>
    <w:rsid w:val="00B06551"/>
    <w:rsid w:val="00B068AB"/>
    <w:rsid w:val="00B0754E"/>
    <w:rsid w:val="00B076A7"/>
    <w:rsid w:val="00B07D00"/>
    <w:rsid w:val="00B07F88"/>
    <w:rsid w:val="00B107FC"/>
    <w:rsid w:val="00B10B2A"/>
    <w:rsid w:val="00B10EA7"/>
    <w:rsid w:val="00B1103F"/>
    <w:rsid w:val="00B11391"/>
    <w:rsid w:val="00B12650"/>
    <w:rsid w:val="00B12959"/>
    <w:rsid w:val="00B129F0"/>
    <w:rsid w:val="00B12A68"/>
    <w:rsid w:val="00B12C17"/>
    <w:rsid w:val="00B12D85"/>
    <w:rsid w:val="00B12E8C"/>
    <w:rsid w:val="00B12FE0"/>
    <w:rsid w:val="00B13097"/>
    <w:rsid w:val="00B13B96"/>
    <w:rsid w:val="00B13CB3"/>
    <w:rsid w:val="00B13D25"/>
    <w:rsid w:val="00B14A45"/>
    <w:rsid w:val="00B15CF1"/>
    <w:rsid w:val="00B15E78"/>
    <w:rsid w:val="00B160B3"/>
    <w:rsid w:val="00B161A9"/>
    <w:rsid w:val="00B16223"/>
    <w:rsid w:val="00B1674B"/>
    <w:rsid w:val="00B168AE"/>
    <w:rsid w:val="00B16A90"/>
    <w:rsid w:val="00B16D09"/>
    <w:rsid w:val="00B1797B"/>
    <w:rsid w:val="00B17A40"/>
    <w:rsid w:val="00B20877"/>
    <w:rsid w:val="00B20ACB"/>
    <w:rsid w:val="00B20B78"/>
    <w:rsid w:val="00B20CA9"/>
    <w:rsid w:val="00B2133B"/>
    <w:rsid w:val="00B213E7"/>
    <w:rsid w:val="00B217F5"/>
    <w:rsid w:val="00B21DEE"/>
    <w:rsid w:val="00B22A0B"/>
    <w:rsid w:val="00B22E8A"/>
    <w:rsid w:val="00B2319E"/>
    <w:rsid w:val="00B23444"/>
    <w:rsid w:val="00B234C3"/>
    <w:rsid w:val="00B2388D"/>
    <w:rsid w:val="00B23AC1"/>
    <w:rsid w:val="00B24351"/>
    <w:rsid w:val="00B24754"/>
    <w:rsid w:val="00B24ED4"/>
    <w:rsid w:val="00B2571E"/>
    <w:rsid w:val="00B261D8"/>
    <w:rsid w:val="00B2662F"/>
    <w:rsid w:val="00B27C42"/>
    <w:rsid w:val="00B301F1"/>
    <w:rsid w:val="00B30865"/>
    <w:rsid w:val="00B30A2F"/>
    <w:rsid w:val="00B30C1B"/>
    <w:rsid w:val="00B312AE"/>
    <w:rsid w:val="00B32225"/>
    <w:rsid w:val="00B3276E"/>
    <w:rsid w:val="00B328F3"/>
    <w:rsid w:val="00B32E59"/>
    <w:rsid w:val="00B336B9"/>
    <w:rsid w:val="00B337D2"/>
    <w:rsid w:val="00B33BCE"/>
    <w:rsid w:val="00B33C3E"/>
    <w:rsid w:val="00B34419"/>
    <w:rsid w:val="00B345A4"/>
    <w:rsid w:val="00B3495C"/>
    <w:rsid w:val="00B34C13"/>
    <w:rsid w:val="00B352DA"/>
    <w:rsid w:val="00B353AA"/>
    <w:rsid w:val="00B3571F"/>
    <w:rsid w:val="00B35A4D"/>
    <w:rsid w:val="00B35F77"/>
    <w:rsid w:val="00B36107"/>
    <w:rsid w:val="00B36481"/>
    <w:rsid w:val="00B3650B"/>
    <w:rsid w:val="00B36BAE"/>
    <w:rsid w:val="00B36C76"/>
    <w:rsid w:val="00B372B2"/>
    <w:rsid w:val="00B40001"/>
    <w:rsid w:val="00B40B29"/>
    <w:rsid w:val="00B40E39"/>
    <w:rsid w:val="00B4118A"/>
    <w:rsid w:val="00B41497"/>
    <w:rsid w:val="00B41587"/>
    <w:rsid w:val="00B416D5"/>
    <w:rsid w:val="00B41753"/>
    <w:rsid w:val="00B418AB"/>
    <w:rsid w:val="00B41AE2"/>
    <w:rsid w:val="00B4204F"/>
    <w:rsid w:val="00B42A16"/>
    <w:rsid w:val="00B42A9A"/>
    <w:rsid w:val="00B43731"/>
    <w:rsid w:val="00B438A0"/>
    <w:rsid w:val="00B43DCE"/>
    <w:rsid w:val="00B44438"/>
    <w:rsid w:val="00B444AE"/>
    <w:rsid w:val="00B44591"/>
    <w:rsid w:val="00B446FE"/>
    <w:rsid w:val="00B447F9"/>
    <w:rsid w:val="00B448C2"/>
    <w:rsid w:val="00B44972"/>
    <w:rsid w:val="00B4517E"/>
    <w:rsid w:val="00B451F7"/>
    <w:rsid w:val="00B45421"/>
    <w:rsid w:val="00B45720"/>
    <w:rsid w:val="00B46030"/>
    <w:rsid w:val="00B4651D"/>
    <w:rsid w:val="00B46725"/>
    <w:rsid w:val="00B4698E"/>
    <w:rsid w:val="00B469EB"/>
    <w:rsid w:val="00B46F53"/>
    <w:rsid w:val="00B47309"/>
    <w:rsid w:val="00B47DD7"/>
    <w:rsid w:val="00B5012E"/>
    <w:rsid w:val="00B50206"/>
    <w:rsid w:val="00B50AB3"/>
    <w:rsid w:val="00B50D1D"/>
    <w:rsid w:val="00B51098"/>
    <w:rsid w:val="00B51254"/>
    <w:rsid w:val="00B51526"/>
    <w:rsid w:val="00B5170C"/>
    <w:rsid w:val="00B51BBE"/>
    <w:rsid w:val="00B51C5E"/>
    <w:rsid w:val="00B520E1"/>
    <w:rsid w:val="00B53700"/>
    <w:rsid w:val="00B53D85"/>
    <w:rsid w:val="00B53E0E"/>
    <w:rsid w:val="00B540B9"/>
    <w:rsid w:val="00B5442C"/>
    <w:rsid w:val="00B55323"/>
    <w:rsid w:val="00B55494"/>
    <w:rsid w:val="00B554A6"/>
    <w:rsid w:val="00B5555B"/>
    <w:rsid w:val="00B555AF"/>
    <w:rsid w:val="00B556DF"/>
    <w:rsid w:val="00B5577C"/>
    <w:rsid w:val="00B55C18"/>
    <w:rsid w:val="00B55FAC"/>
    <w:rsid w:val="00B5657B"/>
    <w:rsid w:val="00B56ADC"/>
    <w:rsid w:val="00B56C78"/>
    <w:rsid w:val="00B56CA6"/>
    <w:rsid w:val="00B56DB3"/>
    <w:rsid w:val="00B56E8B"/>
    <w:rsid w:val="00B57067"/>
    <w:rsid w:val="00B572C6"/>
    <w:rsid w:val="00B573C2"/>
    <w:rsid w:val="00B6024A"/>
    <w:rsid w:val="00B60441"/>
    <w:rsid w:val="00B60C7E"/>
    <w:rsid w:val="00B611E0"/>
    <w:rsid w:val="00B61608"/>
    <w:rsid w:val="00B617CA"/>
    <w:rsid w:val="00B62014"/>
    <w:rsid w:val="00B621D8"/>
    <w:rsid w:val="00B63221"/>
    <w:rsid w:val="00B634BA"/>
    <w:rsid w:val="00B6365C"/>
    <w:rsid w:val="00B63FC5"/>
    <w:rsid w:val="00B6412B"/>
    <w:rsid w:val="00B64380"/>
    <w:rsid w:val="00B64AA0"/>
    <w:rsid w:val="00B65351"/>
    <w:rsid w:val="00B65551"/>
    <w:rsid w:val="00B655DF"/>
    <w:rsid w:val="00B65E85"/>
    <w:rsid w:val="00B65E95"/>
    <w:rsid w:val="00B65FF2"/>
    <w:rsid w:val="00B66029"/>
    <w:rsid w:val="00B66066"/>
    <w:rsid w:val="00B662F9"/>
    <w:rsid w:val="00B66D1A"/>
    <w:rsid w:val="00B67F98"/>
    <w:rsid w:val="00B7003D"/>
    <w:rsid w:val="00B702F7"/>
    <w:rsid w:val="00B70E47"/>
    <w:rsid w:val="00B71151"/>
    <w:rsid w:val="00B71879"/>
    <w:rsid w:val="00B71B17"/>
    <w:rsid w:val="00B71DBE"/>
    <w:rsid w:val="00B72249"/>
    <w:rsid w:val="00B7294C"/>
    <w:rsid w:val="00B72D82"/>
    <w:rsid w:val="00B73008"/>
    <w:rsid w:val="00B73828"/>
    <w:rsid w:val="00B741F8"/>
    <w:rsid w:val="00B7460A"/>
    <w:rsid w:val="00B748D6"/>
    <w:rsid w:val="00B74A5C"/>
    <w:rsid w:val="00B752A3"/>
    <w:rsid w:val="00B75F03"/>
    <w:rsid w:val="00B76399"/>
    <w:rsid w:val="00B7655F"/>
    <w:rsid w:val="00B7692B"/>
    <w:rsid w:val="00B77012"/>
    <w:rsid w:val="00B771F1"/>
    <w:rsid w:val="00B7720A"/>
    <w:rsid w:val="00B77242"/>
    <w:rsid w:val="00B7798D"/>
    <w:rsid w:val="00B8085A"/>
    <w:rsid w:val="00B80893"/>
    <w:rsid w:val="00B80926"/>
    <w:rsid w:val="00B80AA3"/>
    <w:rsid w:val="00B80C3B"/>
    <w:rsid w:val="00B818D3"/>
    <w:rsid w:val="00B81AEB"/>
    <w:rsid w:val="00B82095"/>
    <w:rsid w:val="00B8217E"/>
    <w:rsid w:val="00B82270"/>
    <w:rsid w:val="00B826B6"/>
    <w:rsid w:val="00B82F6F"/>
    <w:rsid w:val="00B83630"/>
    <w:rsid w:val="00B839B7"/>
    <w:rsid w:val="00B84419"/>
    <w:rsid w:val="00B8495D"/>
    <w:rsid w:val="00B84C48"/>
    <w:rsid w:val="00B84CA6"/>
    <w:rsid w:val="00B851D3"/>
    <w:rsid w:val="00B856AD"/>
    <w:rsid w:val="00B85732"/>
    <w:rsid w:val="00B85B0A"/>
    <w:rsid w:val="00B86B87"/>
    <w:rsid w:val="00B86ED4"/>
    <w:rsid w:val="00B87190"/>
    <w:rsid w:val="00B8719B"/>
    <w:rsid w:val="00B871AC"/>
    <w:rsid w:val="00B87203"/>
    <w:rsid w:val="00B873C8"/>
    <w:rsid w:val="00B87946"/>
    <w:rsid w:val="00B87C18"/>
    <w:rsid w:val="00B9058E"/>
    <w:rsid w:val="00B9092F"/>
    <w:rsid w:val="00B90D17"/>
    <w:rsid w:val="00B9101C"/>
    <w:rsid w:val="00B91197"/>
    <w:rsid w:val="00B91342"/>
    <w:rsid w:val="00B913C7"/>
    <w:rsid w:val="00B914C5"/>
    <w:rsid w:val="00B91D5F"/>
    <w:rsid w:val="00B92359"/>
    <w:rsid w:val="00B923C2"/>
    <w:rsid w:val="00B9241C"/>
    <w:rsid w:val="00B92554"/>
    <w:rsid w:val="00B92792"/>
    <w:rsid w:val="00B928D8"/>
    <w:rsid w:val="00B92BE0"/>
    <w:rsid w:val="00B92DC3"/>
    <w:rsid w:val="00B92E2E"/>
    <w:rsid w:val="00B930C3"/>
    <w:rsid w:val="00B93388"/>
    <w:rsid w:val="00B93A65"/>
    <w:rsid w:val="00B94483"/>
    <w:rsid w:val="00B948BE"/>
    <w:rsid w:val="00B94E01"/>
    <w:rsid w:val="00B94EBA"/>
    <w:rsid w:val="00B952A6"/>
    <w:rsid w:val="00B95379"/>
    <w:rsid w:val="00B9544A"/>
    <w:rsid w:val="00B95747"/>
    <w:rsid w:val="00B95AA7"/>
    <w:rsid w:val="00B95DF4"/>
    <w:rsid w:val="00B962F9"/>
    <w:rsid w:val="00B9667E"/>
    <w:rsid w:val="00B96894"/>
    <w:rsid w:val="00B9699F"/>
    <w:rsid w:val="00B96BF0"/>
    <w:rsid w:val="00B96F9F"/>
    <w:rsid w:val="00B974A9"/>
    <w:rsid w:val="00B979DE"/>
    <w:rsid w:val="00BA0474"/>
    <w:rsid w:val="00BA0FC3"/>
    <w:rsid w:val="00BA0FC4"/>
    <w:rsid w:val="00BA1066"/>
    <w:rsid w:val="00BA117C"/>
    <w:rsid w:val="00BA12CC"/>
    <w:rsid w:val="00BA179D"/>
    <w:rsid w:val="00BA1907"/>
    <w:rsid w:val="00BA21EB"/>
    <w:rsid w:val="00BA260D"/>
    <w:rsid w:val="00BA283D"/>
    <w:rsid w:val="00BA2B3C"/>
    <w:rsid w:val="00BA35DB"/>
    <w:rsid w:val="00BA361A"/>
    <w:rsid w:val="00BA366A"/>
    <w:rsid w:val="00BA37C3"/>
    <w:rsid w:val="00BA4310"/>
    <w:rsid w:val="00BA4691"/>
    <w:rsid w:val="00BA49EB"/>
    <w:rsid w:val="00BA4EB6"/>
    <w:rsid w:val="00BA4FCF"/>
    <w:rsid w:val="00BA5206"/>
    <w:rsid w:val="00BA56B6"/>
    <w:rsid w:val="00BA57D8"/>
    <w:rsid w:val="00BA5C93"/>
    <w:rsid w:val="00BA5F6A"/>
    <w:rsid w:val="00BA6015"/>
    <w:rsid w:val="00BA6065"/>
    <w:rsid w:val="00BA63F3"/>
    <w:rsid w:val="00BA6858"/>
    <w:rsid w:val="00BA688B"/>
    <w:rsid w:val="00BA6942"/>
    <w:rsid w:val="00BA6E42"/>
    <w:rsid w:val="00BA72D8"/>
    <w:rsid w:val="00BA7743"/>
    <w:rsid w:val="00BB04CF"/>
    <w:rsid w:val="00BB1047"/>
    <w:rsid w:val="00BB10C6"/>
    <w:rsid w:val="00BB25F2"/>
    <w:rsid w:val="00BB2F30"/>
    <w:rsid w:val="00BB2F4E"/>
    <w:rsid w:val="00BB369E"/>
    <w:rsid w:val="00BB3B63"/>
    <w:rsid w:val="00BB447D"/>
    <w:rsid w:val="00BB45F5"/>
    <w:rsid w:val="00BB4A4E"/>
    <w:rsid w:val="00BB4D1A"/>
    <w:rsid w:val="00BB4F74"/>
    <w:rsid w:val="00BB51E9"/>
    <w:rsid w:val="00BB54D9"/>
    <w:rsid w:val="00BB5576"/>
    <w:rsid w:val="00BB55B1"/>
    <w:rsid w:val="00BB5E76"/>
    <w:rsid w:val="00BB62B1"/>
    <w:rsid w:val="00BB667C"/>
    <w:rsid w:val="00BB67D0"/>
    <w:rsid w:val="00BB6C3D"/>
    <w:rsid w:val="00BB78A8"/>
    <w:rsid w:val="00BC0394"/>
    <w:rsid w:val="00BC03A0"/>
    <w:rsid w:val="00BC091C"/>
    <w:rsid w:val="00BC1085"/>
    <w:rsid w:val="00BC15E6"/>
    <w:rsid w:val="00BC17CC"/>
    <w:rsid w:val="00BC1C78"/>
    <w:rsid w:val="00BC1D7B"/>
    <w:rsid w:val="00BC202C"/>
    <w:rsid w:val="00BC2504"/>
    <w:rsid w:val="00BC2551"/>
    <w:rsid w:val="00BC2CFF"/>
    <w:rsid w:val="00BC31E9"/>
    <w:rsid w:val="00BC34FE"/>
    <w:rsid w:val="00BC3588"/>
    <w:rsid w:val="00BC3B59"/>
    <w:rsid w:val="00BC3CD4"/>
    <w:rsid w:val="00BC3D69"/>
    <w:rsid w:val="00BC3D88"/>
    <w:rsid w:val="00BC434B"/>
    <w:rsid w:val="00BC47D4"/>
    <w:rsid w:val="00BC4A0D"/>
    <w:rsid w:val="00BC4BF9"/>
    <w:rsid w:val="00BC52B5"/>
    <w:rsid w:val="00BC5A32"/>
    <w:rsid w:val="00BC5C81"/>
    <w:rsid w:val="00BC6219"/>
    <w:rsid w:val="00BC6404"/>
    <w:rsid w:val="00BC720A"/>
    <w:rsid w:val="00BC7329"/>
    <w:rsid w:val="00BC7CA1"/>
    <w:rsid w:val="00BD025B"/>
    <w:rsid w:val="00BD04F6"/>
    <w:rsid w:val="00BD0C63"/>
    <w:rsid w:val="00BD10EC"/>
    <w:rsid w:val="00BD13B6"/>
    <w:rsid w:val="00BD1843"/>
    <w:rsid w:val="00BD19CC"/>
    <w:rsid w:val="00BD1F06"/>
    <w:rsid w:val="00BD1F3F"/>
    <w:rsid w:val="00BD2157"/>
    <w:rsid w:val="00BD237A"/>
    <w:rsid w:val="00BD25D2"/>
    <w:rsid w:val="00BD280D"/>
    <w:rsid w:val="00BD2ACC"/>
    <w:rsid w:val="00BD2AD3"/>
    <w:rsid w:val="00BD2C4F"/>
    <w:rsid w:val="00BD2D80"/>
    <w:rsid w:val="00BD2EDC"/>
    <w:rsid w:val="00BD3556"/>
    <w:rsid w:val="00BD3D63"/>
    <w:rsid w:val="00BD44D8"/>
    <w:rsid w:val="00BD470D"/>
    <w:rsid w:val="00BD47BF"/>
    <w:rsid w:val="00BD4860"/>
    <w:rsid w:val="00BD48B3"/>
    <w:rsid w:val="00BD4A8D"/>
    <w:rsid w:val="00BD51F4"/>
    <w:rsid w:val="00BD55E3"/>
    <w:rsid w:val="00BD5A99"/>
    <w:rsid w:val="00BD5EAD"/>
    <w:rsid w:val="00BD5F61"/>
    <w:rsid w:val="00BD6452"/>
    <w:rsid w:val="00BD65B7"/>
    <w:rsid w:val="00BD66C9"/>
    <w:rsid w:val="00BD6F1C"/>
    <w:rsid w:val="00BD73AA"/>
    <w:rsid w:val="00BD75C7"/>
    <w:rsid w:val="00BD7621"/>
    <w:rsid w:val="00BD772A"/>
    <w:rsid w:val="00BD7BCB"/>
    <w:rsid w:val="00BE084A"/>
    <w:rsid w:val="00BE19E7"/>
    <w:rsid w:val="00BE1A3E"/>
    <w:rsid w:val="00BE2087"/>
    <w:rsid w:val="00BE22F7"/>
    <w:rsid w:val="00BE26C9"/>
    <w:rsid w:val="00BE3856"/>
    <w:rsid w:val="00BE3CA9"/>
    <w:rsid w:val="00BE3E6E"/>
    <w:rsid w:val="00BE3E84"/>
    <w:rsid w:val="00BE3EA7"/>
    <w:rsid w:val="00BE42A3"/>
    <w:rsid w:val="00BE43B8"/>
    <w:rsid w:val="00BE4627"/>
    <w:rsid w:val="00BE49AC"/>
    <w:rsid w:val="00BE4D5B"/>
    <w:rsid w:val="00BE4D7A"/>
    <w:rsid w:val="00BE4FAF"/>
    <w:rsid w:val="00BE5873"/>
    <w:rsid w:val="00BE5B49"/>
    <w:rsid w:val="00BE5DA4"/>
    <w:rsid w:val="00BE5F65"/>
    <w:rsid w:val="00BE648A"/>
    <w:rsid w:val="00BE6592"/>
    <w:rsid w:val="00BE67ED"/>
    <w:rsid w:val="00BE7130"/>
    <w:rsid w:val="00BE7176"/>
    <w:rsid w:val="00BF07B2"/>
    <w:rsid w:val="00BF0902"/>
    <w:rsid w:val="00BF0907"/>
    <w:rsid w:val="00BF0A81"/>
    <w:rsid w:val="00BF146E"/>
    <w:rsid w:val="00BF1628"/>
    <w:rsid w:val="00BF1A82"/>
    <w:rsid w:val="00BF1BFD"/>
    <w:rsid w:val="00BF20BF"/>
    <w:rsid w:val="00BF20E3"/>
    <w:rsid w:val="00BF2CA6"/>
    <w:rsid w:val="00BF3D44"/>
    <w:rsid w:val="00BF3E93"/>
    <w:rsid w:val="00BF4188"/>
    <w:rsid w:val="00BF45CC"/>
    <w:rsid w:val="00BF46A8"/>
    <w:rsid w:val="00BF4B81"/>
    <w:rsid w:val="00BF4CF8"/>
    <w:rsid w:val="00BF4F23"/>
    <w:rsid w:val="00BF508C"/>
    <w:rsid w:val="00BF5C58"/>
    <w:rsid w:val="00BF5EF6"/>
    <w:rsid w:val="00BF601E"/>
    <w:rsid w:val="00BF6168"/>
    <w:rsid w:val="00BF695E"/>
    <w:rsid w:val="00BF6D63"/>
    <w:rsid w:val="00C00678"/>
    <w:rsid w:val="00C00933"/>
    <w:rsid w:val="00C00A08"/>
    <w:rsid w:val="00C01388"/>
    <w:rsid w:val="00C014DA"/>
    <w:rsid w:val="00C0192B"/>
    <w:rsid w:val="00C0197F"/>
    <w:rsid w:val="00C01B6E"/>
    <w:rsid w:val="00C02DD3"/>
    <w:rsid w:val="00C02E48"/>
    <w:rsid w:val="00C030E5"/>
    <w:rsid w:val="00C033BE"/>
    <w:rsid w:val="00C03BD6"/>
    <w:rsid w:val="00C04149"/>
    <w:rsid w:val="00C044B7"/>
    <w:rsid w:val="00C05413"/>
    <w:rsid w:val="00C05D22"/>
    <w:rsid w:val="00C06384"/>
    <w:rsid w:val="00C0647C"/>
    <w:rsid w:val="00C06665"/>
    <w:rsid w:val="00C069DB"/>
    <w:rsid w:val="00C0700D"/>
    <w:rsid w:val="00C073A4"/>
    <w:rsid w:val="00C07CB3"/>
    <w:rsid w:val="00C10480"/>
    <w:rsid w:val="00C107B5"/>
    <w:rsid w:val="00C107D7"/>
    <w:rsid w:val="00C115B5"/>
    <w:rsid w:val="00C117E3"/>
    <w:rsid w:val="00C11920"/>
    <w:rsid w:val="00C1192B"/>
    <w:rsid w:val="00C11951"/>
    <w:rsid w:val="00C1246B"/>
    <w:rsid w:val="00C1322D"/>
    <w:rsid w:val="00C1380A"/>
    <w:rsid w:val="00C138F0"/>
    <w:rsid w:val="00C13C62"/>
    <w:rsid w:val="00C144FE"/>
    <w:rsid w:val="00C14A16"/>
    <w:rsid w:val="00C15990"/>
    <w:rsid w:val="00C15A02"/>
    <w:rsid w:val="00C15EC4"/>
    <w:rsid w:val="00C16647"/>
    <w:rsid w:val="00C16A59"/>
    <w:rsid w:val="00C16BFE"/>
    <w:rsid w:val="00C174F6"/>
    <w:rsid w:val="00C17D48"/>
    <w:rsid w:val="00C17F00"/>
    <w:rsid w:val="00C20102"/>
    <w:rsid w:val="00C2023F"/>
    <w:rsid w:val="00C202A4"/>
    <w:rsid w:val="00C20A89"/>
    <w:rsid w:val="00C20B84"/>
    <w:rsid w:val="00C219ED"/>
    <w:rsid w:val="00C221BC"/>
    <w:rsid w:val="00C23CCE"/>
    <w:rsid w:val="00C23F1C"/>
    <w:rsid w:val="00C23F94"/>
    <w:rsid w:val="00C24508"/>
    <w:rsid w:val="00C24785"/>
    <w:rsid w:val="00C248D8"/>
    <w:rsid w:val="00C25EBF"/>
    <w:rsid w:val="00C2623C"/>
    <w:rsid w:val="00C262E6"/>
    <w:rsid w:val="00C26761"/>
    <w:rsid w:val="00C267EE"/>
    <w:rsid w:val="00C26ACC"/>
    <w:rsid w:val="00C2717C"/>
    <w:rsid w:val="00C271E7"/>
    <w:rsid w:val="00C27371"/>
    <w:rsid w:val="00C275B5"/>
    <w:rsid w:val="00C2770A"/>
    <w:rsid w:val="00C2782E"/>
    <w:rsid w:val="00C279B2"/>
    <w:rsid w:val="00C279CB"/>
    <w:rsid w:val="00C27D15"/>
    <w:rsid w:val="00C27F16"/>
    <w:rsid w:val="00C304A4"/>
    <w:rsid w:val="00C30599"/>
    <w:rsid w:val="00C3066F"/>
    <w:rsid w:val="00C30989"/>
    <w:rsid w:val="00C313E1"/>
    <w:rsid w:val="00C31C3F"/>
    <w:rsid w:val="00C320B5"/>
    <w:rsid w:val="00C32510"/>
    <w:rsid w:val="00C325B9"/>
    <w:rsid w:val="00C32B8C"/>
    <w:rsid w:val="00C3331A"/>
    <w:rsid w:val="00C338D0"/>
    <w:rsid w:val="00C33B1B"/>
    <w:rsid w:val="00C33F55"/>
    <w:rsid w:val="00C34368"/>
    <w:rsid w:val="00C344C5"/>
    <w:rsid w:val="00C34587"/>
    <w:rsid w:val="00C34728"/>
    <w:rsid w:val="00C34894"/>
    <w:rsid w:val="00C35136"/>
    <w:rsid w:val="00C35244"/>
    <w:rsid w:val="00C35433"/>
    <w:rsid w:val="00C355E6"/>
    <w:rsid w:val="00C356BB"/>
    <w:rsid w:val="00C35909"/>
    <w:rsid w:val="00C3613F"/>
    <w:rsid w:val="00C36BA5"/>
    <w:rsid w:val="00C36D94"/>
    <w:rsid w:val="00C36FF4"/>
    <w:rsid w:val="00C374FF"/>
    <w:rsid w:val="00C37505"/>
    <w:rsid w:val="00C3754D"/>
    <w:rsid w:val="00C404D4"/>
    <w:rsid w:val="00C40FBA"/>
    <w:rsid w:val="00C40FEE"/>
    <w:rsid w:val="00C41B9F"/>
    <w:rsid w:val="00C41C10"/>
    <w:rsid w:val="00C4225F"/>
    <w:rsid w:val="00C426C3"/>
    <w:rsid w:val="00C43284"/>
    <w:rsid w:val="00C43484"/>
    <w:rsid w:val="00C43B05"/>
    <w:rsid w:val="00C43DB7"/>
    <w:rsid w:val="00C44180"/>
    <w:rsid w:val="00C443B3"/>
    <w:rsid w:val="00C4452C"/>
    <w:rsid w:val="00C44976"/>
    <w:rsid w:val="00C45748"/>
    <w:rsid w:val="00C45D3D"/>
    <w:rsid w:val="00C465EA"/>
    <w:rsid w:val="00C46CA3"/>
    <w:rsid w:val="00C503B0"/>
    <w:rsid w:val="00C50BB2"/>
    <w:rsid w:val="00C51556"/>
    <w:rsid w:val="00C5174E"/>
    <w:rsid w:val="00C519C0"/>
    <w:rsid w:val="00C519E0"/>
    <w:rsid w:val="00C51A79"/>
    <w:rsid w:val="00C51B6A"/>
    <w:rsid w:val="00C51D68"/>
    <w:rsid w:val="00C51E7D"/>
    <w:rsid w:val="00C52492"/>
    <w:rsid w:val="00C52519"/>
    <w:rsid w:val="00C52528"/>
    <w:rsid w:val="00C525E2"/>
    <w:rsid w:val="00C5277C"/>
    <w:rsid w:val="00C538A4"/>
    <w:rsid w:val="00C53BF9"/>
    <w:rsid w:val="00C552E5"/>
    <w:rsid w:val="00C557A3"/>
    <w:rsid w:val="00C559E4"/>
    <w:rsid w:val="00C55BAB"/>
    <w:rsid w:val="00C55E4E"/>
    <w:rsid w:val="00C55F4E"/>
    <w:rsid w:val="00C56165"/>
    <w:rsid w:val="00C5712D"/>
    <w:rsid w:val="00C571C8"/>
    <w:rsid w:val="00C57C89"/>
    <w:rsid w:val="00C57D57"/>
    <w:rsid w:val="00C60136"/>
    <w:rsid w:val="00C60478"/>
    <w:rsid w:val="00C60C16"/>
    <w:rsid w:val="00C611C4"/>
    <w:rsid w:val="00C6130B"/>
    <w:rsid w:val="00C616B3"/>
    <w:rsid w:val="00C6201A"/>
    <w:rsid w:val="00C62DE3"/>
    <w:rsid w:val="00C62EFB"/>
    <w:rsid w:val="00C62F79"/>
    <w:rsid w:val="00C632F4"/>
    <w:rsid w:val="00C6334B"/>
    <w:rsid w:val="00C636F8"/>
    <w:rsid w:val="00C6382B"/>
    <w:rsid w:val="00C638F4"/>
    <w:rsid w:val="00C63A4B"/>
    <w:rsid w:val="00C64006"/>
    <w:rsid w:val="00C6406E"/>
    <w:rsid w:val="00C6430B"/>
    <w:rsid w:val="00C64A68"/>
    <w:rsid w:val="00C64C44"/>
    <w:rsid w:val="00C64D1E"/>
    <w:rsid w:val="00C64EDA"/>
    <w:rsid w:val="00C655ED"/>
    <w:rsid w:val="00C65BC1"/>
    <w:rsid w:val="00C65E2A"/>
    <w:rsid w:val="00C66045"/>
    <w:rsid w:val="00C662A7"/>
    <w:rsid w:val="00C66604"/>
    <w:rsid w:val="00C66D45"/>
    <w:rsid w:val="00C66E1A"/>
    <w:rsid w:val="00C66FF9"/>
    <w:rsid w:val="00C67437"/>
    <w:rsid w:val="00C6778B"/>
    <w:rsid w:val="00C67AD4"/>
    <w:rsid w:val="00C713E6"/>
    <w:rsid w:val="00C71F66"/>
    <w:rsid w:val="00C720BC"/>
    <w:rsid w:val="00C72101"/>
    <w:rsid w:val="00C72758"/>
    <w:rsid w:val="00C72A2E"/>
    <w:rsid w:val="00C72E2F"/>
    <w:rsid w:val="00C73023"/>
    <w:rsid w:val="00C731DD"/>
    <w:rsid w:val="00C735C1"/>
    <w:rsid w:val="00C7363F"/>
    <w:rsid w:val="00C737E2"/>
    <w:rsid w:val="00C739D4"/>
    <w:rsid w:val="00C74C65"/>
    <w:rsid w:val="00C74CE3"/>
    <w:rsid w:val="00C750E1"/>
    <w:rsid w:val="00C753F4"/>
    <w:rsid w:val="00C755F7"/>
    <w:rsid w:val="00C7585B"/>
    <w:rsid w:val="00C75BC2"/>
    <w:rsid w:val="00C75FFC"/>
    <w:rsid w:val="00C76B3B"/>
    <w:rsid w:val="00C770F9"/>
    <w:rsid w:val="00C7730C"/>
    <w:rsid w:val="00C7747D"/>
    <w:rsid w:val="00C77F7B"/>
    <w:rsid w:val="00C80964"/>
    <w:rsid w:val="00C80C3A"/>
    <w:rsid w:val="00C81AA7"/>
    <w:rsid w:val="00C81D7D"/>
    <w:rsid w:val="00C81F8A"/>
    <w:rsid w:val="00C82363"/>
    <w:rsid w:val="00C82620"/>
    <w:rsid w:val="00C82750"/>
    <w:rsid w:val="00C828B5"/>
    <w:rsid w:val="00C82963"/>
    <w:rsid w:val="00C82FF4"/>
    <w:rsid w:val="00C830DC"/>
    <w:rsid w:val="00C834A9"/>
    <w:rsid w:val="00C83806"/>
    <w:rsid w:val="00C83A6E"/>
    <w:rsid w:val="00C83CC0"/>
    <w:rsid w:val="00C83FBA"/>
    <w:rsid w:val="00C841D0"/>
    <w:rsid w:val="00C84637"/>
    <w:rsid w:val="00C84EAA"/>
    <w:rsid w:val="00C85874"/>
    <w:rsid w:val="00C85A95"/>
    <w:rsid w:val="00C85B12"/>
    <w:rsid w:val="00C86012"/>
    <w:rsid w:val="00C86208"/>
    <w:rsid w:val="00C86EEC"/>
    <w:rsid w:val="00C86FDC"/>
    <w:rsid w:val="00C874E7"/>
    <w:rsid w:val="00C878B8"/>
    <w:rsid w:val="00C90023"/>
    <w:rsid w:val="00C901F6"/>
    <w:rsid w:val="00C903F3"/>
    <w:rsid w:val="00C90851"/>
    <w:rsid w:val="00C911F3"/>
    <w:rsid w:val="00C9128F"/>
    <w:rsid w:val="00C9136E"/>
    <w:rsid w:val="00C9143A"/>
    <w:rsid w:val="00C91572"/>
    <w:rsid w:val="00C916EC"/>
    <w:rsid w:val="00C916F1"/>
    <w:rsid w:val="00C9237D"/>
    <w:rsid w:val="00C938B2"/>
    <w:rsid w:val="00C93B25"/>
    <w:rsid w:val="00C93E0C"/>
    <w:rsid w:val="00C947D0"/>
    <w:rsid w:val="00C947DF"/>
    <w:rsid w:val="00C94954"/>
    <w:rsid w:val="00C95322"/>
    <w:rsid w:val="00C955AC"/>
    <w:rsid w:val="00C9561A"/>
    <w:rsid w:val="00C95C25"/>
    <w:rsid w:val="00C95FBA"/>
    <w:rsid w:val="00C962EA"/>
    <w:rsid w:val="00C968A6"/>
    <w:rsid w:val="00C974F9"/>
    <w:rsid w:val="00C97EB8"/>
    <w:rsid w:val="00C97EE1"/>
    <w:rsid w:val="00CA0880"/>
    <w:rsid w:val="00CA0B93"/>
    <w:rsid w:val="00CA0C8F"/>
    <w:rsid w:val="00CA0F37"/>
    <w:rsid w:val="00CA15CF"/>
    <w:rsid w:val="00CA1B31"/>
    <w:rsid w:val="00CA21D4"/>
    <w:rsid w:val="00CA23F7"/>
    <w:rsid w:val="00CA28BB"/>
    <w:rsid w:val="00CA29FB"/>
    <w:rsid w:val="00CA2CCE"/>
    <w:rsid w:val="00CA30CD"/>
    <w:rsid w:val="00CA38BA"/>
    <w:rsid w:val="00CA3E0B"/>
    <w:rsid w:val="00CA4239"/>
    <w:rsid w:val="00CA4DE7"/>
    <w:rsid w:val="00CA5773"/>
    <w:rsid w:val="00CA5A11"/>
    <w:rsid w:val="00CA65F3"/>
    <w:rsid w:val="00CA6836"/>
    <w:rsid w:val="00CA7911"/>
    <w:rsid w:val="00CA7DDB"/>
    <w:rsid w:val="00CA7DEA"/>
    <w:rsid w:val="00CB063E"/>
    <w:rsid w:val="00CB099F"/>
    <w:rsid w:val="00CB0BA1"/>
    <w:rsid w:val="00CB11DD"/>
    <w:rsid w:val="00CB13D0"/>
    <w:rsid w:val="00CB1405"/>
    <w:rsid w:val="00CB1AE4"/>
    <w:rsid w:val="00CB1B96"/>
    <w:rsid w:val="00CB1F5E"/>
    <w:rsid w:val="00CB210C"/>
    <w:rsid w:val="00CB2156"/>
    <w:rsid w:val="00CB2427"/>
    <w:rsid w:val="00CB2563"/>
    <w:rsid w:val="00CB2744"/>
    <w:rsid w:val="00CB29B3"/>
    <w:rsid w:val="00CB2E35"/>
    <w:rsid w:val="00CB3958"/>
    <w:rsid w:val="00CB43C5"/>
    <w:rsid w:val="00CB43EE"/>
    <w:rsid w:val="00CB4667"/>
    <w:rsid w:val="00CB4824"/>
    <w:rsid w:val="00CB4925"/>
    <w:rsid w:val="00CB4C67"/>
    <w:rsid w:val="00CB4DD5"/>
    <w:rsid w:val="00CB50C1"/>
    <w:rsid w:val="00CB572F"/>
    <w:rsid w:val="00CB5904"/>
    <w:rsid w:val="00CB5E02"/>
    <w:rsid w:val="00CB6044"/>
    <w:rsid w:val="00CB606B"/>
    <w:rsid w:val="00CB6D62"/>
    <w:rsid w:val="00CB7185"/>
    <w:rsid w:val="00CB7876"/>
    <w:rsid w:val="00CB7E90"/>
    <w:rsid w:val="00CC123F"/>
    <w:rsid w:val="00CC1307"/>
    <w:rsid w:val="00CC1621"/>
    <w:rsid w:val="00CC1646"/>
    <w:rsid w:val="00CC1676"/>
    <w:rsid w:val="00CC16BD"/>
    <w:rsid w:val="00CC1D5F"/>
    <w:rsid w:val="00CC1E1C"/>
    <w:rsid w:val="00CC1FD1"/>
    <w:rsid w:val="00CC21BF"/>
    <w:rsid w:val="00CC2334"/>
    <w:rsid w:val="00CC3267"/>
    <w:rsid w:val="00CC33AA"/>
    <w:rsid w:val="00CC39D1"/>
    <w:rsid w:val="00CC3B48"/>
    <w:rsid w:val="00CC3BEC"/>
    <w:rsid w:val="00CC4B4E"/>
    <w:rsid w:val="00CC5105"/>
    <w:rsid w:val="00CC55C3"/>
    <w:rsid w:val="00CC5D3D"/>
    <w:rsid w:val="00CC60A6"/>
    <w:rsid w:val="00CC6652"/>
    <w:rsid w:val="00CC6CB2"/>
    <w:rsid w:val="00CC6EB2"/>
    <w:rsid w:val="00CC7190"/>
    <w:rsid w:val="00CC722B"/>
    <w:rsid w:val="00CC72C5"/>
    <w:rsid w:val="00CC78B3"/>
    <w:rsid w:val="00CC7C11"/>
    <w:rsid w:val="00CC7CD9"/>
    <w:rsid w:val="00CC7DD7"/>
    <w:rsid w:val="00CD004C"/>
    <w:rsid w:val="00CD0485"/>
    <w:rsid w:val="00CD0A27"/>
    <w:rsid w:val="00CD154F"/>
    <w:rsid w:val="00CD187C"/>
    <w:rsid w:val="00CD1DDE"/>
    <w:rsid w:val="00CD1E4F"/>
    <w:rsid w:val="00CD2D47"/>
    <w:rsid w:val="00CD54B0"/>
    <w:rsid w:val="00CD565F"/>
    <w:rsid w:val="00CD56A6"/>
    <w:rsid w:val="00CD602A"/>
    <w:rsid w:val="00CD66BD"/>
    <w:rsid w:val="00CD66E5"/>
    <w:rsid w:val="00CD675D"/>
    <w:rsid w:val="00CD6C16"/>
    <w:rsid w:val="00CD771E"/>
    <w:rsid w:val="00CD7CF0"/>
    <w:rsid w:val="00CD7D81"/>
    <w:rsid w:val="00CE0125"/>
    <w:rsid w:val="00CE0230"/>
    <w:rsid w:val="00CE03A8"/>
    <w:rsid w:val="00CE06F6"/>
    <w:rsid w:val="00CE0AAA"/>
    <w:rsid w:val="00CE11DC"/>
    <w:rsid w:val="00CE1332"/>
    <w:rsid w:val="00CE18CD"/>
    <w:rsid w:val="00CE1BCF"/>
    <w:rsid w:val="00CE1DAA"/>
    <w:rsid w:val="00CE1DBA"/>
    <w:rsid w:val="00CE1EA6"/>
    <w:rsid w:val="00CE23F8"/>
    <w:rsid w:val="00CE275E"/>
    <w:rsid w:val="00CE2C8E"/>
    <w:rsid w:val="00CE3423"/>
    <w:rsid w:val="00CE389C"/>
    <w:rsid w:val="00CE3C8B"/>
    <w:rsid w:val="00CE41E0"/>
    <w:rsid w:val="00CE4205"/>
    <w:rsid w:val="00CE4470"/>
    <w:rsid w:val="00CE44B5"/>
    <w:rsid w:val="00CE4DE5"/>
    <w:rsid w:val="00CE5100"/>
    <w:rsid w:val="00CE5C0D"/>
    <w:rsid w:val="00CE6118"/>
    <w:rsid w:val="00CE617F"/>
    <w:rsid w:val="00CE6C12"/>
    <w:rsid w:val="00CE6E8C"/>
    <w:rsid w:val="00CE7207"/>
    <w:rsid w:val="00CE7517"/>
    <w:rsid w:val="00CE7C44"/>
    <w:rsid w:val="00CE7C8E"/>
    <w:rsid w:val="00CE7D10"/>
    <w:rsid w:val="00CE7FB2"/>
    <w:rsid w:val="00CF012E"/>
    <w:rsid w:val="00CF04E2"/>
    <w:rsid w:val="00CF063E"/>
    <w:rsid w:val="00CF19D1"/>
    <w:rsid w:val="00CF1D50"/>
    <w:rsid w:val="00CF1F99"/>
    <w:rsid w:val="00CF2338"/>
    <w:rsid w:val="00CF2470"/>
    <w:rsid w:val="00CF27D0"/>
    <w:rsid w:val="00CF285E"/>
    <w:rsid w:val="00CF2DC3"/>
    <w:rsid w:val="00CF3E0A"/>
    <w:rsid w:val="00CF4167"/>
    <w:rsid w:val="00CF4439"/>
    <w:rsid w:val="00CF443F"/>
    <w:rsid w:val="00CF48DB"/>
    <w:rsid w:val="00CF4ACB"/>
    <w:rsid w:val="00CF5552"/>
    <w:rsid w:val="00CF5731"/>
    <w:rsid w:val="00CF5CAE"/>
    <w:rsid w:val="00CF5E84"/>
    <w:rsid w:val="00CF666A"/>
    <w:rsid w:val="00CF69BE"/>
    <w:rsid w:val="00CF6E80"/>
    <w:rsid w:val="00D01F2A"/>
    <w:rsid w:val="00D01F5A"/>
    <w:rsid w:val="00D024D8"/>
    <w:rsid w:val="00D0287D"/>
    <w:rsid w:val="00D02F09"/>
    <w:rsid w:val="00D02FD9"/>
    <w:rsid w:val="00D03016"/>
    <w:rsid w:val="00D03133"/>
    <w:rsid w:val="00D0371B"/>
    <w:rsid w:val="00D03E94"/>
    <w:rsid w:val="00D0406D"/>
    <w:rsid w:val="00D045A7"/>
    <w:rsid w:val="00D047D1"/>
    <w:rsid w:val="00D04C6F"/>
    <w:rsid w:val="00D05567"/>
    <w:rsid w:val="00D056E0"/>
    <w:rsid w:val="00D0585C"/>
    <w:rsid w:val="00D0600B"/>
    <w:rsid w:val="00D0628B"/>
    <w:rsid w:val="00D06585"/>
    <w:rsid w:val="00D067F3"/>
    <w:rsid w:val="00D068B1"/>
    <w:rsid w:val="00D06954"/>
    <w:rsid w:val="00D06BB1"/>
    <w:rsid w:val="00D06F9C"/>
    <w:rsid w:val="00D10A6B"/>
    <w:rsid w:val="00D10D2F"/>
    <w:rsid w:val="00D110F1"/>
    <w:rsid w:val="00D1152F"/>
    <w:rsid w:val="00D11589"/>
    <w:rsid w:val="00D11915"/>
    <w:rsid w:val="00D11BD6"/>
    <w:rsid w:val="00D120A9"/>
    <w:rsid w:val="00D120ED"/>
    <w:rsid w:val="00D122BA"/>
    <w:rsid w:val="00D12B0C"/>
    <w:rsid w:val="00D12B2B"/>
    <w:rsid w:val="00D12DB1"/>
    <w:rsid w:val="00D1302F"/>
    <w:rsid w:val="00D135C4"/>
    <w:rsid w:val="00D136BD"/>
    <w:rsid w:val="00D13983"/>
    <w:rsid w:val="00D13A9B"/>
    <w:rsid w:val="00D13C19"/>
    <w:rsid w:val="00D13F1C"/>
    <w:rsid w:val="00D145B7"/>
    <w:rsid w:val="00D15258"/>
    <w:rsid w:val="00D158E3"/>
    <w:rsid w:val="00D15B04"/>
    <w:rsid w:val="00D15DE6"/>
    <w:rsid w:val="00D165DF"/>
    <w:rsid w:val="00D16905"/>
    <w:rsid w:val="00D17443"/>
    <w:rsid w:val="00D17552"/>
    <w:rsid w:val="00D17695"/>
    <w:rsid w:val="00D17C03"/>
    <w:rsid w:val="00D17DA7"/>
    <w:rsid w:val="00D2059A"/>
    <w:rsid w:val="00D20AC3"/>
    <w:rsid w:val="00D211D5"/>
    <w:rsid w:val="00D21640"/>
    <w:rsid w:val="00D218A7"/>
    <w:rsid w:val="00D21D30"/>
    <w:rsid w:val="00D21F57"/>
    <w:rsid w:val="00D2299B"/>
    <w:rsid w:val="00D22B3C"/>
    <w:rsid w:val="00D23EFF"/>
    <w:rsid w:val="00D23FAC"/>
    <w:rsid w:val="00D24A0F"/>
    <w:rsid w:val="00D24FBC"/>
    <w:rsid w:val="00D2544B"/>
    <w:rsid w:val="00D258D4"/>
    <w:rsid w:val="00D25E17"/>
    <w:rsid w:val="00D26463"/>
    <w:rsid w:val="00D264E4"/>
    <w:rsid w:val="00D26749"/>
    <w:rsid w:val="00D26758"/>
    <w:rsid w:val="00D26CDD"/>
    <w:rsid w:val="00D2704A"/>
    <w:rsid w:val="00D271FD"/>
    <w:rsid w:val="00D27640"/>
    <w:rsid w:val="00D27BFC"/>
    <w:rsid w:val="00D301B1"/>
    <w:rsid w:val="00D3022A"/>
    <w:rsid w:val="00D31219"/>
    <w:rsid w:val="00D31B78"/>
    <w:rsid w:val="00D322C8"/>
    <w:rsid w:val="00D32838"/>
    <w:rsid w:val="00D32B78"/>
    <w:rsid w:val="00D32BA2"/>
    <w:rsid w:val="00D32E22"/>
    <w:rsid w:val="00D3305D"/>
    <w:rsid w:val="00D33445"/>
    <w:rsid w:val="00D350FE"/>
    <w:rsid w:val="00D36437"/>
    <w:rsid w:val="00D36C26"/>
    <w:rsid w:val="00D36F58"/>
    <w:rsid w:val="00D3798A"/>
    <w:rsid w:val="00D37C28"/>
    <w:rsid w:val="00D37D8A"/>
    <w:rsid w:val="00D37E17"/>
    <w:rsid w:val="00D4028B"/>
    <w:rsid w:val="00D40D4E"/>
    <w:rsid w:val="00D41044"/>
    <w:rsid w:val="00D4145C"/>
    <w:rsid w:val="00D41D3F"/>
    <w:rsid w:val="00D41DEA"/>
    <w:rsid w:val="00D41E87"/>
    <w:rsid w:val="00D41ED0"/>
    <w:rsid w:val="00D41F62"/>
    <w:rsid w:val="00D422DE"/>
    <w:rsid w:val="00D42385"/>
    <w:rsid w:val="00D42477"/>
    <w:rsid w:val="00D42D18"/>
    <w:rsid w:val="00D4339F"/>
    <w:rsid w:val="00D43846"/>
    <w:rsid w:val="00D43D25"/>
    <w:rsid w:val="00D4408B"/>
    <w:rsid w:val="00D4422A"/>
    <w:rsid w:val="00D442E9"/>
    <w:rsid w:val="00D443B1"/>
    <w:rsid w:val="00D44A8C"/>
    <w:rsid w:val="00D44E31"/>
    <w:rsid w:val="00D45562"/>
    <w:rsid w:val="00D45A83"/>
    <w:rsid w:val="00D46B18"/>
    <w:rsid w:val="00D46C40"/>
    <w:rsid w:val="00D46EA9"/>
    <w:rsid w:val="00D470CC"/>
    <w:rsid w:val="00D473A6"/>
    <w:rsid w:val="00D47655"/>
    <w:rsid w:val="00D47CAC"/>
    <w:rsid w:val="00D47D8B"/>
    <w:rsid w:val="00D50E9D"/>
    <w:rsid w:val="00D51AF5"/>
    <w:rsid w:val="00D51C06"/>
    <w:rsid w:val="00D51C37"/>
    <w:rsid w:val="00D5242B"/>
    <w:rsid w:val="00D52800"/>
    <w:rsid w:val="00D52B24"/>
    <w:rsid w:val="00D52D60"/>
    <w:rsid w:val="00D52DE7"/>
    <w:rsid w:val="00D5349B"/>
    <w:rsid w:val="00D5386E"/>
    <w:rsid w:val="00D53A3F"/>
    <w:rsid w:val="00D53CC3"/>
    <w:rsid w:val="00D54246"/>
    <w:rsid w:val="00D5487D"/>
    <w:rsid w:val="00D54959"/>
    <w:rsid w:val="00D54EDA"/>
    <w:rsid w:val="00D55512"/>
    <w:rsid w:val="00D55694"/>
    <w:rsid w:val="00D55943"/>
    <w:rsid w:val="00D55B72"/>
    <w:rsid w:val="00D5627C"/>
    <w:rsid w:val="00D56448"/>
    <w:rsid w:val="00D56849"/>
    <w:rsid w:val="00D56E2B"/>
    <w:rsid w:val="00D5752A"/>
    <w:rsid w:val="00D5798E"/>
    <w:rsid w:val="00D6035C"/>
    <w:rsid w:val="00D60EC5"/>
    <w:rsid w:val="00D61F4E"/>
    <w:rsid w:val="00D6278A"/>
    <w:rsid w:val="00D62B25"/>
    <w:rsid w:val="00D62D01"/>
    <w:rsid w:val="00D63002"/>
    <w:rsid w:val="00D636A5"/>
    <w:rsid w:val="00D63790"/>
    <w:rsid w:val="00D63D5F"/>
    <w:rsid w:val="00D64C60"/>
    <w:rsid w:val="00D65475"/>
    <w:rsid w:val="00D656AB"/>
    <w:rsid w:val="00D65C4E"/>
    <w:rsid w:val="00D65D4E"/>
    <w:rsid w:val="00D668C3"/>
    <w:rsid w:val="00D66ADE"/>
    <w:rsid w:val="00D66F78"/>
    <w:rsid w:val="00D67488"/>
    <w:rsid w:val="00D674C5"/>
    <w:rsid w:val="00D675A2"/>
    <w:rsid w:val="00D677F2"/>
    <w:rsid w:val="00D678BA"/>
    <w:rsid w:val="00D67A0B"/>
    <w:rsid w:val="00D67AFF"/>
    <w:rsid w:val="00D67E81"/>
    <w:rsid w:val="00D700F3"/>
    <w:rsid w:val="00D7078D"/>
    <w:rsid w:val="00D7134E"/>
    <w:rsid w:val="00D71F86"/>
    <w:rsid w:val="00D72704"/>
    <w:rsid w:val="00D7299B"/>
    <w:rsid w:val="00D72ECC"/>
    <w:rsid w:val="00D72FA9"/>
    <w:rsid w:val="00D732A9"/>
    <w:rsid w:val="00D732B0"/>
    <w:rsid w:val="00D733DF"/>
    <w:rsid w:val="00D73756"/>
    <w:rsid w:val="00D73AE8"/>
    <w:rsid w:val="00D73B13"/>
    <w:rsid w:val="00D74A2C"/>
    <w:rsid w:val="00D752C5"/>
    <w:rsid w:val="00D752C9"/>
    <w:rsid w:val="00D75856"/>
    <w:rsid w:val="00D75D3C"/>
    <w:rsid w:val="00D76634"/>
    <w:rsid w:val="00D76FF3"/>
    <w:rsid w:val="00D774CA"/>
    <w:rsid w:val="00D775C6"/>
    <w:rsid w:val="00D77735"/>
    <w:rsid w:val="00D777C8"/>
    <w:rsid w:val="00D77F9B"/>
    <w:rsid w:val="00D80E6F"/>
    <w:rsid w:val="00D81669"/>
    <w:rsid w:val="00D817C0"/>
    <w:rsid w:val="00D819FD"/>
    <w:rsid w:val="00D81FC1"/>
    <w:rsid w:val="00D824A7"/>
    <w:rsid w:val="00D82C74"/>
    <w:rsid w:val="00D82D3F"/>
    <w:rsid w:val="00D83516"/>
    <w:rsid w:val="00D8365D"/>
    <w:rsid w:val="00D83B7B"/>
    <w:rsid w:val="00D83E3B"/>
    <w:rsid w:val="00D83FF6"/>
    <w:rsid w:val="00D84777"/>
    <w:rsid w:val="00D8516E"/>
    <w:rsid w:val="00D85A96"/>
    <w:rsid w:val="00D86501"/>
    <w:rsid w:val="00D8669D"/>
    <w:rsid w:val="00D8760B"/>
    <w:rsid w:val="00D8760D"/>
    <w:rsid w:val="00D8775C"/>
    <w:rsid w:val="00D87C60"/>
    <w:rsid w:val="00D901E4"/>
    <w:rsid w:val="00D90A8F"/>
    <w:rsid w:val="00D90CD4"/>
    <w:rsid w:val="00D90E89"/>
    <w:rsid w:val="00D9106E"/>
    <w:rsid w:val="00D91146"/>
    <w:rsid w:val="00D912C1"/>
    <w:rsid w:val="00D9177C"/>
    <w:rsid w:val="00D91A5A"/>
    <w:rsid w:val="00D91B43"/>
    <w:rsid w:val="00D921EA"/>
    <w:rsid w:val="00D92C87"/>
    <w:rsid w:val="00D9330F"/>
    <w:rsid w:val="00D93C88"/>
    <w:rsid w:val="00D9433F"/>
    <w:rsid w:val="00D948AB"/>
    <w:rsid w:val="00D955A9"/>
    <w:rsid w:val="00D960AB"/>
    <w:rsid w:val="00D964A1"/>
    <w:rsid w:val="00D965AB"/>
    <w:rsid w:val="00DA0006"/>
    <w:rsid w:val="00DA01E2"/>
    <w:rsid w:val="00DA043D"/>
    <w:rsid w:val="00DA0881"/>
    <w:rsid w:val="00DA12CF"/>
    <w:rsid w:val="00DA1D9E"/>
    <w:rsid w:val="00DA1E63"/>
    <w:rsid w:val="00DA22DE"/>
    <w:rsid w:val="00DA30A2"/>
    <w:rsid w:val="00DA3123"/>
    <w:rsid w:val="00DA3F20"/>
    <w:rsid w:val="00DA3F21"/>
    <w:rsid w:val="00DA4A4D"/>
    <w:rsid w:val="00DA4B8C"/>
    <w:rsid w:val="00DA4EF8"/>
    <w:rsid w:val="00DA553B"/>
    <w:rsid w:val="00DA562A"/>
    <w:rsid w:val="00DA5942"/>
    <w:rsid w:val="00DA5BA2"/>
    <w:rsid w:val="00DA618E"/>
    <w:rsid w:val="00DA664C"/>
    <w:rsid w:val="00DA665A"/>
    <w:rsid w:val="00DA6967"/>
    <w:rsid w:val="00DA6B93"/>
    <w:rsid w:val="00DA713F"/>
    <w:rsid w:val="00DA7343"/>
    <w:rsid w:val="00DA7522"/>
    <w:rsid w:val="00DA77B8"/>
    <w:rsid w:val="00DA77FC"/>
    <w:rsid w:val="00DA78CF"/>
    <w:rsid w:val="00DA7969"/>
    <w:rsid w:val="00DA7C0E"/>
    <w:rsid w:val="00DA7C59"/>
    <w:rsid w:val="00DA7E74"/>
    <w:rsid w:val="00DB009C"/>
    <w:rsid w:val="00DB089D"/>
    <w:rsid w:val="00DB08AC"/>
    <w:rsid w:val="00DB08CF"/>
    <w:rsid w:val="00DB21CD"/>
    <w:rsid w:val="00DB28DB"/>
    <w:rsid w:val="00DB3280"/>
    <w:rsid w:val="00DB351F"/>
    <w:rsid w:val="00DB362C"/>
    <w:rsid w:val="00DB45BA"/>
    <w:rsid w:val="00DB4A24"/>
    <w:rsid w:val="00DB4B38"/>
    <w:rsid w:val="00DB51C3"/>
    <w:rsid w:val="00DB5432"/>
    <w:rsid w:val="00DB5492"/>
    <w:rsid w:val="00DB5658"/>
    <w:rsid w:val="00DB5CDD"/>
    <w:rsid w:val="00DB5EAC"/>
    <w:rsid w:val="00DB5F4D"/>
    <w:rsid w:val="00DB6B0F"/>
    <w:rsid w:val="00DB6D46"/>
    <w:rsid w:val="00DB712A"/>
    <w:rsid w:val="00DB7846"/>
    <w:rsid w:val="00DB7F63"/>
    <w:rsid w:val="00DC0926"/>
    <w:rsid w:val="00DC0E82"/>
    <w:rsid w:val="00DC0F9C"/>
    <w:rsid w:val="00DC171D"/>
    <w:rsid w:val="00DC192D"/>
    <w:rsid w:val="00DC227E"/>
    <w:rsid w:val="00DC31E1"/>
    <w:rsid w:val="00DC3611"/>
    <w:rsid w:val="00DC39C0"/>
    <w:rsid w:val="00DC3A46"/>
    <w:rsid w:val="00DC3E6A"/>
    <w:rsid w:val="00DC3F72"/>
    <w:rsid w:val="00DC44DE"/>
    <w:rsid w:val="00DC461B"/>
    <w:rsid w:val="00DC46B9"/>
    <w:rsid w:val="00DC46BF"/>
    <w:rsid w:val="00DC4885"/>
    <w:rsid w:val="00DC4D25"/>
    <w:rsid w:val="00DC4E48"/>
    <w:rsid w:val="00DC4F63"/>
    <w:rsid w:val="00DC5039"/>
    <w:rsid w:val="00DC51EA"/>
    <w:rsid w:val="00DC5587"/>
    <w:rsid w:val="00DC6720"/>
    <w:rsid w:val="00DC716A"/>
    <w:rsid w:val="00DC7463"/>
    <w:rsid w:val="00DC761B"/>
    <w:rsid w:val="00DC7978"/>
    <w:rsid w:val="00DC7A2E"/>
    <w:rsid w:val="00DC7A7A"/>
    <w:rsid w:val="00DC7BDB"/>
    <w:rsid w:val="00DC7E3F"/>
    <w:rsid w:val="00DD002B"/>
    <w:rsid w:val="00DD0032"/>
    <w:rsid w:val="00DD009D"/>
    <w:rsid w:val="00DD00D1"/>
    <w:rsid w:val="00DD0526"/>
    <w:rsid w:val="00DD0E92"/>
    <w:rsid w:val="00DD11FB"/>
    <w:rsid w:val="00DD15C7"/>
    <w:rsid w:val="00DD197F"/>
    <w:rsid w:val="00DD19AC"/>
    <w:rsid w:val="00DD1A16"/>
    <w:rsid w:val="00DD1E5C"/>
    <w:rsid w:val="00DD2426"/>
    <w:rsid w:val="00DD24B5"/>
    <w:rsid w:val="00DD24CA"/>
    <w:rsid w:val="00DD34EF"/>
    <w:rsid w:val="00DD3696"/>
    <w:rsid w:val="00DD3CAF"/>
    <w:rsid w:val="00DD47DC"/>
    <w:rsid w:val="00DD4830"/>
    <w:rsid w:val="00DD4CF4"/>
    <w:rsid w:val="00DD59E5"/>
    <w:rsid w:val="00DD5F0E"/>
    <w:rsid w:val="00DD69DB"/>
    <w:rsid w:val="00DD6C44"/>
    <w:rsid w:val="00DD6D0C"/>
    <w:rsid w:val="00DD7017"/>
    <w:rsid w:val="00DD761E"/>
    <w:rsid w:val="00DD7860"/>
    <w:rsid w:val="00DD7C9E"/>
    <w:rsid w:val="00DE08C0"/>
    <w:rsid w:val="00DE0CB7"/>
    <w:rsid w:val="00DE0D2B"/>
    <w:rsid w:val="00DE10D6"/>
    <w:rsid w:val="00DE1656"/>
    <w:rsid w:val="00DE204B"/>
    <w:rsid w:val="00DE284B"/>
    <w:rsid w:val="00DE2AEB"/>
    <w:rsid w:val="00DE2E0F"/>
    <w:rsid w:val="00DE3177"/>
    <w:rsid w:val="00DE32B0"/>
    <w:rsid w:val="00DE32F2"/>
    <w:rsid w:val="00DE36D4"/>
    <w:rsid w:val="00DE3A2B"/>
    <w:rsid w:val="00DE3DBE"/>
    <w:rsid w:val="00DE3FAC"/>
    <w:rsid w:val="00DE4871"/>
    <w:rsid w:val="00DE57F3"/>
    <w:rsid w:val="00DE6042"/>
    <w:rsid w:val="00DE692F"/>
    <w:rsid w:val="00DE6AA7"/>
    <w:rsid w:val="00DE6E2B"/>
    <w:rsid w:val="00DE6F7B"/>
    <w:rsid w:val="00DE70CE"/>
    <w:rsid w:val="00DE743E"/>
    <w:rsid w:val="00DE7644"/>
    <w:rsid w:val="00DE7801"/>
    <w:rsid w:val="00DE7DC0"/>
    <w:rsid w:val="00DE7EEE"/>
    <w:rsid w:val="00DF0091"/>
    <w:rsid w:val="00DF1BB0"/>
    <w:rsid w:val="00DF2301"/>
    <w:rsid w:val="00DF285B"/>
    <w:rsid w:val="00DF2C94"/>
    <w:rsid w:val="00DF30D7"/>
    <w:rsid w:val="00DF3777"/>
    <w:rsid w:val="00DF3B52"/>
    <w:rsid w:val="00DF3D5A"/>
    <w:rsid w:val="00DF3E40"/>
    <w:rsid w:val="00DF4286"/>
    <w:rsid w:val="00DF432A"/>
    <w:rsid w:val="00DF439A"/>
    <w:rsid w:val="00DF4CFC"/>
    <w:rsid w:val="00DF5AF7"/>
    <w:rsid w:val="00DF5C29"/>
    <w:rsid w:val="00DF5CAC"/>
    <w:rsid w:val="00DF5E11"/>
    <w:rsid w:val="00DF65B4"/>
    <w:rsid w:val="00DF6AC8"/>
    <w:rsid w:val="00DF7620"/>
    <w:rsid w:val="00DF79A4"/>
    <w:rsid w:val="00DF7AF8"/>
    <w:rsid w:val="00DF7B40"/>
    <w:rsid w:val="00E00218"/>
    <w:rsid w:val="00E0029D"/>
    <w:rsid w:val="00E00573"/>
    <w:rsid w:val="00E009D3"/>
    <w:rsid w:val="00E013CB"/>
    <w:rsid w:val="00E016BC"/>
    <w:rsid w:val="00E01B80"/>
    <w:rsid w:val="00E01F77"/>
    <w:rsid w:val="00E021ED"/>
    <w:rsid w:val="00E02355"/>
    <w:rsid w:val="00E0257C"/>
    <w:rsid w:val="00E03495"/>
    <w:rsid w:val="00E038DB"/>
    <w:rsid w:val="00E03A99"/>
    <w:rsid w:val="00E03DD8"/>
    <w:rsid w:val="00E042A5"/>
    <w:rsid w:val="00E043CD"/>
    <w:rsid w:val="00E043FD"/>
    <w:rsid w:val="00E051AE"/>
    <w:rsid w:val="00E05757"/>
    <w:rsid w:val="00E05E7B"/>
    <w:rsid w:val="00E068E2"/>
    <w:rsid w:val="00E06F21"/>
    <w:rsid w:val="00E0717A"/>
    <w:rsid w:val="00E075BC"/>
    <w:rsid w:val="00E07720"/>
    <w:rsid w:val="00E078AB"/>
    <w:rsid w:val="00E07D09"/>
    <w:rsid w:val="00E10A49"/>
    <w:rsid w:val="00E110EE"/>
    <w:rsid w:val="00E11543"/>
    <w:rsid w:val="00E11799"/>
    <w:rsid w:val="00E11C0D"/>
    <w:rsid w:val="00E11D77"/>
    <w:rsid w:val="00E11E0C"/>
    <w:rsid w:val="00E12205"/>
    <w:rsid w:val="00E1229C"/>
    <w:rsid w:val="00E13012"/>
    <w:rsid w:val="00E14151"/>
    <w:rsid w:val="00E14178"/>
    <w:rsid w:val="00E142FD"/>
    <w:rsid w:val="00E1443C"/>
    <w:rsid w:val="00E144EE"/>
    <w:rsid w:val="00E145A7"/>
    <w:rsid w:val="00E14676"/>
    <w:rsid w:val="00E155B8"/>
    <w:rsid w:val="00E158B0"/>
    <w:rsid w:val="00E15F5F"/>
    <w:rsid w:val="00E16136"/>
    <w:rsid w:val="00E16732"/>
    <w:rsid w:val="00E16F52"/>
    <w:rsid w:val="00E17E94"/>
    <w:rsid w:val="00E17FB4"/>
    <w:rsid w:val="00E20D22"/>
    <w:rsid w:val="00E21340"/>
    <w:rsid w:val="00E217E8"/>
    <w:rsid w:val="00E22157"/>
    <w:rsid w:val="00E2240C"/>
    <w:rsid w:val="00E2325C"/>
    <w:rsid w:val="00E232E4"/>
    <w:rsid w:val="00E232F8"/>
    <w:rsid w:val="00E23F8E"/>
    <w:rsid w:val="00E24F73"/>
    <w:rsid w:val="00E258C4"/>
    <w:rsid w:val="00E26A67"/>
    <w:rsid w:val="00E26F61"/>
    <w:rsid w:val="00E26F7D"/>
    <w:rsid w:val="00E2707D"/>
    <w:rsid w:val="00E27926"/>
    <w:rsid w:val="00E27D52"/>
    <w:rsid w:val="00E27D7F"/>
    <w:rsid w:val="00E30069"/>
    <w:rsid w:val="00E30479"/>
    <w:rsid w:val="00E30656"/>
    <w:rsid w:val="00E30EF6"/>
    <w:rsid w:val="00E31413"/>
    <w:rsid w:val="00E314C5"/>
    <w:rsid w:val="00E31803"/>
    <w:rsid w:val="00E318EF"/>
    <w:rsid w:val="00E31A72"/>
    <w:rsid w:val="00E3223C"/>
    <w:rsid w:val="00E32910"/>
    <w:rsid w:val="00E3293F"/>
    <w:rsid w:val="00E32F4C"/>
    <w:rsid w:val="00E32FB1"/>
    <w:rsid w:val="00E33093"/>
    <w:rsid w:val="00E3335F"/>
    <w:rsid w:val="00E33AFD"/>
    <w:rsid w:val="00E33FD4"/>
    <w:rsid w:val="00E34390"/>
    <w:rsid w:val="00E34D48"/>
    <w:rsid w:val="00E3521A"/>
    <w:rsid w:val="00E3551B"/>
    <w:rsid w:val="00E35997"/>
    <w:rsid w:val="00E359A8"/>
    <w:rsid w:val="00E35BA7"/>
    <w:rsid w:val="00E361A2"/>
    <w:rsid w:val="00E362A0"/>
    <w:rsid w:val="00E36CBA"/>
    <w:rsid w:val="00E36FCC"/>
    <w:rsid w:val="00E371BE"/>
    <w:rsid w:val="00E3798F"/>
    <w:rsid w:val="00E37EE3"/>
    <w:rsid w:val="00E37F57"/>
    <w:rsid w:val="00E400BA"/>
    <w:rsid w:val="00E402B9"/>
    <w:rsid w:val="00E404E2"/>
    <w:rsid w:val="00E40FF8"/>
    <w:rsid w:val="00E413DD"/>
    <w:rsid w:val="00E41AC9"/>
    <w:rsid w:val="00E42CB5"/>
    <w:rsid w:val="00E432FC"/>
    <w:rsid w:val="00E43A71"/>
    <w:rsid w:val="00E44074"/>
    <w:rsid w:val="00E44119"/>
    <w:rsid w:val="00E4429E"/>
    <w:rsid w:val="00E443B4"/>
    <w:rsid w:val="00E44517"/>
    <w:rsid w:val="00E44FC9"/>
    <w:rsid w:val="00E45358"/>
    <w:rsid w:val="00E46FD2"/>
    <w:rsid w:val="00E47002"/>
    <w:rsid w:val="00E473B2"/>
    <w:rsid w:val="00E47F86"/>
    <w:rsid w:val="00E500AC"/>
    <w:rsid w:val="00E501CA"/>
    <w:rsid w:val="00E5029C"/>
    <w:rsid w:val="00E5040C"/>
    <w:rsid w:val="00E50EC2"/>
    <w:rsid w:val="00E516E2"/>
    <w:rsid w:val="00E51A2E"/>
    <w:rsid w:val="00E51C12"/>
    <w:rsid w:val="00E51E31"/>
    <w:rsid w:val="00E51F0C"/>
    <w:rsid w:val="00E51F90"/>
    <w:rsid w:val="00E51FF0"/>
    <w:rsid w:val="00E523A7"/>
    <w:rsid w:val="00E52CE1"/>
    <w:rsid w:val="00E53274"/>
    <w:rsid w:val="00E532BC"/>
    <w:rsid w:val="00E53A00"/>
    <w:rsid w:val="00E53D6B"/>
    <w:rsid w:val="00E54213"/>
    <w:rsid w:val="00E5422B"/>
    <w:rsid w:val="00E548A5"/>
    <w:rsid w:val="00E55014"/>
    <w:rsid w:val="00E55158"/>
    <w:rsid w:val="00E555B6"/>
    <w:rsid w:val="00E5579B"/>
    <w:rsid w:val="00E557AD"/>
    <w:rsid w:val="00E56778"/>
    <w:rsid w:val="00E56BCA"/>
    <w:rsid w:val="00E56EC8"/>
    <w:rsid w:val="00E571E9"/>
    <w:rsid w:val="00E578AD"/>
    <w:rsid w:val="00E60369"/>
    <w:rsid w:val="00E603F1"/>
    <w:rsid w:val="00E60BCA"/>
    <w:rsid w:val="00E61453"/>
    <w:rsid w:val="00E614E6"/>
    <w:rsid w:val="00E61586"/>
    <w:rsid w:val="00E617C6"/>
    <w:rsid w:val="00E61A81"/>
    <w:rsid w:val="00E61F31"/>
    <w:rsid w:val="00E6245A"/>
    <w:rsid w:val="00E62CFD"/>
    <w:rsid w:val="00E62DAA"/>
    <w:rsid w:val="00E631AC"/>
    <w:rsid w:val="00E634CE"/>
    <w:rsid w:val="00E63505"/>
    <w:rsid w:val="00E63C1F"/>
    <w:rsid w:val="00E63E35"/>
    <w:rsid w:val="00E642C6"/>
    <w:rsid w:val="00E651FF"/>
    <w:rsid w:val="00E65868"/>
    <w:rsid w:val="00E6609E"/>
    <w:rsid w:val="00E661A6"/>
    <w:rsid w:val="00E66365"/>
    <w:rsid w:val="00E66701"/>
    <w:rsid w:val="00E66806"/>
    <w:rsid w:val="00E66BA1"/>
    <w:rsid w:val="00E66CC7"/>
    <w:rsid w:val="00E674FF"/>
    <w:rsid w:val="00E67600"/>
    <w:rsid w:val="00E70311"/>
    <w:rsid w:val="00E7049E"/>
    <w:rsid w:val="00E70517"/>
    <w:rsid w:val="00E7051F"/>
    <w:rsid w:val="00E7099F"/>
    <w:rsid w:val="00E70ADA"/>
    <w:rsid w:val="00E715FE"/>
    <w:rsid w:val="00E7229D"/>
    <w:rsid w:val="00E722EC"/>
    <w:rsid w:val="00E72556"/>
    <w:rsid w:val="00E73565"/>
    <w:rsid w:val="00E73890"/>
    <w:rsid w:val="00E739D3"/>
    <w:rsid w:val="00E741DA"/>
    <w:rsid w:val="00E74668"/>
    <w:rsid w:val="00E7479D"/>
    <w:rsid w:val="00E75163"/>
    <w:rsid w:val="00E75222"/>
    <w:rsid w:val="00E75BB8"/>
    <w:rsid w:val="00E75DA1"/>
    <w:rsid w:val="00E75F2D"/>
    <w:rsid w:val="00E76812"/>
    <w:rsid w:val="00E76984"/>
    <w:rsid w:val="00E76B15"/>
    <w:rsid w:val="00E771BB"/>
    <w:rsid w:val="00E7770C"/>
    <w:rsid w:val="00E803F4"/>
    <w:rsid w:val="00E81555"/>
    <w:rsid w:val="00E81713"/>
    <w:rsid w:val="00E81AC7"/>
    <w:rsid w:val="00E81B0C"/>
    <w:rsid w:val="00E81EA7"/>
    <w:rsid w:val="00E82201"/>
    <w:rsid w:val="00E823A0"/>
    <w:rsid w:val="00E82DC2"/>
    <w:rsid w:val="00E83AFD"/>
    <w:rsid w:val="00E842B1"/>
    <w:rsid w:val="00E84314"/>
    <w:rsid w:val="00E84EB1"/>
    <w:rsid w:val="00E84ED1"/>
    <w:rsid w:val="00E852F3"/>
    <w:rsid w:val="00E85376"/>
    <w:rsid w:val="00E85B68"/>
    <w:rsid w:val="00E8624C"/>
    <w:rsid w:val="00E86437"/>
    <w:rsid w:val="00E8671C"/>
    <w:rsid w:val="00E86EAB"/>
    <w:rsid w:val="00E8745D"/>
    <w:rsid w:val="00E87902"/>
    <w:rsid w:val="00E87E2B"/>
    <w:rsid w:val="00E9012E"/>
    <w:rsid w:val="00E901FA"/>
    <w:rsid w:val="00E9138B"/>
    <w:rsid w:val="00E91C5B"/>
    <w:rsid w:val="00E921B2"/>
    <w:rsid w:val="00E92A69"/>
    <w:rsid w:val="00E92B42"/>
    <w:rsid w:val="00E92DA9"/>
    <w:rsid w:val="00E92ECA"/>
    <w:rsid w:val="00E937B3"/>
    <w:rsid w:val="00E93B80"/>
    <w:rsid w:val="00E93C9C"/>
    <w:rsid w:val="00E9418F"/>
    <w:rsid w:val="00E943B6"/>
    <w:rsid w:val="00E94629"/>
    <w:rsid w:val="00E95128"/>
    <w:rsid w:val="00E95371"/>
    <w:rsid w:val="00E95C4D"/>
    <w:rsid w:val="00E95DC0"/>
    <w:rsid w:val="00E963A2"/>
    <w:rsid w:val="00E97275"/>
    <w:rsid w:val="00E97667"/>
    <w:rsid w:val="00E9799F"/>
    <w:rsid w:val="00EA0163"/>
    <w:rsid w:val="00EA02AF"/>
    <w:rsid w:val="00EA03A6"/>
    <w:rsid w:val="00EA0560"/>
    <w:rsid w:val="00EA0C8B"/>
    <w:rsid w:val="00EA0F4E"/>
    <w:rsid w:val="00EA1AD9"/>
    <w:rsid w:val="00EA3101"/>
    <w:rsid w:val="00EA31CB"/>
    <w:rsid w:val="00EA363C"/>
    <w:rsid w:val="00EA3D29"/>
    <w:rsid w:val="00EA3E3E"/>
    <w:rsid w:val="00EA3FA3"/>
    <w:rsid w:val="00EA4716"/>
    <w:rsid w:val="00EA476F"/>
    <w:rsid w:val="00EA4BF4"/>
    <w:rsid w:val="00EA4DDC"/>
    <w:rsid w:val="00EA5137"/>
    <w:rsid w:val="00EA51E9"/>
    <w:rsid w:val="00EA5575"/>
    <w:rsid w:val="00EA5B1A"/>
    <w:rsid w:val="00EA6110"/>
    <w:rsid w:val="00EA686D"/>
    <w:rsid w:val="00EA6919"/>
    <w:rsid w:val="00EA696C"/>
    <w:rsid w:val="00EA6A9B"/>
    <w:rsid w:val="00EA6AEA"/>
    <w:rsid w:val="00EA6E1E"/>
    <w:rsid w:val="00EA6E69"/>
    <w:rsid w:val="00EA6E78"/>
    <w:rsid w:val="00EA7225"/>
    <w:rsid w:val="00EA7569"/>
    <w:rsid w:val="00EA7B62"/>
    <w:rsid w:val="00EA7C11"/>
    <w:rsid w:val="00EA7CE4"/>
    <w:rsid w:val="00EA7FDD"/>
    <w:rsid w:val="00EB017A"/>
    <w:rsid w:val="00EB0592"/>
    <w:rsid w:val="00EB21FA"/>
    <w:rsid w:val="00EB221B"/>
    <w:rsid w:val="00EB22E5"/>
    <w:rsid w:val="00EB266C"/>
    <w:rsid w:val="00EB2C4A"/>
    <w:rsid w:val="00EB357C"/>
    <w:rsid w:val="00EB381A"/>
    <w:rsid w:val="00EB4011"/>
    <w:rsid w:val="00EB48DF"/>
    <w:rsid w:val="00EB49F8"/>
    <w:rsid w:val="00EB4BCF"/>
    <w:rsid w:val="00EB4E9B"/>
    <w:rsid w:val="00EB5365"/>
    <w:rsid w:val="00EB56B0"/>
    <w:rsid w:val="00EB6006"/>
    <w:rsid w:val="00EB60AA"/>
    <w:rsid w:val="00EB6469"/>
    <w:rsid w:val="00EB6A84"/>
    <w:rsid w:val="00EB6AB1"/>
    <w:rsid w:val="00EB711B"/>
    <w:rsid w:val="00EB73EB"/>
    <w:rsid w:val="00EB7D6D"/>
    <w:rsid w:val="00EB7F2E"/>
    <w:rsid w:val="00EC0871"/>
    <w:rsid w:val="00EC1905"/>
    <w:rsid w:val="00EC1A6C"/>
    <w:rsid w:val="00EC1B8B"/>
    <w:rsid w:val="00EC1C85"/>
    <w:rsid w:val="00EC2C24"/>
    <w:rsid w:val="00EC2DA9"/>
    <w:rsid w:val="00EC2EBD"/>
    <w:rsid w:val="00EC349E"/>
    <w:rsid w:val="00EC365C"/>
    <w:rsid w:val="00EC36C2"/>
    <w:rsid w:val="00EC3C0A"/>
    <w:rsid w:val="00EC3D93"/>
    <w:rsid w:val="00EC3E2F"/>
    <w:rsid w:val="00EC44E7"/>
    <w:rsid w:val="00EC4C14"/>
    <w:rsid w:val="00EC4CEA"/>
    <w:rsid w:val="00EC585D"/>
    <w:rsid w:val="00EC59BA"/>
    <w:rsid w:val="00EC5D48"/>
    <w:rsid w:val="00EC6307"/>
    <w:rsid w:val="00EC6B19"/>
    <w:rsid w:val="00EC78AE"/>
    <w:rsid w:val="00EC78CA"/>
    <w:rsid w:val="00EC7A77"/>
    <w:rsid w:val="00EC7C4C"/>
    <w:rsid w:val="00EC7C7F"/>
    <w:rsid w:val="00ED01C0"/>
    <w:rsid w:val="00ED0646"/>
    <w:rsid w:val="00ED0CE4"/>
    <w:rsid w:val="00ED10C1"/>
    <w:rsid w:val="00ED10F1"/>
    <w:rsid w:val="00ED1438"/>
    <w:rsid w:val="00ED14DA"/>
    <w:rsid w:val="00ED178E"/>
    <w:rsid w:val="00ED194F"/>
    <w:rsid w:val="00ED1D19"/>
    <w:rsid w:val="00ED2162"/>
    <w:rsid w:val="00ED220D"/>
    <w:rsid w:val="00ED26B1"/>
    <w:rsid w:val="00ED3BB8"/>
    <w:rsid w:val="00ED452F"/>
    <w:rsid w:val="00ED4A45"/>
    <w:rsid w:val="00ED4D5E"/>
    <w:rsid w:val="00ED524F"/>
    <w:rsid w:val="00ED5884"/>
    <w:rsid w:val="00ED5D70"/>
    <w:rsid w:val="00ED6C14"/>
    <w:rsid w:val="00ED6E44"/>
    <w:rsid w:val="00ED6EE7"/>
    <w:rsid w:val="00ED7200"/>
    <w:rsid w:val="00EE019D"/>
    <w:rsid w:val="00EE0CBF"/>
    <w:rsid w:val="00EE150D"/>
    <w:rsid w:val="00EE1AD1"/>
    <w:rsid w:val="00EE1DBC"/>
    <w:rsid w:val="00EE2038"/>
    <w:rsid w:val="00EE21DC"/>
    <w:rsid w:val="00EE2512"/>
    <w:rsid w:val="00EE2A37"/>
    <w:rsid w:val="00EE32DD"/>
    <w:rsid w:val="00EE3598"/>
    <w:rsid w:val="00EE3E59"/>
    <w:rsid w:val="00EE3F5D"/>
    <w:rsid w:val="00EE4063"/>
    <w:rsid w:val="00EE4A36"/>
    <w:rsid w:val="00EE4D27"/>
    <w:rsid w:val="00EE4E0C"/>
    <w:rsid w:val="00EE5457"/>
    <w:rsid w:val="00EE56B5"/>
    <w:rsid w:val="00EE578F"/>
    <w:rsid w:val="00EE5946"/>
    <w:rsid w:val="00EE5BA5"/>
    <w:rsid w:val="00EE5BF9"/>
    <w:rsid w:val="00EE61F3"/>
    <w:rsid w:val="00EE6232"/>
    <w:rsid w:val="00EE62C6"/>
    <w:rsid w:val="00EE6434"/>
    <w:rsid w:val="00EE66AF"/>
    <w:rsid w:val="00EE6B47"/>
    <w:rsid w:val="00EE73CA"/>
    <w:rsid w:val="00EE7754"/>
    <w:rsid w:val="00EE7805"/>
    <w:rsid w:val="00EE7A33"/>
    <w:rsid w:val="00EE7C33"/>
    <w:rsid w:val="00EE7D97"/>
    <w:rsid w:val="00EE7DDF"/>
    <w:rsid w:val="00EE7E2B"/>
    <w:rsid w:val="00EF0902"/>
    <w:rsid w:val="00EF098D"/>
    <w:rsid w:val="00EF0A6A"/>
    <w:rsid w:val="00EF103D"/>
    <w:rsid w:val="00EF156C"/>
    <w:rsid w:val="00EF1A72"/>
    <w:rsid w:val="00EF1AC7"/>
    <w:rsid w:val="00EF1DBB"/>
    <w:rsid w:val="00EF1E73"/>
    <w:rsid w:val="00EF1FF4"/>
    <w:rsid w:val="00EF22CF"/>
    <w:rsid w:val="00EF274A"/>
    <w:rsid w:val="00EF2A11"/>
    <w:rsid w:val="00EF2C60"/>
    <w:rsid w:val="00EF2E97"/>
    <w:rsid w:val="00EF31CB"/>
    <w:rsid w:val="00EF356A"/>
    <w:rsid w:val="00EF3B7F"/>
    <w:rsid w:val="00EF3BFE"/>
    <w:rsid w:val="00EF41CE"/>
    <w:rsid w:val="00EF4288"/>
    <w:rsid w:val="00EF47DA"/>
    <w:rsid w:val="00EF4C5E"/>
    <w:rsid w:val="00EF51BA"/>
    <w:rsid w:val="00EF5255"/>
    <w:rsid w:val="00EF5585"/>
    <w:rsid w:val="00EF5973"/>
    <w:rsid w:val="00EF5AB4"/>
    <w:rsid w:val="00EF5C09"/>
    <w:rsid w:val="00EF6226"/>
    <w:rsid w:val="00EF6343"/>
    <w:rsid w:val="00EF6DAF"/>
    <w:rsid w:val="00EF70A0"/>
    <w:rsid w:val="00EF7385"/>
    <w:rsid w:val="00EF7B9A"/>
    <w:rsid w:val="00EF7E48"/>
    <w:rsid w:val="00EF7F08"/>
    <w:rsid w:val="00EF7F28"/>
    <w:rsid w:val="00F008AF"/>
    <w:rsid w:val="00F00B7B"/>
    <w:rsid w:val="00F01641"/>
    <w:rsid w:val="00F016AC"/>
    <w:rsid w:val="00F023C0"/>
    <w:rsid w:val="00F0296C"/>
    <w:rsid w:val="00F02D3E"/>
    <w:rsid w:val="00F03461"/>
    <w:rsid w:val="00F03542"/>
    <w:rsid w:val="00F03620"/>
    <w:rsid w:val="00F03F90"/>
    <w:rsid w:val="00F040C1"/>
    <w:rsid w:val="00F04AED"/>
    <w:rsid w:val="00F04E62"/>
    <w:rsid w:val="00F052C1"/>
    <w:rsid w:val="00F052E0"/>
    <w:rsid w:val="00F0569E"/>
    <w:rsid w:val="00F05DC7"/>
    <w:rsid w:val="00F0651F"/>
    <w:rsid w:val="00F067EE"/>
    <w:rsid w:val="00F06826"/>
    <w:rsid w:val="00F069C5"/>
    <w:rsid w:val="00F06CAA"/>
    <w:rsid w:val="00F06FCD"/>
    <w:rsid w:val="00F072C7"/>
    <w:rsid w:val="00F077FE"/>
    <w:rsid w:val="00F07976"/>
    <w:rsid w:val="00F07E67"/>
    <w:rsid w:val="00F104E9"/>
    <w:rsid w:val="00F10D13"/>
    <w:rsid w:val="00F10D5C"/>
    <w:rsid w:val="00F10D71"/>
    <w:rsid w:val="00F10F41"/>
    <w:rsid w:val="00F11594"/>
    <w:rsid w:val="00F118F6"/>
    <w:rsid w:val="00F11917"/>
    <w:rsid w:val="00F11E05"/>
    <w:rsid w:val="00F12070"/>
    <w:rsid w:val="00F124E8"/>
    <w:rsid w:val="00F128D9"/>
    <w:rsid w:val="00F14862"/>
    <w:rsid w:val="00F15144"/>
    <w:rsid w:val="00F15766"/>
    <w:rsid w:val="00F15C26"/>
    <w:rsid w:val="00F15DE3"/>
    <w:rsid w:val="00F15E3F"/>
    <w:rsid w:val="00F161C9"/>
    <w:rsid w:val="00F16340"/>
    <w:rsid w:val="00F170FC"/>
    <w:rsid w:val="00F1777C"/>
    <w:rsid w:val="00F178C9"/>
    <w:rsid w:val="00F17CAB"/>
    <w:rsid w:val="00F17FBF"/>
    <w:rsid w:val="00F20224"/>
    <w:rsid w:val="00F209FC"/>
    <w:rsid w:val="00F20CCC"/>
    <w:rsid w:val="00F21288"/>
    <w:rsid w:val="00F21378"/>
    <w:rsid w:val="00F21B43"/>
    <w:rsid w:val="00F21BD8"/>
    <w:rsid w:val="00F22D2A"/>
    <w:rsid w:val="00F23551"/>
    <w:rsid w:val="00F23557"/>
    <w:rsid w:val="00F23734"/>
    <w:rsid w:val="00F23972"/>
    <w:rsid w:val="00F23A6E"/>
    <w:rsid w:val="00F23B65"/>
    <w:rsid w:val="00F23D55"/>
    <w:rsid w:val="00F23E5A"/>
    <w:rsid w:val="00F23E7F"/>
    <w:rsid w:val="00F243BD"/>
    <w:rsid w:val="00F245D6"/>
    <w:rsid w:val="00F248C2"/>
    <w:rsid w:val="00F24C99"/>
    <w:rsid w:val="00F24CA4"/>
    <w:rsid w:val="00F24CEC"/>
    <w:rsid w:val="00F24D79"/>
    <w:rsid w:val="00F25361"/>
    <w:rsid w:val="00F255E1"/>
    <w:rsid w:val="00F25912"/>
    <w:rsid w:val="00F25FAD"/>
    <w:rsid w:val="00F267E4"/>
    <w:rsid w:val="00F2689F"/>
    <w:rsid w:val="00F26AEF"/>
    <w:rsid w:val="00F2753C"/>
    <w:rsid w:val="00F27587"/>
    <w:rsid w:val="00F27911"/>
    <w:rsid w:val="00F30136"/>
    <w:rsid w:val="00F30224"/>
    <w:rsid w:val="00F305E3"/>
    <w:rsid w:val="00F30636"/>
    <w:rsid w:val="00F30878"/>
    <w:rsid w:val="00F308BC"/>
    <w:rsid w:val="00F30EEF"/>
    <w:rsid w:val="00F313C3"/>
    <w:rsid w:val="00F31776"/>
    <w:rsid w:val="00F31785"/>
    <w:rsid w:val="00F31B93"/>
    <w:rsid w:val="00F323C1"/>
    <w:rsid w:val="00F32CB0"/>
    <w:rsid w:val="00F331E7"/>
    <w:rsid w:val="00F33670"/>
    <w:rsid w:val="00F33A63"/>
    <w:rsid w:val="00F33B1F"/>
    <w:rsid w:val="00F33B5C"/>
    <w:rsid w:val="00F3439C"/>
    <w:rsid w:val="00F348EB"/>
    <w:rsid w:val="00F34A04"/>
    <w:rsid w:val="00F34E8A"/>
    <w:rsid w:val="00F34EF3"/>
    <w:rsid w:val="00F351F6"/>
    <w:rsid w:val="00F356A8"/>
    <w:rsid w:val="00F35D6B"/>
    <w:rsid w:val="00F35DD9"/>
    <w:rsid w:val="00F368CE"/>
    <w:rsid w:val="00F36922"/>
    <w:rsid w:val="00F3753C"/>
    <w:rsid w:val="00F377EF"/>
    <w:rsid w:val="00F37854"/>
    <w:rsid w:val="00F37993"/>
    <w:rsid w:val="00F37E25"/>
    <w:rsid w:val="00F37E83"/>
    <w:rsid w:val="00F37F96"/>
    <w:rsid w:val="00F40267"/>
    <w:rsid w:val="00F405C4"/>
    <w:rsid w:val="00F40BFB"/>
    <w:rsid w:val="00F413A3"/>
    <w:rsid w:val="00F419BD"/>
    <w:rsid w:val="00F420C1"/>
    <w:rsid w:val="00F4228B"/>
    <w:rsid w:val="00F428FB"/>
    <w:rsid w:val="00F431BB"/>
    <w:rsid w:val="00F433C1"/>
    <w:rsid w:val="00F43493"/>
    <w:rsid w:val="00F437FB"/>
    <w:rsid w:val="00F439C3"/>
    <w:rsid w:val="00F43A52"/>
    <w:rsid w:val="00F43A7F"/>
    <w:rsid w:val="00F43B78"/>
    <w:rsid w:val="00F43D9B"/>
    <w:rsid w:val="00F44802"/>
    <w:rsid w:val="00F449F3"/>
    <w:rsid w:val="00F44A56"/>
    <w:rsid w:val="00F45695"/>
    <w:rsid w:val="00F4589A"/>
    <w:rsid w:val="00F45BD9"/>
    <w:rsid w:val="00F45EF0"/>
    <w:rsid w:val="00F46015"/>
    <w:rsid w:val="00F4679E"/>
    <w:rsid w:val="00F46847"/>
    <w:rsid w:val="00F4737B"/>
    <w:rsid w:val="00F47FA7"/>
    <w:rsid w:val="00F504ED"/>
    <w:rsid w:val="00F519BA"/>
    <w:rsid w:val="00F51BA3"/>
    <w:rsid w:val="00F52598"/>
    <w:rsid w:val="00F53542"/>
    <w:rsid w:val="00F53954"/>
    <w:rsid w:val="00F53A25"/>
    <w:rsid w:val="00F53E43"/>
    <w:rsid w:val="00F5420A"/>
    <w:rsid w:val="00F54315"/>
    <w:rsid w:val="00F54680"/>
    <w:rsid w:val="00F54988"/>
    <w:rsid w:val="00F54B40"/>
    <w:rsid w:val="00F553BD"/>
    <w:rsid w:val="00F56610"/>
    <w:rsid w:val="00F56B9F"/>
    <w:rsid w:val="00F56FF3"/>
    <w:rsid w:val="00F57115"/>
    <w:rsid w:val="00F573E2"/>
    <w:rsid w:val="00F60297"/>
    <w:rsid w:val="00F60517"/>
    <w:rsid w:val="00F6081F"/>
    <w:rsid w:val="00F608D8"/>
    <w:rsid w:val="00F60AEC"/>
    <w:rsid w:val="00F60B12"/>
    <w:rsid w:val="00F60F5D"/>
    <w:rsid w:val="00F615BB"/>
    <w:rsid w:val="00F617B1"/>
    <w:rsid w:val="00F6186E"/>
    <w:rsid w:val="00F61A24"/>
    <w:rsid w:val="00F61D16"/>
    <w:rsid w:val="00F623F8"/>
    <w:rsid w:val="00F6403A"/>
    <w:rsid w:val="00F65159"/>
    <w:rsid w:val="00F65848"/>
    <w:rsid w:val="00F65F5E"/>
    <w:rsid w:val="00F662B8"/>
    <w:rsid w:val="00F6630C"/>
    <w:rsid w:val="00F6642A"/>
    <w:rsid w:val="00F6689D"/>
    <w:rsid w:val="00F66973"/>
    <w:rsid w:val="00F66ED1"/>
    <w:rsid w:val="00F672F8"/>
    <w:rsid w:val="00F707E6"/>
    <w:rsid w:val="00F70EBF"/>
    <w:rsid w:val="00F71DBA"/>
    <w:rsid w:val="00F71F05"/>
    <w:rsid w:val="00F726BF"/>
    <w:rsid w:val="00F729A6"/>
    <w:rsid w:val="00F72ACF"/>
    <w:rsid w:val="00F72BAC"/>
    <w:rsid w:val="00F73BDF"/>
    <w:rsid w:val="00F745DA"/>
    <w:rsid w:val="00F7494A"/>
    <w:rsid w:val="00F74A98"/>
    <w:rsid w:val="00F74B1E"/>
    <w:rsid w:val="00F750AC"/>
    <w:rsid w:val="00F753B2"/>
    <w:rsid w:val="00F754DA"/>
    <w:rsid w:val="00F75E95"/>
    <w:rsid w:val="00F7669C"/>
    <w:rsid w:val="00F76705"/>
    <w:rsid w:val="00F76783"/>
    <w:rsid w:val="00F76F04"/>
    <w:rsid w:val="00F77A79"/>
    <w:rsid w:val="00F80182"/>
    <w:rsid w:val="00F80223"/>
    <w:rsid w:val="00F80AC9"/>
    <w:rsid w:val="00F80C6A"/>
    <w:rsid w:val="00F8125B"/>
    <w:rsid w:val="00F815E0"/>
    <w:rsid w:val="00F81A65"/>
    <w:rsid w:val="00F81B4E"/>
    <w:rsid w:val="00F81F21"/>
    <w:rsid w:val="00F8201A"/>
    <w:rsid w:val="00F82596"/>
    <w:rsid w:val="00F82661"/>
    <w:rsid w:val="00F82850"/>
    <w:rsid w:val="00F832F1"/>
    <w:rsid w:val="00F833A0"/>
    <w:rsid w:val="00F837C9"/>
    <w:rsid w:val="00F83B2F"/>
    <w:rsid w:val="00F83C14"/>
    <w:rsid w:val="00F843F0"/>
    <w:rsid w:val="00F8492F"/>
    <w:rsid w:val="00F8556C"/>
    <w:rsid w:val="00F85570"/>
    <w:rsid w:val="00F855C2"/>
    <w:rsid w:val="00F85648"/>
    <w:rsid w:val="00F8564F"/>
    <w:rsid w:val="00F8568E"/>
    <w:rsid w:val="00F85711"/>
    <w:rsid w:val="00F857AA"/>
    <w:rsid w:val="00F85CA7"/>
    <w:rsid w:val="00F8659B"/>
    <w:rsid w:val="00F865FB"/>
    <w:rsid w:val="00F86C60"/>
    <w:rsid w:val="00F8709E"/>
    <w:rsid w:val="00F8723C"/>
    <w:rsid w:val="00F900FF"/>
    <w:rsid w:val="00F90ADD"/>
    <w:rsid w:val="00F9120C"/>
    <w:rsid w:val="00F9213A"/>
    <w:rsid w:val="00F92310"/>
    <w:rsid w:val="00F92459"/>
    <w:rsid w:val="00F92752"/>
    <w:rsid w:val="00F92B23"/>
    <w:rsid w:val="00F92E39"/>
    <w:rsid w:val="00F93868"/>
    <w:rsid w:val="00F9391C"/>
    <w:rsid w:val="00F93A1A"/>
    <w:rsid w:val="00F93A97"/>
    <w:rsid w:val="00F93EA4"/>
    <w:rsid w:val="00F941F9"/>
    <w:rsid w:val="00F9429F"/>
    <w:rsid w:val="00F942D4"/>
    <w:rsid w:val="00F95392"/>
    <w:rsid w:val="00F95460"/>
    <w:rsid w:val="00F96518"/>
    <w:rsid w:val="00F9688C"/>
    <w:rsid w:val="00F973E7"/>
    <w:rsid w:val="00F9746C"/>
    <w:rsid w:val="00F9761A"/>
    <w:rsid w:val="00F9774A"/>
    <w:rsid w:val="00FA075C"/>
    <w:rsid w:val="00FA14AF"/>
    <w:rsid w:val="00FA2813"/>
    <w:rsid w:val="00FA2918"/>
    <w:rsid w:val="00FA2C38"/>
    <w:rsid w:val="00FA37E8"/>
    <w:rsid w:val="00FA39E2"/>
    <w:rsid w:val="00FA40BB"/>
    <w:rsid w:val="00FA4949"/>
    <w:rsid w:val="00FA5163"/>
    <w:rsid w:val="00FA5E2E"/>
    <w:rsid w:val="00FA6CCA"/>
    <w:rsid w:val="00FA6D07"/>
    <w:rsid w:val="00FA7019"/>
    <w:rsid w:val="00FA7501"/>
    <w:rsid w:val="00FA759C"/>
    <w:rsid w:val="00FA75DA"/>
    <w:rsid w:val="00FA7690"/>
    <w:rsid w:val="00FA7F3D"/>
    <w:rsid w:val="00FB07F0"/>
    <w:rsid w:val="00FB0872"/>
    <w:rsid w:val="00FB0F47"/>
    <w:rsid w:val="00FB123C"/>
    <w:rsid w:val="00FB14C0"/>
    <w:rsid w:val="00FB20DB"/>
    <w:rsid w:val="00FB2229"/>
    <w:rsid w:val="00FB252D"/>
    <w:rsid w:val="00FB2867"/>
    <w:rsid w:val="00FB28DC"/>
    <w:rsid w:val="00FB28F6"/>
    <w:rsid w:val="00FB2ADE"/>
    <w:rsid w:val="00FB31B0"/>
    <w:rsid w:val="00FB37C5"/>
    <w:rsid w:val="00FB3A93"/>
    <w:rsid w:val="00FB3CF6"/>
    <w:rsid w:val="00FB4011"/>
    <w:rsid w:val="00FB42A5"/>
    <w:rsid w:val="00FB4526"/>
    <w:rsid w:val="00FB4558"/>
    <w:rsid w:val="00FB4962"/>
    <w:rsid w:val="00FB4B68"/>
    <w:rsid w:val="00FB50D2"/>
    <w:rsid w:val="00FB5901"/>
    <w:rsid w:val="00FB6116"/>
    <w:rsid w:val="00FB6737"/>
    <w:rsid w:val="00FB675C"/>
    <w:rsid w:val="00FB72BF"/>
    <w:rsid w:val="00FB7AE5"/>
    <w:rsid w:val="00FC0E49"/>
    <w:rsid w:val="00FC15B1"/>
    <w:rsid w:val="00FC1EAD"/>
    <w:rsid w:val="00FC240E"/>
    <w:rsid w:val="00FC2F77"/>
    <w:rsid w:val="00FC3317"/>
    <w:rsid w:val="00FC372E"/>
    <w:rsid w:val="00FC3B83"/>
    <w:rsid w:val="00FC50AE"/>
    <w:rsid w:val="00FC52DB"/>
    <w:rsid w:val="00FC5816"/>
    <w:rsid w:val="00FC5BC6"/>
    <w:rsid w:val="00FC6670"/>
    <w:rsid w:val="00FC70FE"/>
    <w:rsid w:val="00FC720F"/>
    <w:rsid w:val="00FC7BB4"/>
    <w:rsid w:val="00FD00A9"/>
    <w:rsid w:val="00FD00C9"/>
    <w:rsid w:val="00FD0644"/>
    <w:rsid w:val="00FD0723"/>
    <w:rsid w:val="00FD14E9"/>
    <w:rsid w:val="00FD1DDF"/>
    <w:rsid w:val="00FD270F"/>
    <w:rsid w:val="00FD2931"/>
    <w:rsid w:val="00FD2A70"/>
    <w:rsid w:val="00FD2EA1"/>
    <w:rsid w:val="00FD30C3"/>
    <w:rsid w:val="00FD314E"/>
    <w:rsid w:val="00FD3267"/>
    <w:rsid w:val="00FD352C"/>
    <w:rsid w:val="00FD3A06"/>
    <w:rsid w:val="00FD3BC0"/>
    <w:rsid w:val="00FD3C43"/>
    <w:rsid w:val="00FD3EB9"/>
    <w:rsid w:val="00FD429B"/>
    <w:rsid w:val="00FD4391"/>
    <w:rsid w:val="00FD4F86"/>
    <w:rsid w:val="00FD505A"/>
    <w:rsid w:val="00FD507D"/>
    <w:rsid w:val="00FD516E"/>
    <w:rsid w:val="00FD54E2"/>
    <w:rsid w:val="00FD58D9"/>
    <w:rsid w:val="00FD6093"/>
    <w:rsid w:val="00FD6105"/>
    <w:rsid w:val="00FD6126"/>
    <w:rsid w:val="00FD61D2"/>
    <w:rsid w:val="00FD6380"/>
    <w:rsid w:val="00FD66D8"/>
    <w:rsid w:val="00FD7364"/>
    <w:rsid w:val="00FD78AB"/>
    <w:rsid w:val="00FD7C38"/>
    <w:rsid w:val="00FE0C6F"/>
    <w:rsid w:val="00FE0E68"/>
    <w:rsid w:val="00FE181D"/>
    <w:rsid w:val="00FE1826"/>
    <w:rsid w:val="00FE1FDB"/>
    <w:rsid w:val="00FE213F"/>
    <w:rsid w:val="00FE22C5"/>
    <w:rsid w:val="00FE26DE"/>
    <w:rsid w:val="00FE28DA"/>
    <w:rsid w:val="00FE2A17"/>
    <w:rsid w:val="00FE3506"/>
    <w:rsid w:val="00FE35F6"/>
    <w:rsid w:val="00FE380A"/>
    <w:rsid w:val="00FE5172"/>
    <w:rsid w:val="00FE5DD2"/>
    <w:rsid w:val="00FE62B6"/>
    <w:rsid w:val="00FE69AC"/>
    <w:rsid w:val="00FE6A81"/>
    <w:rsid w:val="00FE7288"/>
    <w:rsid w:val="00FE7A37"/>
    <w:rsid w:val="00FF0081"/>
    <w:rsid w:val="00FF0FD1"/>
    <w:rsid w:val="00FF1686"/>
    <w:rsid w:val="00FF16AC"/>
    <w:rsid w:val="00FF2B60"/>
    <w:rsid w:val="00FF2F4C"/>
    <w:rsid w:val="00FF3443"/>
    <w:rsid w:val="00FF350D"/>
    <w:rsid w:val="00FF424A"/>
    <w:rsid w:val="00FF4266"/>
    <w:rsid w:val="00FF46D1"/>
    <w:rsid w:val="00FF4B33"/>
    <w:rsid w:val="00FF4ED0"/>
    <w:rsid w:val="00FF4F60"/>
    <w:rsid w:val="00FF50E5"/>
    <w:rsid w:val="00FF516E"/>
    <w:rsid w:val="00FF540C"/>
    <w:rsid w:val="00FF58FB"/>
    <w:rsid w:val="00FF5E2B"/>
    <w:rsid w:val="00FF6219"/>
    <w:rsid w:val="00FF67E6"/>
    <w:rsid w:val="00FF6B23"/>
    <w:rsid w:val="00FF7121"/>
    <w:rsid w:val="00FF753F"/>
    <w:rsid w:val="00FF7A56"/>
    <w:rsid w:val="0122EE1E"/>
    <w:rsid w:val="014BBF59"/>
    <w:rsid w:val="02143D4A"/>
    <w:rsid w:val="02898DEA"/>
    <w:rsid w:val="02CE266A"/>
    <w:rsid w:val="02D24881"/>
    <w:rsid w:val="02FFDD7B"/>
    <w:rsid w:val="034DEFE5"/>
    <w:rsid w:val="037A231E"/>
    <w:rsid w:val="0390B518"/>
    <w:rsid w:val="03FD12D4"/>
    <w:rsid w:val="04083EE1"/>
    <w:rsid w:val="041B0E4A"/>
    <w:rsid w:val="043A03F1"/>
    <w:rsid w:val="0445ADEC"/>
    <w:rsid w:val="04A560CF"/>
    <w:rsid w:val="04DADCA2"/>
    <w:rsid w:val="05DE46D5"/>
    <w:rsid w:val="061EB4D5"/>
    <w:rsid w:val="065EEC19"/>
    <w:rsid w:val="06C7C50F"/>
    <w:rsid w:val="06D1B6A1"/>
    <w:rsid w:val="077DE857"/>
    <w:rsid w:val="07AF1BA4"/>
    <w:rsid w:val="07C70D2B"/>
    <w:rsid w:val="07D62D41"/>
    <w:rsid w:val="0809650A"/>
    <w:rsid w:val="08330717"/>
    <w:rsid w:val="088B6241"/>
    <w:rsid w:val="09497690"/>
    <w:rsid w:val="094A0E08"/>
    <w:rsid w:val="09A0E40F"/>
    <w:rsid w:val="0AA7733F"/>
    <w:rsid w:val="0AC7A3E3"/>
    <w:rsid w:val="0B6CD6EF"/>
    <w:rsid w:val="0C571AF6"/>
    <w:rsid w:val="0C665757"/>
    <w:rsid w:val="0C7E56FC"/>
    <w:rsid w:val="0D13DBE2"/>
    <w:rsid w:val="0D246C2C"/>
    <w:rsid w:val="0D4EEB00"/>
    <w:rsid w:val="0D69631B"/>
    <w:rsid w:val="0E1DEBFE"/>
    <w:rsid w:val="0E3E3B3A"/>
    <w:rsid w:val="0E7EE5A0"/>
    <w:rsid w:val="0EEECDA6"/>
    <w:rsid w:val="0FE80AFE"/>
    <w:rsid w:val="1071A87B"/>
    <w:rsid w:val="10AFE0D4"/>
    <w:rsid w:val="10F40E75"/>
    <w:rsid w:val="115D5AC7"/>
    <w:rsid w:val="11754484"/>
    <w:rsid w:val="128BE7F3"/>
    <w:rsid w:val="12E53B2A"/>
    <w:rsid w:val="138BE8DB"/>
    <w:rsid w:val="1435913A"/>
    <w:rsid w:val="14C7D3F2"/>
    <w:rsid w:val="14DD08C0"/>
    <w:rsid w:val="150F6548"/>
    <w:rsid w:val="158E90FC"/>
    <w:rsid w:val="1616EE83"/>
    <w:rsid w:val="16E93C2C"/>
    <w:rsid w:val="16F6A6F7"/>
    <w:rsid w:val="1766342E"/>
    <w:rsid w:val="179CC0C4"/>
    <w:rsid w:val="17BF1896"/>
    <w:rsid w:val="17C32AA3"/>
    <w:rsid w:val="1904E1D6"/>
    <w:rsid w:val="190A5E5B"/>
    <w:rsid w:val="19C8D7F7"/>
    <w:rsid w:val="19DB4E87"/>
    <w:rsid w:val="19E38BDB"/>
    <w:rsid w:val="1A4BEDEF"/>
    <w:rsid w:val="1AEDCDAA"/>
    <w:rsid w:val="1BC53152"/>
    <w:rsid w:val="1C14FD8D"/>
    <w:rsid w:val="1C2219CB"/>
    <w:rsid w:val="1CA0D353"/>
    <w:rsid w:val="1CBDB9A2"/>
    <w:rsid w:val="1D5AD95F"/>
    <w:rsid w:val="1D5B0B35"/>
    <w:rsid w:val="1D867738"/>
    <w:rsid w:val="1D8B8EDA"/>
    <w:rsid w:val="1DD085C9"/>
    <w:rsid w:val="1DFBE1C9"/>
    <w:rsid w:val="1E724CBE"/>
    <w:rsid w:val="1E7A3826"/>
    <w:rsid w:val="1E975F7C"/>
    <w:rsid w:val="1F142C26"/>
    <w:rsid w:val="1FF8B463"/>
    <w:rsid w:val="20803798"/>
    <w:rsid w:val="2083C853"/>
    <w:rsid w:val="20BB41D7"/>
    <w:rsid w:val="20E981FE"/>
    <w:rsid w:val="2197E1C1"/>
    <w:rsid w:val="21991AF0"/>
    <w:rsid w:val="21AB4F41"/>
    <w:rsid w:val="22526077"/>
    <w:rsid w:val="228E4799"/>
    <w:rsid w:val="2293865E"/>
    <w:rsid w:val="234006B2"/>
    <w:rsid w:val="23C1DC17"/>
    <w:rsid w:val="24CC5626"/>
    <w:rsid w:val="2522414C"/>
    <w:rsid w:val="25678AA9"/>
    <w:rsid w:val="25CEF841"/>
    <w:rsid w:val="25ED4AA2"/>
    <w:rsid w:val="26B50A01"/>
    <w:rsid w:val="26C99925"/>
    <w:rsid w:val="26EC84BF"/>
    <w:rsid w:val="27D591F3"/>
    <w:rsid w:val="282CF2A9"/>
    <w:rsid w:val="28C0EB15"/>
    <w:rsid w:val="29305CDC"/>
    <w:rsid w:val="29AF68D7"/>
    <w:rsid w:val="29BBAB80"/>
    <w:rsid w:val="29E43CD4"/>
    <w:rsid w:val="2A002E85"/>
    <w:rsid w:val="2A314868"/>
    <w:rsid w:val="2A63021B"/>
    <w:rsid w:val="2B192332"/>
    <w:rsid w:val="2B1F0504"/>
    <w:rsid w:val="2B2D2D05"/>
    <w:rsid w:val="2B4A1C1A"/>
    <w:rsid w:val="2BDA58FD"/>
    <w:rsid w:val="2BDD7848"/>
    <w:rsid w:val="2C661FBB"/>
    <w:rsid w:val="2CAC8C86"/>
    <w:rsid w:val="2CE1F115"/>
    <w:rsid w:val="2D9B17DD"/>
    <w:rsid w:val="2E3F0D4D"/>
    <w:rsid w:val="2E5B3EFF"/>
    <w:rsid w:val="2E8BF575"/>
    <w:rsid w:val="2EC70C52"/>
    <w:rsid w:val="2EFE2269"/>
    <w:rsid w:val="2F02504E"/>
    <w:rsid w:val="2FB86D5E"/>
    <w:rsid w:val="300BB0FF"/>
    <w:rsid w:val="3038AE81"/>
    <w:rsid w:val="3060DE07"/>
    <w:rsid w:val="312514CA"/>
    <w:rsid w:val="3189F84D"/>
    <w:rsid w:val="322BD7B5"/>
    <w:rsid w:val="326D437F"/>
    <w:rsid w:val="326DAE5E"/>
    <w:rsid w:val="3278F3B2"/>
    <w:rsid w:val="32AFE2C6"/>
    <w:rsid w:val="33338BAA"/>
    <w:rsid w:val="338FC2A3"/>
    <w:rsid w:val="341249A3"/>
    <w:rsid w:val="349EDE15"/>
    <w:rsid w:val="357F74DB"/>
    <w:rsid w:val="35924213"/>
    <w:rsid w:val="35A4B7A8"/>
    <w:rsid w:val="35B41A97"/>
    <w:rsid w:val="365B0558"/>
    <w:rsid w:val="3790F070"/>
    <w:rsid w:val="3791FF0A"/>
    <w:rsid w:val="38D63016"/>
    <w:rsid w:val="392C3006"/>
    <w:rsid w:val="39533DE6"/>
    <w:rsid w:val="39714FC2"/>
    <w:rsid w:val="3977D298"/>
    <w:rsid w:val="39920EA2"/>
    <w:rsid w:val="39D1E1C5"/>
    <w:rsid w:val="3A23137A"/>
    <w:rsid w:val="3AA2EF70"/>
    <w:rsid w:val="3B847CA3"/>
    <w:rsid w:val="3BB2C4BD"/>
    <w:rsid w:val="3CD7649E"/>
    <w:rsid w:val="3D0AE217"/>
    <w:rsid w:val="3D81069E"/>
    <w:rsid w:val="3DD39FC6"/>
    <w:rsid w:val="3E1900F2"/>
    <w:rsid w:val="3E2306FB"/>
    <w:rsid w:val="3ED44772"/>
    <w:rsid w:val="3F6FAEC6"/>
    <w:rsid w:val="3F742FD2"/>
    <w:rsid w:val="3FB926C1"/>
    <w:rsid w:val="3FD49FBD"/>
    <w:rsid w:val="3FDF382A"/>
    <w:rsid w:val="400C370B"/>
    <w:rsid w:val="407318F9"/>
    <w:rsid w:val="40CACC61"/>
    <w:rsid w:val="40E705A8"/>
    <w:rsid w:val="40F01C3F"/>
    <w:rsid w:val="41D4EB4A"/>
    <w:rsid w:val="41E81BEC"/>
    <w:rsid w:val="422EF2CC"/>
    <w:rsid w:val="4261C121"/>
    <w:rsid w:val="434F93C0"/>
    <w:rsid w:val="43CFFC88"/>
    <w:rsid w:val="448EE883"/>
    <w:rsid w:val="450E0676"/>
    <w:rsid w:val="4531E87D"/>
    <w:rsid w:val="4594BCDC"/>
    <w:rsid w:val="45A9D36C"/>
    <w:rsid w:val="45F41C98"/>
    <w:rsid w:val="4672C1BB"/>
    <w:rsid w:val="46A153ED"/>
    <w:rsid w:val="47CAFBF3"/>
    <w:rsid w:val="488FAC96"/>
    <w:rsid w:val="48A437F4"/>
    <w:rsid w:val="48A999B9"/>
    <w:rsid w:val="48B6D25B"/>
    <w:rsid w:val="49100547"/>
    <w:rsid w:val="493E2F88"/>
    <w:rsid w:val="496259A6"/>
    <w:rsid w:val="496ACCD5"/>
    <w:rsid w:val="49AE2FA4"/>
    <w:rsid w:val="49EAC96E"/>
    <w:rsid w:val="4A1BAF2C"/>
    <w:rsid w:val="4A30C512"/>
    <w:rsid w:val="4A5B4991"/>
    <w:rsid w:val="4AF4CCCF"/>
    <w:rsid w:val="4B50F835"/>
    <w:rsid w:val="4B7F08B0"/>
    <w:rsid w:val="4C7F34D7"/>
    <w:rsid w:val="4CE86600"/>
    <w:rsid w:val="4D56BA37"/>
    <w:rsid w:val="4D702133"/>
    <w:rsid w:val="4D77DAED"/>
    <w:rsid w:val="4E708B76"/>
    <w:rsid w:val="4F090713"/>
    <w:rsid w:val="4F2F8E4F"/>
    <w:rsid w:val="4F8C708F"/>
    <w:rsid w:val="4F96A8C0"/>
    <w:rsid w:val="4FD16339"/>
    <w:rsid w:val="4FE010ED"/>
    <w:rsid w:val="50778EA1"/>
    <w:rsid w:val="51955792"/>
    <w:rsid w:val="51A6FE2A"/>
    <w:rsid w:val="51DE0B7C"/>
    <w:rsid w:val="526B7FAA"/>
    <w:rsid w:val="52D6041E"/>
    <w:rsid w:val="52F646F3"/>
    <w:rsid w:val="5324C84C"/>
    <w:rsid w:val="535DC706"/>
    <w:rsid w:val="538AC488"/>
    <w:rsid w:val="53FA8121"/>
    <w:rsid w:val="54123307"/>
    <w:rsid w:val="54462FF9"/>
    <w:rsid w:val="54D3C96B"/>
    <w:rsid w:val="54FBB782"/>
    <w:rsid w:val="55796CB0"/>
    <w:rsid w:val="557DEDBC"/>
    <w:rsid w:val="557E99EF"/>
    <w:rsid w:val="56141E43"/>
    <w:rsid w:val="56962933"/>
    <w:rsid w:val="56E37A32"/>
    <w:rsid w:val="589B3899"/>
    <w:rsid w:val="58D9D6D7"/>
    <w:rsid w:val="5906309E"/>
    <w:rsid w:val="5973C73D"/>
    <w:rsid w:val="598EB76A"/>
    <w:rsid w:val="59C93D1B"/>
    <w:rsid w:val="59D15C77"/>
    <w:rsid w:val="59DF9C44"/>
    <w:rsid w:val="59F5A325"/>
    <w:rsid w:val="5A3A356D"/>
    <w:rsid w:val="5A3ACCE5"/>
    <w:rsid w:val="5A4555EF"/>
    <w:rsid w:val="5A6879E7"/>
    <w:rsid w:val="5A82DB40"/>
    <w:rsid w:val="5AF57C81"/>
    <w:rsid w:val="5AFDA215"/>
    <w:rsid w:val="5BBD1042"/>
    <w:rsid w:val="5BCBE932"/>
    <w:rsid w:val="5BEC38D3"/>
    <w:rsid w:val="5BEF5A4F"/>
    <w:rsid w:val="5BF0F570"/>
    <w:rsid w:val="5C08942C"/>
    <w:rsid w:val="5C1F2CD3"/>
    <w:rsid w:val="5C34513E"/>
    <w:rsid w:val="5C4E38E5"/>
    <w:rsid w:val="5C5E6AD0"/>
    <w:rsid w:val="5CA259EA"/>
    <w:rsid w:val="5CA2BE91"/>
    <w:rsid w:val="5CAF5D83"/>
    <w:rsid w:val="5D4C8CB5"/>
    <w:rsid w:val="5E74C5FC"/>
    <w:rsid w:val="5E88617F"/>
    <w:rsid w:val="5EE581AF"/>
    <w:rsid w:val="611666A1"/>
    <w:rsid w:val="614A6122"/>
    <w:rsid w:val="616E4329"/>
    <w:rsid w:val="6188C69A"/>
    <w:rsid w:val="621DAB06"/>
    <w:rsid w:val="624550A3"/>
    <w:rsid w:val="624DEC2E"/>
    <w:rsid w:val="62666522"/>
    <w:rsid w:val="630C9BCF"/>
    <w:rsid w:val="63D7014F"/>
    <w:rsid w:val="6448F12C"/>
    <w:rsid w:val="6474F723"/>
    <w:rsid w:val="64BC1908"/>
    <w:rsid w:val="64C49AF3"/>
    <w:rsid w:val="64D48721"/>
    <w:rsid w:val="651CE58E"/>
    <w:rsid w:val="651E3150"/>
    <w:rsid w:val="65394C39"/>
    <w:rsid w:val="65C954EF"/>
    <w:rsid w:val="65E8BD7A"/>
    <w:rsid w:val="66111FCE"/>
    <w:rsid w:val="6665CA5A"/>
    <w:rsid w:val="671664A8"/>
    <w:rsid w:val="67259D2E"/>
    <w:rsid w:val="675A1E8D"/>
    <w:rsid w:val="6940E062"/>
    <w:rsid w:val="694EE7EB"/>
    <w:rsid w:val="694FBD59"/>
    <w:rsid w:val="69A05E43"/>
    <w:rsid w:val="69B7C3D9"/>
    <w:rsid w:val="6A444A95"/>
    <w:rsid w:val="6A45DBFB"/>
    <w:rsid w:val="6A4C30E8"/>
    <w:rsid w:val="6A55ECD4"/>
    <w:rsid w:val="6A7FC067"/>
    <w:rsid w:val="6A93EE65"/>
    <w:rsid w:val="6B8D5644"/>
    <w:rsid w:val="6BB740C1"/>
    <w:rsid w:val="6C419DDE"/>
    <w:rsid w:val="6D22E284"/>
    <w:rsid w:val="6DBDDF25"/>
    <w:rsid w:val="6DE21E67"/>
    <w:rsid w:val="6E00AE1D"/>
    <w:rsid w:val="6E8600AA"/>
    <w:rsid w:val="6ED4BBD1"/>
    <w:rsid w:val="6F33B039"/>
    <w:rsid w:val="70086D5A"/>
    <w:rsid w:val="70C9F0F4"/>
    <w:rsid w:val="70E1A33A"/>
    <w:rsid w:val="717C7A68"/>
    <w:rsid w:val="71CD5B27"/>
    <w:rsid w:val="7228EABD"/>
    <w:rsid w:val="7281A456"/>
    <w:rsid w:val="72D09384"/>
    <w:rsid w:val="72EA206F"/>
    <w:rsid w:val="731FD3E3"/>
    <w:rsid w:val="7377D071"/>
    <w:rsid w:val="73C22A6D"/>
    <w:rsid w:val="7447D63D"/>
    <w:rsid w:val="746B35F0"/>
    <w:rsid w:val="747395E3"/>
    <w:rsid w:val="74AA9A0D"/>
    <w:rsid w:val="74CBAC39"/>
    <w:rsid w:val="75514AD7"/>
    <w:rsid w:val="755DCAD3"/>
    <w:rsid w:val="755FF407"/>
    <w:rsid w:val="76C50178"/>
    <w:rsid w:val="76DCDA8F"/>
    <w:rsid w:val="7713C5BB"/>
    <w:rsid w:val="77476677"/>
    <w:rsid w:val="775FA530"/>
    <w:rsid w:val="77984600"/>
    <w:rsid w:val="77AF4900"/>
    <w:rsid w:val="77F51606"/>
    <w:rsid w:val="79090725"/>
    <w:rsid w:val="792D3464"/>
    <w:rsid w:val="7A49FC55"/>
    <w:rsid w:val="7A4F2B3C"/>
    <w:rsid w:val="7A63A82C"/>
    <w:rsid w:val="7ABE4F0E"/>
    <w:rsid w:val="7B42F5DE"/>
    <w:rsid w:val="7BBFE216"/>
    <w:rsid w:val="7BE00008"/>
    <w:rsid w:val="7BFE672E"/>
    <w:rsid w:val="7C40E749"/>
    <w:rsid w:val="7C564F69"/>
    <w:rsid w:val="7CFE73D1"/>
    <w:rsid w:val="7D05FC2C"/>
    <w:rsid w:val="7D7643D7"/>
    <w:rsid w:val="7E7D5730"/>
    <w:rsid w:val="7E960E9B"/>
    <w:rsid w:val="7EE470BB"/>
    <w:rsid w:val="7F07B679"/>
    <w:rsid w:val="7F417056"/>
    <w:rsid w:val="7F70F4E4"/>
    <w:rsid w:val="7F8E984E"/>
    <w:rsid w:val="7FF4F1D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5018A5"/>
  <w14:defaultImageDpi w14:val="330"/>
  <w15:chartTrackingRefBased/>
  <w15:docId w15:val="{B81B2233-542D-48EB-9925-B60615D12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
    <w:lsdException w:name="annotation text" w:uiPriority="1"/>
    <w:lsdException w:name="header" w:uiPriority="1"/>
    <w:lsdException w:name="footer" w:uiPriority="1"/>
    <w:lsdException w:name="caption" w:uiPriority="1" w:qFormat="1"/>
    <w:lsdException w:name="table of figures" w:uiPriority="99"/>
    <w:lsdException w:name="endnote text" w:uiPriority="99"/>
    <w:lsdException w:name="Title" w:uiPriority="1" w:qFormat="1"/>
    <w:lsdException w:name="Subtitle" w:uiPriority="11" w:qFormat="1"/>
    <w:lsdException w:name="Hyperlink" w:uiPriority="99"/>
    <w:lsdException w:name="Strong" w:qFormat="1"/>
    <w:lsdException w:name="Emphasis" w:uiPriority="20" w:qFormat="1"/>
    <w:lsdException w:name="Normal Table" w:semiHidden="1" w:unhideWhenUsed="1"/>
    <w:lsdException w:name="annotation subject" w:uiPriority="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7023"/>
    <w:rPr>
      <w:rFonts w:ascii="Arial Nova" w:hAnsi="Arial Nova"/>
      <w:sz w:val="22"/>
      <w:szCs w:val="22"/>
    </w:rPr>
  </w:style>
  <w:style w:type="paragraph" w:styleId="Ttulo1">
    <w:name w:val="heading 1"/>
    <w:basedOn w:val="Normal"/>
    <w:next w:val="Texto"/>
    <w:link w:val="Ttulo1Car"/>
    <w:uiPriority w:val="1"/>
    <w:qFormat/>
    <w:rsid w:val="00F82596"/>
    <w:pPr>
      <w:keepNext/>
      <w:numPr>
        <w:numId w:val="43"/>
      </w:numPr>
      <w:spacing w:before="480" w:after="240"/>
      <w:outlineLvl w:val="0"/>
    </w:pPr>
    <w:rPr>
      <w:rFonts w:eastAsia="Yu Mincho" w:cs="Arial"/>
      <w:b/>
      <w:bCs/>
      <w:color w:val="6C00C0"/>
      <w:sz w:val="28"/>
      <w:szCs w:val="28"/>
    </w:rPr>
  </w:style>
  <w:style w:type="paragraph" w:styleId="Ttulo2">
    <w:name w:val="heading 2"/>
    <w:basedOn w:val="Normal"/>
    <w:next w:val="Texto"/>
    <w:link w:val="Ttulo2Car"/>
    <w:uiPriority w:val="1"/>
    <w:qFormat/>
    <w:rsid w:val="00376459"/>
    <w:pPr>
      <w:keepNext/>
      <w:numPr>
        <w:ilvl w:val="1"/>
        <w:numId w:val="43"/>
      </w:numPr>
      <w:spacing w:before="360" w:after="240"/>
      <w:outlineLvl w:val="1"/>
    </w:pPr>
    <w:rPr>
      <w:rFonts w:cs="Arial"/>
      <w:b/>
      <w:bCs/>
      <w:color w:val="E5510C"/>
      <w:sz w:val="26"/>
      <w:szCs w:val="26"/>
      <w:lang w:val="en-US"/>
    </w:rPr>
  </w:style>
  <w:style w:type="paragraph" w:styleId="Ttulo3">
    <w:name w:val="heading 3"/>
    <w:basedOn w:val="Normal"/>
    <w:next w:val="Texto"/>
    <w:link w:val="Ttulo3Car"/>
    <w:uiPriority w:val="1"/>
    <w:qFormat/>
    <w:rsid w:val="00C62DE3"/>
    <w:pPr>
      <w:keepNext/>
      <w:numPr>
        <w:ilvl w:val="2"/>
        <w:numId w:val="2"/>
      </w:numPr>
      <w:tabs>
        <w:tab w:val="clear" w:pos="9073"/>
      </w:tabs>
      <w:spacing w:before="240" w:after="240"/>
      <w:ind w:left="851" w:right="1557" w:hanging="851"/>
      <w:outlineLvl w:val="2"/>
    </w:pPr>
    <w:rPr>
      <w:rFonts w:cs="Arial"/>
      <w:b/>
      <w:bCs/>
      <w:color w:val="49BEF4"/>
      <w:sz w:val="24"/>
      <w:szCs w:val="24"/>
      <w:lang w:val="en-US"/>
    </w:rPr>
  </w:style>
  <w:style w:type="paragraph" w:styleId="Ttulo4">
    <w:name w:val="heading 4"/>
    <w:basedOn w:val="Normal"/>
    <w:next w:val="Texto"/>
    <w:link w:val="Ttulo4Car"/>
    <w:uiPriority w:val="1"/>
    <w:qFormat/>
    <w:rsid w:val="614A6122"/>
    <w:pPr>
      <w:keepNext/>
      <w:numPr>
        <w:ilvl w:val="3"/>
        <w:numId w:val="43"/>
      </w:numPr>
      <w:spacing w:before="240" w:after="240"/>
      <w:outlineLvl w:val="3"/>
    </w:pPr>
    <w:rPr>
      <w:b/>
      <w:bCs/>
      <w:sz w:val="24"/>
      <w:szCs w:val="24"/>
    </w:rPr>
  </w:style>
  <w:style w:type="paragraph" w:styleId="Ttulo5">
    <w:name w:val="heading 5"/>
    <w:basedOn w:val="Normal"/>
    <w:next w:val="Texto"/>
    <w:uiPriority w:val="1"/>
    <w:qFormat/>
    <w:rsid w:val="614A6122"/>
    <w:pPr>
      <w:numPr>
        <w:ilvl w:val="4"/>
        <w:numId w:val="43"/>
      </w:numPr>
      <w:spacing w:before="240" w:after="240"/>
      <w:outlineLvl w:val="4"/>
    </w:pPr>
    <w:rPr>
      <w:b/>
      <w:bCs/>
    </w:rPr>
  </w:style>
  <w:style w:type="paragraph" w:styleId="Ttulo6">
    <w:name w:val="heading 6"/>
    <w:basedOn w:val="Normal"/>
    <w:next w:val="Texto"/>
    <w:link w:val="Ttulo6Car"/>
    <w:uiPriority w:val="1"/>
    <w:qFormat/>
    <w:rsid w:val="614A6122"/>
    <w:pPr>
      <w:numPr>
        <w:ilvl w:val="5"/>
        <w:numId w:val="43"/>
      </w:numPr>
      <w:spacing w:before="240" w:after="240"/>
      <w:outlineLvl w:val="5"/>
    </w:pPr>
    <w:rPr>
      <w:b/>
      <w:bCs/>
      <w:lang w:val="en-GB"/>
    </w:rPr>
  </w:style>
  <w:style w:type="paragraph" w:styleId="Ttulo7">
    <w:name w:val="heading 7"/>
    <w:basedOn w:val="Normal"/>
    <w:next w:val="Normal"/>
    <w:link w:val="Ttulo7Car"/>
    <w:uiPriority w:val="9"/>
    <w:unhideWhenUsed/>
    <w:qFormat/>
    <w:rsid w:val="00052823"/>
    <w:pPr>
      <w:keepNext/>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052823"/>
    <w:pPr>
      <w:keepNext/>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052823"/>
    <w:pPr>
      <w:keepNext/>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uiPriority w:val="1"/>
    <w:rsid w:val="005379F8"/>
    <w:pPr>
      <w:tabs>
        <w:tab w:val="center" w:pos="4252"/>
        <w:tab w:val="right" w:pos="8504"/>
      </w:tabs>
    </w:pPr>
  </w:style>
  <w:style w:type="paragraph" w:styleId="Piedepgina">
    <w:name w:val="footer"/>
    <w:basedOn w:val="Normal"/>
    <w:link w:val="PiedepginaCar"/>
    <w:uiPriority w:val="1"/>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uiPriority w:val="1"/>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uiPriority w:val="1"/>
    <w:rsid w:val="614A6122"/>
    <w:pPr>
      <w:numPr>
        <w:numId w:val="1"/>
      </w:numPr>
      <w:tabs>
        <w:tab w:val="num" w:pos="360"/>
      </w:tabs>
    </w:pPr>
    <w:rPr>
      <w:rFonts w:ascii="Symbol" w:eastAsia="Yu Mincho" w:hAnsi="Symbol" w:cs="Yu Mincho"/>
    </w:rPr>
  </w:style>
  <w:style w:type="paragraph" w:customStyle="1" w:styleId="Texto">
    <w:name w:val="Texto"/>
    <w:basedOn w:val="Normal"/>
    <w:uiPriority w:val="1"/>
    <w:rsid w:val="00A43A3E"/>
    <w:pPr>
      <w:spacing w:before="240" w:after="240"/>
      <w:jc w:val="both"/>
    </w:pPr>
    <w:rPr>
      <w:lang w:val="fr-FR"/>
    </w:rPr>
  </w:style>
  <w:style w:type="character" w:customStyle="1" w:styleId="Ttulo6Car">
    <w:name w:val="Título 6 Car"/>
    <w:link w:val="Ttulo6"/>
    <w:uiPriority w:val="1"/>
    <w:rsid w:val="00EA5575"/>
    <w:rPr>
      <w:rFonts w:ascii="Arial Nova" w:hAnsi="Arial Nova"/>
      <w:b/>
      <w:bCs/>
      <w:sz w:val="22"/>
      <w:szCs w:val="22"/>
      <w:lang w:val="en-GB"/>
    </w:rPr>
  </w:style>
  <w:style w:type="paragraph" w:customStyle="1" w:styleId="Ttulo1sinnumeracin">
    <w:name w:val="Título 1 sin numeración"/>
    <w:basedOn w:val="Normal"/>
    <w:next w:val="Texto"/>
    <w:uiPriority w:val="1"/>
    <w:rsid w:val="614A6122"/>
    <w:pPr>
      <w:keepNext/>
      <w:spacing w:before="480" w:after="240"/>
    </w:pPr>
    <w:rPr>
      <w:b/>
      <w:bCs/>
      <w:sz w:val="28"/>
      <w:szCs w:val="28"/>
    </w:rPr>
  </w:style>
  <w:style w:type="paragraph" w:customStyle="1" w:styleId="TextoTablaPequeo">
    <w:name w:val="Texto Tabla Pequeño"/>
    <w:basedOn w:val="Texto"/>
    <w:uiPriority w:val="1"/>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uiPriority w:val="39"/>
    <w:rsid w:val="614A6122"/>
    <w:pPr>
      <w:tabs>
        <w:tab w:val="left" w:pos="1134"/>
        <w:tab w:val="right" w:leader="dot" w:pos="9344"/>
      </w:tabs>
      <w:spacing w:before="240"/>
    </w:pPr>
    <w:rPr>
      <w:b/>
      <w:bCs/>
      <w:sz w:val="24"/>
      <w:szCs w:val="24"/>
    </w:rPr>
  </w:style>
  <w:style w:type="paragraph" w:styleId="TDC2">
    <w:name w:val="toc 2"/>
    <w:basedOn w:val="Normal"/>
    <w:next w:val="Normal"/>
    <w:uiPriority w:val="39"/>
    <w:rsid w:val="614A6122"/>
    <w:pPr>
      <w:tabs>
        <w:tab w:val="left" w:pos="1134"/>
        <w:tab w:val="right" w:leader="dot" w:pos="9344"/>
      </w:tabs>
    </w:pPr>
    <w:rPr>
      <w:rFonts w:ascii="Arial" w:hAnsi="Arial"/>
      <w:noProof/>
      <w:color w:val="FFFFFF" w:themeColor="background1"/>
      <w:sz w:val="20"/>
      <w:szCs w:val="20"/>
      <w:lang w:val="en-US"/>
    </w:rPr>
  </w:style>
  <w:style w:type="paragraph" w:styleId="TDC3">
    <w:name w:val="toc 3"/>
    <w:basedOn w:val="Normal"/>
    <w:next w:val="Normal"/>
    <w:uiPriority w:val="39"/>
    <w:rsid w:val="614A6122"/>
    <w:pPr>
      <w:tabs>
        <w:tab w:val="left" w:pos="1276"/>
        <w:tab w:val="right" w:leader="dot" w:pos="9344"/>
      </w:tabs>
    </w:pPr>
    <w:rPr>
      <w:sz w:val="20"/>
      <w:szCs w:val="20"/>
    </w:rPr>
  </w:style>
  <w:style w:type="paragraph" w:styleId="TDC4">
    <w:name w:val="toc 4"/>
    <w:basedOn w:val="Normal"/>
    <w:next w:val="Normal"/>
    <w:uiPriority w:val="39"/>
    <w:rsid w:val="614A6122"/>
    <w:pPr>
      <w:tabs>
        <w:tab w:val="left" w:pos="1418"/>
        <w:tab w:val="right" w:leader="dot" w:pos="9344"/>
      </w:tabs>
    </w:pPr>
    <w:rPr>
      <w:sz w:val="20"/>
      <w:szCs w:val="20"/>
    </w:rPr>
  </w:style>
  <w:style w:type="paragraph" w:styleId="TDC5">
    <w:name w:val="toc 5"/>
    <w:basedOn w:val="Normal"/>
    <w:next w:val="Normal"/>
    <w:uiPriority w:val="39"/>
    <w:rsid w:val="614A6122"/>
    <w:pPr>
      <w:tabs>
        <w:tab w:val="left" w:pos="1559"/>
        <w:tab w:val="right" w:leader="dot" w:pos="9344"/>
      </w:tabs>
    </w:pPr>
    <w:rPr>
      <w:sz w:val="20"/>
      <w:szCs w:val="20"/>
    </w:rPr>
  </w:style>
  <w:style w:type="character" w:styleId="Hipervnculo">
    <w:name w:val="Hyperlink"/>
    <w:uiPriority w:val="99"/>
    <w:rsid w:val="00390900"/>
    <w:rPr>
      <w:color w:val="0000FF"/>
      <w:u w:val="single"/>
    </w:rPr>
  </w:style>
  <w:style w:type="paragraph" w:styleId="Descripcin">
    <w:name w:val="caption"/>
    <w:basedOn w:val="Normal"/>
    <w:next w:val="Texto"/>
    <w:uiPriority w:val="1"/>
    <w:qFormat/>
    <w:rsid w:val="00C66D45"/>
    <w:pPr>
      <w:spacing w:before="120" w:after="240"/>
      <w:jc w:val="center"/>
    </w:pPr>
    <w:rPr>
      <w:b/>
      <w:bCs/>
      <w:sz w:val="20"/>
      <w:szCs w:val="20"/>
    </w:rPr>
  </w:style>
  <w:style w:type="paragraph" w:styleId="TDC6">
    <w:name w:val="toc 6"/>
    <w:basedOn w:val="Normal"/>
    <w:next w:val="Normal"/>
    <w:uiPriority w:val="39"/>
    <w:rsid w:val="614A6122"/>
  </w:style>
  <w:style w:type="paragraph" w:styleId="TDC7">
    <w:name w:val="toc 7"/>
    <w:basedOn w:val="Normal"/>
    <w:next w:val="Normal"/>
    <w:uiPriority w:val="39"/>
    <w:rsid w:val="614A6122"/>
  </w:style>
  <w:style w:type="paragraph" w:styleId="TDC8">
    <w:name w:val="toc 8"/>
    <w:basedOn w:val="Normal"/>
    <w:next w:val="Normal"/>
    <w:uiPriority w:val="39"/>
    <w:rsid w:val="614A6122"/>
  </w:style>
  <w:style w:type="paragraph" w:styleId="TDC9">
    <w:name w:val="toc 9"/>
    <w:basedOn w:val="Normal"/>
    <w:next w:val="Normal"/>
    <w:uiPriority w:val="39"/>
    <w:rsid w:val="614A6122"/>
  </w:style>
  <w:style w:type="paragraph" w:customStyle="1" w:styleId="AnexoTtulo1">
    <w:name w:val="Anexo Título 1"/>
    <w:basedOn w:val="Normal"/>
    <w:next w:val="Texto"/>
    <w:uiPriority w:val="1"/>
    <w:rsid w:val="614A6122"/>
    <w:pPr>
      <w:numPr>
        <w:numId w:val="3"/>
      </w:numPr>
      <w:spacing w:before="480" w:after="240"/>
    </w:pPr>
    <w:rPr>
      <w:rFonts w:ascii="Symbol" w:eastAsia="Yu Mincho" w:hAnsi="Symbol" w:cs="Yu Mincho"/>
      <w:b/>
      <w:bCs/>
      <w:sz w:val="28"/>
      <w:szCs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uiPriority w:val="1"/>
    <w:rsid w:val="614A6122"/>
    <w:pPr>
      <w:keepNext/>
      <w:numPr>
        <w:ilvl w:val="1"/>
        <w:numId w:val="3"/>
      </w:numPr>
      <w:tabs>
        <w:tab w:val="num" w:pos="1418"/>
      </w:tabs>
      <w:spacing w:before="360" w:after="240"/>
    </w:pPr>
    <w:rPr>
      <w:b/>
      <w:bCs/>
      <w:sz w:val="26"/>
      <w:szCs w:val="26"/>
    </w:rPr>
  </w:style>
  <w:style w:type="paragraph" w:customStyle="1" w:styleId="AnexoTtulo3">
    <w:name w:val="Anexo Título 3"/>
    <w:basedOn w:val="Normal"/>
    <w:next w:val="Texto"/>
    <w:uiPriority w:val="1"/>
    <w:rsid w:val="614A6122"/>
    <w:pPr>
      <w:keepNext/>
      <w:numPr>
        <w:ilvl w:val="2"/>
        <w:numId w:val="3"/>
      </w:numPr>
      <w:tabs>
        <w:tab w:val="num" w:pos="1418"/>
      </w:tabs>
      <w:spacing w:before="240" w:after="240"/>
    </w:pPr>
    <w:rPr>
      <w:b/>
      <w:bCs/>
      <w:sz w:val="24"/>
      <w:szCs w:val="24"/>
    </w:rPr>
  </w:style>
  <w:style w:type="paragraph" w:customStyle="1" w:styleId="Estilo1">
    <w:name w:val="Estilo1"/>
    <w:basedOn w:val="Ttulo1sinnumeracin"/>
    <w:uiPriority w:val="1"/>
    <w:rsid w:val="006D7EBC"/>
    <w:rPr>
      <w:lang w:val="en-GB"/>
    </w:rPr>
  </w:style>
  <w:style w:type="paragraph" w:customStyle="1" w:styleId="TextoTablaNormal">
    <w:name w:val="Texto Tabla Normal"/>
    <w:basedOn w:val="Normal"/>
    <w:uiPriority w:val="1"/>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5"/>
      </w:numPr>
    </w:pPr>
  </w:style>
  <w:style w:type="paragraph" w:customStyle="1" w:styleId="ListaconVietas">
    <w:name w:val="Lista con Viñetas"/>
    <w:basedOn w:val="Normal"/>
    <w:uiPriority w:val="1"/>
    <w:rsid w:val="00E75F2D"/>
    <w:pPr>
      <w:tabs>
        <w:tab w:val="num" w:pos="794"/>
      </w:tabs>
      <w:spacing w:before="120" w:after="120"/>
      <w:ind w:left="794" w:hanging="397"/>
      <w:jc w:val="both"/>
    </w:pPr>
  </w:style>
  <w:style w:type="numbering" w:customStyle="1" w:styleId="Numeracin1">
    <w:name w:val="Numeración 1"/>
    <w:basedOn w:val="Sinlista"/>
    <w:rsid w:val="000A6512"/>
    <w:pPr>
      <w:numPr>
        <w:numId w:val="6"/>
      </w:numPr>
    </w:pPr>
  </w:style>
  <w:style w:type="paragraph" w:customStyle="1" w:styleId="ListaconNumeracin">
    <w:name w:val="Lista con Numeración"/>
    <w:basedOn w:val="Texto"/>
    <w:uiPriority w:val="1"/>
    <w:rsid w:val="000A6512"/>
    <w:pPr>
      <w:tabs>
        <w:tab w:val="num" w:pos="794"/>
      </w:tabs>
      <w:spacing w:before="120" w:after="120"/>
      <w:ind w:left="794" w:hanging="397"/>
    </w:pPr>
  </w:style>
  <w:style w:type="paragraph" w:customStyle="1" w:styleId="Ttulo2sinnumeracin">
    <w:name w:val="Título 2 sin numeración"/>
    <w:basedOn w:val="Normal"/>
    <w:next w:val="Texto"/>
    <w:uiPriority w:val="1"/>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odeglobo">
    <w:name w:val="Balloon Text"/>
    <w:basedOn w:val="Normal"/>
    <w:link w:val="TextodegloboCar"/>
    <w:uiPriority w:val="1"/>
    <w:rsid w:val="614A6122"/>
    <w:rPr>
      <w:sz w:val="18"/>
      <w:szCs w:val="18"/>
    </w:rPr>
  </w:style>
  <w:style w:type="character" w:customStyle="1" w:styleId="TextodegloboCar">
    <w:name w:val="Texto de globo Car"/>
    <w:link w:val="Textodeglobo"/>
    <w:uiPriority w:val="1"/>
    <w:rsid w:val="002D74DC"/>
    <w:rPr>
      <w:rFonts w:ascii="Arial Nova" w:hAnsi="Arial Nova"/>
      <w:sz w:val="18"/>
      <w:szCs w:val="18"/>
    </w:rPr>
  </w:style>
  <w:style w:type="character" w:customStyle="1" w:styleId="PiedepginaCar">
    <w:name w:val="Pie de página Car"/>
    <w:basedOn w:val="Fuentedeprrafopredeter"/>
    <w:link w:val="Piedepgina"/>
    <w:uiPriority w:val="1"/>
    <w:rsid w:val="00004B12"/>
    <w:rPr>
      <w:rFonts w:ascii="Arial" w:hAnsi="Arial"/>
      <w:sz w:val="22"/>
      <w:szCs w:val="24"/>
    </w:rPr>
  </w:style>
  <w:style w:type="character" w:customStyle="1" w:styleId="Ttulo2Car">
    <w:name w:val="Título 2 Car"/>
    <w:basedOn w:val="Fuentedeprrafopredeter"/>
    <w:link w:val="Ttulo2"/>
    <w:uiPriority w:val="1"/>
    <w:rsid w:val="003305AF"/>
    <w:rPr>
      <w:rFonts w:ascii="Arial Nova" w:hAnsi="Arial Nova" w:cs="Arial"/>
      <w:b/>
      <w:bCs/>
      <w:color w:val="E5510C"/>
      <w:sz w:val="26"/>
      <w:szCs w:val="26"/>
      <w:lang w:val="en-US"/>
    </w:rPr>
  </w:style>
  <w:style w:type="paragraph" w:styleId="Prrafodelista">
    <w:name w:val="List Paragraph"/>
    <w:basedOn w:val="Normal"/>
    <w:uiPriority w:val="34"/>
    <w:qFormat/>
    <w:rsid w:val="00BD7BCB"/>
    <w:pPr>
      <w:ind w:left="720"/>
      <w:contextualSpacing/>
    </w:pPr>
  </w:style>
  <w:style w:type="paragraph" w:styleId="Revisin">
    <w:name w:val="Revision"/>
    <w:hidden/>
    <w:uiPriority w:val="71"/>
    <w:rsid w:val="00BD7BCB"/>
    <w:rPr>
      <w:rFonts w:ascii="Arial Nova" w:hAnsi="Arial Nova"/>
      <w:sz w:val="22"/>
      <w:szCs w:val="24"/>
    </w:rPr>
  </w:style>
  <w:style w:type="character" w:customStyle="1" w:styleId="Ttulo3Car">
    <w:name w:val="Título 3 Car"/>
    <w:basedOn w:val="Fuentedeprrafopredeter"/>
    <w:link w:val="Ttulo3"/>
    <w:uiPriority w:val="1"/>
    <w:rsid w:val="00C62DE3"/>
    <w:rPr>
      <w:rFonts w:ascii="Arial Nova" w:hAnsi="Arial Nova" w:cs="Arial"/>
      <w:b/>
      <w:bCs/>
      <w:color w:val="49BEF4"/>
      <w:sz w:val="24"/>
      <w:szCs w:val="24"/>
      <w:lang w:val="en-US"/>
    </w:rPr>
  </w:style>
  <w:style w:type="table" w:styleId="Tablaconcuadrcula2-nfasis6">
    <w:name w:val="Grid Table 2 Accent 6"/>
    <w:basedOn w:val="Tablanormal"/>
    <w:uiPriority w:val="47"/>
    <w:rsid w:val="000C4954"/>
    <w:pPr>
      <w:spacing w:before="100"/>
    </w:pPr>
    <w:rPr>
      <w:rFonts w:asciiTheme="minorHAnsi" w:eastAsiaTheme="minorEastAsia" w:hAnsiTheme="minorHAnsi" w:cstheme="minorBidi"/>
      <w:lang w:val="pt-BR" w:eastAsia="en-U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2">
    <w:name w:val="Grid Table 2 Accent 2"/>
    <w:basedOn w:val="Tablanormal"/>
    <w:uiPriority w:val="47"/>
    <w:rsid w:val="00A953A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Default">
    <w:name w:val="Default"/>
    <w:rsid w:val="00830FC0"/>
    <w:pPr>
      <w:autoSpaceDE w:val="0"/>
      <w:autoSpaceDN w:val="0"/>
      <w:adjustRightInd w:val="0"/>
    </w:pPr>
    <w:rPr>
      <w:rFonts w:ascii="Calibri" w:hAnsi="Calibri" w:cs="Calibri"/>
      <w:color w:val="000000"/>
      <w:sz w:val="24"/>
      <w:szCs w:val="24"/>
    </w:rPr>
  </w:style>
  <w:style w:type="character" w:customStyle="1" w:styleId="Ttulo1Car">
    <w:name w:val="Título 1 Car"/>
    <w:basedOn w:val="Fuentedeprrafopredeter"/>
    <w:link w:val="Ttulo1"/>
    <w:uiPriority w:val="1"/>
    <w:rsid w:val="00501A2A"/>
    <w:rPr>
      <w:rFonts w:ascii="Arial Nova" w:eastAsia="Yu Mincho" w:hAnsi="Arial Nova" w:cs="Arial"/>
      <w:b/>
      <w:bCs/>
      <w:color w:val="6C00C0"/>
      <w:sz w:val="28"/>
      <w:szCs w:val="28"/>
    </w:rPr>
  </w:style>
  <w:style w:type="character" w:styleId="Hipervnculovisitado">
    <w:name w:val="FollowedHyperlink"/>
    <w:basedOn w:val="Fuentedeprrafopredeter"/>
    <w:rsid w:val="00B438A0"/>
    <w:rPr>
      <w:color w:val="954F72" w:themeColor="followedHyperlink"/>
      <w:u w:val="single"/>
    </w:rPr>
  </w:style>
  <w:style w:type="character" w:styleId="Mencinsinresolver">
    <w:name w:val="Unresolved Mention"/>
    <w:basedOn w:val="Fuentedeprrafopredeter"/>
    <w:uiPriority w:val="99"/>
    <w:semiHidden/>
    <w:unhideWhenUsed/>
    <w:rsid w:val="00E617C6"/>
    <w:rPr>
      <w:color w:val="605E5C"/>
      <w:shd w:val="clear" w:color="auto" w:fill="E1DFDD"/>
    </w:rPr>
  </w:style>
  <w:style w:type="table" w:styleId="Tablanormal3">
    <w:name w:val="Plain Table 3"/>
    <w:basedOn w:val="Tablanormal"/>
    <w:uiPriority w:val="19"/>
    <w:qFormat/>
    <w:rsid w:val="00A911F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72"/>
    <w:rsid w:val="00FB496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uiPriority w:val="1"/>
    <w:rsid w:val="614A6122"/>
    <w:pPr>
      <w:spacing w:beforeAutospacing="1" w:afterAutospacing="1"/>
    </w:pPr>
    <w:rPr>
      <w:sz w:val="24"/>
      <w:szCs w:val="24"/>
    </w:rPr>
  </w:style>
  <w:style w:type="character" w:customStyle="1" w:styleId="normaltextrun">
    <w:name w:val="normaltextrun"/>
    <w:basedOn w:val="Fuentedeprrafopredeter"/>
    <w:rsid w:val="007626C9"/>
  </w:style>
  <w:style w:type="character" w:customStyle="1" w:styleId="eop">
    <w:name w:val="eop"/>
    <w:basedOn w:val="Fuentedeprrafopredeter"/>
    <w:rsid w:val="007626C9"/>
  </w:style>
  <w:style w:type="table" w:styleId="Tablanormal5">
    <w:name w:val="Plain Table 5"/>
    <w:basedOn w:val="Tablanormal"/>
    <w:uiPriority w:val="31"/>
    <w:qFormat/>
    <w:rsid w:val="00645DE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rsid w:val="00EC7C7F"/>
    <w:rPr>
      <w:sz w:val="16"/>
      <w:szCs w:val="16"/>
    </w:rPr>
  </w:style>
  <w:style w:type="paragraph" w:styleId="Textocomentario">
    <w:name w:val="annotation text"/>
    <w:basedOn w:val="Normal"/>
    <w:link w:val="TextocomentarioCar"/>
    <w:uiPriority w:val="1"/>
    <w:rsid w:val="00EC7C7F"/>
    <w:rPr>
      <w:sz w:val="20"/>
      <w:szCs w:val="20"/>
    </w:rPr>
  </w:style>
  <w:style w:type="character" w:customStyle="1" w:styleId="TextocomentarioCar">
    <w:name w:val="Texto comentario Car"/>
    <w:basedOn w:val="Fuentedeprrafopredeter"/>
    <w:link w:val="Textocomentario"/>
    <w:uiPriority w:val="1"/>
    <w:rsid w:val="00EC7C7F"/>
    <w:rPr>
      <w:rFonts w:ascii="Arial Nova" w:hAnsi="Arial Nova"/>
    </w:rPr>
  </w:style>
  <w:style w:type="paragraph" w:styleId="Asuntodelcomentario">
    <w:name w:val="annotation subject"/>
    <w:basedOn w:val="Textocomentario"/>
    <w:next w:val="Textocomentario"/>
    <w:link w:val="AsuntodelcomentarioCar"/>
    <w:uiPriority w:val="1"/>
    <w:rsid w:val="00EC7C7F"/>
    <w:rPr>
      <w:b/>
      <w:bCs/>
    </w:rPr>
  </w:style>
  <w:style w:type="character" w:customStyle="1" w:styleId="AsuntodelcomentarioCar">
    <w:name w:val="Asunto del comentario Car"/>
    <w:basedOn w:val="TextocomentarioCar"/>
    <w:link w:val="Asuntodelcomentario"/>
    <w:uiPriority w:val="1"/>
    <w:rsid w:val="00EC7C7F"/>
    <w:rPr>
      <w:rFonts w:ascii="Arial Nova" w:hAnsi="Arial Nova"/>
      <w:b/>
      <w:bCs/>
    </w:rPr>
  </w:style>
  <w:style w:type="paragraph" w:customStyle="1" w:styleId="Estilo2">
    <w:name w:val="Estilo2"/>
    <w:basedOn w:val="Normal"/>
    <w:link w:val="Estilo2Car"/>
    <w:qFormat/>
    <w:rsid w:val="614A6122"/>
    <w:pPr>
      <w:keepNext/>
      <w:spacing w:before="480" w:after="240"/>
      <w:jc w:val="center"/>
    </w:pPr>
    <w:rPr>
      <w:b/>
      <w:bCs/>
      <w:sz w:val="28"/>
      <w:szCs w:val="28"/>
    </w:rPr>
  </w:style>
  <w:style w:type="character" w:customStyle="1" w:styleId="Estilo2Car">
    <w:name w:val="Estilo2 Car"/>
    <w:basedOn w:val="Fuentedeprrafopredeter"/>
    <w:link w:val="Estilo2"/>
    <w:rsid w:val="00377357"/>
    <w:rPr>
      <w:rFonts w:ascii="Arial Nova" w:hAnsi="Arial Nova"/>
      <w:b/>
      <w:bCs/>
      <w:sz w:val="28"/>
      <w:szCs w:val="28"/>
    </w:rPr>
  </w:style>
  <w:style w:type="paragraph" w:styleId="Ttulo">
    <w:name w:val="Title"/>
    <w:basedOn w:val="Normal"/>
    <w:next w:val="Normal"/>
    <w:link w:val="TtuloCar"/>
    <w:uiPriority w:val="1"/>
    <w:qFormat/>
    <w:rsid w:val="614A6122"/>
    <w:pPr>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
    <w:rsid w:val="008B6423"/>
    <w:rPr>
      <w:rFonts w:asciiTheme="majorHAnsi" w:eastAsiaTheme="majorEastAsia" w:hAnsiTheme="majorHAnsi" w:cstheme="majorBidi"/>
      <w:sz w:val="56"/>
      <w:szCs w:val="56"/>
    </w:rPr>
  </w:style>
  <w:style w:type="character" w:customStyle="1" w:styleId="textlayer--absolute">
    <w:name w:val="textlayer--absolute"/>
    <w:basedOn w:val="Fuentedeprrafopredeter"/>
    <w:rsid w:val="009201B5"/>
  </w:style>
  <w:style w:type="character" w:customStyle="1" w:styleId="Ttulo7Car">
    <w:name w:val="Título 7 Car"/>
    <w:basedOn w:val="Fuentedeprrafopredeter"/>
    <w:link w:val="Ttulo7"/>
    <w:uiPriority w:val="9"/>
    <w:rsid w:val="00052823"/>
    <w:rPr>
      <w:rFonts w:asciiTheme="majorHAnsi" w:eastAsiaTheme="majorEastAsia" w:hAnsiTheme="majorHAnsi" w:cstheme="majorBidi"/>
      <w:i/>
      <w:iCs/>
      <w:color w:val="1F3763"/>
      <w:sz w:val="22"/>
      <w:szCs w:val="22"/>
    </w:rPr>
  </w:style>
  <w:style w:type="character" w:customStyle="1" w:styleId="Ttulo8Car">
    <w:name w:val="Título 8 Car"/>
    <w:basedOn w:val="Fuentedeprrafopredeter"/>
    <w:link w:val="Ttulo8"/>
    <w:uiPriority w:val="9"/>
    <w:rsid w:val="00052823"/>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rsid w:val="00052823"/>
    <w:rPr>
      <w:rFonts w:asciiTheme="majorHAnsi" w:eastAsiaTheme="majorEastAsia" w:hAnsiTheme="majorHAnsi" w:cstheme="majorBidi"/>
      <w:i/>
      <w:iCs/>
      <w:color w:val="272727"/>
      <w:sz w:val="21"/>
      <w:szCs w:val="21"/>
    </w:rPr>
  </w:style>
  <w:style w:type="character" w:customStyle="1" w:styleId="Ttulo4Car">
    <w:name w:val="Título 4 Car"/>
    <w:basedOn w:val="Fuentedeprrafopredeter"/>
    <w:link w:val="Ttulo4"/>
    <w:uiPriority w:val="1"/>
    <w:rsid w:val="00052823"/>
    <w:rPr>
      <w:rFonts w:ascii="Arial Nova" w:hAnsi="Arial Nova"/>
      <w:b/>
      <w:bCs/>
      <w:sz w:val="24"/>
      <w:szCs w:val="24"/>
    </w:rPr>
  </w:style>
  <w:style w:type="paragraph" w:styleId="Subttulo">
    <w:name w:val="Subtitle"/>
    <w:basedOn w:val="Normal"/>
    <w:next w:val="Normal"/>
    <w:link w:val="SubttuloCar"/>
    <w:uiPriority w:val="11"/>
    <w:qFormat/>
    <w:rsid w:val="00052823"/>
    <w:rPr>
      <w:rFonts w:eastAsiaTheme="minorEastAsia"/>
      <w:color w:val="5A5A5A"/>
    </w:rPr>
  </w:style>
  <w:style w:type="character" w:customStyle="1" w:styleId="SubttuloCar">
    <w:name w:val="Subtítulo Car"/>
    <w:basedOn w:val="Fuentedeprrafopredeter"/>
    <w:link w:val="Subttulo"/>
    <w:uiPriority w:val="11"/>
    <w:rsid w:val="00052823"/>
    <w:rPr>
      <w:rFonts w:ascii="Arial Nova" w:eastAsiaTheme="minorEastAsia" w:hAnsi="Arial Nova"/>
      <w:color w:val="5A5A5A"/>
      <w:sz w:val="22"/>
      <w:szCs w:val="22"/>
    </w:rPr>
  </w:style>
  <w:style w:type="paragraph" w:styleId="Cita">
    <w:name w:val="Quote"/>
    <w:basedOn w:val="Normal"/>
    <w:next w:val="Normal"/>
    <w:link w:val="CitaCar"/>
    <w:uiPriority w:val="29"/>
    <w:qFormat/>
    <w:rsid w:val="000528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52823"/>
    <w:rPr>
      <w:rFonts w:ascii="Arial Nova" w:hAnsi="Arial Nova"/>
      <w:i/>
      <w:iCs/>
      <w:color w:val="404040" w:themeColor="text1" w:themeTint="BF"/>
      <w:sz w:val="22"/>
      <w:szCs w:val="22"/>
    </w:rPr>
  </w:style>
  <w:style w:type="paragraph" w:styleId="Citadestacada">
    <w:name w:val="Intense Quote"/>
    <w:basedOn w:val="Normal"/>
    <w:next w:val="Normal"/>
    <w:link w:val="CitadestacadaCar"/>
    <w:uiPriority w:val="30"/>
    <w:qFormat/>
    <w:rsid w:val="00052823"/>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52823"/>
    <w:rPr>
      <w:rFonts w:ascii="Arial Nova" w:hAnsi="Arial Nova"/>
      <w:i/>
      <w:iCs/>
      <w:color w:val="4472C4" w:themeColor="accent1"/>
      <w:sz w:val="22"/>
      <w:szCs w:val="22"/>
    </w:rPr>
  </w:style>
  <w:style w:type="paragraph" w:styleId="Textonotaalfinal">
    <w:name w:val="endnote text"/>
    <w:basedOn w:val="Normal"/>
    <w:link w:val="TextonotaalfinalCar"/>
    <w:uiPriority w:val="99"/>
    <w:unhideWhenUsed/>
    <w:rsid w:val="00052823"/>
    <w:rPr>
      <w:sz w:val="20"/>
      <w:szCs w:val="20"/>
    </w:rPr>
  </w:style>
  <w:style w:type="character" w:customStyle="1" w:styleId="TextonotaalfinalCar">
    <w:name w:val="Texto nota al final Car"/>
    <w:basedOn w:val="Fuentedeprrafopredeter"/>
    <w:link w:val="Textonotaalfinal"/>
    <w:uiPriority w:val="99"/>
    <w:rsid w:val="00052823"/>
    <w:rPr>
      <w:rFonts w:ascii="Arial Nova" w:hAnsi="Arial Nova"/>
    </w:rPr>
  </w:style>
  <w:style w:type="character" w:styleId="nfasis">
    <w:name w:val="Emphasis"/>
    <w:basedOn w:val="Fuentedeprrafopredeter"/>
    <w:uiPriority w:val="20"/>
    <w:qFormat/>
    <w:rsid w:val="00417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697">
      <w:bodyDiv w:val="1"/>
      <w:marLeft w:val="0"/>
      <w:marRight w:val="0"/>
      <w:marTop w:val="0"/>
      <w:marBottom w:val="0"/>
      <w:divBdr>
        <w:top w:val="none" w:sz="0" w:space="0" w:color="auto"/>
        <w:left w:val="none" w:sz="0" w:space="0" w:color="auto"/>
        <w:bottom w:val="none" w:sz="0" w:space="0" w:color="auto"/>
        <w:right w:val="none" w:sz="0" w:space="0" w:color="auto"/>
      </w:divBdr>
      <w:divsChild>
        <w:div w:id="1186946428">
          <w:marLeft w:val="0"/>
          <w:marRight w:val="0"/>
          <w:marTop w:val="0"/>
          <w:marBottom w:val="0"/>
          <w:divBdr>
            <w:top w:val="none" w:sz="0" w:space="0" w:color="auto"/>
            <w:left w:val="none" w:sz="0" w:space="0" w:color="auto"/>
            <w:bottom w:val="none" w:sz="0" w:space="0" w:color="auto"/>
            <w:right w:val="none" w:sz="0" w:space="0" w:color="auto"/>
          </w:divBdr>
        </w:div>
      </w:divsChild>
    </w:div>
    <w:div w:id="126288124">
      <w:bodyDiv w:val="1"/>
      <w:marLeft w:val="0"/>
      <w:marRight w:val="0"/>
      <w:marTop w:val="0"/>
      <w:marBottom w:val="0"/>
      <w:divBdr>
        <w:top w:val="none" w:sz="0" w:space="0" w:color="auto"/>
        <w:left w:val="none" w:sz="0" w:space="0" w:color="auto"/>
        <w:bottom w:val="none" w:sz="0" w:space="0" w:color="auto"/>
        <w:right w:val="none" w:sz="0" w:space="0" w:color="auto"/>
      </w:divBdr>
      <w:divsChild>
        <w:div w:id="861895687">
          <w:marLeft w:val="0"/>
          <w:marRight w:val="0"/>
          <w:marTop w:val="100"/>
          <w:marBottom w:val="100"/>
          <w:divBdr>
            <w:top w:val="dashed" w:sz="6" w:space="0" w:color="A8A8A8"/>
            <w:left w:val="none" w:sz="0" w:space="0" w:color="auto"/>
            <w:bottom w:val="none" w:sz="0" w:space="0" w:color="auto"/>
            <w:right w:val="none" w:sz="0" w:space="0" w:color="auto"/>
          </w:divBdr>
          <w:divsChild>
            <w:div w:id="493254289">
              <w:marLeft w:val="0"/>
              <w:marRight w:val="0"/>
              <w:marTop w:val="750"/>
              <w:marBottom w:val="750"/>
              <w:divBdr>
                <w:top w:val="none" w:sz="0" w:space="0" w:color="auto"/>
                <w:left w:val="none" w:sz="0" w:space="0" w:color="auto"/>
                <w:bottom w:val="none" w:sz="0" w:space="0" w:color="auto"/>
                <w:right w:val="none" w:sz="0" w:space="0" w:color="auto"/>
              </w:divBdr>
              <w:divsChild>
                <w:div w:id="1126852926">
                  <w:marLeft w:val="0"/>
                  <w:marRight w:val="0"/>
                  <w:marTop w:val="0"/>
                  <w:marBottom w:val="0"/>
                  <w:divBdr>
                    <w:top w:val="none" w:sz="0" w:space="0" w:color="auto"/>
                    <w:left w:val="none" w:sz="0" w:space="0" w:color="auto"/>
                    <w:bottom w:val="none" w:sz="0" w:space="0" w:color="auto"/>
                    <w:right w:val="none" w:sz="0" w:space="0" w:color="auto"/>
                  </w:divBdr>
                  <w:divsChild>
                    <w:div w:id="224030439">
                      <w:marLeft w:val="0"/>
                      <w:marRight w:val="0"/>
                      <w:marTop w:val="0"/>
                      <w:marBottom w:val="0"/>
                      <w:divBdr>
                        <w:top w:val="none" w:sz="0" w:space="0" w:color="auto"/>
                        <w:left w:val="none" w:sz="0" w:space="0" w:color="auto"/>
                        <w:bottom w:val="none" w:sz="0" w:space="0" w:color="auto"/>
                        <w:right w:val="none" w:sz="0" w:space="0" w:color="auto"/>
                      </w:divBdr>
                      <w:divsChild>
                        <w:div w:id="11215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239650">
          <w:marLeft w:val="0"/>
          <w:marRight w:val="0"/>
          <w:marTop w:val="100"/>
          <w:marBottom w:val="100"/>
          <w:divBdr>
            <w:top w:val="dashed" w:sz="6" w:space="0" w:color="A8A8A8"/>
            <w:left w:val="none" w:sz="0" w:space="0" w:color="auto"/>
            <w:bottom w:val="none" w:sz="0" w:space="0" w:color="auto"/>
            <w:right w:val="none" w:sz="0" w:space="0" w:color="auto"/>
          </w:divBdr>
          <w:divsChild>
            <w:div w:id="955527550">
              <w:marLeft w:val="0"/>
              <w:marRight w:val="0"/>
              <w:marTop w:val="750"/>
              <w:marBottom w:val="750"/>
              <w:divBdr>
                <w:top w:val="none" w:sz="0" w:space="0" w:color="auto"/>
                <w:left w:val="none" w:sz="0" w:space="0" w:color="auto"/>
                <w:bottom w:val="none" w:sz="0" w:space="0" w:color="auto"/>
                <w:right w:val="none" w:sz="0" w:space="0" w:color="auto"/>
              </w:divBdr>
              <w:divsChild>
                <w:div w:id="1748501729">
                  <w:marLeft w:val="0"/>
                  <w:marRight w:val="0"/>
                  <w:marTop w:val="0"/>
                  <w:marBottom w:val="0"/>
                  <w:divBdr>
                    <w:top w:val="none" w:sz="0" w:space="0" w:color="auto"/>
                    <w:left w:val="none" w:sz="0" w:space="0" w:color="auto"/>
                    <w:bottom w:val="none" w:sz="0" w:space="0" w:color="auto"/>
                    <w:right w:val="none" w:sz="0" w:space="0" w:color="auto"/>
                  </w:divBdr>
                  <w:divsChild>
                    <w:div w:id="2076925981">
                      <w:marLeft w:val="0"/>
                      <w:marRight w:val="0"/>
                      <w:marTop w:val="0"/>
                      <w:marBottom w:val="0"/>
                      <w:divBdr>
                        <w:top w:val="none" w:sz="0" w:space="0" w:color="auto"/>
                        <w:left w:val="none" w:sz="0" w:space="0" w:color="auto"/>
                        <w:bottom w:val="none" w:sz="0" w:space="0" w:color="auto"/>
                        <w:right w:val="none" w:sz="0" w:space="0" w:color="auto"/>
                      </w:divBdr>
                      <w:divsChild>
                        <w:div w:id="11478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565042">
          <w:marLeft w:val="0"/>
          <w:marRight w:val="0"/>
          <w:marTop w:val="100"/>
          <w:marBottom w:val="100"/>
          <w:divBdr>
            <w:top w:val="dashed" w:sz="6" w:space="0" w:color="A8A8A8"/>
            <w:left w:val="none" w:sz="0" w:space="0" w:color="auto"/>
            <w:bottom w:val="none" w:sz="0" w:space="0" w:color="auto"/>
            <w:right w:val="none" w:sz="0" w:space="0" w:color="auto"/>
          </w:divBdr>
          <w:divsChild>
            <w:div w:id="1389718451">
              <w:marLeft w:val="0"/>
              <w:marRight w:val="0"/>
              <w:marTop w:val="750"/>
              <w:marBottom w:val="750"/>
              <w:divBdr>
                <w:top w:val="none" w:sz="0" w:space="0" w:color="auto"/>
                <w:left w:val="none" w:sz="0" w:space="0" w:color="auto"/>
                <w:bottom w:val="none" w:sz="0" w:space="0" w:color="auto"/>
                <w:right w:val="none" w:sz="0" w:space="0" w:color="auto"/>
              </w:divBdr>
              <w:divsChild>
                <w:div w:id="596715371">
                  <w:marLeft w:val="0"/>
                  <w:marRight w:val="0"/>
                  <w:marTop w:val="0"/>
                  <w:marBottom w:val="0"/>
                  <w:divBdr>
                    <w:top w:val="none" w:sz="0" w:space="0" w:color="auto"/>
                    <w:left w:val="none" w:sz="0" w:space="0" w:color="auto"/>
                    <w:bottom w:val="none" w:sz="0" w:space="0" w:color="auto"/>
                    <w:right w:val="none" w:sz="0" w:space="0" w:color="auto"/>
                  </w:divBdr>
                  <w:divsChild>
                    <w:div w:id="346178872">
                      <w:marLeft w:val="0"/>
                      <w:marRight w:val="0"/>
                      <w:marTop w:val="0"/>
                      <w:marBottom w:val="0"/>
                      <w:divBdr>
                        <w:top w:val="none" w:sz="0" w:space="0" w:color="auto"/>
                        <w:left w:val="none" w:sz="0" w:space="0" w:color="auto"/>
                        <w:bottom w:val="none" w:sz="0" w:space="0" w:color="auto"/>
                        <w:right w:val="none" w:sz="0" w:space="0" w:color="auto"/>
                      </w:divBdr>
                      <w:divsChild>
                        <w:div w:id="11734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052394">
      <w:bodyDiv w:val="1"/>
      <w:marLeft w:val="0"/>
      <w:marRight w:val="0"/>
      <w:marTop w:val="0"/>
      <w:marBottom w:val="0"/>
      <w:divBdr>
        <w:top w:val="none" w:sz="0" w:space="0" w:color="auto"/>
        <w:left w:val="none" w:sz="0" w:space="0" w:color="auto"/>
        <w:bottom w:val="none" w:sz="0" w:space="0" w:color="auto"/>
        <w:right w:val="none" w:sz="0" w:space="0" w:color="auto"/>
      </w:divBdr>
      <w:divsChild>
        <w:div w:id="586501032">
          <w:marLeft w:val="0"/>
          <w:marRight w:val="0"/>
          <w:marTop w:val="0"/>
          <w:marBottom w:val="0"/>
          <w:divBdr>
            <w:top w:val="none" w:sz="0" w:space="0" w:color="auto"/>
            <w:left w:val="none" w:sz="0" w:space="0" w:color="auto"/>
            <w:bottom w:val="none" w:sz="0" w:space="0" w:color="auto"/>
            <w:right w:val="none" w:sz="0" w:space="0" w:color="auto"/>
          </w:divBdr>
          <w:divsChild>
            <w:div w:id="1671371645">
              <w:marLeft w:val="0"/>
              <w:marRight w:val="0"/>
              <w:marTop w:val="30"/>
              <w:marBottom w:val="30"/>
              <w:divBdr>
                <w:top w:val="none" w:sz="0" w:space="0" w:color="auto"/>
                <w:left w:val="none" w:sz="0" w:space="0" w:color="auto"/>
                <w:bottom w:val="none" w:sz="0" w:space="0" w:color="auto"/>
                <w:right w:val="none" w:sz="0" w:space="0" w:color="auto"/>
              </w:divBdr>
              <w:divsChild>
                <w:div w:id="8529176">
                  <w:marLeft w:val="0"/>
                  <w:marRight w:val="0"/>
                  <w:marTop w:val="0"/>
                  <w:marBottom w:val="0"/>
                  <w:divBdr>
                    <w:top w:val="none" w:sz="0" w:space="0" w:color="auto"/>
                    <w:left w:val="none" w:sz="0" w:space="0" w:color="auto"/>
                    <w:bottom w:val="none" w:sz="0" w:space="0" w:color="auto"/>
                    <w:right w:val="none" w:sz="0" w:space="0" w:color="auto"/>
                  </w:divBdr>
                  <w:divsChild>
                    <w:div w:id="1216620153">
                      <w:marLeft w:val="0"/>
                      <w:marRight w:val="0"/>
                      <w:marTop w:val="0"/>
                      <w:marBottom w:val="0"/>
                      <w:divBdr>
                        <w:top w:val="none" w:sz="0" w:space="0" w:color="auto"/>
                        <w:left w:val="none" w:sz="0" w:space="0" w:color="auto"/>
                        <w:bottom w:val="none" w:sz="0" w:space="0" w:color="auto"/>
                        <w:right w:val="none" w:sz="0" w:space="0" w:color="auto"/>
                      </w:divBdr>
                    </w:div>
                  </w:divsChild>
                </w:div>
                <w:div w:id="77869761">
                  <w:marLeft w:val="0"/>
                  <w:marRight w:val="0"/>
                  <w:marTop w:val="0"/>
                  <w:marBottom w:val="0"/>
                  <w:divBdr>
                    <w:top w:val="none" w:sz="0" w:space="0" w:color="auto"/>
                    <w:left w:val="none" w:sz="0" w:space="0" w:color="auto"/>
                    <w:bottom w:val="none" w:sz="0" w:space="0" w:color="auto"/>
                    <w:right w:val="none" w:sz="0" w:space="0" w:color="auto"/>
                  </w:divBdr>
                  <w:divsChild>
                    <w:div w:id="867764251">
                      <w:marLeft w:val="0"/>
                      <w:marRight w:val="0"/>
                      <w:marTop w:val="0"/>
                      <w:marBottom w:val="0"/>
                      <w:divBdr>
                        <w:top w:val="none" w:sz="0" w:space="0" w:color="auto"/>
                        <w:left w:val="none" w:sz="0" w:space="0" w:color="auto"/>
                        <w:bottom w:val="none" w:sz="0" w:space="0" w:color="auto"/>
                        <w:right w:val="none" w:sz="0" w:space="0" w:color="auto"/>
                      </w:divBdr>
                    </w:div>
                  </w:divsChild>
                </w:div>
                <w:div w:id="190724662">
                  <w:marLeft w:val="0"/>
                  <w:marRight w:val="0"/>
                  <w:marTop w:val="0"/>
                  <w:marBottom w:val="0"/>
                  <w:divBdr>
                    <w:top w:val="none" w:sz="0" w:space="0" w:color="auto"/>
                    <w:left w:val="none" w:sz="0" w:space="0" w:color="auto"/>
                    <w:bottom w:val="none" w:sz="0" w:space="0" w:color="auto"/>
                    <w:right w:val="none" w:sz="0" w:space="0" w:color="auto"/>
                  </w:divBdr>
                  <w:divsChild>
                    <w:div w:id="2023625266">
                      <w:marLeft w:val="0"/>
                      <w:marRight w:val="0"/>
                      <w:marTop w:val="0"/>
                      <w:marBottom w:val="0"/>
                      <w:divBdr>
                        <w:top w:val="none" w:sz="0" w:space="0" w:color="auto"/>
                        <w:left w:val="none" w:sz="0" w:space="0" w:color="auto"/>
                        <w:bottom w:val="none" w:sz="0" w:space="0" w:color="auto"/>
                        <w:right w:val="none" w:sz="0" w:space="0" w:color="auto"/>
                      </w:divBdr>
                    </w:div>
                  </w:divsChild>
                </w:div>
                <w:div w:id="191187164">
                  <w:marLeft w:val="0"/>
                  <w:marRight w:val="0"/>
                  <w:marTop w:val="0"/>
                  <w:marBottom w:val="0"/>
                  <w:divBdr>
                    <w:top w:val="none" w:sz="0" w:space="0" w:color="auto"/>
                    <w:left w:val="none" w:sz="0" w:space="0" w:color="auto"/>
                    <w:bottom w:val="none" w:sz="0" w:space="0" w:color="auto"/>
                    <w:right w:val="none" w:sz="0" w:space="0" w:color="auto"/>
                  </w:divBdr>
                  <w:divsChild>
                    <w:div w:id="940457071">
                      <w:marLeft w:val="0"/>
                      <w:marRight w:val="0"/>
                      <w:marTop w:val="0"/>
                      <w:marBottom w:val="0"/>
                      <w:divBdr>
                        <w:top w:val="none" w:sz="0" w:space="0" w:color="auto"/>
                        <w:left w:val="none" w:sz="0" w:space="0" w:color="auto"/>
                        <w:bottom w:val="none" w:sz="0" w:space="0" w:color="auto"/>
                        <w:right w:val="none" w:sz="0" w:space="0" w:color="auto"/>
                      </w:divBdr>
                    </w:div>
                  </w:divsChild>
                </w:div>
                <w:div w:id="196479251">
                  <w:marLeft w:val="0"/>
                  <w:marRight w:val="0"/>
                  <w:marTop w:val="0"/>
                  <w:marBottom w:val="0"/>
                  <w:divBdr>
                    <w:top w:val="none" w:sz="0" w:space="0" w:color="auto"/>
                    <w:left w:val="none" w:sz="0" w:space="0" w:color="auto"/>
                    <w:bottom w:val="none" w:sz="0" w:space="0" w:color="auto"/>
                    <w:right w:val="none" w:sz="0" w:space="0" w:color="auto"/>
                  </w:divBdr>
                  <w:divsChild>
                    <w:div w:id="381367390">
                      <w:marLeft w:val="0"/>
                      <w:marRight w:val="0"/>
                      <w:marTop w:val="0"/>
                      <w:marBottom w:val="0"/>
                      <w:divBdr>
                        <w:top w:val="none" w:sz="0" w:space="0" w:color="auto"/>
                        <w:left w:val="none" w:sz="0" w:space="0" w:color="auto"/>
                        <w:bottom w:val="none" w:sz="0" w:space="0" w:color="auto"/>
                        <w:right w:val="none" w:sz="0" w:space="0" w:color="auto"/>
                      </w:divBdr>
                    </w:div>
                  </w:divsChild>
                </w:div>
                <w:div w:id="255331229">
                  <w:marLeft w:val="0"/>
                  <w:marRight w:val="0"/>
                  <w:marTop w:val="0"/>
                  <w:marBottom w:val="0"/>
                  <w:divBdr>
                    <w:top w:val="none" w:sz="0" w:space="0" w:color="auto"/>
                    <w:left w:val="none" w:sz="0" w:space="0" w:color="auto"/>
                    <w:bottom w:val="none" w:sz="0" w:space="0" w:color="auto"/>
                    <w:right w:val="none" w:sz="0" w:space="0" w:color="auto"/>
                  </w:divBdr>
                  <w:divsChild>
                    <w:div w:id="1392076424">
                      <w:marLeft w:val="0"/>
                      <w:marRight w:val="0"/>
                      <w:marTop w:val="0"/>
                      <w:marBottom w:val="0"/>
                      <w:divBdr>
                        <w:top w:val="none" w:sz="0" w:space="0" w:color="auto"/>
                        <w:left w:val="none" w:sz="0" w:space="0" w:color="auto"/>
                        <w:bottom w:val="none" w:sz="0" w:space="0" w:color="auto"/>
                        <w:right w:val="none" w:sz="0" w:space="0" w:color="auto"/>
                      </w:divBdr>
                    </w:div>
                  </w:divsChild>
                </w:div>
                <w:div w:id="384453576">
                  <w:marLeft w:val="0"/>
                  <w:marRight w:val="0"/>
                  <w:marTop w:val="0"/>
                  <w:marBottom w:val="0"/>
                  <w:divBdr>
                    <w:top w:val="none" w:sz="0" w:space="0" w:color="auto"/>
                    <w:left w:val="none" w:sz="0" w:space="0" w:color="auto"/>
                    <w:bottom w:val="none" w:sz="0" w:space="0" w:color="auto"/>
                    <w:right w:val="none" w:sz="0" w:space="0" w:color="auto"/>
                  </w:divBdr>
                  <w:divsChild>
                    <w:div w:id="871840105">
                      <w:marLeft w:val="0"/>
                      <w:marRight w:val="0"/>
                      <w:marTop w:val="0"/>
                      <w:marBottom w:val="0"/>
                      <w:divBdr>
                        <w:top w:val="none" w:sz="0" w:space="0" w:color="auto"/>
                        <w:left w:val="none" w:sz="0" w:space="0" w:color="auto"/>
                        <w:bottom w:val="none" w:sz="0" w:space="0" w:color="auto"/>
                        <w:right w:val="none" w:sz="0" w:space="0" w:color="auto"/>
                      </w:divBdr>
                    </w:div>
                  </w:divsChild>
                </w:div>
                <w:div w:id="477460138">
                  <w:marLeft w:val="0"/>
                  <w:marRight w:val="0"/>
                  <w:marTop w:val="0"/>
                  <w:marBottom w:val="0"/>
                  <w:divBdr>
                    <w:top w:val="none" w:sz="0" w:space="0" w:color="auto"/>
                    <w:left w:val="none" w:sz="0" w:space="0" w:color="auto"/>
                    <w:bottom w:val="none" w:sz="0" w:space="0" w:color="auto"/>
                    <w:right w:val="none" w:sz="0" w:space="0" w:color="auto"/>
                  </w:divBdr>
                  <w:divsChild>
                    <w:div w:id="52848728">
                      <w:marLeft w:val="0"/>
                      <w:marRight w:val="0"/>
                      <w:marTop w:val="0"/>
                      <w:marBottom w:val="0"/>
                      <w:divBdr>
                        <w:top w:val="none" w:sz="0" w:space="0" w:color="auto"/>
                        <w:left w:val="none" w:sz="0" w:space="0" w:color="auto"/>
                        <w:bottom w:val="none" w:sz="0" w:space="0" w:color="auto"/>
                        <w:right w:val="none" w:sz="0" w:space="0" w:color="auto"/>
                      </w:divBdr>
                    </w:div>
                  </w:divsChild>
                </w:div>
                <w:div w:id="479464585">
                  <w:marLeft w:val="0"/>
                  <w:marRight w:val="0"/>
                  <w:marTop w:val="0"/>
                  <w:marBottom w:val="0"/>
                  <w:divBdr>
                    <w:top w:val="none" w:sz="0" w:space="0" w:color="auto"/>
                    <w:left w:val="none" w:sz="0" w:space="0" w:color="auto"/>
                    <w:bottom w:val="none" w:sz="0" w:space="0" w:color="auto"/>
                    <w:right w:val="none" w:sz="0" w:space="0" w:color="auto"/>
                  </w:divBdr>
                  <w:divsChild>
                    <w:div w:id="1386175161">
                      <w:marLeft w:val="0"/>
                      <w:marRight w:val="0"/>
                      <w:marTop w:val="0"/>
                      <w:marBottom w:val="0"/>
                      <w:divBdr>
                        <w:top w:val="none" w:sz="0" w:space="0" w:color="auto"/>
                        <w:left w:val="none" w:sz="0" w:space="0" w:color="auto"/>
                        <w:bottom w:val="none" w:sz="0" w:space="0" w:color="auto"/>
                        <w:right w:val="none" w:sz="0" w:space="0" w:color="auto"/>
                      </w:divBdr>
                    </w:div>
                  </w:divsChild>
                </w:div>
                <w:div w:id="518203630">
                  <w:marLeft w:val="0"/>
                  <w:marRight w:val="0"/>
                  <w:marTop w:val="0"/>
                  <w:marBottom w:val="0"/>
                  <w:divBdr>
                    <w:top w:val="none" w:sz="0" w:space="0" w:color="auto"/>
                    <w:left w:val="none" w:sz="0" w:space="0" w:color="auto"/>
                    <w:bottom w:val="none" w:sz="0" w:space="0" w:color="auto"/>
                    <w:right w:val="none" w:sz="0" w:space="0" w:color="auto"/>
                  </w:divBdr>
                  <w:divsChild>
                    <w:div w:id="2144881353">
                      <w:marLeft w:val="0"/>
                      <w:marRight w:val="0"/>
                      <w:marTop w:val="0"/>
                      <w:marBottom w:val="0"/>
                      <w:divBdr>
                        <w:top w:val="none" w:sz="0" w:space="0" w:color="auto"/>
                        <w:left w:val="none" w:sz="0" w:space="0" w:color="auto"/>
                        <w:bottom w:val="none" w:sz="0" w:space="0" w:color="auto"/>
                        <w:right w:val="none" w:sz="0" w:space="0" w:color="auto"/>
                      </w:divBdr>
                    </w:div>
                  </w:divsChild>
                </w:div>
                <w:div w:id="538401529">
                  <w:marLeft w:val="0"/>
                  <w:marRight w:val="0"/>
                  <w:marTop w:val="0"/>
                  <w:marBottom w:val="0"/>
                  <w:divBdr>
                    <w:top w:val="none" w:sz="0" w:space="0" w:color="auto"/>
                    <w:left w:val="none" w:sz="0" w:space="0" w:color="auto"/>
                    <w:bottom w:val="none" w:sz="0" w:space="0" w:color="auto"/>
                    <w:right w:val="none" w:sz="0" w:space="0" w:color="auto"/>
                  </w:divBdr>
                  <w:divsChild>
                    <w:div w:id="1240483092">
                      <w:marLeft w:val="0"/>
                      <w:marRight w:val="0"/>
                      <w:marTop w:val="0"/>
                      <w:marBottom w:val="0"/>
                      <w:divBdr>
                        <w:top w:val="none" w:sz="0" w:space="0" w:color="auto"/>
                        <w:left w:val="none" w:sz="0" w:space="0" w:color="auto"/>
                        <w:bottom w:val="none" w:sz="0" w:space="0" w:color="auto"/>
                        <w:right w:val="none" w:sz="0" w:space="0" w:color="auto"/>
                      </w:divBdr>
                    </w:div>
                  </w:divsChild>
                </w:div>
                <w:div w:id="616719590">
                  <w:marLeft w:val="0"/>
                  <w:marRight w:val="0"/>
                  <w:marTop w:val="0"/>
                  <w:marBottom w:val="0"/>
                  <w:divBdr>
                    <w:top w:val="none" w:sz="0" w:space="0" w:color="auto"/>
                    <w:left w:val="none" w:sz="0" w:space="0" w:color="auto"/>
                    <w:bottom w:val="none" w:sz="0" w:space="0" w:color="auto"/>
                    <w:right w:val="none" w:sz="0" w:space="0" w:color="auto"/>
                  </w:divBdr>
                  <w:divsChild>
                    <w:div w:id="611282843">
                      <w:marLeft w:val="0"/>
                      <w:marRight w:val="0"/>
                      <w:marTop w:val="0"/>
                      <w:marBottom w:val="0"/>
                      <w:divBdr>
                        <w:top w:val="none" w:sz="0" w:space="0" w:color="auto"/>
                        <w:left w:val="none" w:sz="0" w:space="0" w:color="auto"/>
                        <w:bottom w:val="none" w:sz="0" w:space="0" w:color="auto"/>
                        <w:right w:val="none" w:sz="0" w:space="0" w:color="auto"/>
                      </w:divBdr>
                    </w:div>
                  </w:divsChild>
                </w:div>
                <w:div w:id="724139985">
                  <w:marLeft w:val="0"/>
                  <w:marRight w:val="0"/>
                  <w:marTop w:val="0"/>
                  <w:marBottom w:val="0"/>
                  <w:divBdr>
                    <w:top w:val="none" w:sz="0" w:space="0" w:color="auto"/>
                    <w:left w:val="none" w:sz="0" w:space="0" w:color="auto"/>
                    <w:bottom w:val="none" w:sz="0" w:space="0" w:color="auto"/>
                    <w:right w:val="none" w:sz="0" w:space="0" w:color="auto"/>
                  </w:divBdr>
                  <w:divsChild>
                    <w:div w:id="935407043">
                      <w:marLeft w:val="0"/>
                      <w:marRight w:val="0"/>
                      <w:marTop w:val="0"/>
                      <w:marBottom w:val="0"/>
                      <w:divBdr>
                        <w:top w:val="none" w:sz="0" w:space="0" w:color="auto"/>
                        <w:left w:val="none" w:sz="0" w:space="0" w:color="auto"/>
                        <w:bottom w:val="none" w:sz="0" w:space="0" w:color="auto"/>
                        <w:right w:val="none" w:sz="0" w:space="0" w:color="auto"/>
                      </w:divBdr>
                    </w:div>
                  </w:divsChild>
                </w:div>
                <w:div w:id="831988345">
                  <w:marLeft w:val="0"/>
                  <w:marRight w:val="0"/>
                  <w:marTop w:val="0"/>
                  <w:marBottom w:val="0"/>
                  <w:divBdr>
                    <w:top w:val="none" w:sz="0" w:space="0" w:color="auto"/>
                    <w:left w:val="none" w:sz="0" w:space="0" w:color="auto"/>
                    <w:bottom w:val="none" w:sz="0" w:space="0" w:color="auto"/>
                    <w:right w:val="none" w:sz="0" w:space="0" w:color="auto"/>
                  </w:divBdr>
                  <w:divsChild>
                    <w:div w:id="509294070">
                      <w:marLeft w:val="0"/>
                      <w:marRight w:val="0"/>
                      <w:marTop w:val="0"/>
                      <w:marBottom w:val="0"/>
                      <w:divBdr>
                        <w:top w:val="none" w:sz="0" w:space="0" w:color="auto"/>
                        <w:left w:val="none" w:sz="0" w:space="0" w:color="auto"/>
                        <w:bottom w:val="none" w:sz="0" w:space="0" w:color="auto"/>
                        <w:right w:val="none" w:sz="0" w:space="0" w:color="auto"/>
                      </w:divBdr>
                    </w:div>
                  </w:divsChild>
                </w:div>
                <w:div w:id="837695156">
                  <w:marLeft w:val="0"/>
                  <w:marRight w:val="0"/>
                  <w:marTop w:val="0"/>
                  <w:marBottom w:val="0"/>
                  <w:divBdr>
                    <w:top w:val="none" w:sz="0" w:space="0" w:color="auto"/>
                    <w:left w:val="none" w:sz="0" w:space="0" w:color="auto"/>
                    <w:bottom w:val="none" w:sz="0" w:space="0" w:color="auto"/>
                    <w:right w:val="none" w:sz="0" w:space="0" w:color="auto"/>
                  </w:divBdr>
                  <w:divsChild>
                    <w:div w:id="1435787849">
                      <w:marLeft w:val="0"/>
                      <w:marRight w:val="0"/>
                      <w:marTop w:val="0"/>
                      <w:marBottom w:val="0"/>
                      <w:divBdr>
                        <w:top w:val="none" w:sz="0" w:space="0" w:color="auto"/>
                        <w:left w:val="none" w:sz="0" w:space="0" w:color="auto"/>
                        <w:bottom w:val="none" w:sz="0" w:space="0" w:color="auto"/>
                        <w:right w:val="none" w:sz="0" w:space="0" w:color="auto"/>
                      </w:divBdr>
                    </w:div>
                  </w:divsChild>
                </w:div>
                <w:div w:id="884026281">
                  <w:marLeft w:val="0"/>
                  <w:marRight w:val="0"/>
                  <w:marTop w:val="0"/>
                  <w:marBottom w:val="0"/>
                  <w:divBdr>
                    <w:top w:val="none" w:sz="0" w:space="0" w:color="auto"/>
                    <w:left w:val="none" w:sz="0" w:space="0" w:color="auto"/>
                    <w:bottom w:val="none" w:sz="0" w:space="0" w:color="auto"/>
                    <w:right w:val="none" w:sz="0" w:space="0" w:color="auto"/>
                  </w:divBdr>
                  <w:divsChild>
                    <w:div w:id="164787363">
                      <w:marLeft w:val="0"/>
                      <w:marRight w:val="0"/>
                      <w:marTop w:val="0"/>
                      <w:marBottom w:val="0"/>
                      <w:divBdr>
                        <w:top w:val="none" w:sz="0" w:space="0" w:color="auto"/>
                        <w:left w:val="none" w:sz="0" w:space="0" w:color="auto"/>
                        <w:bottom w:val="none" w:sz="0" w:space="0" w:color="auto"/>
                        <w:right w:val="none" w:sz="0" w:space="0" w:color="auto"/>
                      </w:divBdr>
                    </w:div>
                  </w:divsChild>
                </w:div>
                <w:div w:id="917716946">
                  <w:marLeft w:val="0"/>
                  <w:marRight w:val="0"/>
                  <w:marTop w:val="0"/>
                  <w:marBottom w:val="0"/>
                  <w:divBdr>
                    <w:top w:val="none" w:sz="0" w:space="0" w:color="auto"/>
                    <w:left w:val="none" w:sz="0" w:space="0" w:color="auto"/>
                    <w:bottom w:val="none" w:sz="0" w:space="0" w:color="auto"/>
                    <w:right w:val="none" w:sz="0" w:space="0" w:color="auto"/>
                  </w:divBdr>
                  <w:divsChild>
                    <w:div w:id="700058292">
                      <w:marLeft w:val="0"/>
                      <w:marRight w:val="0"/>
                      <w:marTop w:val="0"/>
                      <w:marBottom w:val="0"/>
                      <w:divBdr>
                        <w:top w:val="none" w:sz="0" w:space="0" w:color="auto"/>
                        <w:left w:val="none" w:sz="0" w:space="0" w:color="auto"/>
                        <w:bottom w:val="none" w:sz="0" w:space="0" w:color="auto"/>
                        <w:right w:val="none" w:sz="0" w:space="0" w:color="auto"/>
                      </w:divBdr>
                    </w:div>
                  </w:divsChild>
                </w:div>
                <w:div w:id="922956571">
                  <w:marLeft w:val="0"/>
                  <w:marRight w:val="0"/>
                  <w:marTop w:val="0"/>
                  <w:marBottom w:val="0"/>
                  <w:divBdr>
                    <w:top w:val="none" w:sz="0" w:space="0" w:color="auto"/>
                    <w:left w:val="none" w:sz="0" w:space="0" w:color="auto"/>
                    <w:bottom w:val="none" w:sz="0" w:space="0" w:color="auto"/>
                    <w:right w:val="none" w:sz="0" w:space="0" w:color="auto"/>
                  </w:divBdr>
                  <w:divsChild>
                    <w:div w:id="1371299491">
                      <w:marLeft w:val="0"/>
                      <w:marRight w:val="0"/>
                      <w:marTop w:val="0"/>
                      <w:marBottom w:val="0"/>
                      <w:divBdr>
                        <w:top w:val="none" w:sz="0" w:space="0" w:color="auto"/>
                        <w:left w:val="none" w:sz="0" w:space="0" w:color="auto"/>
                        <w:bottom w:val="none" w:sz="0" w:space="0" w:color="auto"/>
                        <w:right w:val="none" w:sz="0" w:space="0" w:color="auto"/>
                      </w:divBdr>
                    </w:div>
                  </w:divsChild>
                </w:div>
                <w:div w:id="924651987">
                  <w:marLeft w:val="0"/>
                  <w:marRight w:val="0"/>
                  <w:marTop w:val="0"/>
                  <w:marBottom w:val="0"/>
                  <w:divBdr>
                    <w:top w:val="none" w:sz="0" w:space="0" w:color="auto"/>
                    <w:left w:val="none" w:sz="0" w:space="0" w:color="auto"/>
                    <w:bottom w:val="none" w:sz="0" w:space="0" w:color="auto"/>
                    <w:right w:val="none" w:sz="0" w:space="0" w:color="auto"/>
                  </w:divBdr>
                  <w:divsChild>
                    <w:div w:id="683939683">
                      <w:marLeft w:val="0"/>
                      <w:marRight w:val="0"/>
                      <w:marTop w:val="0"/>
                      <w:marBottom w:val="0"/>
                      <w:divBdr>
                        <w:top w:val="none" w:sz="0" w:space="0" w:color="auto"/>
                        <w:left w:val="none" w:sz="0" w:space="0" w:color="auto"/>
                        <w:bottom w:val="none" w:sz="0" w:space="0" w:color="auto"/>
                        <w:right w:val="none" w:sz="0" w:space="0" w:color="auto"/>
                      </w:divBdr>
                    </w:div>
                  </w:divsChild>
                </w:div>
                <w:div w:id="1036544982">
                  <w:marLeft w:val="0"/>
                  <w:marRight w:val="0"/>
                  <w:marTop w:val="0"/>
                  <w:marBottom w:val="0"/>
                  <w:divBdr>
                    <w:top w:val="none" w:sz="0" w:space="0" w:color="auto"/>
                    <w:left w:val="none" w:sz="0" w:space="0" w:color="auto"/>
                    <w:bottom w:val="none" w:sz="0" w:space="0" w:color="auto"/>
                    <w:right w:val="none" w:sz="0" w:space="0" w:color="auto"/>
                  </w:divBdr>
                  <w:divsChild>
                    <w:div w:id="1409958478">
                      <w:marLeft w:val="0"/>
                      <w:marRight w:val="0"/>
                      <w:marTop w:val="0"/>
                      <w:marBottom w:val="0"/>
                      <w:divBdr>
                        <w:top w:val="none" w:sz="0" w:space="0" w:color="auto"/>
                        <w:left w:val="none" w:sz="0" w:space="0" w:color="auto"/>
                        <w:bottom w:val="none" w:sz="0" w:space="0" w:color="auto"/>
                        <w:right w:val="none" w:sz="0" w:space="0" w:color="auto"/>
                      </w:divBdr>
                    </w:div>
                  </w:divsChild>
                </w:div>
                <w:div w:id="1071611421">
                  <w:marLeft w:val="0"/>
                  <w:marRight w:val="0"/>
                  <w:marTop w:val="0"/>
                  <w:marBottom w:val="0"/>
                  <w:divBdr>
                    <w:top w:val="none" w:sz="0" w:space="0" w:color="auto"/>
                    <w:left w:val="none" w:sz="0" w:space="0" w:color="auto"/>
                    <w:bottom w:val="none" w:sz="0" w:space="0" w:color="auto"/>
                    <w:right w:val="none" w:sz="0" w:space="0" w:color="auto"/>
                  </w:divBdr>
                  <w:divsChild>
                    <w:div w:id="1237745174">
                      <w:marLeft w:val="0"/>
                      <w:marRight w:val="0"/>
                      <w:marTop w:val="0"/>
                      <w:marBottom w:val="0"/>
                      <w:divBdr>
                        <w:top w:val="none" w:sz="0" w:space="0" w:color="auto"/>
                        <w:left w:val="none" w:sz="0" w:space="0" w:color="auto"/>
                        <w:bottom w:val="none" w:sz="0" w:space="0" w:color="auto"/>
                        <w:right w:val="none" w:sz="0" w:space="0" w:color="auto"/>
                      </w:divBdr>
                    </w:div>
                  </w:divsChild>
                </w:div>
                <w:div w:id="1098255170">
                  <w:marLeft w:val="0"/>
                  <w:marRight w:val="0"/>
                  <w:marTop w:val="0"/>
                  <w:marBottom w:val="0"/>
                  <w:divBdr>
                    <w:top w:val="none" w:sz="0" w:space="0" w:color="auto"/>
                    <w:left w:val="none" w:sz="0" w:space="0" w:color="auto"/>
                    <w:bottom w:val="none" w:sz="0" w:space="0" w:color="auto"/>
                    <w:right w:val="none" w:sz="0" w:space="0" w:color="auto"/>
                  </w:divBdr>
                  <w:divsChild>
                    <w:div w:id="1820801340">
                      <w:marLeft w:val="0"/>
                      <w:marRight w:val="0"/>
                      <w:marTop w:val="0"/>
                      <w:marBottom w:val="0"/>
                      <w:divBdr>
                        <w:top w:val="none" w:sz="0" w:space="0" w:color="auto"/>
                        <w:left w:val="none" w:sz="0" w:space="0" w:color="auto"/>
                        <w:bottom w:val="none" w:sz="0" w:space="0" w:color="auto"/>
                        <w:right w:val="none" w:sz="0" w:space="0" w:color="auto"/>
                      </w:divBdr>
                    </w:div>
                  </w:divsChild>
                </w:div>
                <w:div w:id="1245798829">
                  <w:marLeft w:val="0"/>
                  <w:marRight w:val="0"/>
                  <w:marTop w:val="0"/>
                  <w:marBottom w:val="0"/>
                  <w:divBdr>
                    <w:top w:val="none" w:sz="0" w:space="0" w:color="auto"/>
                    <w:left w:val="none" w:sz="0" w:space="0" w:color="auto"/>
                    <w:bottom w:val="none" w:sz="0" w:space="0" w:color="auto"/>
                    <w:right w:val="none" w:sz="0" w:space="0" w:color="auto"/>
                  </w:divBdr>
                  <w:divsChild>
                    <w:div w:id="1028143153">
                      <w:marLeft w:val="0"/>
                      <w:marRight w:val="0"/>
                      <w:marTop w:val="0"/>
                      <w:marBottom w:val="0"/>
                      <w:divBdr>
                        <w:top w:val="none" w:sz="0" w:space="0" w:color="auto"/>
                        <w:left w:val="none" w:sz="0" w:space="0" w:color="auto"/>
                        <w:bottom w:val="none" w:sz="0" w:space="0" w:color="auto"/>
                        <w:right w:val="none" w:sz="0" w:space="0" w:color="auto"/>
                      </w:divBdr>
                    </w:div>
                  </w:divsChild>
                </w:div>
                <w:div w:id="1246260037">
                  <w:marLeft w:val="0"/>
                  <w:marRight w:val="0"/>
                  <w:marTop w:val="0"/>
                  <w:marBottom w:val="0"/>
                  <w:divBdr>
                    <w:top w:val="none" w:sz="0" w:space="0" w:color="auto"/>
                    <w:left w:val="none" w:sz="0" w:space="0" w:color="auto"/>
                    <w:bottom w:val="none" w:sz="0" w:space="0" w:color="auto"/>
                    <w:right w:val="none" w:sz="0" w:space="0" w:color="auto"/>
                  </w:divBdr>
                  <w:divsChild>
                    <w:div w:id="1940092294">
                      <w:marLeft w:val="0"/>
                      <w:marRight w:val="0"/>
                      <w:marTop w:val="0"/>
                      <w:marBottom w:val="0"/>
                      <w:divBdr>
                        <w:top w:val="none" w:sz="0" w:space="0" w:color="auto"/>
                        <w:left w:val="none" w:sz="0" w:space="0" w:color="auto"/>
                        <w:bottom w:val="none" w:sz="0" w:space="0" w:color="auto"/>
                        <w:right w:val="none" w:sz="0" w:space="0" w:color="auto"/>
                      </w:divBdr>
                    </w:div>
                  </w:divsChild>
                </w:div>
                <w:div w:id="1262950901">
                  <w:marLeft w:val="0"/>
                  <w:marRight w:val="0"/>
                  <w:marTop w:val="0"/>
                  <w:marBottom w:val="0"/>
                  <w:divBdr>
                    <w:top w:val="none" w:sz="0" w:space="0" w:color="auto"/>
                    <w:left w:val="none" w:sz="0" w:space="0" w:color="auto"/>
                    <w:bottom w:val="none" w:sz="0" w:space="0" w:color="auto"/>
                    <w:right w:val="none" w:sz="0" w:space="0" w:color="auto"/>
                  </w:divBdr>
                  <w:divsChild>
                    <w:div w:id="992219536">
                      <w:marLeft w:val="0"/>
                      <w:marRight w:val="0"/>
                      <w:marTop w:val="0"/>
                      <w:marBottom w:val="0"/>
                      <w:divBdr>
                        <w:top w:val="none" w:sz="0" w:space="0" w:color="auto"/>
                        <w:left w:val="none" w:sz="0" w:space="0" w:color="auto"/>
                        <w:bottom w:val="none" w:sz="0" w:space="0" w:color="auto"/>
                        <w:right w:val="none" w:sz="0" w:space="0" w:color="auto"/>
                      </w:divBdr>
                    </w:div>
                  </w:divsChild>
                </w:div>
                <w:div w:id="1283030690">
                  <w:marLeft w:val="0"/>
                  <w:marRight w:val="0"/>
                  <w:marTop w:val="0"/>
                  <w:marBottom w:val="0"/>
                  <w:divBdr>
                    <w:top w:val="none" w:sz="0" w:space="0" w:color="auto"/>
                    <w:left w:val="none" w:sz="0" w:space="0" w:color="auto"/>
                    <w:bottom w:val="none" w:sz="0" w:space="0" w:color="auto"/>
                    <w:right w:val="none" w:sz="0" w:space="0" w:color="auto"/>
                  </w:divBdr>
                  <w:divsChild>
                    <w:div w:id="526337901">
                      <w:marLeft w:val="0"/>
                      <w:marRight w:val="0"/>
                      <w:marTop w:val="0"/>
                      <w:marBottom w:val="0"/>
                      <w:divBdr>
                        <w:top w:val="none" w:sz="0" w:space="0" w:color="auto"/>
                        <w:left w:val="none" w:sz="0" w:space="0" w:color="auto"/>
                        <w:bottom w:val="none" w:sz="0" w:space="0" w:color="auto"/>
                        <w:right w:val="none" w:sz="0" w:space="0" w:color="auto"/>
                      </w:divBdr>
                    </w:div>
                  </w:divsChild>
                </w:div>
                <w:div w:id="1288777607">
                  <w:marLeft w:val="0"/>
                  <w:marRight w:val="0"/>
                  <w:marTop w:val="0"/>
                  <w:marBottom w:val="0"/>
                  <w:divBdr>
                    <w:top w:val="none" w:sz="0" w:space="0" w:color="auto"/>
                    <w:left w:val="none" w:sz="0" w:space="0" w:color="auto"/>
                    <w:bottom w:val="none" w:sz="0" w:space="0" w:color="auto"/>
                    <w:right w:val="none" w:sz="0" w:space="0" w:color="auto"/>
                  </w:divBdr>
                  <w:divsChild>
                    <w:div w:id="1634753498">
                      <w:marLeft w:val="0"/>
                      <w:marRight w:val="0"/>
                      <w:marTop w:val="0"/>
                      <w:marBottom w:val="0"/>
                      <w:divBdr>
                        <w:top w:val="none" w:sz="0" w:space="0" w:color="auto"/>
                        <w:left w:val="none" w:sz="0" w:space="0" w:color="auto"/>
                        <w:bottom w:val="none" w:sz="0" w:space="0" w:color="auto"/>
                        <w:right w:val="none" w:sz="0" w:space="0" w:color="auto"/>
                      </w:divBdr>
                    </w:div>
                  </w:divsChild>
                </w:div>
                <w:div w:id="1298028546">
                  <w:marLeft w:val="0"/>
                  <w:marRight w:val="0"/>
                  <w:marTop w:val="0"/>
                  <w:marBottom w:val="0"/>
                  <w:divBdr>
                    <w:top w:val="none" w:sz="0" w:space="0" w:color="auto"/>
                    <w:left w:val="none" w:sz="0" w:space="0" w:color="auto"/>
                    <w:bottom w:val="none" w:sz="0" w:space="0" w:color="auto"/>
                    <w:right w:val="none" w:sz="0" w:space="0" w:color="auto"/>
                  </w:divBdr>
                  <w:divsChild>
                    <w:div w:id="141311930">
                      <w:marLeft w:val="0"/>
                      <w:marRight w:val="0"/>
                      <w:marTop w:val="0"/>
                      <w:marBottom w:val="0"/>
                      <w:divBdr>
                        <w:top w:val="none" w:sz="0" w:space="0" w:color="auto"/>
                        <w:left w:val="none" w:sz="0" w:space="0" w:color="auto"/>
                        <w:bottom w:val="none" w:sz="0" w:space="0" w:color="auto"/>
                        <w:right w:val="none" w:sz="0" w:space="0" w:color="auto"/>
                      </w:divBdr>
                    </w:div>
                  </w:divsChild>
                </w:div>
                <w:div w:id="1445543102">
                  <w:marLeft w:val="0"/>
                  <w:marRight w:val="0"/>
                  <w:marTop w:val="0"/>
                  <w:marBottom w:val="0"/>
                  <w:divBdr>
                    <w:top w:val="none" w:sz="0" w:space="0" w:color="auto"/>
                    <w:left w:val="none" w:sz="0" w:space="0" w:color="auto"/>
                    <w:bottom w:val="none" w:sz="0" w:space="0" w:color="auto"/>
                    <w:right w:val="none" w:sz="0" w:space="0" w:color="auto"/>
                  </w:divBdr>
                  <w:divsChild>
                    <w:div w:id="1775397170">
                      <w:marLeft w:val="0"/>
                      <w:marRight w:val="0"/>
                      <w:marTop w:val="0"/>
                      <w:marBottom w:val="0"/>
                      <w:divBdr>
                        <w:top w:val="none" w:sz="0" w:space="0" w:color="auto"/>
                        <w:left w:val="none" w:sz="0" w:space="0" w:color="auto"/>
                        <w:bottom w:val="none" w:sz="0" w:space="0" w:color="auto"/>
                        <w:right w:val="none" w:sz="0" w:space="0" w:color="auto"/>
                      </w:divBdr>
                    </w:div>
                  </w:divsChild>
                </w:div>
                <w:div w:id="1484202605">
                  <w:marLeft w:val="0"/>
                  <w:marRight w:val="0"/>
                  <w:marTop w:val="0"/>
                  <w:marBottom w:val="0"/>
                  <w:divBdr>
                    <w:top w:val="none" w:sz="0" w:space="0" w:color="auto"/>
                    <w:left w:val="none" w:sz="0" w:space="0" w:color="auto"/>
                    <w:bottom w:val="none" w:sz="0" w:space="0" w:color="auto"/>
                    <w:right w:val="none" w:sz="0" w:space="0" w:color="auto"/>
                  </w:divBdr>
                  <w:divsChild>
                    <w:div w:id="2044360991">
                      <w:marLeft w:val="0"/>
                      <w:marRight w:val="0"/>
                      <w:marTop w:val="0"/>
                      <w:marBottom w:val="0"/>
                      <w:divBdr>
                        <w:top w:val="none" w:sz="0" w:space="0" w:color="auto"/>
                        <w:left w:val="none" w:sz="0" w:space="0" w:color="auto"/>
                        <w:bottom w:val="none" w:sz="0" w:space="0" w:color="auto"/>
                        <w:right w:val="none" w:sz="0" w:space="0" w:color="auto"/>
                      </w:divBdr>
                    </w:div>
                  </w:divsChild>
                </w:div>
                <w:div w:id="1489051131">
                  <w:marLeft w:val="0"/>
                  <w:marRight w:val="0"/>
                  <w:marTop w:val="0"/>
                  <w:marBottom w:val="0"/>
                  <w:divBdr>
                    <w:top w:val="none" w:sz="0" w:space="0" w:color="auto"/>
                    <w:left w:val="none" w:sz="0" w:space="0" w:color="auto"/>
                    <w:bottom w:val="none" w:sz="0" w:space="0" w:color="auto"/>
                    <w:right w:val="none" w:sz="0" w:space="0" w:color="auto"/>
                  </w:divBdr>
                  <w:divsChild>
                    <w:div w:id="1559049148">
                      <w:marLeft w:val="0"/>
                      <w:marRight w:val="0"/>
                      <w:marTop w:val="0"/>
                      <w:marBottom w:val="0"/>
                      <w:divBdr>
                        <w:top w:val="none" w:sz="0" w:space="0" w:color="auto"/>
                        <w:left w:val="none" w:sz="0" w:space="0" w:color="auto"/>
                        <w:bottom w:val="none" w:sz="0" w:space="0" w:color="auto"/>
                        <w:right w:val="none" w:sz="0" w:space="0" w:color="auto"/>
                      </w:divBdr>
                    </w:div>
                  </w:divsChild>
                </w:div>
                <w:div w:id="1567766545">
                  <w:marLeft w:val="0"/>
                  <w:marRight w:val="0"/>
                  <w:marTop w:val="0"/>
                  <w:marBottom w:val="0"/>
                  <w:divBdr>
                    <w:top w:val="none" w:sz="0" w:space="0" w:color="auto"/>
                    <w:left w:val="none" w:sz="0" w:space="0" w:color="auto"/>
                    <w:bottom w:val="none" w:sz="0" w:space="0" w:color="auto"/>
                    <w:right w:val="none" w:sz="0" w:space="0" w:color="auto"/>
                  </w:divBdr>
                  <w:divsChild>
                    <w:div w:id="325136266">
                      <w:marLeft w:val="0"/>
                      <w:marRight w:val="0"/>
                      <w:marTop w:val="0"/>
                      <w:marBottom w:val="0"/>
                      <w:divBdr>
                        <w:top w:val="none" w:sz="0" w:space="0" w:color="auto"/>
                        <w:left w:val="none" w:sz="0" w:space="0" w:color="auto"/>
                        <w:bottom w:val="none" w:sz="0" w:space="0" w:color="auto"/>
                        <w:right w:val="none" w:sz="0" w:space="0" w:color="auto"/>
                      </w:divBdr>
                    </w:div>
                  </w:divsChild>
                </w:div>
                <w:div w:id="1588342331">
                  <w:marLeft w:val="0"/>
                  <w:marRight w:val="0"/>
                  <w:marTop w:val="0"/>
                  <w:marBottom w:val="0"/>
                  <w:divBdr>
                    <w:top w:val="none" w:sz="0" w:space="0" w:color="auto"/>
                    <w:left w:val="none" w:sz="0" w:space="0" w:color="auto"/>
                    <w:bottom w:val="none" w:sz="0" w:space="0" w:color="auto"/>
                    <w:right w:val="none" w:sz="0" w:space="0" w:color="auto"/>
                  </w:divBdr>
                  <w:divsChild>
                    <w:div w:id="804663779">
                      <w:marLeft w:val="0"/>
                      <w:marRight w:val="0"/>
                      <w:marTop w:val="0"/>
                      <w:marBottom w:val="0"/>
                      <w:divBdr>
                        <w:top w:val="none" w:sz="0" w:space="0" w:color="auto"/>
                        <w:left w:val="none" w:sz="0" w:space="0" w:color="auto"/>
                        <w:bottom w:val="none" w:sz="0" w:space="0" w:color="auto"/>
                        <w:right w:val="none" w:sz="0" w:space="0" w:color="auto"/>
                      </w:divBdr>
                    </w:div>
                  </w:divsChild>
                </w:div>
                <w:div w:id="1618027441">
                  <w:marLeft w:val="0"/>
                  <w:marRight w:val="0"/>
                  <w:marTop w:val="0"/>
                  <w:marBottom w:val="0"/>
                  <w:divBdr>
                    <w:top w:val="none" w:sz="0" w:space="0" w:color="auto"/>
                    <w:left w:val="none" w:sz="0" w:space="0" w:color="auto"/>
                    <w:bottom w:val="none" w:sz="0" w:space="0" w:color="auto"/>
                    <w:right w:val="none" w:sz="0" w:space="0" w:color="auto"/>
                  </w:divBdr>
                  <w:divsChild>
                    <w:div w:id="172647423">
                      <w:marLeft w:val="0"/>
                      <w:marRight w:val="0"/>
                      <w:marTop w:val="0"/>
                      <w:marBottom w:val="0"/>
                      <w:divBdr>
                        <w:top w:val="none" w:sz="0" w:space="0" w:color="auto"/>
                        <w:left w:val="none" w:sz="0" w:space="0" w:color="auto"/>
                        <w:bottom w:val="none" w:sz="0" w:space="0" w:color="auto"/>
                        <w:right w:val="none" w:sz="0" w:space="0" w:color="auto"/>
                      </w:divBdr>
                    </w:div>
                  </w:divsChild>
                </w:div>
                <w:div w:id="1624195538">
                  <w:marLeft w:val="0"/>
                  <w:marRight w:val="0"/>
                  <w:marTop w:val="0"/>
                  <w:marBottom w:val="0"/>
                  <w:divBdr>
                    <w:top w:val="none" w:sz="0" w:space="0" w:color="auto"/>
                    <w:left w:val="none" w:sz="0" w:space="0" w:color="auto"/>
                    <w:bottom w:val="none" w:sz="0" w:space="0" w:color="auto"/>
                    <w:right w:val="none" w:sz="0" w:space="0" w:color="auto"/>
                  </w:divBdr>
                  <w:divsChild>
                    <w:div w:id="1811097312">
                      <w:marLeft w:val="0"/>
                      <w:marRight w:val="0"/>
                      <w:marTop w:val="0"/>
                      <w:marBottom w:val="0"/>
                      <w:divBdr>
                        <w:top w:val="none" w:sz="0" w:space="0" w:color="auto"/>
                        <w:left w:val="none" w:sz="0" w:space="0" w:color="auto"/>
                        <w:bottom w:val="none" w:sz="0" w:space="0" w:color="auto"/>
                        <w:right w:val="none" w:sz="0" w:space="0" w:color="auto"/>
                      </w:divBdr>
                    </w:div>
                  </w:divsChild>
                </w:div>
                <w:div w:id="1718504745">
                  <w:marLeft w:val="0"/>
                  <w:marRight w:val="0"/>
                  <w:marTop w:val="0"/>
                  <w:marBottom w:val="0"/>
                  <w:divBdr>
                    <w:top w:val="none" w:sz="0" w:space="0" w:color="auto"/>
                    <w:left w:val="none" w:sz="0" w:space="0" w:color="auto"/>
                    <w:bottom w:val="none" w:sz="0" w:space="0" w:color="auto"/>
                    <w:right w:val="none" w:sz="0" w:space="0" w:color="auto"/>
                  </w:divBdr>
                  <w:divsChild>
                    <w:div w:id="1364207588">
                      <w:marLeft w:val="0"/>
                      <w:marRight w:val="0"/>
                      <w:marTop w:val="0"/>
                      <w:marBottom w:val="0"/>
                      <w:divBdr>
                        <w:top w:val="none" w:sz="0" w:space="0" w:color="auto"/>
                        <w:left w:val="none" w:sz="0" w:space="0" w:color="auto"/>
                        <w:bottom w:val="none" w:sz="0" w:space="0" w:color="auto"/>
                        <w:right w:val="none" w:sz="0" w:space="0" w:color="auto"/>
                      </w:divBdr>
                    </w:div>
                  </w:divsChild>
                </w:div>
                <w:div w:id="1742634199">
                  <w:marLeft w:val="0"/>
                  <w:marRight w:val="0"/>
                  <w:marTop w:val="0"/>
                  <w:marBottom w:val="0"/>
                  <w:divBdr>
                    <w:top w:val="none" w:sz="0" w:space="0" w:color="auto"/>
                    <w:left w:val="none" w:sz="0" w:space="0" w:color="auto"/>
                    <w:bottom w:val="none" w:sz="0" w:space="0" w:color="auto"/>
                    <w:right w:val="none" w:sz="0" w:space="0" w:color="auto"/>
                  </w:divBdr>
                  <w:divsChild>
                    <w:div w:id="1364743680">
                      <w:marLeft w:val="0"/>
                      <w:marRight w:val="0"/>
                      <w:marTop w:val="0"/>
                      <w:marBottom w:val="0"/>
                      <w:divBdr>
                        <w:top w:val="none" w:sz="0" w:space="0" w:color="auto"/>
                        <w:left w:val="none" w:sz="0" w:space="0" w:color="auto"/>
                        <w:bottom w:val="none" w:sz="0" w:space="0" w:color="auto"/>
                        <w:right w:val="none" w:sz="0" w:space="0" w:color="auto"/>
                      </w:divBdr>
                    </w:div>
                  </w:divsChild>
                </w:div>
                <w:div w:id="1885672226">
                  <w:marLeft w:val="0"/>
                  <w:marRight w:val="0"/>
                  <w:marTop w:val="0"/>
                  <w:marBottom w:val="0"/>
                  <w:divBdr>
                    <w:top w:val="none" w:sz="0" w:space="0" w:color="auto"/>
                    <w:left w:val="none" w:sz="0" w:space="0" w:color="auto"/>
                    <w:bottom w:val="none" w:sz="0" w:space="0" w:color="auto"/>
                    <w:right w:val="none" w:sz="0" w:space="0" w:color="auto"/>
                  </w:divBdr>
                  <w:divsChild>
                    <w:div w:id="2126342471">
                      <w:marLeft w:val="0"/>
                      <w:marRight w:val="0"/>
                      <w:marTop w:val="0"/>
                      <w:marBottom w:val="0"/>
                      <w:divBdr>
                        <w:top w:val="none" w:sz="0" w:space="0" w:color="auto"/>
                        <w:left w:val="none" w:sz="0" w:space="0" w:color="auto"/>
                        <w:bottom w:val="none" w:sz="0" w:space="0" w:color="auto"/>
                        <w:right w:val="none" w:sz="0" w:space="0" w:color="auto"/>
                      </w:divBdr>
                    </w:div>
                  </w:divsChild>
                </w:div>
                <w:div w:id="1975525458">
                  <w:marLeft w:val="0"/>
                  <w:marRight w:val="0"/>
                  <w:marTop w:val="0"/>
                  <w:marBottom w:val="0"/>
                  <w:divBdr>
                    <w:top w:val="none" w:sz="0" w:space="0" w:color="auto"/>
                    <w:left w:val="none" w:sz="0" w:space="0" w:color="auto"/>
                    <w:bottom w:val="none" w:sz="0" w:space="0" w:color="auto"/>
                    <w:right w:val="none" w:sz="0" w:space="0" w:color="auto"/>
                  </w:divBdr>
                  <w:divsChild>
                    <w:div w:id="804809678">
                      <w:marLeft w:val="0"/>
                      <w:marRight w:val="0"/>
                      <w:marTop w:val="0"/>
                      <w:marBottom w:val="0"/>
                      <w:divBdr>
                        <w:top w:val="none" w:sz="0" w:space="0" w:color="auto"/>
                        <w:left w:val="none" w:sz="0" w:space="0" w:color="auto"/>
                        <w:bottom w:val="none" w:sz="0" w:space="0" w:color="auto"/>
                        <w:right w:val="none" w:sz="0" w:space="0" w:color="auto"/>
                      </w:divBdr>
                    </w:div>
                  </w:divsChild>
                </w:div>
                <w:div w:id="1983804996">
                  <w:marLeft w:val="0"/>
                  <w:marRight w:val="0"/>
                  <w:marTop w:val="0"/>
                  <w:marBottom w:val="0"/>
                  <w:divBdr>
                    <w:top w:val="none" w:sz="0" w:space="0" w:color="auto"/>
                    <w:left w:val="none" w:sz="0" w:space="0" w:color="auto"/>
                    <w:bottom w:val="none" w:sz="0" w:space="0" w:color="auto"/>
                    <w:right w:val="none" w:sz="0" w:space="0" w:color="auto"/>
                  </w:divBdr>
                  <w:divsChild>
                    <w:div w:id="1570923934">
                      <w:marLeft w:val="0"/>
                      <w:marRight w:val="0"/>
                      <w:marTop w:val="0"/>
                      <w:marBottom w:val="0"/>
                      <w:divBdr>
                        <w:top w:val="none" w:sz="0" w:space="0" w:color="auto"/>
                        <w:left w:val="none" w:sz="0" w:space="0" w:color="auto"/>
                        <w:bottom w:val="none" w:sz="0" w:space="0" w:color="auto"/>
                        <w:right w:val="none" w:sz="0" w:space="0" w:color="auto"/>
                      </w:divBdr>
                    </w:div>
                  </w:divsChild>
                </w:div>
                <w:div w:id="2009818695">
                  <w:marLeft w:val="0"/>
                  <w:marRight w:val="0"/>
                  <w:marTop w:val="0"/>
                  <w:marBottom w:val="0"/>
                  <w:divBdr>
                    <w:top w:val="none" w:sz="0" w:space="0" w:color="auto"/>
                    <w:left w:val="none" w:sz="0" w:space="0" w:color="auto"/>
                    <w:bottom w:val="none" w:sz="0" w:space="0" w:color="auto"/>
                    <w:right w:val="none" w:sz="0" w:space="0" w:color="auto"/>
                  </w:divBdr>
                  <w:divsChild>
                    <w:div w:id="1373766846">
                      <w:marLeft w:val="0"/>
                      <w:marRight w:val="0"/>
                      <w:marTop w:val="0"/>
                      <w:marBottom w:val="0"/>
                      <w:divBdr>
                        <w:top w:val="none" w:sz="0" w:space="0" w:color="auto"/>
                        <w:left w:val="none" w:sz="0" w:space="0" w:color="auto"/>
                        <w:bottom w:val="none" w:sz="0" w:space="0" w:color="auto"/>
                        <w:right w:val="none" w:sz="0" w:space="0" w:color="auto"/>
                      </w:divBdr>
                    </w:div>
                  </w:divsChild>
                </w:div>
                <w:div w:id="2066874439">
                  <w:marLeft w:val="0"/>
                  <w:marRight w:val="0"/>
                  <w:marTop w:val="0"/>
                  <w:marBottom w:val="0"/>
                  <w:divBdr>
                    <w:top w:val="none" w:sz="0" w:space="0" w:color="auto"/>
                    <w:left w:val="none" w:sz="0" w:space="0" w:color="auto"/>
                    <w:bottom w:val="none" w:sz="0" w:space="0" w:color="auto"/>
                    <w:right w:val="none" w:sz="0" w:space="0" w:color="auto"/>
                  </w:divBdr>
                  <w:divsChild>
                    <w:div w:id="965503053">
                      <w:marLeft w:val="0"/>
                      <w:marRight w:val="0"/>
                      <w:marTop w:val="0"/>
                      <w:marBottom w:val="0"/>
                      <w:divBdr>
                        <w:top w:val="none" w:sz="0" w:space="0" w:color="auto"/>
                        <w:left w:val="none" w:sz="0" w:space="0" w:color="auto"/>
                        <w:bottom w:val="none" w:sz="0" w:space="0" w:color="auto"/>
                        <w:right w:val="none" w:sz="0" w:space="0" w:color="auto"/>
                      </w:divBdr>
                    </w:div>
                  </w:divsChild>
                </w:div>
                <w:div w:id="2071808301">
                  <w:marLeft w:val="0"/>
                  <w:marRight w:val="0"/>
                  <w:marTop w:val="0"/>
                  <w:marBottom w:val="0"/>
                  <w:divBdr>
                    <w:top w:val="none" w:sz="0" w:space="0" w:color="auto"/>
                    <w:left w:val="none" w:sz="0" w:space="0" w:color="auto"/>
                    <w:bottom w:val="none" w:sz="0" w:space="0" w:color="auto"/>
                    <w:right w:val="none" w:sz="0" w:space="0" w:color="auto"/>
                  </w:divBdr>
                  <w:divsChild>
                    <w:div w:id="963922045">
                      <w:marLeft w:val="0"/>
                      <w:marRight w:val="0"/>
                      <w:marTop w:val="0"/>
                      <w:marBottom w:val="0"/>
                      <w:divBdr>
                        <w:top w:val="none" w:sz="0" w:space="0" w:color="auto"/>
                        <w:left w:val="none" w:sz="0" w:space="0" w:color="auto"/>
                        <w:bottom w:val="none" w:sz="0" w:space="0" w:color="auto"/>
                        <w:right w:val="none" w:sz="0" w:space="0" w:color="auto"/>
                      </w:divBdr>
                    </w:div>
                  </w:divsChild>
                </w:div>
                <w:div w:id="2096315596">
                  <w:marLeft w:val="0"/>
                  <w:marRight w:val="0"/>
                  <w:marTop w:val="0"/>
                  <w:marBottom w:val="0"/>
                  <w:divBdr>
                    <w:top w:val="none" w:sz="0" w:space="0" w:color="auto"/>
                    <w:left w:val="none" w:sz="0" w:space="0" w:color="auto"/>
                    <w:bottom w:val="none" w:sz="0" w:space="0" w:color="auto"/>
                    <w:right w:val="none" w:sz="0" w:space="0" w:color="auto"/>
                  </w:divBdr>
                  <w:divsChild>
                    <w:div w:id="1525170834">
                      <w:marLeft w:val="0"/>
                      <w:marRight w:val="0"/>
                      <w:marTop w:val="0"/>
                      <w:marBottom w:val="0"/>
                      <w:divBdr>
                        <w:top w:val="none" w:sz="0" w:space="0" w:color="auto"/>
                        <w:left w:val="none" w:sz="0" w:space="0" w:color="auto"/>
                        <w:bottom w:val="none" w:sz="0" w:space="0" w:color="auto"/>
                        <w:right w:val="none" w:sz="0" w:space="0" w:color="auto"/>
                      </w:divBdr>
                    </w:div>
                  </w:divsChild>
                </w:div>
                <w:div w:id="2097364585">
                  <w:marLeft w:val="0"/>
                  <w:marRight w:val="0"/>
                  <w:marTop w:val="0"/>
                  <w:marBottom w:val="0"/>
                  <w:divBdr>
                    <w:top w:val="none" w:sz="0" w:space="0" w:color="auto"/>
                    <w:left w:val="none" w:sz="0" w:space="0" w:color="auto"/>
                    <w:bottom w:val="none" w:sz="0" w:space="0" w:color="auto"/>
                    <w:right w:val="none" w:sz="0" w:space="0" w:color="auto"/>
                  </w:divBdr>
                  <w:divsChild>
                    <w:div w:id="16972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8049">
          <w:marLeft w:val="0"/>
          <w:marRight w:val="0"/>
          <w:marTop w:val="0"/>
          <w:marBottom w:val="0"/>
          <w:divBdr>
            <w:top w:val="none" w:sz="0" w:space="0" w:color="auto"/>
            <w:left w:val="none" w:sz="0" w:space="0" w:color="auto"/>
            <w:bottom w:val="none" w:sz="0" w:space="0" w:color="auto"/>
            <w:right w:val="none" w:sz="0" w:space="0" w:color="auto"/>
          </w:divBdr>
        </w:div>
        <w:div w:id="1448966984">
          <w:marLeft w:val="0"/>
          <w:marRight w:val="0"/>
          <w:marTop w:val="0"/>
          <w:marBottom w:val="0"/>
          <w:divBdr>
            <w:top w:val="none" w:sz="0" w:space="0" w:color="auto"/>
            <w:left w:val="none" w:sz="0" w:space="0" w:color="auto"/>
            <w:bottom w:val="none" w:sz="0" w:space="0" w:color="auto"/>
            <w:right w:val="none" w:sz="0" w:space="0" w:color="auto"/>
          </w:divBdr>
          <w:divsChild>
            <w:div w:id="113253176">
              <w:marLeft w:val="0"/>
              <w:marRight w:val="0"/>
              <w:marTop w:val="30"/>
              <w:marBottom w:val="30"/>
              <w:divBdr>
                <w:top w:val="none" w:sz="0" w:space="0" w:color="auto"/>
                <w:left w:val="none" w:sz="0" w:space="0" w:color="auto"/>
                <w:bottom w:val="none" w:sz="0" w:space="0" w:color="auto"/>
                <w:right w:val="none" w:sz="0" w:space="0" w:color="auto"/>
              </w:divBdr>
              <w:divsChild>
                <w:div w:id="845095044">
                  <w:marLeft w:val="0"/>
                  <w:marRight w:val="0"/>
                  <w:marTop w:val="0"/>
                  <w:marBottom w:val="0"/>
                  <w:divBdr>
                    <w:top w:val="none" w:sz="0" w:space="0" w:color="auto"/>
                    <w:left w:val="none" w:sz="0" w:space="0" w:color="auto"/>
                    <w:bottom w:val="none" w:sz="0" w:space="0" w:color="auto"/>
                    <w:right w:val="none" w:sz="0" w:space="0" w:color="auto"/>
                  </w:divBdr>
                  <w:divsChild>
                    <w:div w:id="1697997378">
                      <w:marLeft w:val="0"/>
                      <w:marRight w:val="0"/>
                      <w:marTop w:val="0"/>
                      <w:marBottom w:val="0"/>
                      <w:divBdr>
                        <w:top w:val="none" w:sz="0" w:space="0" w:color="auto"/>
                        <w:left w:val="none" w:sz="0" w:space="0" w:color="auto"/>
                        <w:bottom w:val="none" w:sz="0" w:space="0" w:color="auto"/>
                        <w:right w:val="none" w:sz="0" w:space="0" w:color="auto"/>
                      </w:divBdr>
                    </w:div>
                  </w:divsChild>
                </w:div>
                <w:div w:id="1171485540">
                  <w:marLeft w:val="0"/>
                  <w:marRight w:val="0"/>
                  <w:marTop w:val="0"/>
                  <w:marBottom w:val="0"/>
                  <w:divBdr>
                    <w:top w:val="none" w:sz="0" w:space="0" w:color="auto"/>
                    <w:left w:val="none" w:sz="0" w:space="0" w:color="auto"/>
                    <w:bottom w:val="none" w:sz="0" w:space="0" w:color="auto"/>
                    <w:right w:val="none" w:sz="0" w:space="0" w:color="auto"/>
                  </w:divBdr>
                  <w:divsChild>
                    <w:div w:id="165289504">
                      <w:marLeft w:val="0"/>
                      <w:marRight w:val="0"/>
                      <w:marTop w:val="0"/>
                      <w:marBottom w:val="0"/>
                      <w:divBdr>
                        <w:top w:val="none" w:sz="0" w:space="0" w:color="auto"/>
                        <w:left w:val="none" w:sz="0" w:space="0" w:color="auto"/>
                        <w:bottom w:val="none" w:sz="0" w:space="0" w:color="auto"/>
                        <w:right w:val="none" w:sz="0" w:space="0" w:color="auto"/>
                      </w:divBdr>
                    </w:div>
                  </w:divsChild>
                </w:div>
                <w:div w:id="1591698523">
                  <w:marLeft w:val="0"/>
                  <w:marRight w:val="0"/>
                  <w:marTop w:val="0"/>
                  <w:marBottom w:val="0"/>
                  <w:divBdr>
                    <w:top w:val="none" w:sz="0" w:space="0" w:color="auto"/>
                    <w:left w:val="none" w:sz="0" w:space="0" w:color="auto"/>
                    <w:bottom w:val="none" w:sz="0" w:space="0" w:color="auto"/>
                    <w:right w:val="none" w:sz="0" w:space="0" w:color="auto"/>
                  </w:divBdr>
                  <w:divsChild>
                    <w:div w:id="953638731">
                      <w:marLeft w:val="0"/>
                      <w:marRight w:val="0"/>
                      <w:marTop w:val="0"/>
                      <w:marBottom w:val="0"/>
                      <w:divBdr>
                        <w:top w:val="none" w:sz="0" w:space="0" w:color="auto"/>
                        <w:left w:val="none" w:sz="0" w:space="0" w:color="auto"/>
                        <w:bottom w:val="none" w:sz="0" w:space="0" w:color="auto"/>
                        <w:right w:val="none" w:sz="0" w:space="0" w:color="auto"/>
                      </w:divBdr>
                    </w:div>
                  </w:divsChild>
                </w:div>
                <w:div w:id="1908030543">
                  <w:marLeft w:val="0"/>
                  <w:marRight w:val="0"/>
                  <w:marTop w:val="0"/>
                  <w:marBottom w:val="0"/>
                  <w:divBdr>
                    <w:top w:val="none" w:sz="0" w:space="0" w:color="auto"/>
                    <w:left w:val="none" w:sz="0" w:space="0" w:color="auto"/>
                    <w:bottom w:val="none" w:sz="0" w:space="0" w:color="auto"/>
                    <w:right w:val="none" w:sz="0" w:space="0" w:color="auto"/>
                  </w:divBdr>
                  <w:divsChild>
                    <w:div w:id="2093383018">
                      <w:marLeft w:val="0"/>
                      <w:marRight w:val="0"/>
                      <w:marTop w:val="0"/>
                      <w:marBottom w:val="0"/>
                      <w:divBdr>
                        <w:top w:val="none" w:sz="0" w:space="0" w:color="auto"/>
                        <w:left w:val="none" w:sz="0" w:space="0" w:color="auto"/>
                        <w:bottom w:val="none" w:sz="0" w:space="0" w:color="auto"/>
                        <w:right w:val="none" w:sz="0" w:space="0" w:color="auto"/>
                      </w:divBdr>
                    </w:div>
                  </w:divsChild>
                </w:div>
                <w:div w:id="2011982435">
                  <w:marLeft w:val="0"/>
                  <w:marRight w:val="0"/>
                  <w:marTop w:val="0"/>
                  <w:marBottom w:val="0"/>
                  <w:divBdr>
                    <w:top w:val="none" w:sz="0" w:space="0" w:color="auto"/>
                    <w:left w:val="none" w:sz="0" w:space="0" w:color="auto"/>
                    <w:bottom w:val="none" w:sz="0" w:space="0" w:color="auto"/>
                    <w:right w:val="none" w:sz="0" w:space="0" w:color="auto"/>
                  </w:divBdr>
                  <w:divsChild>
                    <w:div w:id="1716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03905">
      <w:bodyDiv w:val="1"/>
      <w:marLeft w:val="0"/>
      <w:marRight w:val="0"/>
      <w:marTop w:val="0"/>
      <w:marBottom w:val="0"/>
      <w:divBdr>
        <w:top w:val="none" w:sz="0" w:space="0" w:color="auto"/>
        <w:left w:val="none" w:sz="0" w:space="0" w:color="auto"/>
        <w:bottom w:val="none" w:sz="0" w:space="0" w:color="auto"/>
        <w:right w:val="none" w:sz="0" w:space="0" w:color="auto"/>
      </w:divBdr>
      <w:divsChild>
        <w:div w:id="2067214653">
          <w:marLeft w:val="0"/>
          <w:marRight w:val="0"/>
          <w:marTop w:val="0"/>
          <w:marBottom w:val="0"/>
          <w:divBdr>
            <w:top w:val="none" w:sz="0" w:space="0" w:color="auto"/>
            <w:left w:val="none" w:sz="0" w:space="0" w:color="auto"/>
            <w:bottom w:val="none" w:sz="0" w:space="0" w:color="auto"/>
            <w:right w:val="none" w:sz="0" w:space="0" w:color="auto"/>
          </w:divBdr>
        </w:div>
      </w:divsChild>
    </w:div>
    <w:div w:id="319190140">
      <w:bodyDiv w:val="1"/>
      <w:marLeft w:val="0"/>
      <w:marRight w:val="0"/>
      <w:marTop w:val="0"/>
      <w:marBottom w:val="0"/>
      <w:divBdr>
        <w:top w:val="none" w:sz="0" w:space="0" w:color="auto"/>
        <w:left w:val="none" w:sz="0" w:space="0" w:color="auto"/>
        <w:bottom w:val="none" w:sz="0" w:space="0" w:color="auto"/>
        <w:right w:val="none" w:sz="0" w:space="0" w:color="auto"/>
      </w:divBdr>
      <w:divsChild>
        <w:div w:id="1104307678">
          <w:marLeft w:val="0"/>
          <w:marRight w:val="0"/>
          <w:marTop w:val="0"/>
          <w:marBottom w:val="0"/>
          <w:divBdr>
            <w:top w:val="none" w:sz="0" w:space="0" w:color="auto"/>
            <w:left w:val="none" w:sz="0" w:space="0" w:color="auto"/>
            <w:bottom w:val="none" w:sz="0" w:space="0" w:color="auto"/>
            <w:right w:val="none" w:sz="0" w:space="0" w:color="auto"/>
          </w:divBdr>
        </w:div>
      </w:divsChild>
    </w:div>
    <w:div w:id="434062353">
      <w:bodyDiv w:val="1"/>
      <w:marLeft w:val="0"/>
      <w:marRight w:val="0"/>
      <w:marTop w:val="0"/>
      <w:marBottom w:val="0"/>
      <w:divBdr>
        <w:top w:val="none" w:sz="0" w:space="0" w:color="auto"/>
        <w:left w:val="none" w:sz="0" w:space="0" w:color="auto"/>
        <w:bottom w:val="none" w:sz="0" w:space="0" w:color="auto"/>
        <w:right w:val="none" w:sz="0" w:space="0" w:color="auto"/>
      </w:divBdr>
    </w:div>
    <w:div w:id="554778774">
      <w:bodyDiv w:val="1"/>
      <w:marLeft w:val="0"/>
      <w:marRight w:val="0"/>
      <w:marTop w:val="0"/>
      <w:marBottom w:val="0"/>
      <w:divBdr>
        <w:top w:val="none" w:sz="0" w:space="0" w:color="auto"/>
        <w:left w:val="none" w:sz="0" w:space="0" w:color="auto"/>
        <w:bottom w:val="none" w:sz="0" w:space="0" w:color="auto"/>
        <w:right w:val="none" w:sz="0" w:space="0" w:color="auto"/>
      </w:divBdr>
      <w:divsChild>
        <w:div w:id="371807492">
          <w:marLeft w:val="0"/>
          <w:marRight w:val="0"/>
          <w:marTop w:val="0"/>
          <w:marBottom w:val="0"/>
          <w:divBdr>
            <w:top w:val="none" w:sz="0" w:space="0" w:color="auto"/>
            <w:left w:val="none" w:sz="0" w:space="0" w:color="auto"/>
            <w:bottom w:val="none" w:sz="0" w:space="0" w:color="auto"/>
            <w:right w:val="none" w:sz="0" w:space="0" w:color="auto"/>
          </w:divBdr>
          <w:divsChild>
            <w:div w:id="10708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6841">
      <w:bodyDiv w:val="1"/>
      <w:marLeft w:val="0"/>
      <w:marRight w:val="0"/>
      <w:marTop w:val="0"/>
      <w:marBottom w:val="0"/>
      <w:divBdr>
        <w:top w:val="none" w:sz="0" w:space="0" w:color="auto"/>
        <w:left w:val="none" w:sz="0" w:space="0" w:color="auto"/>
        <w:bottom w:val="none" w:sz="0" w:space="0" w:color="auto"/>
        <w:right w:val="none" w:sz="0" w:space="0" w:color="auto"/>
      </w:divBdr>
    </w:div>
    <w:div w:id="688526639">
      <w:bodyDiv w:val="1"/>
      <w:marLeft w:val="0"/>
      <w:marRight w:val="0"/>
      <w:marTop w:val="0"/>
      <w:marBottom w:val="0"/>
      <w:divBdr>
        <w:top w:val="none" w:sz="0" w:space="0" w:color="auto"/>
        <w:left w:val="none" w:sz="0" w:space="0" w:color="auto"/>
        <w:bottom w:val="none" w:sz="0" w:space="0" w:color="auto"/>
        <w:right w:val="none" w:sz="0" w:space="0" w:color="auto"/>
      </w:divBdr>
      <w:divsChild>
        <w:div w:id="200560039">
          <w:marLeft w:val="0"/>
          <w:marRight w:val="0"/>
          <w:marTop w:val="100"/>
          <w:marBottom w:val="100"/>
          <w:divBdr>
            <w:top w:val="dashed" w:sz="6" w:space="0" w:color="A8A8A8"/>
            <w:left w:val="none" w:sz="0" w:space="0" w:color="auto"/>
            <w:bottom w:val="none" w:sz="0" w:space="0" w:color="auto"/>
            <w:right w:val="none" w:sz="0" w:space="0" w:color="auto"/>
          </w:divBdr>
          <w:divsChild>
            <w:div w:id="522863801">
              <w:marLeft w:val="0"/>
              <w:marRight w:val="0"/>
              <w:marTop w:val="750"/>
              <w:marBottom w:val="750"/>
              <w:divBdr>
                <w:top w:val="none" w:sz="0" w:space="0" w:color="auto"/>
                <w:left w:val="none" w:sz="0" w:space="0" w:color="auto"/>
                <w:bottom w:val="none" w:sz="0" w:space="0" w:color="auto"/>
                <w:right w:val="none" w:sz="0" w:space="0" w:color="auto"/>
              </w:divBdr>
              <w:divsChild>
                <w:div w:id="178159199">
                  <w:marLeft w:val="0"/>
                  <w:marRight w:val="0"/>
                  <w:marTop w:val="0"/>
                  <w:marBottom w:val="0"/>
                  <w:divBdr>
                    <w:top w:val="none" w:sz="0" w:space="0" w:color="auto"/>
                    <w:left w:val="none" w:sz="0" w:space="0" w:color="auto"/>
                    <w:bottom w:val="none" w:sz="0" w:space="0" w:color="auto"/>
                    <w:right w:val="none" w:sz="0" w:space="0" w:color="auto"/>
                  </w:divBdr>
                  <w:divsChild>
                    <w:div w:id="598948431">
                      <w:marLeft w:val="0"/>
                      <w:marRight w:val="0"/>
                      <w:marTop w:val="0"/>
                      <w:marBottom w:val="0"/>
                      <w:divBdr>
                        <w:top w:val="none" w:sz="0" w:space="0" w:color="auto"/>
                        <w:left w:val="none" w:sz="0" w:space="0" w:color="auto"/>
                        <w:bottom w:val="none" w:sz="0" w:space="0" w:color="auto"/>
                        <w:right w:val="none" w:sz="0" w:space="0" w:color="auto"/>
                      </w:divBdr>
                      <w:divsChild>
                        <w:div w:id="11875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92686">
          <w:marLeft w:val="0"/>
          <w:marRight w:val="0"/>
          <w:marTop w:val="100"/>
          <w:marBottom w:val="100"/>
          <w:divBdr>
            <w:top w:val="dashed" w:sz="6" w:space="0" w:color="A8A8A8"/>
            <w:left w:val="none" w:sz="0" w:space="0" w:color="auto"/>
            <w:bottom w:val="none" w:sz="0" w:space="0" w:color="auto"/>
            <w:right w:val="none" w:sz="0" w:space="0" w:color="auto"/>
          </w:divBdr>
          <w:divsChild>
            <w:div w:id="2138642756">
              <w:marLeft w:val="0"/>
              <w:marRight w:val="0"/>
              <w:marTop w:val="750"/>
              <w:marBottom w:val="750"/>
              <w:divBdr>
                <w:top w:val="none" w:sz="0" w:space="0" w:color="auto"/>
                <w:left w:val="none" w:sz="0" w:space="0" w:color="auto"/>
                <w:bottom w:val="none" w:sz="0" w:space="0" w:color="auto"/>
                <w:right w:val="none" w:sz="0" w:space="0" w:color="auto"/>
              </w:divBdr>
              <w:divsChild>
                <w:div w:id="1002784726">
                  <w:marLeft w:val="0"/>
                  <w:marRight w:val="0"/>
                  <w:marTop w:val="0"/>
                  <w:marBottom w:val="0"/>
                  <w:divBdr>
                    <w:top w:val="none" w:sz="0" w:space="0" w:color="auto"/>
                    <w:left w:val="none" w:sz="0" w:space="0" w:color="auto"/>
                    <w:bottom w:val="none" w:sz="0" w:space="0" w:color="auto"/>
                    <w:right w:val="none" w:sz="0" w:space="0" w:color="auto"/>
                  </w:divBdr>
                  <w:divsChild>
                    <w:div w:id="1351684682">
                      <w:marLeft w:val="0"/>
                      <w:marRight w:val="0"/>
                      <w:marTop w:val="0"/>
                      <w:marBottom w:val="0"/>
                      <w:divBdr>
                        <w:top w:val="none" w:sz="0" w:space="0" w:color="auto"/>
                        <w:left w:val="none" w:sz="0" w:space="0" w:color="auto"/>
                        <w:bottom w:val="none" w:sz="0" w:space="0" w:color="auto"/>
                        <w:right w:val="none" w:sz="0" w:space="0" w:color="auto"/>
                      </w:divBdr>
                      <w:divsChild>
                        <w:div w:id="11530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960369">
      <w:bodyDiv w:val="1"/>
      <w:marLeft w:val="0"/>
      <w:marRight w:val="0"/>
      <w:marTop w:val="0"/>
      <w:marBottom w:val="0"/>
      <w:divBdr>
        <w:top w:val="none" w:sz="0" w:space="0" w:color="auto"/>
        <w:left w:val="none" w:sz="0" w:space="0" w:color="auto"/>
        <w:bottom w:val="none" w:sz="0" w:space="0" w:color="auto"/>
        <w:right w:val="none" w:sz="0" w:space="0" w:color="auto"/>
      </w:divBdr>
    </w:div>
    <w:div w:id="1016348947">
      <w:bodyDiv w:val="1"/>
      <w:marLeft w:val="0"/>
      <w:marRight w:val="0"/>
      <w:marTop w:val="0"/>
      <w:marBottom w:val="0"/>
      <w:divBdr>
        <w:top w:val="none" w:sz="0" w:space="0" w:color="auto"/>
        <w:left w:val="none" w:sz="0" w:space="0" w:color="auto"/>
        <w:bottom w:val="none" w:sz="0" w:space="0" w:color="auto"/>
        <w:right w:val="none" w:sz="0" w:space="0" w:color="auto"/>
      </w:divBdr>
    </w:div>
    <w:div w:id="1051466750">
      <w:bodyDiv w:val="1"/>
      <w:marLeft w:val="0"/>
      <w:marRight w:val="0"/>
      <w:marTop w:val="0"/>
      <w:marBottom w:val="0"/>
      <w:divBdr>
        <w:top w:val="none" w:sz="0" w:space="0" w:color="auto"/>
        <w:left w:val="none" w:sz="0" w:space="0" w:color="auto"/>
        <w:bottom w:val="none" w:sz="0" w:space="0" w:color="auto"/>
        <w:right w:val="none" w:sz="0" w:space="0" w:color="auto"/>
      </w:divBdr>
      <w:divsChild>
        <w:div w:id="124206493">
          <w:marLeft w:val="0"/>
          <w:marRight w:val="0"/>
          <w:marTop w:val="0"/>
          <w:marBottom w:val="0"/>
          <w:divBdr>
            <w:top w:val="none" w:sz="0" w:space="0" w:color="auto"/>
            <w:left w:val="none" w:sz="0" w:space="0" w:color="auto"/>
            <w:bottom w:val="none" w:sz="0" w:space="0" w:color="auto"/>
            <w:right w:val="none" w:sz="0" w:space="0" w:color="auto"/>
          </w:divBdr>
        </w:div>
      </w:divsChild>
    </w:div>
    <w:div w:id="1130366518">
      <w:bodyDiv w:val="1"/>
      <w:marLeft w:val="0"/>
      <w:marRight w:val="0"/>
      <w:marTop w:val="0"/>
      <w:marBottom w:val="0"/>
      <w:divBdr>
        <w:top w:val="none" w:sz="0" w:space="0" w:color="auto"/>
        <w:left w:val="none" w:sz="0" w:space="0" w:color="auto"/>
        <w:bottom w:val="none" w:sz="0" w:space="0" w:color="auto"/>
        <w:right w:val="none" w:sz="0" w:space="0" w:color="auto"/>
      </w:divBdr>
      <w:divsChild>
        <w:div w:id="237522878">
          <w:marLeft w:val="0"/>
          <w:marRight w:val="0"/>
          <w:marTop w:val="0"/>
          <w:marBottom w:val="0"/>
          <w:divBdr>
            <w:top w:val="none" w:sz="0" w:space="0" w:color="auto"/>
            <w:left w:val="none" w:sz="0" w:space="0" w:color="auto"/>
            <w:bottom w:val="none" w:sz="0" w:space="0" w:color="auto"/>
            <w:right w:val="none" w:sz="0" w:space="0" w:color="auto"/>
          </w:divBdr>
        </w:div>
      </w:divsChild>
    </w:div>
    <w:div w:id="1301567939">
      <w:bodyDiv w:val="1"/>
      <w:marLeft w:val="0"/>
      <w:marRight w:val="0"/>
      <w:marTop w:val="0"/>
      <w:marBottom w:val="0"/>
      <w:divBdr>
        <w:top w:val="none" w:sz="0" w:space="0" w:color="auto"/>
        <w:left w:val="none" w:sz="0" w:space="0" w:color="auto"/>
        <w:bottom w:val="none" w:sz="0" w:space="0" w:color="auto"/>
        <w:right w:val="none" w:sz="0" w:space="0" w:color="auto"/>
      </w:divBdr>
      <w:divsChild>
        <w:div w:id="2007516278">
          <w:marLeft w:val="0"/>
          <w:marRight w:val="0"/>
          <w:marTop w:val="0"/>
          <w:marBottom w:val="0"/>
          <w:divBdr>
            <w:top w:val="none" w:sz="0" w:space="0" w:color="auto"/>
            <w:left w:val="none" w:sz="0" w:space="0" w:color="auto"/>
            <w:bottom w:val="none" w:sz="0" w:space="0" w:color="auto"/>
            <w:right w:val="none" w:sz="0" w:space="0" w:color="auto"/>
          </w:divBdr>
          <w:divsChild>
            <w:div w:id="1962105899">
              <w:marLeft w:val="0"/>
              <w:marRight w:val="0"/>
              <w:marTop w:val="0"/>
              <w:marBottom w:val="0"/>
              <w:divBdr>
                <w:top w:val="none" w:sz="0" w:space="0" w:color="auto"/>
                <w:left w:val="none" w:sz="0" w:space="0" w:color="auto"/>
                <w:bottom w:val="none" w:sz="0" w:space="0" w:color="auto"/>
                <w:right w:val="none" w:sz="0" w:space="0" w:color="auto"/>
              </w:divBdr>
            </w:div>
          </w:divsChild>
        </w:div>
        <w:div w:id="2015379193">
          <w:marLeft w:val="0"/>
          <w:marRight w:val="0"/>
          <w:marTop w:val="0"/>
          <w:marBottom w:val="0"/>
          <w:divBdr>
            <w:top w:val="none" w:sz="0" w:space="0" w:color="auto"/>
            <w:left w:val="none" w:sz="0" w:space="0" w:color="auto"/>
            <w:bottom w:val="none" w:sz="0" w:space="0" w:color="auto"/>
            <w:right w:val="none" w:sz="0" w:space="0" w:color="auto"/>
          </w:divBdr>
          <w:divsChild>
            <w:div w:id="2805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66430">
      <w:bodyDiv w:val="1"/>
      <w:marLeft w:val="0"/>
      <w:marRight w:val="0"/>
      <w:marTop w:val="0"/>
      <w:marBottom w:val="0"/>
      <w:divBdr>
        <w:top w:val="none" w:sz="0" w:space="0" w:color="auto"/>
        <w:left w:val="none" w:sz="0" w:space="0" w:color="auto"/>
        <w:bottom w:val="none" w:sz="0" w:space="0" w:color="auto"/>
        <w:right w:val="none" w:sz="0" w:space="0" w:color="auto"/>
      </w:divBdr>
    </w:div>
    <w:div w:id="1414930953">
      <w:bodyDiv w:val="1"/>
      <w:marLeft w:val="0"/>
      <w:marRight w:val="0"/>
      <w:marTop w:val="0"/>
      <w:marBottom w:val="0"/>
      <w:divBdr>
        <w:top w:val="none" w:sz="0" w:space="0" w:color="auto"/>
        <w:left w:val="none" w:sz="0" w:space="0" w:color="auto"/>
        <w:bottom w:val="none" w:sz="0" w:space="0" w:color="auto"/>
        <w:right w:val="none" w:sz="0" w:space="0" w:color="auto"/>
      </w:divBdr>
      <w:divsChild>
        <w:div w:id="265119350">
          <w:marLeft w:val="0"/>
          <w:marRight w:val="0"/>
          <w:marTop w:val="0"/>
          <w:marBottom w:val="0"/>
          <w:divBdr>
            <w:top w:val="none" w:sz="0" w:space="0" w:color="auto"/>
            <w:left w:val="none" w:sz="0" w:space="0" w:color="auto"/>
            <w:bottom w:val="none" w:sz="0" w:space="0" w:color="auto"/>
            <w:right w:val="none" w:sz="0" w:space="0" w:color="auto"/>
          </w:divBdr>
          <w:divsChild>
            <w:div w:id="1032874829">
              <w:marLeft w:val="0"/>
              <w:marRight w:val="0"/>
              <w:marTop w:val="0"/>
              <w:marBottom w:val="0"/>
              <w:divBdr>
                <w:top w:val="none" w:sz="0" w:space="0" w:color="auto"/>
                <w:left w:val="none" w:sz="0" w:space="0" w:color="auto"/>
                <w:bottom w:val="none" w:sz="0" w:space="0" w:color="auto"/>
                <w:right w:val="none" w:sz="0" w:space="0" w:color="auto"/>
              </w:divBdr>
            </w:div>
          </w:divsChild>
        </w:div>
        <w:div w:id="284820833">
          <w:marLeft w:val="0"/>
          <w:marRight w:val="0"/>
          <w:marTop w:val="0"/>
          <w:marBottom w:val="0"/>
          <w:divBdr>
            <w:top w:val="none" w:sz="0" w:space="0" w:color="auto"/>
            <w:left w:val="none" w:sz="0" w:space="0" w:color="auto"/>
            <w:bottom w:val="none" w:sz="0" w:space="0" w:color="auto"/>
            <w:right w:val="none" w:sz="0" w:space="0" w:color="auto"/>
          </w:divBdr>
          <w:divsChild>
            <w:div w:id="1990015334">
              <w:marLeft w:val="0"/>
              <w:marRight w:val="0"/>
              <w:marTop w:val="0"/>
              <w:marBottom w:val="0"/>
              <w:divBdr>
                <w:top w:val="none" w:sz="0" w:space="0" w:color="auto"/>
                <w:left w:val="none" w:sz="0" w:space="0" w:color="auto"/>
                <w:bottom w:val="none" w:sz="0" w:space="0" w:color="auto"/>
                <w:right w:val="none" w:sz="0" w:space="0" w:color="auto"/>
              </w:divBdr>
            </w:div>
          </w:divsChild>
        </w:div>
        <w:div w:id="380907371">
          <w:marLeft w:val="0"/>
          <w:marRight w:val="0"/>
          <w:marTop w:val="0"/>
          <w:marBottom w:val="0"/>
          <w:divBdr>
            <w:top w:val="none" w:sz="0" w:space="0" w:color="auto"/>
            <w:left w:val="none" w:sz="0" w:space="0" w:color="auto"/>
            <w:bottom w:val="none" w:sz="0" w:space="0" w:color="auto"/>
            <w:right w:val="none" w:sz="0" w:space="0" w:color="auto"/>
          </w:divBdr>
          <w:divsChild>
            <w:div w:id="1977029657">
              <w:marLeft w:val="0"/>
              <w:marRight w:val="0"/>
              <w:marTop w:val="0"/>
              <w:marBottom w:val="0"/>
              <w:divBdr>
                <w:top w:val="none" w:sz="0" w:space="0" w:color="auto"/>
                <w:left w:val="none" w:sz="0" w:space="0" w:color="auto"/>
                <w:bottom w:val="none" w:sz="0" w:space="0" w:color="auto"/>
                <w:right w:val="none" w:sz="0" w:space="0" w:color="auto"/>
              </w:divBdr>
            </w:div>
          </w:divsChild>
        </w:div>
        <w:div w:id="426386600">
          <w:marLeft w:val="0"/>
          <w:marRight w:val="0"/>
          <w:marTop w:val="0"/>
          <w:marBottom w:val="0"/>
          <w:divBdr>
            <w:top w:val="none" w:sz="0" w:space="0" w:color="auto"/>
            <w:left w:val="none" w:sz="0" w:space="0" w:color="auto"/>
            <w:bottom w:val="none" w:sz="0" w:space="0" w:color="auto"/>
            <w:right w:val="none" w:sz="0" w:space="0" w:color="auto"/>
          </w:divBdr>
          <w:divsChild>
            <w:div w:id="410859731">
              <w:marLeft w:val="0"/>
              <w:marRight w:val="0"/>
              <w:marTop w:val="0"/>
              <w:marBottom w:val="0"/>
              <w:divBdr>
                <w:top w:val="none" w:sz="0" w:space="0" w:color="auto"/>
                <w:left w:val="none" w:sz="0" w:space="0" w:color="auto"/>
                <w:bottom w:val="none" w:sz="0" w:space="0" w:color="auto"/>
                <w:right w:val="none" w:sz="0" w:space="0" w:color="auto"/>
              </w:divBdr>
            </w:div>
            <w:div w:id="1848862374">
              <w:marLeft w:val="0"/>
              <w:marRight w:val="0"/>
              <w:marTop w:val="0"/>
              <w:marBottom w:val="0"/>
              <w:divBdr>
                <w:top w:val="none" w:sz="0" w:space="0" w:color="auto"/>
                <w:left w:val="none" w:sz="0" w:space="0" w:color="auto"/>
                <w:bottom w:val="none" w:sz="0" w:space="0" w:color="auto"/>
                <w:right w:val="none" w:sz="0" w:space="0" w:color="auto"/>
              </w:divBdr>
            </w:div>
          </w:divsChild>
        </w:div>
        <w:div w:id="462961185">
          <w:marLeft w:val="0"/>
          <w:marRight w:val="0"/>
          <w:marTop w:val="0"/>
          <w:marBottom w:val="0"/>
          <w:divBdr>
            <w:top w:val="none" w:sz="0" w:space="0" w:color="auto"/>
            <w:left w:val="none" w:sz="0" w:space="0" w:color="auto"/>
            <w:bottom w:val="none" w:sz="0" w:space="0" w:color="auto"/>
            <w:right w:val="none" w:sz="0" w:space="0" w:color="auto"/>
          </w:divBdr>
          <w:divsChild>
            <w:div w:id="1292904301">
              <w:marLeft w:val="0"/>
              <w:marRight w:val="0"/>
              <w:marTop w:val="0"/>
              <w:marBottom w:val="0"/>
              <w:divBdr>
                <w:top w:val="none" w:sz="0" w:space="0" w:color="auto"/>
                <w:left w:val="none" w:sz="0" w:space="0" w:color="auto"/>
                <w:bottom w:val="none" w:sz="0" w:space="0" w:color="auto"/>
                <w:right w:val="none" w:sz="0" w:space="0" w:color="auto"/>
              </w:divBdr>
            </w:div>
          </w:divsChild>
        </w:div>
        <w:div w:id="562329322">
          <w:marLeft w:val="0"/>
          <w:marRight w:val="0"/>
          <w:marTop w:val="0"/>
          <w:marBottom w:val="0"/>
          <w:divBdr>
            <w:top w:val="none" w:sz="0" w:space="0" w:color="auto"/>
            <w:left w:val="none" w:sz="0" w:space="0" w:color="auto"/>
            <w:bottom w:val="none" w:sz="0" w:space="0" w:color="auto"/>
            <w:right w:val="none" w:sz="0" w:space="0" w:color="auto"/>
          </w:divBdr>
          <w:divsChild>
            <w:div w:id="1875270903">
              <w:marLeft w:val="0"/>
              <w:marRight w:val="0"/>
              <w:marTop w:val="0"/>
              <w:marBottom w:val="0"/>
              <w:divBdr>
                <w:top w:val="none" w:sz="0" w:space="0" w:color="auto"/>
                <w:left w:val="none" w:sz="0" w:space="0" w:color="auto"/>
                <w:bottom w:val="none" w:sz="0" w:space="0" w:color="auto"/>
                <w:right w:val="none" w:sz="0" w:space="0" w:color="auto"/>
              </w:divBdr>
            </w:div>
          </w:divsChild>
        </w:div>
        <w:div w:id="574122534">
          <w:marLeft w:val="0"/>
          <w:marRight w:val="0"/>
          <w:marTop w:val="0"/>
          <w:marBottom w:val="0"/>
          <w:divBdr>
            <w:top w:val="none" w:sz="0" w:space="0" w:color="auto"/>
            <w:left w:val="none" w:sz="0" w:space="0" w:color="auto"/>
            <w:bottom w:val="none" w:sz="0" w:space="0" w:color="auto"/>
            <w:right w:val="none" w:sz="0" w:space="0" w:color="auto"/>
          </w:divBdr>
          <w:divsChild>
            <w:div w:id="1180512163">
              <w:marLeft w:val="0"/>
              <w:marRight w:val="0"/>
              <w:marTop w:val="0"/>
              <w:marBottom w:val="0"/>
              <w:divBdr>
                <w:top w:val="none" w:sz="0" w:space="0" w:color="auto"/>
                <w:left w:val="none" w:sz="0" w:space="0" w:color="auto"/>
                <w:bottom w:val="none" w:sz="0" w:space="0" w:color="auto"/>
                <w:right w:val="none" w:sz="0" w:space="0" w:color="auto"/>
              </w:divBdr>
            </w:div>
          </w:divsChild>
        </w:div>
        <w:div w:id="883831680">
          <w:marLeft w:val="0"/>
          <w:marRight w:val="0"/>
          <w:marTop w:val="0"/>
          <w:marBottom w:val="0"/>
          <w:divBdr>
            <w:top w:val="none" w:sz="0" w:space="0" w:color="auto"/>
            <w:left w:val="none" w:sz="0" w:space="0" w:color="auto"/>
            <w:bottom w:val="none" w:sz="0" w:space="0" w:color="auto"/>
            <w:right w:val="none" w:sz="0" w:space="0" w:color="auto"/>
          </w:divBdr>
          <w:divsChild>
            <w:div w:id="1218319830">
              <w:marLeft w:val="0"/>
              <w:marRight w:val="0"/>
              <w:marTop w:val="0"/>
              <w:marBottom w:val="0"/>
              <w:divBdr>
                <w:top w:val="none" w:sz="0" w:space="0" w:color="auto"/>
                <w:left w:val="none" w:sz="0" w:space="0" w:color="auto"/>
                <w:bottom w:val="none" w:sz="0" w:space="0" w:color="auto"/>
                <w:right w:val="none" w:sz="0" w:space="0" w:color="auto"/>
              </w:divBdr>
            </w:div>
          </w:divsChild>
        </w:div>
        <w:div w:id="1166942417">
          <w:marLeft w:val="0"/>
          <w:marRight w:val="0"/>
          <w:marTop w:val="0"/>
          <w:marBottom w:val="0"/>
          <w:divBdr>
            <w:top w:val="none" w:sz="0" w:space="0" w:color="auto"/>
            <w:left w:val="none" w:sz="0" w:space="0" w:color="auto"/>
            <w:bottom w:val="none" w:sz="0" w:space="0" w:color="auto"/>
            <w:right w:val="none" w:sz="0" w:space="0" w:color="auto"/>
          </w:divBdr>
          <w:divsChild>
            <w:div w:id="1301420296">
              <w:marLeft w:val="0"/>
              <w:marRight w:val="0"/>
              <w:marTop w:val="0"/>
              <w:marBottom w:val="0"/>
              <w:divBdr>
                <w:top w:val="none" w:sz="0" w:space="0" w:color="auto"/>
                <w:left w:val="none" w:sz="0" w:space="0" w:color="auto"/>
                <w:bottom w:val="none" w:sz="0" w:space="0" w:color="auto"/>
                <w:right w:val="none" w:sz="0" w:space="0" w:color="auto"/>
              </w:divBdr>
            </w:div>
          </w:divsChild>
        </w:div>
        <w:div w:id="1225526429">
          <w:marLeft w:val="0"/>
          <w:marRight w:val="0"/>
          <w:marTop w:val="0"/>
          <w:marBottom w:val="0"/>
          <w:divBdr>
            <w:top w:val="none" w:sz="0" w:space="0" w:color="auto"/>
            <w:left w:val="none" w:sz="0" w:space="0" w:color="auto"/>
            <w:bottom w:val="none" w:sz="0" w:space="0" w:color="auto"/>
            <w:right w:val="none" w:sz="0" w:space="0" w:color="auto"/>
          </w:divBdr>
          <w:divsChild>
            <w:div w:id="175314530">
              <w:marLeft w:val="0"/>
              <w:marRight w:val="0"/>
              <w:marTop w:val="0"/>
              <w:marBottom w:val="0"/>
              <w:divBdr>
                <w:top w:val="none" w:sz="0" w:space="0" w:color="auto"/>
                <w:left w:val="none" w:sz="0" w:space="0" w:color="auto"/>
                <w:bottom w:val="none" w:sz="0" w:space="0" w:color="auto"/>
                <w:right w:val="none" w:sz="0" w:space="0" w:color="auto"/>
              </w:divBdr>
            </w:div>
          </w:divsChild>
        </w:div>
        <w:div w:id="1604264437">
          <w:marLeft w:val="0"/>
          <w:marRight w:val="0"/>
          <w:marTop w:val="0"/>
          <w:marBottom w:val="0"/>
          <w:divBdr>
            <w:top w:val="none" w:sz="0" w:space="0" w:color="auto"/>
            <w:left w:val="none" w:sz="0" w:space="0" w:color="auto"/>
            <w:bottom w:val="none" w:sz="0" w:space="0" w:color="auto"/>
            <w:right w:val="none" w:sz="0" w:space="0" w:color="auto"/>
          </w:divBdr>
          <w:divsChild>
            <w:div w:id="1538853190">
              <w:marLeft w:val="0"/>
              <w:marRight w:val="0"/>
              <w:marTop w:val="0"/>
              <w:marBottom w:val="0"/>
              <w:divBdr>
                <w:top w:val="none" w:sz="0" w:space="0" w:color="auto"/>
                <w:left w:val="none" w:sz="0" w:space="0" w:color="auto"/>
                <w:bottom w:val="none" w:sz="0" w:space="0" w:color="auto"/>
                <w:right w:val="none" w:sz="0" w:space="0" w:color="auto"/>
              </w:divBdr>
            </w:div>
          </w:divsChild>
        </w:div>
        <w:div w:id="1662196893">
          <w:marLeft w:val="0"/>
          <w:marRight w:val="0"/>
          <w:marTop w:val="0"/>
          <w:marBottom w:val="0"/>
          <w:divBdr>
            <w:top w:val="none" w:sz="0" w:space="0" w:color="auto"/>
            <w:left w:val="none" w:sz="0" w:space="0" w:color="auto"/>
            <w:bottom w:val="none" w:sz="0" w:space="0" w:color="auto"/>
            <w:right w:val="none" w:sz="0" w:space="0" w:color="auto"/>
          </w:divBdr>
          <w:divsChild>
            <w:div w:id="603197717">
              <w:marLeft w:val="0"/>
              <w:marRight w:val="0"/>
              <w:marTop w:val="0"/>
              <w:marBottom w:val="0"/>
              <w:divBdr>
                <w:top w:val="none" w:sz="0" w:space="0" w:color="auto"/>
                <w:left w:val="none" w:sz="0" w:space="0" w:color="auto"/>
                <w:bottom w:val="none" w:sz="0" w:space="0" w:color="auto"/>
                <w:right w:val="none" w:sz="0" w:space="0" w:color="auto"/>
              </w:divBdr>
            </w:div>
          </w:divsChild>
        </w:div>
        <w:div w:id="1759667559">
          <w:marLeft w:val="0"/>
          <w:marRight w:val="0"/>
          <w:marTop w:val="0"/>
          <w:marBottom w:val="0"/>
          <w:divBdr>
            <w:top w:val="none" w:sz="0" w:space="0" w:color="auto"/>
            <w:left w:val="none" w:sz="0" w:space="0" w:color="auto"/>
            <w:bottom w:val="none" w:sz="0" w:space="0" w:color="auto"/>
            <w:right w:val="none" w:sz="0" w:space="0" w:color="auto"/>
          </w:divBdr>
          <w:divsChild>
            <w:div w:id="1363895389">
              <w:marLeft w:val="0"/>
              <w:marRight w:val="0"/>
              <w:marTop w:val="0"/>
              <w:marBottom w:val="0"/>
              <w:divBdr>
                <w:top w:val="none" w:sz="0" w:space="0" w:color="auto"/>
                <w:left w:val="none" w:sz="0" w:space="0" w:color="auto"/>
                <w:bottom w:val="none" w:sz="0" w:space="0" w:color="auto"/>
                <w:right w:val="none" w:sz="0" w:space="0" w:color="auto"/>
              </w:divBdr>
            </w:div>
          </w:divsChild>
        </w:div>
        <w:div w:id="1778938928">
          <w:marLeft w:val="0"/>
          <w:marRight w:val="0"/>
          <w:marTop w:val="0"/>
          <w:marBottom w:val="0"/>
          <w:divBdr>
            <w:top w:val="none" w:sz="0" w:space="0" w:color="auto"/>
            <w:left w:val="none" w:sz="0" w:space="0" w:color="auto"/>
            <w:bottom w:val="none" w:sz="0" w:space="0" w:color="auto"/>
            <w:right w:val="none" w:sz="0" w:space="0" w:color="auto"/>
          </w:divBdr>
          <w:divsChild>
            <w:div w:id="1230650735">
              <w:marLeft w:val="0"/>
              <w:marRight w:val="0"/>
              <w:marTop w:val="0"/>
              <w:marBottom w:val="0"/>
              <w:divBdr>
                <w:top w:val="none" w:sz="0" w:space="0" w:color="auto"/>
                <w:left w:val="none" w:sz="0" w:space="0" w:color="auto"/>
                <w:bottom w:val="none" w:sz="0" w:space="0" w:color="auto"/>
                <w:right w:val="none" w:sz="0" w:space="0" w:color="auto"/>
              </w:divBdr>
            </w:div>
          </w:divsChild>
        </w:div>
        <w:div w:id="1832452603">
          <w:marLeft w:val="0"/>
          <w:marRight w:val="0"/>
          <w:marTop w:val="0"/>
          <w:marBottom w:val="0"/>
          <w:divBdr>
            <w:top w:val="none" w:sz="0" w:space="0" w:color="auto"/>
            <w:left w:val="none" w:sz="0" w:space="0" w:color="auto"/>
            <w:bottom w:val="none" w:sz="0" w:space="0" w:color="auto"/>
            <w:right w:val="none" w:sz="0" w:space="0" w:color="auto"/>
          </w:divBdr>
          <w:divsChild>
            <w:div w:id="697661154">
              <w:marLeft w:val="0"/>
              <w:marRight w:val="0"/>
              <w:marTop w:val="0"/>
              <w:marBottom w:val="0"/>
              <w:divBdr>
                <w:top w:val="none" w:sz="0" w:space="0" w:color="auto"/>
                <w:left w:val="none" w:sz="0" w:space="0" w:color="auto"/>
                <w:bottom w:val="none" w:sz="0" w:space="0" w:color="auto"/>
                <w:right w:val="none" w:sz="0" w:space="0" w:color="auto"/>
              </w:divBdr>
            </w:div>
          </w:divsChild>
        </w:div>
        <w:div w:id="1954632258">
          <w:marLeft w:val="0"/>
          <w:marRight w:val="0"/>
          <w:marTop w:val="0"/>
          <w:marBottom w:val="0"/>
          <w:divBdr>
            <w:top w:val="none" w:sz="0" w:space="0" w:color="auto"/>
            <w:left w:val="none" w:sz="0" w:space="0" w:color="auto"/>
            <w:bottom w:val="none" w:sz="0" w:space="0" w:color="auto"/>
            <w:right w:val="none" w:sz="0" w:space="0" w:color="auto"/>
          </w:divBdr>
          <w:divsChild>
            <w:div w:id="179205244">
              <w:marLeft w:val="0"/>
              <w:marRight w:val="0"/>
              <w:marTop w:val="0"/>
              <w:marBottom w:val="0"/>
              <w:divBdr>
                <w:top w:val="none" w:sz="0" w:space="0" w:color="auto"/>
                <w:left w:val="none" w:sz="0" w:space="0" w:color="auto"/>
                <w:bottom w:val="none" w:sz="0" w:space="0" w:color="auto"/>
                <w:right w:val="none" w:sz="0" w:space="0" w:color="auto"/>
              </w:divBdr>
            </w:div>
          </w:divsChild>
        </w:div>
        <w:div w:id="1970091985">
          <w:marLeft w:val="0"/>
          <w:marRight w:val="0"/>
          <w:marTop w:val="0"/>
          <w:marBottom w:val="0"/>
          <w:divBdr>
            <w:top w:val="none" w:sz="0" w:space="0" w:color="auto"/>
            <w:left w:val="none" w:sz="0" w:space="0" w:color="auto"/>
            <w:bottom w:val="none" w:sz="0" w:space="0" w:color="auto"/>
            <w:right w:val="none" w:sz="0" w:space="0" w:color="auto"/>
          </w:divBdr>
          <w:divsChild>
            <w:div w:id="24866700">
              <w:marLeft w:val="0"/>
              <w:marRight w:val="0"/>
              <w:marTop w:val="0"/>
              <w:marBottom w:val="0"/>
              <w:divBdr>
                <w:top w:val="none" w:sz="0" w:space="0" w:color="auto"/>
                <w:left w:val="none" w:sz="0" w:space="0" w:color="auto"/>
                <w:bottom w:val="none" w:sz="0" w:space="0" w:color="auto"/>
                <w:right w:val="none" w:sz="0" w:space="0" w:color="auto"/>
              </w:divBdr>
            </w:div>
          </w:divsChild>
        </w:div>
        <w:div w:id="2090610867">
          <w:marLeft w:val="0"/>
          <w:marRight w:val="0"/>
          <w:marTop w:val="0"/>
          <w:marBottom w:val="0"/>
          <w:divBdr>
            <w:top w:val="none" w:sz="0" w:space="0" w:color="auto"/>
            <w:left w:val="none" w:sz="0" w:space="0" w:color="auto"/>
            <w:bottom w:val="none" w:sz="0" w:space="0" w:color="auto"/>
            <w:right w:val="none" w:sz="0" w:space="0" w:color="auto"/>
          </w:divBdr>
          <w:divsChild>
            <w:div w:id="676730404">
              <w:marLeft w:val="0"/>
              <w:marRight w:val="0"/>
              <w:marTop w:val="0"/>
              <w:marBottom w:val="0"/>
              <w:divBdr>
                <w:top w:val="none" w:sz="0" w:space="0" w:color="auto"/>
                <w:left w:val="none" w:sz="0" w:space="0" w:color="auto"/>
                <w:bottom w:val="none" w:sz="0" w:space="0" w:color="auto"/>
                <w:right w:val="none" w:sz="0" w:space="0" w:color="auto"/>
              </w:divBdr>
            </w:div>
          </w:divsChild>
        </w:div>
        <w:div w:id="2137867546">
          <w:marLeft w:val="0"/>
          <w:marRight w:val="0"/>
          <w:marTop w:val="0"/>
          <w:marBottom w:val="0"/>
          <w:divBdr>
            <w:top w:val="none" w:sz="0" w:space="0" w:color="auto"/>
            <w:left w:val="none" w:sz="0" w:space="0" w:color="auto"/>
            <w:bottom w:val="none" w:sz="0" w:space="0" w:color="auto"/>
            <w:right w:val="none" w:sz="0" w:space="0" w:color="auto"/>
          </w:divBdr>
          <w:divsChild>
            <w:div w:id="2016683421">
              <w:marLeft w:val="0"/>
              <w:marRight w:val="0"/>
              <w:marTop w:val="0"/>
              <w:marBottom w:val="0"/>
              <w:divBdr>
                <w:top w:val="none" w:sz="0" w:space="0" w:color="auto"/>
                <w:left w:val="none" w:sz="0" w:space="0" w:color="auto"/>
                <w:bottom w:val="none" w:sz="0" w:space="0" w:color="auto"/>
                <w:right w:val="none" w:sz="0" w:space="0" w:color="auto"/>
              </w:divBdr>
            </w:div>
          </w:divsChild>
        </w:div>
        <w:div w:id="2140217436">
          <w:marLeft w:val="0"/>
          <w:marRight w:val="0"/>
          <w:marTop w:val="0"/>
          <w:marBottom w:val="0"/>
          <w:divBdr>
            <w:top w:val="none" w:sz="0" w:space="0" w:color="auto"/>
            <w:left w:val="none" w:sz="0" w:space="0" w:color="auto"/>
            <w:bottom w:val="none" w:sz="0" w:space="0" w:color="auto"/>
            <w:right w:val="none" w:sz="0" w:space="0" w:color="auto"/>
          </w:divBdr>
          <w:divsChild>
            <w:div w:id="11207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2990">
      <w:bodyDiv w:val="1"/>
      <w:marLeft w:val="0"/>
      <w:marRight w:val="0"/>
      <w:marTop w:val="0"/>
      <w:marBottom w:val="0"/>
      <w:divBdr>
        <w:top w:val="none" w:sz="0" w:space="0" w:color="auto"/>
        <w:left w:val="none" w:sz="0" w:space="0" w:color="auto"/>
        <w:bottom w:val="none" w:sz="0" w:space="0" w:color="auto"/>
        <w:right w:val="none" w:sz="0" w:space="0" w:color="auto"/>
      </w:divBdr>
    </w:div>
    <w:div w:id="1598902349">
      <w:bodyDiv w:val="1"/>
      <w:marLeft w:val="0"/>
      <w:marRight w:val="0"/>
      <w:marTop w:val="0"/>
      <w:marBottom w:val="0"/>
      <w:divBdr>
        <w:top w:val="none" w:sz="0" w:space="0" w:color="auto"/>
        <w:left w:val="none" w:sz="0" w:space="0" w:color="auto"/>
        <w:bottom w:val="none" w:sz="0" w:space="0" w:color="auto"/>
        <w:right w:val="none" w:sz="0" w:space="0" w:color="auto"/>
      </w:divBdr>
      <w:divsChild>
        <w:div w:id="1275282666">
          <w:marLeft w:val="0"/>
          <w:marRight w:val="0"/>
          <w:marTop w:val="0"/>
          <w:marBottom w:val="0"/>
          <w:divBdr>
            <w:top w:val="none" w:sz="0" w:space="0" w:color="auto"/>
            <w:left w:val="none" w:sz="0" w:space="0" w:color="auto"/>
            <w:bottom w:val="none" w:sz="0" w:space="0" w:color="auto"/>
            <w:right w:val="none" w:sz="0" w:space="0" w:color="auto"/>
          </w:divBdr>
        </w:div>
      </w:divsChild>
    </w:div>
    <w:div w:id="1635989236">
      <w:bodyDiv w:val="1"/>
      <w:marLeft w:val="0"/>
      <w:marRight w:val="0"/>
      <w:marTop w:val="0"/>
      <w:marBottom w:val="0"/>
      <w:divBdr>
        <w:top w:val="none" w:sz="0" w:space="0" w:color="auto"/>
        <w:left w:val="none" w:sz="0" w:space="0" w:color="auto"/>
        <w:bottom w:val="none" w:sz="0" w:space="0" w:color="auto"/>
        <w:right w:val="none" w:sz="0" w:space="0" w:color="auto"/>
      </w:divBdr>
      <w:divsChild>
        <w:div w:id="667636083">
          <w:marLeft w:val="0"/>
          <w:marRight w:val="0"/>
          <w:marTop w:val="100"/>
          <w:marBottom w:val="100"/>
          <w:divBdr>
            <w:top w:val="dashed" w:sz="6" w:space="0" w:color="A8A8A8"/>
            <w:left w:val="none" w:sz="0" w:space="0" w:color="auto"/>
            <w:bottom w:val="none" w:sz="0" w:space="0" w:color="auto"/>
            <w:right w:val="none" w:sz="0" w:space="0" w:color="auto"/>
          </w:divBdr>
          <w:divsChild>
            <w:div w:id="33193644">
              <w:marLeft w:val="0"/>
              <w:marRight w:val="0"/>
              <w:marTop w:val="750"/>
              <w:marBottom w:val="750"/>
              <w:divBdr>
                <w:top w:val="none" w:sz="0" w:space="0" w:color="auto"/>
                <w:left w:val="none" w:sz="0" w:space="0" w:color="auto"/>
                <w:bottom w:val="none" w:sz="0" w:space="0" w:color="auto"/>
                <w:right w:val="none" w:sz="0" w:space="0" w:color="auto"/>
              </w:divBdr>
              <w:divsChild>
                <w:div w:id="1716001267">
                  <w:marLeft w:val="0"/>
                  <w:marRight w:val="0"/>
                  <w:marTop w:val="0"/>
                  <w:marBottom w:val="0"/>
                  <w:divBdr>
                    <w:top w:val="none" w:sz="0" w:space="0" w:color="auto"/>
                    <w:left w:val="none" w:sz="0" w:space="0" w:color="auto"/>
                    <w:bottom w:val="none" w:sz="0" w:space="0" w:color="auto"/>
                    <w:right w:val="none" w:sz="0" w:space="0" w:color="auto"/>
                  </w:divBdr>
                  <w:divsChild>
                    <w:div w:id="123693149">
                      <w:marLeft w:val="0"/>
                      <w:marRight w:val="0"/>
                      <w:marTop w:val="0"/>
                      <w:marBottom w:val="0"/>
                      <w:divBdr>
                        <w:top w:val="none" w:sz="0" w:space="0" w:color="auto"/>
                        <w:left w:val="none" w:sz="0" w:space="0" w:color="auto"/>
                        <w:bottom w:val="none" w:sz="0" w:space="0" w:color="auto"/>
                        <w:right w:val="none" w:sz="0" w:space="0" w:color="auto"/>
                      </w:divBdr>
                      <w:divsChild>
                        <w:div w:id="17043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4413">
          <w:marLeft w:val="0"/>
          <w:marRight w:val="0"/>
          <w:marTop w:val="100"/>
          <w:marBottom w:val="100"/>
          <w:divBdr>
            <w:top w:val="dashed" w:sz="6" w:space="0" w:color="A8A8A8"/>
            <w:left w:val="none" w:sz="0" w:space="0" w:color="auto"/>
            <w:bottom w:val="none" w:sz="0" w:space="0" w:color="auto"/>
            <w:right w:val="none" w:sz="0" w:space="0" w:color="auto"/>
          </w:divBdr>
          <w:divsChild>
            <w:div w:id="661588710">
              <w:marLeft w:val="0"/>
              <w:marRight w:val="0"/>
              <w:marTop w:val="750"/>
              <w:marBottom w:val="750"/>
              <w:divBdr>
                <w:top w:val="none" w:sz="0" w:space="0" w:color="auto"/>
                <w:left w:val="none" w:sz="0" w:space="0" w:color="auto"/>
                <w:bottom w:val="none" w:sz="0" w:space="0" w:color="auto"/>
                <w:right w:val="none" w:sz="0" w:space="0" w:color="auto"/>
              </w:divBdr>
              <w:divsChild>
                <w:div w:id="1213156148">
                  <w:marLeft w:val="0"/>
                  <w:marRight w:val="0"/>
                  <w:marTop w:val="0"/>
                  <w:marBottom w:val="0"/>
                  <w:divBdr>
                    <w:top w:val="none" w:sz="0" w:space="0" w:color="auto"/>
                    <w:left w:val="none" w:sz="0" w:space="0" w:color="auto"/>
                    <w:bottom w:val="none" w:sz="0" w:space="0" w:color="auto"/>
                    <w:right w:val="none" w:sz="0" w:space="0" w:color="auto"/>
                  </w:divBdr>
                  <w:divsChild>
                    <w:div w:id="1620139703">
                      <w:marLeft w:val="0"/>
                      <w:marRight w:val="0"/>
                      <w:marTop w:val="0"/>
                      <w:marBottom w:val="0"/>
                      <w:divBdr>
                        <w:top w:val="none" w:sz="0" w:space="0" w:color="auto"/>
                        <w:left w:val="none" w:sz="0" w:space="0" w:color="auto"/>
                        <w:bottom w:val="none" w:sz="0" w:space="0" w:color="auto"/>
                        <w:right w:val="none" w:sz="0" w:space="0" w:color="auto"/>
                      </w:divBdr>
                      <w:divsChild>
                        <w:div w:id="13714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9136">
      <w:bodyDiv w:val="1"/>
      <w:marLeft w:val="0"/>
      <w:marRight w:val="0"/>
      <w:marTop w:val="0"/>
      <w:marBottom w:val="0"/>
      <w:divBdr>
        <w:top w:val="none" w:sz="0" w:space="0" w:color="auto"/>
        <w:left w:val="none" w:sz="0" w:space="0" w:color="auto"/>
        <w:bottom w:val="none" w:sz="0" w:space="0" w:color="auto"/>
        <w:right w:val="none" w:sz="0" w:space="0" w:color="auto"/>
      </w:divBdr>
      <w:divsChild>
        <w:div w:id="20513975">
          <w:marLeft w:val="0"/>
          <w:marRight w:val="0"/>
          <w:marTop w:val="0"/>
          <w:marBottom w:val="0"/>
          <w:divBdr>
            <w:top w:val="none" w:sz="0" w:space="0" w:color="auto"/>
            <w:left w:val="none" w:sz="0" w:space="0" w:color="auto"/>
            <w:bottom w:val="none" w:sz="0" w:space="0" w:color="auto"/>
            <w:right w:val="none" w:sz="0" w:space="0" w:color="auto"/>
          </w:divBdr>
          <w:divsChild>
            <w:div w:id="1799910508">
              <w:marLeft w:val="0"/>
              <w:marRight w:val="0"/>
              <w:marTop w:val="0"/>
              <w:marBottom w:val="0"/>
              <w:divBdr>
                <w:top w:val="none" w:sz="0" w:space="0" w:color="auto"/>
                <w:left w:val="none" w:sz="0" w:space="0" w:color="auto"/>
                <w:bottom w:val="none" w:sz="0" w:space="0" w:color="auto"/>
                <w:right w:val="none" w:sz="0" w:space="0" w:color="auto"/>
              </w:divBdr>
            </w:div>
          </w:divsChild>
        </w:div>
        <w:div w:id="33237794">
          <w:marLeft w:val="0"/>
          <w:marRight w:val="0"/>
          <w:marTop w:val="0"/>
          <w:marBottom w:val="0"/>
          <w:divBdr>
            <w:top w:val="none" w:sz="0" w:space="0" w:color="auto"/>
            <w:left w:val="none" w:sz="0" w:space="0" w:color="auto"/>
            <w:bottom w:val="none" w:sz="0" w:space="0" w:color="auto"/>
            <w:right w:val="none" w:sz="0" w:space="0" w:color="auto"/>
          </w:divBdr>
          <w:divsChild>
            <w:div w:id="1157376066">
              <w:marLeft w:val="0"/>
              <w:marRight w:val="0"/>
              <w:marTop w:val="0"/>
              <w:marBottom w:val="0"/>
              <w:divBdr>
                <w:top w:val="none" w:sz="0" w:space="0" w:color="auto"/>
                <w:left w:val="none" w:sz="0" w:space="0" w:color="auto"/>
                <w:bottom w:val="none" w:sz="0" w:space="0" w:color="auto"/>
                <w:right w:val="none" w:sz="0" w:space="0" w:color="auto"/>
              </w:divBdr>
            </w:div>
          </w:divsChild>
        </w:div>
        <w:div w:id="34624156">
          <w:marLeft w:val="0"/>
          <w:marRight w:val="0"/>
          <w:marTop w:val="0"/>
          <w:marBottom w:val="0"/>
          <w:divBdr>
            <w:top w:val="none" w:sz="0" w:space="0" w:color="auto"/>
            <w:left w:val="none" w:sz="0" w:space="0" w:color="auto"/>
            <w:bottom w:val="none" w:sz="0" w:space="0" w:color="auto"/>
            <w:right w:val="none" w:sz="0" w:space="0" w:color="auto"/>
          </w:divBdr>
          <w:divsChild>
            <w:div w:id="1847094440">
              <w:marLeft w:val="0"/>
              <w:marRight w:val="0"/>
              <w:marTop w:val="0"/>
              <w:marBottom w:val="0"/>
              <w:divBdr>
                <w:top w:val="none" w:sz="0" w:space="0" w:color="auto"/>
                <w:left w:val="none" w:sz="0" w:space="0" w:color="auto"/>
                <w:bottom w:val="none" w:sz="0" w:space="0" w:color="auto"/>
                <w:right w:val="none" w:sz="0" w:space="0" w:color="auto"/>
              </w:divBdr>
            </w:div>
          </w:divsChild>
        </w:div>
        <w:div w:id="61803628">
          <w:marLeft w:val="0"/>
          <w:marRight w:val="0"/>
          <w:marTop w:val="0"/>
          <w:marBottom w:val="0"/>
          <w:divBdr>
            <w:top w:val="none" w:sz="0" w:space="0" w:color="auto"/>
            <w:left w:val="none" w:sz="0" w:space="0" w:color="auto"/>
            <w:bottom w:val="none" w:sz="0" w:space="0" w:color="auto"/>
            <w:right w:val="none" w:sz="0" w:space="0" w:color="auto"/>
          </w:divBdr>
          <w:divsChild>
            <w:div w:id="431559358">
              <w:marLeft w:val="0"/>
              <w:marRight w:val="0"/>
              <w:marTop w:val="0"/>
              <w:marBottom w:val="0"/>
              <w:divBdr>
                <w:top w:val="none" w:sz="0" w:space="0" w:color="auto"/>
                <w:left w:val="none" w:sz="0" w:space="0" w:color="auto"/>
                <w:bottom w:val="none" w:sz="0" w:space="0" w:color="auto"/>
                <w:right w:val="none" w:sz="0" w:space="0" w:color="auto"/>
              </w:divBdr>
            </w:div>
          </w:divsChild>
        </w:div>
        <w:div w:id="162017830">
          <w:marLeft w:val="0"/>
          <w:marRight w:val="0"/>
          <w:marTop w:val="0"/>
          <w:marBottom w:val="0"/>
          <w:divBdr>
            <w:top w:val="none" w:sz="0" w:space="0" w:color="auto"/>
            <w:left w:val="none" w:sz="0" w:space="0" w:color="auto"/>
            <w:bottom w:val="none" w:sz="0" w:space="0" w:color="auto"/>
            <w:right w:val="none" w:sz="0" w:space="0" w:color="auto"/>
          </w:divBdr>
          <w:divsChild>
            <w:div w:id="829979794">
              <w:marLeft w:val="0"/>
              <w:marRight w:val="0"/>
              <w:marTop w:val="0"/>
              <w:marBottom w:val="0"/>
              <w:divBdr>
                <w:top w:val="none" w:sz="0" w:space="0" w:color="auto"/>
                <w:left w:val="none" w:sz="0" w:space="0" w:color="auto"/>
                <w:bottom w:val="none" w:sz="0" w:space="0" w:color="auto"/>
                <w:right w:val="none" w:sz="0" w:space="0" w:color="auto"/>
              </w:divBdr>
            </w:div>
          </w:divsChild>
        </w:div>
        <w:div w:id="192889230">
          <w:marLeft w:val="0"/>
          <w:marRight w:val="0"/>
          <w:marTop w:val="0"/>
          <w:marBottom w:val="0"/>
          <w:divBdr>
            <w:top w:val="none" w:sz="0" w:space="0" w:color="auto"/>
            <w:left w:val="none" w:sz="0" w:space="0" w:color="auto"/>
            <w:bottom w:val="none" w:sz="0" w:space="0" w:color="auto"/>
            <w:right w:val="none" w:sz="0" w:space="0" w:color="auto"/>
          </w:divBdr>
          <w:divsChild>
            <w:div w:id="32584294">
              <w:marLeft w:val="0"/>
              <w:marRight w:val="0"/>
              <w:marTop w:val="0"/>
              <w:marBottom w:val="0"/>
              <w:divBdr>
                <w:top w:val="none" w:sz="0" w:space="0" w:color="auto"/>
                <w:left w:val="none" w:sz="0" w:space="0" w:color="auto"/>
                <w:bottom w:val="none" w:sz="0" w:space="0" w:color="auto"/>
                <w:right w:val="none" w:sz="0" w:space="0" w:color="auto"/>
              </w:divBdr>
            </w:div>
          </w:divsChild>
        </w:div>
        <w:div w:id="244340333">
          <w:marLeft w:val="0"/>
          <w:marRight w:val="0"/>
          <w:marTop w:val="0"/>
          <w:marBottom w:val="0"/>
          <w:divBdr>
            <w:top w:val="none" w:sz="0" w:space="0" w:color="auto"/>
            <w:left w:val="none" w:sz="0" w:space="0" w:color="auto"/>
            <w:bottom w:val="none" w:sz="0" w:space="0" w:color="auto"/>
            <w:right w:val="none" w:sz="0" w:space="0" w:color="auto"/>
          </w:divBdr>
          <w:divsChild>
            <w:div w:id="1455489795">
              <w:marLeft w:val="0"/>
              <w:marRight w:val="0"/>
              <w:marTop w:val="0"/>
              <w:marBottom w:val="0"/>
              <w:divBdr>
                <w:top w:val="none" w:sz="0" w:space="0" w:color="auto"/>
                <w:left w:val="none" w:sz="0" w:space="0" w:color="auto"/>
                <w:bottom w:val="none" w:sz="0" w:space="0" w:color="auto"/>
                <w:right w:val="none" w:sz="0" w:space="0" w:color="auto"/>
              </w:divBdr>
            </w:div>
          </w:divsChild>
        </w:div>
        <w:div w:id="291516828">
          <w:marLeft w:val="0"/>
          <w:marRight w:val="0"/>
          <w:marTop w:val="0"/>
          <w:marBottom w:val="0"/>
          <w:divBdr>
            <w:top w:val="none" w:sz="0" w:space="0" w:color="auto"/>
            <w:left w:val="none" w:sz="0" w:space="0" w:color="auto"/>
            <w:bottom w:val="none" w:sz="0" w:space="0" w:color="auto"/>
            <w:right w:val="none" w:sz="0" w:space="0" w:color="auto"/>
          </w:divBdr>
          <w:divsChild>
            <w:div w:id="1637950123">
              <w:marLeft w:val="0"/>
              <w:marRight w:val="0"/>
              <w:marTop w:val="0"/>
              <w:marBottom w:val="0"/>
              <w:divBdr>
                <w:top w:val="none" w:sz="0" w:space="0" w:color="auto"/>
                <w:left w:val="none" w:sz="0" w:space="0" w:color="auto"/>
                <w:bottom w:val="none" w:sz="0" w:space="0" w:color="auto"/>
                <w:right w:val="none" w:sz="0" w:space="0" w:color="auto"/>
              </w:divBdr>
            </w:div>
          </w:divsChild>
        </w:div>
        <w:div w:id="453061874">
          <w:marLeft w:val="0"/>
          <w:marRight w:val="0"/>
          <w:marTop w:val="0"/>
          <w:marBottom w:val="0"/>
          <w:divBdr>
            <w:top w:val="none" w:sz="0" w:space="0" w:color="auto"/>
            <w:left w:val="none" w:sz="0" w:space="0" w:color="auto"/>
            <w:bottom w:val="none" w:sz="0" w:space="0" w:color="auto"/>
            <w:right w:val="none" w:sz="0" w:space="0" w:color="auto"/>
          </w:divBdr>
          <w:divsChild>
            <w:div w:id="926160748">
              <w:marLeft w:val="0"/>
              <w:marRight w:val="0"/>
              <w:marTop w:val="0"/>
              <w:marBottom w:val="0"/>
              <w:divBdr>
                <w:top w:val="none" w:sz="0" w:space="0" w:color="auto"/>
                <w:left w:val="none" w:sz="0" w:space="0" w:color="auto"/>
                <w:bottom w:val="none" w:sz="0" w:space="0" w:color="auto"/>
                <w:right w:val="none" w:sz="0" w:space="0" w:color="auto"/>
              </w:divBdr>
            </w:div>
          </w:divsChild>
        </w:div>
        <w:div w:id="593322240">
          <w:marLeft w:val="0"/>
          <w:marRight w:val="0"/>
          <w:marTop w:val="0"/>
          <w:marBottom w:val="0"/>
          <w:divBdr>
            <w:top w:val="none" w:sz="0" w:space="0" w:color="auto"/>
            <w:left w:val="none" w:sz="0" w:space="0" w:color="auto"/>
            <w:bottom w:val="none" w:sz="0" w:space="0" w:color="auto"/>
            <w:right w:val="none" w:sz="0" w:space="0" w:color="auto"/>
          </w:divBdr>
          <w:divsChild>
            <w:div w:id="1233810785">
              <w:marLeft w:val="0"/>
              <w:marRight w:val="0"/>
              <w:marTop w:val="0"/>
              <w:marBottom w:val="0"/>
              <w:divBdr>
                <w:top w:val="none" w:sz="0" w:space="0" w:color="auto"/>
                <w:left w:val="none" w:sz="0" w:space="0" w:color="auto"/>
                <w:bottom w:val="none" w:sz="0" w:space="0" w:color="auto"/>
                <w:right w:val="none" w:sz="0" w:space="0" w:color="auto"/>
              </w:divBdr>
            </w:div>
          </w:divsChild>
        </w:div>
        <w:div w:id="609551315">
          <w:marLeft w:val="0"/>
          <w:marRight w:val="0"/>
          <w:marTop w:val="0"/>
          <w:marBottom w:val="0"/>
          <w:divBdr>
            <w:top w:val="none" w:sz="0" w:space="0" w:color="auto"/>
            <w:left w:val="none" w:sz="0" w:space="0" w:color="auto"/>
            <w:bottom w:val="none" w:sz="0" w:space="0" w:color="auto"/>
            <w:right w:val="none" w:sz="0" w:space="0" w:color="auto"/>
          </w:divBdr>
          <w:divsChild>
            <w:div w:id="1489440219">
              <w:marLeft w:val="0"/>
              <w:marRight w:val="0"/>
              <w:marTop w:val="0"/>
              <w:marBottom w:val="0"/>
              <w:divBdr>
                <w:top w:val="none" w:sz="0" w:space="0" w:color="auto"/>
                <w:left w:val="none" w:sz="0" w:space="0" w:color="auto"/>
                <w:bottom w:val="none" w:sz="0" w:space="0" w:color="auto"/>
                <w:right w:val="none" w:sz="0" w:space="0" w:color="auto"/>
              </w:divBdr>
            </w:div>
          </w:divsChild>
        </w:div>
        <w:div w:id="636036006">
          <w:marLeft w:val="0"/>
          <w:marRight w:val="0"/>
          <w:marTop w:val="0"/>
          <w:marBottom w:val="0"/>
          <w:divBdr>
            <w:top w:val="none" w:sz="0" w:space="0" w:color="auto"/>
            <w:left w:val="none" w:sz="0" w:space="0" w:color="auto"/>
            <w:bottom w:val="none" w:sz="0" w:space="0" w:color="auto"/>
            <w:right w:val="none" w:sz="0" w:space="0" w:color="auto"/>
          </w:divBdr>
          <w:divsChild>
            <w:div w:id="1126504397">
              <w:marLeft w:val="0"/>
              <w:marRight w:val="0"/>
              <w:marTop w:val="0"/>
              <w:marBottom w:val="0"/>
              <w:divBdr>
                <w:top w:val="none" w:sz="0" w:space="0" w:color="auto"/>
                <w:left w:val="none" w:sz="0" w:space="0" w:color="auto"/>
                <w:bottom w:val="none" w:sz="0" w:space="0" w:color="auto"/>
                <w:right w:val="none" w:sz="0" w:space="0" w:color="auto"/>
              </w:divBdr>
            </w:div>
          </w:divsChild>
        </w:div>
        <w:div w:id="1049308749">
          <w:marLeft w:val="0"/>
          <w:marRight w:val="0"/>
          <w:marTop w:val="0"/>
          <w:marBottom w:val="0"/>
          <w:divBdr>
            <w:top w:val="none" w:sz="0" w:space="0" w:color="auto"/>
            <w:left w:val="none" w:sz="0" w:space="0" w:color="auto"/>
            <w:bottom w:val="none" w:sz="0" w:space="0" w:color="auto"/>
            <w:right w:val="none" w:sz="0" w:space="0" w:color="auto"/>
          </w:divBdr>
          <w:divsChild>
            <w:div w:id="1887717679">
              <w:marLeft w:val="0"/>
              <w:marRight w:val="0"/>
              <w:marTop w:val="0"/>
              <w:marBottom w:val="0"/>
              <w:divBdr>
                <w:top w:val="none" w:sz="0" w:space="0" w:color="auto"/>
                <w:left w:val="none" w:sz="0" w:space="0" w:color="auto"/>
                <w:bottom w:val="none" w:sz="0" w:space="0" w:color="auto"/>
                <w:right w:val="none" w:sz="0" w:space="0" w:color="auto"/>
              </w:divBdr>
            </w:div>
          </w:divsChild>
        </w:div>
        <w:div w:id="1340233022">
          <w:marLeft w:val="0"/>
          <w:marRight w:val="0"/>
          <w:marTop w:val="0"/>
          <w:marBottom w:val="0"/>
          <w:divBdr>
            <w:top w:val="none" w:sz="0" w:space="0" w:color="auto"/>
            <w:left w:val="none" w:sz="0" w:space="0" w:color="auto"/>
            <w:bottom w:val="none" w:sz="0" w:space="0" w:color="auto"/>
            <w:right w:val="none" w:sz="0" w:space="0" w:color="auto"/>
          </w:divBdr>
          <w:divsChild>
            <w:div w:id="1293292784">
              <w:marLeft w:val="0"/>
              <w:marRight w:val="0"/>
              <w:marTop w:val="0"/>
              <w:marBottom w:val="0"/>
              <w:divBdr>
                <w:top w:val="none" w:sz="0" w:space="0" w:color="auto"/>
                <w:left w:val="none" w:sz="0" w:space="0" w:color="auto"/>
                <w:bottom w:val="none" w:sz="0" w:space="0" w:color="auto"/>
                <w:right w:val="none" w:sz="0" w:space="0" w:color="auto"/>
              </w:divBdr>
            </w:div>
          </w:divsChild>
        </w:div>
        <w:div w:id="1370569621">
          <w:marLeft w:val="0"/>
          <w:marRight w:val="0"/>
          <w:marTop w:val="0"/>
          <w:marBottom w:val="0"/>
          <w:divBdr>
            <w:top w:val="none" w:sz="0" w:space="0" w:color="auto"/>
            <w:left w:val="none" w:sz="0" w:space="0" w:color="auto"/>
            <w:bottom w:val="none" w:sz="0" w:space="0" w:color="auto"/>
            <w:right w:val="none" w:sz="0" w:space="0" w:color="auto"/>
          </w:divBdr>
          <w:divsChild>
            <w:div w:id="62879661">
              <w:marLeft w:val="0"/>
              <w:marRight w:val="0"/>
              <w:marTop w:val="0"/>
              <w:marBottom w:val="0"/>
              <w:divBdr>
                <w:top w:val="none" w:sz="0" w:space="0" w:color="auto"/>
                <w:left w:val="none" w:sz="0" w:space="0" w:color="auto"/>
                <w:bottom w:val="none" w:sz="0" w:space="0" w:color="auto"/>
                <w:right w:val="none" w:sz="0" w:space="0" w:color="auto"/>
              </w:divBdr>
            </w:div>
            <w:div w:id="1242762401">
              <w:marLeft w:val="0"/>
              <w:marRight w:val="0"/>
              <w:marTop w:val="0"/>
              <w:marBottom w:val="0"/>
              <w:divBdr>
                <w:top w:val="none" w:sz="0" w:space="0" w:color="auto"/>
                <w:left w:val="none" w:sz="0" w:space="0" w:color="auto"/>
                <w:bottom w:val="none" w:sz="0" w:space="0" w:color="auto"/>
                <w:right w:val="none" w:sz="0" w:space="0" w:color="auto"/>
              </w:divBdr>
            </w:div>
          </w:divsChild>
        </w:div>
        <w:div w:id="1472794267">
          <w:marLeft w:val="0"/>
          <w:marRight w:val="0"/>
          <w:marTop w:val="0"/>
          <w:marBottom w:val="0"/>
          <w:divBdr>
            <w:top w:val="none" w:sz="0" w:space="0" w:color="auto"/>
            <w:left w:val="none" w:sz="0" w:space="0" w:color="auto"/>
            <w:bottom w:val="none" w:sz="0" w:space="0" w:color="auto"/>
            <w:right w:val="none" w:sz="0" w:space="0" w:color="auto"/>
          </w:divBdr>
          <w:divsChild>
            <w:div w:id="973634561">
              <w:marLeft w:val="0"/>
              <w:marRight w:val="0"/>
              <w:marTop w:val="0"/>
              <w:marBottom w:val="0"/>
              <w:divBdr>
                <w:top w:val="none" w:sz="0" w:space="0" w:color="auto"/>
                <w:left w:val="none" w:sz="0" w:space="0" w:color="auto"/>
                <w:bottom w:val="none" w:sz="0" w:space="0" w:color="auto"/>
                <w:right w:val="none" w:sz="0" w:space="0" w:color="auto"/>
              </w:divBdr>
            </w:div>
          </w:divsChild>
        </w:div>
        <w:div w:id="1540783281">
          <w:marLeft w:val="0"/>
          <w:marRight w:val="0"/>
          <w:marTop w:val="0"/>
          <w:marBottom w:val="0"/>
          <w:divBdr>
            <w:top w:val="none" w:sz="0" w:space="0" w:color="auto"/>
            <w:left w:val="none" w:sz="0" w:space="0" w:color="auto"/>
            <w:bottom w:val="none" w:sz="0" w:space="0" w:color="auto"/>
            <w:right w:val="none" w:sz="0" w:space="0" w:color="auto"/>
          </w:divBdr>
          <w:divsChild>
            <w:div w:id="1139300134">
              <w:marLeft w:val="0"/>
              <w:marRight w:val="0"/>
              <w:marTop w:val="0"/>
              <w:marBottom w:val="0"/>
              <w:divBdr>
                <w:top w:val="none" w:sz="0" w:space="0" w:color="auto"/>
                <w:left w:val="none" w:sz="0" w:space="0" w:color="auto"/>
                <w:bottom w:val="none" w:sz="0" w:space="0" w:color="auto"/>
                <w:right w:val="none" w:sz="0" w:space="0" w:color="auto"/>
              </w:divBdr>
            </w:div>
          </w:divsChild>
        </w:div>
        <w:div w:id="1581405827">
          <w:marLeft w:val="0"/>
          <w:marRight w:val="0"/>
          <w:marTop w:val="0"/>
          <w:marBottom w:val="0"/>
          <w:divBdr>
            <w:top w:val="none" w:sz="0" w:space="0" w:color="auto"/>
            <w:left w:val="none" w:sz="0" w:space="0" w:color="auto"/>
            <w:bottom w:val="none" w:sz="0" w:space="0" w:color="auto"/>
            <w:right w:val="none" w:sz="0" w:space="0" w:color="auto"/>
          </w:divBdr>
          <w:divsChild>
            <w:div w:id="135028335">
              <w:marLeft w:val="0"/>
              <w:marRight w:val="0"/>
              <w:marTop w:val="0"/>
              <w:marBottom w:val="0"/>
              <w:divBdr>
                <w:top w:val="none" w:sz="0" w:space="0" w:color="auto"/>
                <w:left w:val="none" w:sz="0" w:space="0" w:color="auto"/>
                <w:bottom w:val="none" w:sz="0" w:space="0" w:color="auto"/>
                <w:right w:val="none" w:sz="0" w:space="0" w:color="auto"/>
              </w:divBdr>
            </w:div>
          </w:divsChild>
        </w:div>
        <w:div w:id="1764642015">
          <w:marLeft w:val="0"/>
          <w:marRight w:val="0"/>
          <w:marTop w:val="0"/>
          <w:marBottom w:val="0"/>
          <w:divBdr>
            <w:top w:val="none" w:sz="0" w:space="0" w:color="auto"/>
            <w:left w:val="none" w:sz="0" w:space="0" w:color="auto"/>
            <w:bottom w:val="none" w:sz="0" w:space="0" w:color="auto"/>
            <w:right w:val="none" w:sz="0" w:space="0" w:color="auto"/>
          </w:divBdr>
          <w:divsChild>
            <w:div w:id="1577937693">
              <w:marLeft w:val="0"/>
              <w:marRight w:val="0"/>
              <w:marTop w:val="0"/>
              <w:marBottom w:val="0"/>
              <w:divBdr>
                <w:top w:val="none" w:sz="0" w:space="0" w:color="auto"/>
                <w:left w:val="none" w:sz="0" w:space="0" w:color="auto"/>
                <w:bottom w:val="none" w:sz="0" w:space="0" w:color="auto"/>
                <w:right w:val="none" w:sz="0" w:space="0" w:color="auto"/>
              </w:divBdr>
            </w:div>
          </w:divsChild>
        </w:div>
        <w:div w:id="2048869288">
          <w:marLeft w:val="0"/>
          <w:marRight w:val="0"/>
          <w:marTop w:val="0"/>
          <w:marBottom w:val="0"/>
          <w:divBdr>
            <w:top w:val="none" w:sz="0" w:space="0" w:color="auto"/>
            <w:left w:val="none" w:sz="0" w:space="0" w:color="auto"/>
            <w:bottom w:val="none" w:sz="0" w:space="0" w:color="auto"/>
            <w:right w:val="none" w:sz="0" w:space="0" w:color="auto"/>
          </w:divBdr>
          <w:divsChild>
            <w:div w:id="7064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5329">
      <w:bodyDiv w:val="1"/>
      <w:marLeft w:val="0"/>
      <w:marRight w:val="0"/>
      <w:marTop w:val="0"/>
      <w:marBottom w:val="0"/>
      <w:divBdr>
        <w:top w:val="none" w:sz="0" w:space="0" w:color="auto"/>
        <w:left w:val="none" w:sz="0" w:space="0" w:color="auto"/>
        <w:bottom w:val="none" w:sz="0" w:space="0" w:color="auto"/>
        <w:right w:val="none" w:sz="0" w:space="0" w:color="auto"/>
      </w:divBdr>
      <w:divsChild>
        <w:div w:id="1470228">
          <w:marLeft w:val="0"/>
          <w:marRight w:val="0"/>
          <w:marTop w:val="0"/>
          <w:marBottom w:val="0"/>
          <w:divBdr>
            <w:top w:val="none" w:sz="0" w:space="0" w:color="auto"/>
            <w:left w:val="none" w:sz="0" w:space="0" w:color="auto"/>
            <w:bottom w:val="none" w:sz="0" w:space="0" w:color="auto"/>
            <w:right w:val="none" w:sz="0" w:space="0" w:color="auto"/>
          </w:divBdr>
          <w:divsChild>
            <w:div w:id="708071566">
              <w:marLeft w:val="0"/>
              <w:marRight w:val="0"/>
              <w:marTop w:val="0"/>
              <w:marBottom w:val="0"/>
              <w:divBdr>
                <w:top w:val="none" w:sz="0" w:space="0" w:color="auto"/>
                <w:left w:val="none" w:sz="0" w:space="0" w:color="auto"/>
                <w:bottom w:val="none" w:sz="0" w:space="0" w:color="auto"/>
                <w:right w:val="none" w:sz="0" w:space="0" w:color="auto"/>
              </w:divBdr>
            </w:div>
          </w:divsChild>
        </w:div>
        <w:div w:id="3480317">
          <w:marLeft w:val="0"/>
          <w:marRight w:val="0"/>
          <w:marTop w:val="0"/>
          <w:marBottom w:val="0"/>
          <w:divBdr>
            <w:top w:val="none" w:sz="0" w:space="0" w:color="auto"/>
            <w:left w:val="none" w:sz="0" w:space="0" w:color="auto"/>
            <w:bottom w:val="none" w:sz="0" w:space="0" w:color="auto"/>
            <w:right w:val="none" w:sz="0" w:space="0" w:color="auto"/>
          </w:divBdr>
          <w:divsChild>
            <w:div w:id="1014302467">
              <w:marLeft w:val="0"/>
              <w:marRight w:val="0"/>
              <w:marTop w:val="0"/>
              <w:marBottom w:val="0"/>
              <w:divBdr>
                <w:top w:val="none" w:sz="0" w:space="0" w:color="auto"/>
                <w:left w:val="none" w:sz="0" w:space="0" w:color="auto"/>
                <w:bottom w:val="none" w:sz="0" w:space="0" w:color="auto"/>
                <w:right w:val="none" w:sz="0" w:space="0" w:color="auto"/>
              </w:divBdr>
            </w:div>
          </w:divsChild>
        </w:div>
        <w:div w:id="3826131">
          <w:marLeft w:val="0"/>
          <w:marRight w:val="0"/>
          <w:marTop w:val="0"/>
          <w:marBottom w:val="0"/>
          <w:divBdr>
            <w:top w:val="none" w:sz="0" w:space="0" w:color="auto"/>
            <w:left w:val="none" w:sz="0" w:space="0" w:color="auto"/>
            <w:bottom w:val="none" w:sz="0" w:space="0" w:color="auto"/>
            <w:right w:val="none" w:sz="0" w:space="0" w:color="auto"/>
          </w:divBdr>
          <w:divsChild>
            <w:div w:id="1142968002">
              <w:marLeft w:val="0"/>
              <w:marRight w:val="0"/>
              <w:marTop w:val="0"/>
              <w:marBottom w:val="0"/>
              <w:divBdr>
                <w:top w:val="none" w:sz="0" w:space="0" w:color="auto"/>
                <w:left w:val="none" w:sz="0" w:space="0" w:color="auto"/>
                <w:bottom w:val="none" w:sz="0" w:space="0" w:color="auto"/>
                <w:right w:val="none" w:sz="0" w:space="0" w:color="auto"/>
              </w:divBdr>
            </w:div>
          </w:divsChild>
        </w:div>
        <w:div w:id="5711717">
          <w:marLeft w:val="0"/>
          <w:marRight w:val="0"/>
          <w:marTop w:val="0"/>
          <w:marBottom w:val="0"/>
          <w:divBdr>
            <w:top w:val="none" w:sz="0" w:space="0" w:color="auto"/>
            <w:left w:val="none" w:sz="0" w:space="0" w:color="auto"/>
            <w:bottom w:val="none" w:sz="0" w:space="0" w:color="auto"/>
            <w:right w:val="none" w:sz="0" w:space="0" w:color="auto"/>
          </w:divBdr>
          <w:divsChild>
            <w:div w:id="167138944">
              <w:marLeft w:val="0"/>
              <w:marRight w:val="0"/>
              <w:marTop w:val="0"/>
              <w:marBottom w:val="0"/>
              <w:divBdr>
                <w:top w:val="none" w:sz="0" w:space="0" w:color="auto"/>
                <w:left w:val="none" w:sz="0" w:space="0" w:color="auto"/>
                <w:bottom w:val="none" w:sz="0" w:space="0" w:color="auto"/>
                <w:right w:val="none" w:sz="0" w:space="0" w:color="auto"/>
              </w:divBdr>
            </w:div>
          </w:divsChild>
        </w:div>
        <w:div w:id="26177107">
          <w:marLeft w:val="0"/>
          <w:marRight w:val="0"/>
          <w:marTop w:val="0"/>
          <w:marBottom w:val="0"/>
          <w:divBdr>
            <w:top w:val="none" w:sz="0" w:space="0" w:color="auto"/>
            <w:left w:val="none" w:sz="0" w:space="0" w:color="auto"/>
            <w:bottom w:val="none" w:sz="0" w:space="0" w:color="auto"/>
            <w:right w:val="none" w:sz="0" w:space="0" w:color="auto"/>
          </w:divBdr>
          <w:divsChild>
            <w:div w:id="1881211601">
              <w:marLeft w:val="0"/>
              <w:marRight w:val="0"/>
              <w:marTop w:val="0"/>
              <w:marBottom w:val="0"/>
              <w:divBdr>
                <w:top w:val="none" w:sz="0" w:space="0" w:color="auto"/>
                <w:left w:val="none" w:sz="0" w:space="0" w:color="auto"/>
                <w:bottom w:val="none" w:sz="0" w:space="0" w:color="auto"/>
                <w:right w:val="none" w:sz="0" w:space="0" w:color="auto"/>
              </w:divBdr>
            </w:div>
          </w:divsChild>
        </w:div>
        <w:div w:id="44763074">
          <w:marLeft w:val="0"/>
          <w:marRight w:val="0"/>
          <w:marTop w:val="0"/>
          <w:marBottom w:val="0"/>
          <w:divBdr>
            <w:top w:val="none" w:sz="0" w:space="0" w:color="auto"/>
            <w:left w:val="none" w:sz="0" w:space="0" w:color="auto"/>
            <w:bottom w:val="none" w:sz="0" w:space="0" w:color="auto"/>
            <w:right w:val="none" w:sz="0" w:space="0" w:color="auto"/>
          </w:divBdr>
          <w:divsChild>
            <w:div w:id="782454850">
              <w:marLeft w:val="0"/>
              <w:marRight w:val="0"/>
              <w:marTop w:val="0"/>
              <w:marBottom w:val="0"/>
              <w:divBdr>
                <w:top w:val="none" w:sz="0" w:space="0" w:color="auto"/>
                <w:left w:val="none" w:sz="0" w:space="0" w:color="auto"/>
                <w:bottom w:val="none" w:sz="0" w:space="0" w:color="auto"/>
                <w:right w:val="none" w:sz="0" w:space="0" w:color="auto"/>
              </w:divBdr>
            </w:div>
          </w:divsChild>
        </w:div>
        <w:div w:id="59717679">
          <w:marLeft w:val="0"/>
          <w:marRight w:val="0"/>
          <w:marTop w:val="0"/>
          <w:marBottom w:val="0"/>
          <w:divBdr>
            <w:top w:val="none" w:sz="0" w:space="0" w:color="auto"/>
            <w:left w:val="none" w:sz="0" w:space="0" w:color="auto"/>
            <w:bottom w:val="none" w:sz="0" w:space="0" w:color="auto"/>
            <w:right w:val="none" w:sz="0" w:space="0" w:color="auto"/>
          </w:divBdr>
          <w:divsChild>
            <w:div w:id="1715815245">
              <w:marLeft w:val="0"/>
              <w:marRight w:val="0"/>
              <w:marTop w:val="0"/>
              <w:marBottom w:val="0"/>
              <w:divBdr>
                <w:top w:val="none" w:sz="0" w:space="0" w:color="auto"/>
                <w:left w:val="none" w:sz="0" w:space="0" w:color="auto"/>
                <w:bottom w:val="none" w:sz="0" w:space="0" w:color="auto"/>
                <w:right w:val="none" w:sz="0" w:space="0" w:color="auto"/>
              </w:divBdr>
            </w:div>
          </w:divsChild>
        </w:div>
        <w:div w:id="69892943">
          <w:marLeft w:val="0"/>
          <w:marRight w:val="0"/>
          <w:marTop w:val="0"/>
          <w:marBottom w:val="0"/>
          <w:divBdr>
            <w:top w:val="none" w:sz="0" w:space="0" w:color="auto"/>
            <w:left w:val="none" w:sz="0" w:space="0" w:color="auto"/>
            <w:bottom w:val="none" w:sz="0" w:space="0" w:color="auto"/>
            <w:right w:val="none" w:sz="0" w:space="0" w:color="auto"/>
          </w:divBdr>
          <w:divsChild>
            <w:div w:id="1099956451">
              <w:marLeft w:val="0"/>
              <w:marRight w:val="0"/>
              <w:marTop w:val="0"/>
              <w:marBottom w:val="0"/>
              <w:divBdr>
                <w:top w:val="none" w:sz="0" w:space="0" w:color="auto"/>
                <w:left w:val="none" w:sz="0" w:space="0" w:color="auto"/>
                <w:bottom w:val="none" w:sz="0" w:space="0" w:color="auto"/>
                <w:right w:val="none" w:sz="0" w:space="0" w:color="auto"/>
              </w:divBdr>
            </w:div>
          </w:divsChild>
        </w:div>
        <w:div w:id="80879664">
          <w:marLeft w:val="0"/>
          <w:marRight w:val="0"/>
          <w:marTop w:val="0"/>
          <w:marBottom w:val="0"/>
          <w:divBdr>
            <w:top w:val="none" w:sz="0" w:space="0" w:color="auto"/>
            <w:left w:val="none" w:sz="0" w:space="0" w:color="auto"/>
            <w:bottom w:val="none" w:sz="0" w:space="0" w:color="auto"/>
            <w:right w:val="none" w:sz="0" w:space="0" w:color="auto"/>
          </w:divBdr>
          <w:divsChild>
            <w:div w:id="1858083532">
              <w:marLeft w:val="0"/>
              <w:marRight w:val="0"/>
              <w:marTop w:val="0"/>
              <w:marBottom w:val="0"/>
              <w:divBdr>
                <w:top w:val="none" w:sz="0" w:space="0" w:color="auto"/>
                <w:left w:val="none" w:sz="0" w:space="0" w:color="auto"/>
                <w:bottom w:val="none" w:sz="0" w:space="0" w:color="auto"/>
                <w:right w:val="none" w:sz="0" w:space="0" w:color="auto"/>
              </w:divBdr>
            </w:div>
          </w:divsChild>
        </w:div>
        <w:div w:id="99909339">
          <w:marLeft w:val="0"/>
          <w:marRight w:val="0"/>
          <w:marTop w:val="0"/>
          <w:marBottom w:val="0"/>
          <w:divBdr>
            <w:top w:val="none" w:sz="0" w:space="0" w:color="auto"/>
            <w:left w:val="none" w:sz="0" w:space="0" w:color="auto"/>
            <w:bottom w:val="none" w:sz="0" w:space="0" w:color="auto"/>
            <w:right w:val="none" w:sz="0" w:space="0" w:color="auto"/>
          </w:divBdr>
          <w:divsChild>
            <w:div w:id="1895389801">
              <w:marLeft w:val="0"/>
              <w:marRight w:val="0"/>
              <w:marTop w:val="0"/>
              <w:marBottom w:val="0"/>
              <w:divBdr>
                <w:top w:val="none" w:sz="0" w:space="0" w:color="auto"/>
                <w:left w:val="none" w:sz="0" w:space="0" w:color="auto"/>
                <w:bottom w:val="none" w:sz="0" w:space="0" w:color="auto"/>
                <w:right w:val="none" w:sz="0" w:space="0" w:color="auto"/>
              </w:divBdr>
            </w:div>
          </w:divsChild>
        </w:div>
        <w:div w:id="158430723">
          <w:marLeft w:val="0"/>
          <w:marRight w:val="0"/>
          <w:marTop w:val="0"/>
          <w:marBottom w:val="0"/>
          <w:divBdr>
            <w:top w:val="none" w:sz="0" w:space="0" w:color="auto"/>
            <w:left w:val="none" w:sz="0" w:space="0" w:color="auto"/>
            <w:bottom w:val="none" w:sz="0" w:space="0" w:color="auto"/>
            <w:right w:val="none" w:sz="0" w:space="0" w:color="auto"/>
          </w:divBdr>
          <w:divsChild>
            <w:div w:id="1930189030">
              <w:marLeft w:val="0"/>
              <w:marRight w:val="0"/>
              <w:marTop w:val="0"/>
              <w:marBottom w:val="0"/>
              <w:divBdr>
                <w:top w:val="none" w:sz="0" w:space="0" w:color="auto"/>
                <w:left w:val="none" w:sz="0" w:space="0" w:color="auto"/>
                <w:bottom w:val="none" w:sz="0" w:space="0" w:color="auto"/>
                <w:right w:val="none" w:sz="0" w:space="0" w:color="auto"/>
              </w:divBdr>
            </w:div>
          </w:divsChild>
        </w:div>
        <w:div w:id="165749137">
          <w:marLeft w:val="0"/>
          <w:marRight w:val="0"/>
          <w:marTop w:val="0"/>
          <w:marBottom w:val="0"/>
          <w:divBdr>
            <w:top w:val="none" w:sz="0" w:space="0" w:color="auto"/>
            <w:left w:val="none" w:sz="0" w:space="0" w:color="auto"/>
            <w:bottom w:val="none" w:sz="0" w:space="0" w:color="auto"/>
            <w:right w:val="none" w:sz="0" w:space="0" w:color="auto"/>
          </w:divBdr>
          <w:divsChild>
            <w:div w:id="2022773621">
              <w:marLeft w:val="0"/>
              <w:marRight w:val="0"/>
              <w:marTop w:val="0"/>
              <w:marBottom w:val="0"/>
              <w:divBdr>
                <w:top w:val="none" w:sz="0" w:space="0" w:color="auto"/>
                <w:left w:val="none" w:sz="0" w:space="0" w:color="auto"/>
                <w:bottom w:val="none" w:sz="0" w:space="0" w:color="auto"/>
                <w:right w:val="none" w:sz="0" w:space="0" w:color="auto"/>
              </w:divBdr>
            </w:div>
          </w:divsChild>
        </w:div>
        <w:div w:id="248738932">
          <w:marLeft w:val="0"/>
          <w:marRight w:val="0"/>
          <w:marTop w:val="0"/>
          <w:marBottom w:val="0"/>
          <w:divBdr>
            <w:top w:val="none" w:sz="0" w:space="0" w:color="auto"/>
            <w:left w:val="none" w:sz="0" w:space="0" w:color="auto"/>
            <w:bottom w:val="none" w:sz="0" w:space="0" w:color="auto"/>
            <w:right w:val="none" w:sz="0" w:space="0" w:color="auto"/>
          </w:divBdr>
          <w:divsChild>
            <w:div w:id="1821648669">
              <w:marLeft w:val="0"/>
              <w:marRight w:val="0"/>
              <w:marTop w:val="0"/>
              <w:marBottom w:val="0"/>
              <w:divBdr>
                <w:top w:val="none" w:sz="0" w:space="0" w:color="auto"/>
                <w:left w:val="none" w:sz="0" w:space="0" w:color="auto"/>
                <w:bottom w:val="none" w:sz="0" w:space="0" w:color="auto"/>
                <w:right w:val="none" w:sz="0" w:space="0" w:color="auto"/>
              </w:divBdr>
            </w:div>
          </w:divsChild>
        </w:div>
        <w:div w:id="249197950">
          <w:marLeft w:val="0"/>
          <w:marRight w:val="0"/>
          <w:marTop w:val="0"/>
          <w:marBottom w:val="0"/>
          <w:divBdr>
            <w:top w:val="none" w:sz="0" w:space="0" w:color="auto"/>
            <w:left w:val="none" w:sz="0" w:space="0" w:color="auto"/>
            <w:bottom w:val="none" w:sz="0" w:space="0" w:color="auto"/>
            <w:right w:val="none" w:sz="0" w:space="0" w:color="auto"/>
          </w:divBdr>
          <w:divsChild>
            <w:div w:id="444078602">
              <w:marLeft w:val="0"/>
              <w:marRight w:val="0"/>
              <w:marTop w:val="0"/>
              <w:marBottom w:val="0"/>
              <w:divBdr>
                <w:top w:val="none" w:sz="0" w:space="0" w:color="auto"/>
                <w:left w:val="none" w:sz="0" w:space="0" w:color="auto"/>
                <w:bottom w:val="none" w:sz="0" w:space="0" w:color="auto"/>
                <w:right w:val="none" w:sz="0" w:space="0" w:color="auto"/>
              </w:divBdr>
            </w:div>
          </w:divsChild>
        </w:div>
        <w:div w:id="293218785">
          <w:marLeft w:val="0"/>
          <w:marRight w:val="0"/>
          <w:marTop w:val="0"/>
          <w:marBottom w:val="0"/>
          <w:divBdr>
            <w:top w:val="none" w:sz="0" w:space="0" w:color="auto"/>
            <w:left w:val="none" w:sz="0" w:space="0" w:color="auto"/>
            <w:bottom w:val="none" w:sz="0" w:space="0" w:color="auto"/>
            <w:right w:val="none" w:sz="0" w:space="0" w:color="auto"/>
          </w:divBdr>
          <w:divsChild>
            <w:div w:id="521360831">
              <w:marLeft w:val="0"/>
              <w:marRight w:val="0"/>
              <w:marTop w:val="0"/>
              <w:marBottom w:val="0"/>
              <w:divBdr>
                <w:top w:val="none" w:sz="0" w:space="0" w:color="auto"/>
                <w:left w:val="none" w:sz="0" w:space="0" w:color="auto"/>
                <w:bottom w:val="none" w:sz="0" w:space="0" w:color="auto"/>
                <w:right w:val="none" w:sz="0" w:space="0" w:color="auto"/>
              </w:divBdr>
            </w:div>
          </w:divsChild>
        </w:div>
        <w:div w:id="300186226">
          <w:marLeft w:val="0"/>
          <w:marRight w:val="0"/>
          <w:marTop w:val="0"/>
          <w:marBottom w:val="0"/>
          <w:divBdr>
            <w:top w:val="none" w:sz="0" w:space="0" w:color="auto"/>
            <w:left w:val="none" w:sz="0" w:space="0" w:color="auto"/>
            <w:bottom w:val="none" w:sz="0" w:space="0" w:color="auto"/>
            <w:right w:val="none" w:sz="0" w:space="0" w:color="auto"/>
          </w:divBdr>
          <w:divsChild>
            <w:div w:id="12852056">
              <w:marLeft w:val="0"/>
              <w:marRight w:val="0"/>
              <w:marTop w:val="0"/>
              <w:marBottom w:val="0"/>
              <w:divBdr>
                <w:top w:val="none" w:sz="0" w:space="0" w:color="auto"/>
                <w:left w:val="none" w:sz="0" w:space="0" w:color="auto"/>
                <w:bottom w:val="none" w:sz="0" w:space="0" w:color="auto"/>
                <w:right w:val="none" w:sz="0" w:space="0" w:color="auto"/>
              </w:divBdr>
            </w:div>
          </w:divsChild>
        </w:div>
        <w:div w:id="304356439">
          <w:marLeft w:val="0"/>
          <w:marRight w:val="0"/>
          <w:marTop w:val="0"/>
          <w:marBottom w:val="0"/>
          <w:divBdr>
            <w:top w:val="none" w:sz="0" w:space="0" w:color="auto"/>
            <w:left w:val="none" w:sz="0" w:space="0" w:color="auto"/>
            <w:bottom w:val="none" w:sz="0" w:space="0" w:color="auto"/>
            <w:right w:val="none" w:sz="0" w:space="0" w:color="auto"/>
          </w:divBdr>
          <w:divsChild>
            <w:div w:id="755828513">
              <w:marLeft w:val="0"/>
              <w:marRight w:val="0"/>
              <w:marTop w:val="0"/>
              <w:marBottom w:val="0"/>
              <w:divBdr>
                <w:top w:val="none" w:sz="0" w:space="0" w:color="auto"/>
                <w:left w:val="none" w:sz="0" w:space="0" w:color="auto"/>
                <w:bottom w:val="none" w:sz="0" w:space="0" w:color="auto"/>
                <w:right w:val="none" w:sz="0" w:space="0" w:color="auto"/>
              </w:divBdr>
            </w:div>
          </w:divsChild>
        </w:div>
        <w:div w:id="318770132">
          <w:marLeft w:val="0"/>
          <w:marRight w:val="0"/>
          <w:marTop w:val="0"/>
          <w:marBottom w:val="0"/>
          <w:divBdr>
            <w:top w:val="none" w:sz="0" w:space="0" w:color="auto"/>
            <w:left w:val="none" w:sz="0" w:space="0" w:color="auto"/>
            <w:bottom w:val="none" w:sz="0" w:space="0" w:color="auto"/>
            <w:right w:val="none" w:sz="0" w:space="0" w:color="auto"/>
          </w:divBdr>
          <w:divsChild>
            <w:div w:id="368798524">
              <w:marLeft w:val="0"/>
              <w:marRight w:val="0"/>
              <w:marTop w:val="0"/>
              <w:marBottom w:val="0"/>
              <w:divBdr>
                <w:top w:val="none" w:sz="0" w:space="0" w:color="auto"/>
                <w:left w:val="none" w:sz="0" w:space="0" w:color="auto"/>
                <w:bottom w:val="none" w:sz="0" w:space="0" w:color="auto"/>
                <w:right w:val="none" w:sz="0" w:space="0" w:color="auto"/>
              </w:divBdr>
            </w:div>
          </w:divsChild>
        </w:div>
        <w:div w:id="331953166">
          <w:marLeft w:val="0"/>
          <w:marRight w:val="0"/>
          <w:marTop w:val="0"/>
          <w:marBottom w:val="0"/>
          <w:divBdr>
            <w:top w:val="none" w:sz="0" w:space="0" w:color="auto"/>
            <w:left w:val="none" w:sz="0" w:space="0" w:color="auto"/>
            <w:bottom w:val="none" w:sz="0" w:space="0" w:color="auto"/>
            <w:right w:val="none" w:sz="0" w:space="0" w:color="auto"/>
          </w:divBdr>
          <w:divsChild>
            <w:div w:id="1233781143">
              <w:marLeft w:val="0"/>
              <w:marRight w:val="0"/>
              <w:marTop w:val="0"/>
              <w:marBottom w:val="0"/>
              <w:divBdr>
                <w:top w:val="none" w:sz="0" w:space="0" w:color="auto"/>
                <w:left w:val="none" w:sz="0" w:space="0" w:color="auto"/>
                <w:bottom w:val="none" w:sz="0" w:space="0" w:color="auto"/>
                <w:right w:val="none" w:sz="0" w:space="0" w:color="auto"/>
              </w:divBdr>
            </w:div>
          </w:divsChild>
        </w:div>
        <w:div w:id="372190191">
          <w:marLeft w:val="0"/>
          <w:marRight w:val="0"/>
          <w:marTop w:val="0"/>
          <w:marBottom w:val="0"/>
          <w:divBdr>
            <w:top w:val="none" w:sz="0" w:space="0" w:color="auto"/>
            <w:left w:val="none" w:sz="0" w:space="0" w:color="auto"/>
            <w:bottom w:val="none" w:sz="0" w:space="0" w:color="auto"/>
            <w:right w:val="none" w:sz="0" w:space="0" w:color="auto"/>
          </w:divBdr>
          <w:divsChild>
            <w:div w:id="2015763165">
              <w:marLeft w:val="0"/>
              <w:marRight w:val="0"/>
              <w:marTop w:val="0"/>
              <w:marBottom w:val="0"/>
              <w:divBdr>
                <w:top w:val="none" w:sz="0" w:space="0" w:color="auto"/>
                <w:left w:val="none" w:sz="0" w:space="0" w:color="auto"/>
                <w:bottom w:val="none" w:sz="0" w:space="0" w:color="auto"/>
                <w:right w:val="none" w:sz="0" w:space="0" w:color="auto"/>
              </w:divBdr>
            </w:div>
          </w:divsChild>
        </w:div>
        <w:div w:id="410197428">
          <w:marLeft w:val="0"/>
          <w:marRight w:val="0"/>
          <w:marTop w:val="0"/>
          <w:marBottom w:val="0"/>
          <w:divBdr>
            <w:top w:val="none" w:sz="0" w:space="0" w:color="auto"/>
            <w:left w:val="none" w:sz="0" w:space="0" w:color="auto"/>
            <w:bottom w:val="none" w:sz="0" w:space="0" w:color="auto"/>
            <w:right w:val="none" w:sz="0" w:space="0" w:color="auto"/>
          </w:divBdr>
          <w:divsChild>
            <w:div w:id="401872791">
              <w:marLeft w:val="0"/>
              <w:marRight w:val="0"/>
              <w:marTop w:val="0"/>
              <w:marBottom w:val="0"/>
              <w:divBdr>
                <w:top w:val="none" w:sz="0" w:space="0" w:color="auto"/>
                <w:left w:val="none" w:sz="0" w:space="0" w:color="auto"/>
                <w:bottom w:val="none" w:sz="0" w:space="0" w:color="auto"/>
                <w:right w:val="none" w:sz="0" w:space="0" w:color="auto"/>
              </w:divBdr>
            </w:div>
          </w:divsChild>
        </w:div>
        <w:div w:id="422608180">
          <w:marLeft w:val="0"/>
          <w:marRight w:val="0"/>
          <w:marTop w:val="0"/>
          <w:marBottom w:val="0"/>
          <w:divBdr>
            <w:top w:val="none" w:sz="0" w:space="0" w:color="auto"/>
            <w:left w:val="none" w:sz="0" w:space="0" w:color="auto"/>
            <w:bottom w:val="none" w:sz="0" w:space="0" w:color="auto"/>
            <w:right w:val="none" w:sz="0" w:space="0" w:color="auto"/>
          </w:divBdr>
          <w:divsChild>
            <w:div w:id="279461993">
              <w:marLeft w:val="0"/>
              <w:marRight w:val="0"/>
              <w:marTop w:val="0"/>
              <w:marBottom w:val="0"/>
              <w:divBdr>
                <w:top w:val="none" w:sz="0" w:space="0" w:color="auto"/>
                <w:left w:val="none" w:sz="0" w:space="0" w:color="auto"/>
                <w:bottom w:val="none" w:sz="0" w:space="0" w:color="auto"/>
                <w:right w:val="none" w:sz="0" w:space="0" w:color="auto"/>
              </w:divBdr>
            </w:div>
          </w:divsChild>
        </w:div>
        <w:div w:id="423651796">
          <w:marLeft w:val="0"/>
          <w:marRight w:val="0"/>
          <w:marTop w:val="0"/>
          <w:marBottom w:val="0"/>
          <w:divBdr>
            <w:top w:val="none" w:sz="0" w:space="0" w:color="auto"/>
            <w:left w:val="none" w:sz="0" w:space="0" w:color="auto"/>
            <w:bottom w:val="none" w:sz="0" w:space="0" w:color="auto"/>
            <w:right w:val="none" w:sz="0" w:space="0" w:color="auto"/>
          </w:divBdr>
          <w:divsChild>
            <w:div w:id="526331077">
              <w:marLeft w:val="0"/>
              <w:marRight w:val="0"/>
              <w:marTop w:val="0"/>
              <w:marBottom w:val="0"/>
              <w:divBdr>
                <w:top w:val="none" w:sz="0" w:space="0" w:color="auto"/>
                <w:left w:val="none" w:sz="0" w:space="0" w:color="auto"/>
                <w:bottom w:val="none" w:sz="0" w:space="0" w:color="auto"/>
                <w:right w:val="none" w:sz="0" w:space="0" w:color="auto"/>
              </w:divBdr>
            </w:div>
          </w:divsChild>
        </w:div>
        <w:div w:id="451822460">
          <w:marLeft w:val="0"/>
          <w:marRight w:val="0"/>
          <w:marTop w:val="0"/>
          <w:marBottom w:val="0"/>
          <w:divBdr>
            <w:top w:val="none" w:sz="0" w:space="0" w:color="auto"/>
            <w:left w:val="none" w:sz="0" w:space="0" w:color="auto"/>
            <w:bottom w:val="none" w:sz="0" w:space="0" w:color="auto"/>
            <w:right w:val="none" w:sz="0" w:space="0" w:color="auto"/>
          </w:divBdr>
          <w:divsChild>
            <w:div w:id="1362242777">
              <w:marLeft w:val="0"/>
              <w:marRight w:val="0"/>
              <w:marTop w:val="0"/>
              <w:marBottom w:val="0"/>
              <w:divBdr>
                <w:top w:val="none" w:sz="0" w:space="0" w:color="auto"/>
                <w:left w:val="none" w:sz="0" w:space="0" w:color="auto"/>
                <w:bottom w:val="none" w:sz="0" w:space="0" w:color="auto"/>
                <w:right w:val="none" w:sz="0" w:space="0" w:color="auto"/>
              </w:divBdr>
            </w:div>
          </w:divsChild>
        </w:div>
        <w:div w:id="486937354">
          <w:marLeft w:val="0"/>
          <w:marRight w:val="0"/>
          <w:marTop w:val="0"/>
          <w:marBottom w:val="0"/>
          <w:divBdr>
            <w:top w:val="none" w:sz="0" w:space="0" w:color="auto"/>
            <w:left w:val="none" w:sz="0" w:space="0" w:color="auto"/>
            <w:bottom w:val="none" w:sz="0" w:space="0" w:color="auto"/>
            <w:right w:val="none" w:sz="0" w:space="0" w:color="auto"/>
          </w:divBdr>
          <w:divsChild>
            <w:div w:id="275335804">
              <w:marLeft w:val="0"/>
              <w:marRight w:val="0"/>
              <w:marTop w:val="0"/>
              <w:marBottom w:val="0"/>
              <w:divBdr>
                <w:top w:val="none" w:sz="0" w:space="0" w:color="auto"/>
                <w:left w:val="none" w:sz="0" w:space="0" w:color="auto"/>
                <w:bottom w:val="none" w:sz="0" w:space="0" w:color="auto"/>
                <w:right w:val="none" w:sz="0" w:space="0" w:color="auto"/>
              </w:divBdr>
            </w:div>
          </w:divsChild>
        </w:div>
        <w:div w:id="520125041">
          <w:marLeft w:val="0"/>
          <w:marRight w:val="0"/>
          <w:marTop w:val="0"/>
          <w:marBottom w:val="0"/>
          <w:divBdr>
            <w:top w:val="none" w:sz="0" w:space="0" w:color="auto"/>
            <w:left w:val="none" w:sz="0" w:space="0" w:color="auto"/>
            <w:bottom w:val="none" w:sz="0" w:space="0" w:color="auto"/>
            <w:right w:val="none" w:sz="0" w:space="0" w:color="auto"/>
          </w:divBdr>
          <w:divsChild>
            <w:div w:id="289943669">
              <w:marLeft w:val="0"/>
              <w:marRight w:val="0"/>
              <w:marTop w:val="0"/>
              <w:marBottom w:val="0"/>
              <w:divBdr>
                <w:top w:val="none" w:sz="0" w:space="0" w:color="auto"/>
                <w:left w:val="none" w:sz="0" w:space="0" w:color="auto"/>
                <w:bottom w:val="none" w:sz="0" w:space="0" w:color="auto"/>
                <w:right w:val="none" w:sz="0" w:space="0" w:color="auto"/>
              </w:divBdr>
            </w:div>
          </w:divsChild>
        </w:div>
        <w:div w:id="532960579">
          <w:marLeft w:val="0"/>
          <w:marRight w:val="0"/>
          <w:marTop w:val="0"/>
          <w:marBottom w:val="0"/>
          <w:divBdr>
            <w:top w:val="none" w:sz="0" w:space="0" w:color="auto"/>
            <w:left w:val="none" w:sz="0" w:space="0" w:color="auto"/>
            <w:bottom w:val="none" w:sz="0" w:space="0" w:color="auto"/>
            <w:right w:val="none" w:sz="0" w:space="0" w:color="auto"/>
          </w:divBdr>
          <w:divsChild>
            <w:div w:id="125196942">
              <w:marLeft w:val="0"/>
              <w:marRight w:val="0"/>
              <w:marTop w:val="0"/>
              <w:marBottom w:val="0"/>
              <w:divBdr>
                <w:top w:val="none" w:sz="0" w:space="0" w:color="auto"/>
                <w:left w:val="none" w:sz="0" w:space="0" w:color="auto"/>
                <w:bottom w:val="none" w:sz="0" w:space="0" w:color="auto"/>
                <w:right w:val="none" w:sz="0" w:space="0" w:color="auto"/>
              </w:divBdr>
            </w:div>
          </w:divsChild>
        </w:div>
        <w:div w:id="549924675">
          <w:marLeft w:val="0"/>
          <w:marRight w:val="0"/>
          <w:marTop w:val="0"/>
          <w:marBottom w:val="0"/>
          <w:divBdr>
            <w:top w:val="none" w:sz="0" w:space="0" w:color="auto"/>
            <w:left w:val="none" w:sz="0" w:space="0" w:color="auto"/>
            <w:bottom w:val="none" w:sz="0" w:space="0" w:color="auto"/>
            <w:right w:val="none" w:sz="0" w:space="0" w:color="auto"/>
          </w:divBdr>
          <w:divsChild>
            <w:div w:id="2047873880">
              <w:marLeft w:val="0"/>
              <w:marRight w:val="0"/>
              <w:marTop w:val="0"/>
              <w:marBottom w:val="0"/>
              <w:divBdr>
                <w:top w:val="none" w:sz="0" w:space="0" w:color="auto"/>
                <w:left w:val="none" w:sz="0" w:space="0" w:color="auto"/>
                <w:bottom w:val="none" w:sz="0" w:space="0" w:color="auto"/>
                <w:right w:val="none" w:sz="0" w:space="0" w:color="auto"/>
              </w:divBdr>
            </w:div>
          </w:divsChild>
        </w:div>
        <w:div w:id="608196517">
          <w:marLeft w:val="0"/>
          <w:marRight w:val="0"/>
          <w:marTop w:val="0"/>
          <w:marBottom w:val="0"/>
          <w:divBdr>
            <w:top w:val="none" w:sz="0" w:space="0" w:color="auto"/>
            <w:left w:val="none" w:sz="0" w:space="0" w:color="auto"/>
            <w:bottom w:val="none" w:sz="0" w:space="0" w:color="auto"/>
            <w:right w:val="none" w:sz="0" w:space="0" w:color="auto"/>
          </w:divBdr>
          <w:divsChild>
            <w:div w:id="456610863">
              <w:marLeft w:val="0"/>
              <w:marRight w:val="0"/>
              <w:marTop w:val="0"/>
              <w:marBottom w:val="0"/>
              <w:divBdr>
                <w:top w:val="none" w:sz="0" w:space="0" w:color="auto"/>
                <w:left w:val="none" w:sz="0" w:space="0" w:color="auto"/>
                <w:bottom w:val="none" w:sz="0" w:space="0" w:color="auto"/>
                <w:right w:val="none" w:sz="0" w:space="0" w:color="auto"/>
              </w:divBdr>
            </w:div>
          </w:divsChild>
        </w:div>
        <w:div w:id="610816459">
          <w:marLeft w:val="0"/>
          <w:marRight w:val="0"/>
          <w:marTop w:val="0"/>
          <w:marBottom w:val="0"/>
          <w:divBdr>
            <w:top w:val="none" w:sz="0" w:space="0" w:color="auto"/>
            <w:left w:val="none" w:sz="0" w:space="0" w:color="auto"/>
            <w:bottom w:val="none" w:sz="0" w:space="0" w:color="auto"/>
            <w:right w:val="none" w:sz="0" w:space="0" w:color="auto"/>
          </w:divBdr>
          <w:divsChild>
            <w:div w:id="2073505596">
              <w:marLeft w:val="0"/>
              <w:marRight w:val="0"/>
              <w:marTop w:val="0"/>
              <w:marBottom w:val="0"/>
              <w:divBdr>
                <w:top w:val="none" w:sz="0" w:space="0" w:color="auto"/>
                <w:left w:val="none" w:sz="0" w:space="0" w:color="auto"/>
                <w:bottom w:val="none" w:sz="0" w:space="0" w:color="auto"/>
                <w:right w:val="none" w:sz="0" w:space="0" w:color="auto"/>
              </w:divBdr>
            </w:div>
          </w:divsChild>
        </w:div>
        <w:div w:id="611478884">
          <w:marLeft w:val="0"/>
          <w:marRight w:val="0"/>
          <w:marTop w:val="0"/>
          <w:marBottom w:val="0"/>
          <w:divBdr>
            <w:top w:val="none" w:sz="0" w:space="0" w:color="auto"/>
            <w:left w:val="none" w:sz="0" w:space="0" w:color="auto"/>
            <w:bottom w:val="none" w:sz="0" w:space="0" w:color="auto"/>
            <w:right w:val="none" w:sz="0" w:space="0" w:color="auto"/>
          </w:divBdr>
          <w:divsChild>
            <w:div w:id="2137797603">
              <w:marLeft w:val="0"/>
              <w:marRight w:val="0"/>
              <w:marTop w:val="0"/>
              <w:marBottom w:val="0"/>
              <w:divBdr>
                <w:top w:val="none" w:sz="0" w:space="0" w:color="auto"/>
                <w:left w:val="none" w:sz="0" w:space="0" w:color="auto"/>
                <w:bottom w:val="none" w:sz="0" w:space="0" w:color="auto"/>
                <w:right w:val="none" w:sz="0" w:space="0" w:color="auto"/>
              </w:divBdr>
            </w:div>
          </w:divsChild>
        </w:div>
        <w:div w:id="623468339">
          <w:marLeft w:val="0"/>
          <w:marRight w:val="0"/>
          <w:marTop w:val="0"/>
          <w:marBottom w:val="0"/>
          <w:divBdr>
            <w:top w:val="none" w:sz="0" w:space="0" w:color="auto"/>
            <w:left w:val="none" w:sz="0" w:space="0" w:color="auto"/>
            <w:bottom w:val="none" w:sz="0" w:space="0" w:color="auto"/>
            <w:right w:val="none" w:sz="0" w:space="0" w:color="auto"/>
          </w:divBdr>
          <w:divsChild>
            <w:div w:id="2144080905">
              <w:marLeft w:val="0"/>
              <w:marRight w:val="0"/>
              <w:marTop w:val="0"/>
              <w:marBottom w:val="0"/>
              <w:divBdr>
                <w:top w:val="none" w:sz="0" w:space="0" w:color="auto"/>
                <w:left w:val="none" w:sz="0" w:space="0" w:color="auto"/>
                <w:bottom w:val="none" w:sz="0" w:space="0" w:color="auto"/>
                <w:right w:val="none" w:sz="0" w:space="0" w:color="auto"/>
              </w:divBdr>
            </w:div>
          </w:divsChild>
        </w:div>
        <w:div w:id="643237149">
          <w:marLeft w:val="0"/>
          <w:marRight w:val="0"/>
          <w:marTop w:val="0"/>
          <w:marBottom w:val="0"/>
          <w:divBdr>
            <w:top w:val="none" w:sz="0" w:space="0" w:color="auto"/>
            <w:left w:val="none" w:sz="0" w:space="0" w:color="auto"/>
            <w:bottom w:val="none" w:sz="0" w:space="0" w:color="auto"/>
            <w:right w:val="none" w:sz="0" w:space="0" w:color="auto"/>
          </w:divBdr>
          <w:divsChild>
            <w:div w:id="242759438">
              <w:marLeft w:val="0"/>
              <w:marRight w:val="0"/>
              <w:marTop w:val="0"/>
              <w:marBottom w:val="0"/>
              <w:divBdr>
                <w:top w:val="none" w:sz="0" w:space="0" w:color="auto"/>
                <w:left w:val="none" w:sz="0" w:space="0" w:color="auto"/>
                <w:bottom w:val="none" w:sz="0" w:space="0" w:color="auto"/>
                <w:right w:val="none" w:sz="0" w:space="0" w:color="auto"/>
              </w:divBdr>
            </w:div>
          </w:divsChild>
        </w:div>
        <w:div w:id="668800090">
          <w:marLeft w:val="0"/>
          <w:marRight w:val="0"/>
          <w:marTop w:val="0"/>
          <w:marBottom w:val="0"/>
          <w:divBdr>
            <w:top w:val="none" w:sz="0" w:space="0" w:color="auto"/>
            <w:left w:val="none" w:sz="0" w:space="0" w:color="auto"/>
            <w:bottom w:val="none" w:sz="0" w:space="0" w:color="auto"/>
            <w:right w:val="none" w:sz="0" w:space="0" w:color="auto"/>
          </w:divBdr>
          <w:divsChild>
            <w:div w:id="1902642344">
              <w:marLeft w:val="0"/>
              <w:marRight w:val="0"/>
              <w:marTop w:val="0"/>
              <w:marBottom w:val="0"/>
              <w:divBdr>
                <w:top w:val="none" w:sz="0" w:space="0" w:color="auto"/>
                <w:left w:val="none" w:sz="0" w:space="0" w:color="auto"/>
                <w:bottom w:val="none" w:sz="0" w:space="0" w:color="auto"/>
                <w:right w:val="none" w:sz="0" w:space="0" w:color="auto"/>
              </w:divBdr>
            </w:div>
          </w:divsChild>
        </w:div>
        <w:div w:id="706150642">
          <w:marLeft w:val="0"/>
          <w:marRight w:val="0"/>
          <w:marTop w:val="0"/>
          <w:marBottom w:val="0"/>
          <w:divBdr>
            <w:top w:val="none" w:sz="0" w:space="0" w:color="auto"/>
            <w:left w:val="none" w:sz="0" w:space="0" w:color="auto"/>
            <w:bottom w:val="none" w:sz="0" w:space="0" w:color="auto"/>
            <w:right w:val="none" w:sz="0" w:space="0" w:color="auto"/>
          </w:divBdr>
          <w:divsChild>
            <w:div w:id="795374644">
              <w:marLeft w:val="0"/>
              <w:marRight w:val="0"/>
              <w:marTop w:val="0"/>
              <w:marBottom w:val="0"/>
              <w:divBdr>
                <w:top w:val="none" w:sz="0" w:space="0" w:color="auto"/>
                <w:left w:val="none" w:sz="0" w:space="0" w:color="auto"/>
                <w:bottom w:val="none" w:sz="0" w:space="0" w:color="auto"/>
                <w:right w:val="none" w:sz="0" w:space="0" w:color="auto"/>
              </w:divBdr>
            </w:div>
          </w:divsChild>
        </w:div>
        <w:div w:id="720322078">
          <w:marLeft w:val="0"/>
          <w:marRight w:val="0"/>
          <w:marTop w:val="0"/>
          <w:marBottom w:val="0"/>
          <w:divBdr>
            <w:top w:val="none" w:sz="0" w:space="0" w:color="auto"/>
            <w:left w:val="none" w:sz="0" w:space="0" w:color="auto"/>
            <w:bottom w:val="none" w:sz="0" w:space="0" w:color="auto"/>
            <w:right w:val="none" w:sz="0" w:space="0" w:color="auto"/>
          </w:divBdr>
          <w:divsChild>
            <w:div w:id="1482042495">
              <w:marLeft w:val="0"/>
              <w:marRight w:val="0"/>
              <w:marTop w:val="0"/>
              <w:marBottom w:val="0"/>
              <w:divBdr>
                <w:top w:val="none" w:sz="0" w:space="0" w:color="auto"/>
                <w:left w:val="none" w:sz="0" w:space="0" w:color="auto"/>
                <w:bottom w:val="none" w:sz="0" w:space="0" w:color="auto"/>
                <w:right w:val="none" w:sz="0" w:space="0" w:color="auto"/>
              </w:divBdr>
            </w:div>
          </w:divsChild>
        </w:div>
        <w:div w:id="770321799">
          <w:marLeft w:val="0"/>
          <w:marRight w:val="0"/>
          <w:marTop w:val="0"/>
          <w:marBottom w:val="0"/>
          <w:divBdr>
            <w:top w:val="none" w:sz="0" w:space="0" w:color="auto"/>
            <w:left w:val="none" w:sz="0" w:space="0" w:color="auto"/>
            <w:bottom w:val="none" w:sz="0" w:space="0" w:color="auto"/>
            <w:right w:val="none" w:sz="0" w:space="0" w:color="auto"/>
          </w:divBdr>
          <w:divsChild>
            <w:div w:id="1863206054">
              <w:marLeft w:val="0"/>
              <w:marRight w:val="0"/>
              <w:marTop w:val="0"/>
              <w:marBottom w:val="0"/>
              <w:divBdr>
                <w:top w:val="none" w:sz="0" w:space="0" w:color="auto"/>
                <w:left w:val="none" w:sz="0" w:space="0" w:color="auto"/>
                <w:bottom w:val="none" w:sz="0" w:space="0" w:color="auto"/>
                <w:right w:val="none" w:sz="0" w:space="0" w:color="auto"/>
              </w:divBdr>
            </w:div>
          </w:divsChild>
        </w:div>
        <w:div w:id="781195530">
          <w:marLeft w:val="0"/>
          <w:marRight w:val="0"/>
          <w:marTop w:val="0"/>
          <w:marBottom w:val="0"/>
          <w:divBdr>
            <w:top w:val="none" w:sz="0" w:space="0" w:color="auto"/>
            <w:left w:val="none" w:sz="0" w:space="0" w:color="auto"/>
            <w:bottom w:val="none" w:sz="0" w:space="0" w:color="auto"/>
            <w:right w:val="none" w:sz="0" w:space="0" w:color="auto"/>
          </w:divBdr>
          <w:divsChild>
            <w:div w:id="1765150212">
              <w:marLeft w:val="0"/>
              <w:marRight w:val="0"/>
              <w:marTop w:val="0"/>
              <w:marBottom w:val="0"/>
              <w:divBdr>
                <w:top w:val="none" w:sz="0" w:space="0" w:color="auto"/>
                <w:left w:val="none" w:sz="0" w:space="0" w:color="auto"/>
                <w:bottom w:val="none" w:sz="0" w:space="0" w:color="auto"/>
                <w:right w:val="none" w:sz="0" w:space="0" w:color="auto"/>
              </w:divBdr>
            </w:div>
          </w:divsChild>
        </w:div>
        <w:div w:id="811554618">
          <w:marLeft w:val="0"/>
          <w:marRight w:val="0"/>
          <w:marTop w:val="0"/>
          <w:marBottom w:val="0"/>
          <w:divBdr>
            <w:top w:val="none" w:sz="0" w:space="0" w:color="auto"/>
            <w:left w:val="none" w:sz="0" w:space="0" w:color="auto"/>
            <w:bottom w:val="none" w:sz="0" w:space="0" w:color="auto"/>
            <w:right w:val="none" w:sz="0" w:space="0" w:color="auto"/>
          </w:divBdr>
          <w:divsChild>
            <w:div w:id="17119427">
              <w:marLeft w:val="0"/>
              <w:marRight w:val="0"/>
              <w:marTop w:val="0"/>
              <w:marBottom w:val="0"/>
              <w:divBdr>
                <w:top w:val="none" w:sz="0" w:space="0" w:color="auto"/>
                <w:left w:val="none" w:sz="0" w:space="0" w:color="auto"/>
                <w:bottom w:val="none" w:sz="0" w:space="0" w:color="auto"/>
                <w:right w:val="none" w:sz="0" w:space="0" w:color="auto"/>
              </w:divBdr>
            </w:div>
          </w:divsChild>
        </w:div>
        <w:div w:id="829373750">
          <w:marLeft w:val="0"/>
          <w:marRight w:val="0"/>
          <w:marTop w:val="0"/>
          <w:marBottom w:val="0"/>
          <w:divBdr>
            <w:top w:val="none" w:sz="0" w:space="0" w:color="auto"/>
            <w:left w:val="none" w:sz="0" w:space="0" w:color="auto"/>
            <w:bottom w:val="none" w:sz="0" w:space="0" w:color="auto"/>
            <w:right w:val="none" w:sz="0" w:space="0" w:color="auto"/>
          </w:divBdr>
          <w:divsChild>
            <w:div w:id="2003970669">
              <w:marLeft w:val="0"/>
              <w:marRight w:val="0"/>
              <w:marTop w:val="0"/>
              <w:marBottom w:val="0"/>
              <w:divBdr>
                <w:top w:val="none" w:sz="0" w:space="0" w:color="auto"/>
                <w:left w:val="none" w:sz="0" w:space="0" w:color="auto"/>
                <w:bottom w:val="none" w:sz="0" w:space="0" w:color="auto"/>
                <w:right w:val="none" w:sz="0" w:space="0" w:color="auto"/>
              </w:divBdr>
            </w:div>
          </w:divsChild>
        </w:div>
        <w:div w:id="832599095">
          <w:marLeft w:val="0"/>
          <w:marRight w:val="0"/>
          <w:marTop w:val="0"/>
          <w:marBottom w:val="0"/>
          <w:divBdr>
            <w:top w:val="none" w:sz="0" w:space="0" w:color="auto"/>
            <w:left w:val="none" w:sz="0" w:space="0" w:color="auto"/>
            <w:bottom w:val="none" w:sz="0" w:space="0" w:color="auto"/>
            <w:right w:val="none" w:sz="0" w:space="0" w:color="auto"/>
          </w:divBdr>
          <w:divsChild>
            <w:div w:id="1448964599">
              <w:marLeft w:val="0"/>
              <w:marRight w:val="0"/>
              <w:marTop w:val="0"/>
              <w:marBottom w:val="0"/>
              <w:divBdr>
                <w:top w:val="none" w:sz="0" w:space="0" w:color="auto"/>
                <w:left w:val="none" w:sz="0" w:space="0" w:color="auto"/>
                <w:bottom w:val="none" w:sz="0" w:space="0" w:color="auto"/>
                <w:right w:val="none" w:sz="0" w:space="0" w:color="auto"/>
              </w:divBdr>
            </w:div>
          </w:divsChild>
        </w:div>
        <w:div w:id="853302092">
          <w:marLeft w:val="0"/>
          <w:marRight w:val="0"/>
          <w:marTop w:val="0"/>
          <w:marBottom w:val="0"/>
          <w:divBdr>
            <w:top w:val="none" w:sz="0" w:space="0" w:color="auto"/>
            <w:left w:val="none" w:sz="0" w:space="0" w:color="auto"/>
            <w:bottom w:val="none" w:sz="0" w:space="0" w:color="auto"/>
            <w:right w:val="none" w:sz="0" w:space="0" w:color="auto"/>
          </w:divBdr>
          <w:divsChild>
            <w:div w:id="274675463">
              <w:marLeft w:val="0"/>
              <w:marRight w:val="0"/>
              <w:marTop w:val="0"/>
              <w:marBottom w:val="0"/>
              <w:divBdr>
                <w:top w:val="none" w:sz="0" w:space="0" w:color="auto"/>
                <w:left w:val="none" w:sz="0" w:space="0" w:color="auto"/>
                <w:bottom w:val="none" w:sz="0" w:space="0" w:color="auto"/>
                <w:right w:val="none" w:sz="0" w:space="0" w:color="auto"/>
              </w:divBdr>
            </w:div>
          </w:divsChild>
        </w:div>
        <w:div w:id="880896604">
          <w:marLeft w:val="0"/>
          <w:marRight w:val="0"/>
          <w:marTop w:val="0"/>
          <w:marBottom w:val="0"/>
          <w:divBdr>
            <w:top w:val="none" w:sz="0" w:space="0" w:color="auto"/>
            <w:left w:val="none" w:sz="0" w:space="0" w:color="auto"/>
            <w:bottom w:val="none" w:sz="0" w:space="0" w:color="auto"/>
            <w:right w:val="none" w:sz="0" w:space="0" w:color="auto"/>
          </w:divBdr>
          <w:divsChild>
            <w:div w:id="72554272">
              <w:marLeft w:val="0"/>
              <w:marRight w:val="0"/>
              <w:marTop w:val="0"/>
              <w:marBottom w:val="0"/>
              <w:divBdr>
                <w:top w:val="none" w:sz="0" w:space="0" w:color="auto"/>
                <w:left w:val="none" w:sz="0" w:space="0" w:color="auto"/>
                <w:bottom w:val="none" w:sz="0" w:space="0" w:color="auto"/>
                <w:right w:val="none" w:sz="0" w:space="0" w:color="auto"/>
              </w:divBdr>
            </w:div>
          </w:divsChild>
        </w:div>
        <w:div w:id="891620879">
          <w:marLeft w:val="0"/>
          <w:marRight w:val="0"/>
          <w:marTop w:val="0"/>
          <w:marBottom w:val="0"/>
          <w:divBdr>
            <w:top w:val="none" w:sz="0" w:space="0" w:color="auto"/>
            <w:left w:val="none" w:sz="0" w:space="0" w:color="auto"/>
            <w:bottom w:val="none" w:sz="0" w:space="0" w:color="auto"/>
            <w:right w:val="none" w:sz="0" w:space="0" w:color="auto"/>
          </w:divBdr>
          <w:divsChild>
            <w:div w:id="1404568291">
              <w:marLeft w:val="0"/>
              <w:marRight w:val="0"/>
              <w:marTop w:val="0"/>
              <w:marBottom w:val="0"/>
              <w:divBdr>
                <w:top w:val="none" w:sz="0" w:space="0" w:color="auto"/>
                <w:left w:val="none" w:sz="0" w:space="0" w:color="auto"/>
                <w:bottom w:val="none" w:sz="0" w:space="0" w:color="auto"/>
                <w:right w:val="none" w:sz="0" w:space="0" w:color="auto"/>
              </w:divBdr>
            </w:div>
          </w:divsChild>
        </w:div>
        <w:div w:id="913317009">
          <w:marLeft w:val="0"/>
          <w:marRight w:val="0"/>
          <w:marTop w:val="0"/>
          <w:marBottom w:val="0"/>
          <w:divBdr>
            <w:top w:val="none" w:sz="0" w:space="0" w:color="auto"/>
            <w:left w:val="none" w:sz="0" w:space="0" w:color="auto"/>
            <w:bottom w:val="none" w:sz="0" w:space="0" w:color="auto"/>
            <w:right w:val="none" w:sz="0" w:space="0" w:color="auto"/>
          </w:divBdr>
          <w:divsChild>
            <w:div w:id="122969636">
              <w:marLeft w:val="0"/>
              <w:marRight w:val="0"/>
              <w:marTop w:val="0"/>
              <w:marBottom w:val="0"/>
              <w:divBdr>
                <w:top w:val="none" w:sz="0" w:space="0" w:color="auto"/>
                <w:left w:val="none" w:sz="0" w:space="0" w:color="auto"/>
                <w:bottom w:val="none" w:sz="0" w:space="0" w:color="auto"/>
                <w:right w:val="none" w:sz="0" w:space="0" w:color="auto"/>
              </w:divBdr>
            </w:div>
          </w:divsChild>
        </w:div>
        <w:div w:id="921988746">
          <w:marLeft w:val="0"/>
          <w:marRight w:val="0"/>
          <w:marTop w:val="0"/>
          <w:marBottom w:val="0"/>
          <w:divBdr>
            <w:top w:val="none" w:sz="0" w:space="0" w:color="auto"/>
            <w:left w:val="none" w:sz="0" w:space="0" w:color="auto"/>
            <w:bottom w:val="none" w:sz="0" w:space="0" w:color="auto"/>
            <w:right w:val="none" w:sz="0" w:space="0" w:color="auto"/>
          </w:divBdr>
          <w:divsChild>
            <w:div w:id="1479763049">
              <w:marLeft w:val="0"/>
              <w:marRight w:val="0"/>
              <w:marTop w:val="0"/>
              <w:marBottom w:val="0"/>
              <w:divBdr>
                <w:top w:val="none" w:sz="0" w:space="0" w:color="auto"/>
                <w:left w:val="none" w:sz="0" w:space="0" w:color="auto"/>
                <w:bottom w:val="none" w:sz="0" w:space="0" w:color="auto"/>
                <w:right w:val="none" w:sz="0" w:space="0" w:color="auto"/>
              </w:divBdr>
            </w:div>
          </w:divsChild>
        </w:div>
        <w:div w:id="966010713">
          <w:marLeft w:val="0"/>
          <w:marRight w:val="0"/>
          <w:marTop w:val="0"/>
          <w:marBottom w:val="0"/>
          <w:divBdr>
            <w:top w:val="none" w:sz="0" w:space="0" w:color="auto"/>
            <w:left w:val="none" w:sz="0" w:space="0" w:color="auto"/>
            <w:bottom w:val="none" w:sz="0" w:space="0" w:color="auto"/>
            <w:right w:val="none" w:sz="0" w:space="0" w:color="auto"/>
          </w:divBdr>
          <w:divsChild>
            <w:div w:id="1690453505">
              <w:marLeft w:val="0"/>
              <w:marRight w:val="0"/>
              <w:marTop w:val="0"/>
              <w:marBottom w:val="0"/>
              <w:divBdr>
                <w:top w:val="none" w:sz="0" w:space="0" w:color="auto"/>
                <w:left w:val="none" w:sz="0" w:space="0" w:color="auto"/>
                <w:bottom w:val="none" w:sz="0" w:space="0" w:color="auto"/>
                <w:right w:val="none" w:sz="0" w:space="0" w:color="auto"/>
              </w:divBdr>
            </w:div>
          </w:divsChild>
        </w:div>
        <w:div w:id="996156183">
          <w:marLeft w:val="0"/>
          <w:marRight w:val="0"/>
          <w:marTop w:val="0"/>
          <w:marBottom w:val="0"/>
          <w:divBdr>
            <w:top w:val="none" w:sz="0" w:space="0" w:color="auto"/>
            <w:left w:val="none" w:sz="0" w:space="0" w:color="auto"/>
            <w:bottom w:val="none" w:sz="0" w:space="0" w:color="auto"/>
            <w:right w:val="none" w:sz="0" w:space="0" w:color="auto"/>
          </w:divBdr>
          <w:divsChild>
            <w:div w:id="88083301">
              <w:marLeft w:val="0"/>
              <w:marRight w:val="0"/>
              <w:marTop w:val="0"/>
              <w:marBottom w:val="0"/>
              <w:divBdr>
                <w:top w:val="none" w:sz="0" w:space="0" w:color="auto"/>
                <w:left w:val="none" w:sz="0" w:space="0" w:color="auto"/>
                <w:bottom w:val="none" w:sz="0" w:space="0" w:color="auto"/>
                <w:right w:val="none" w:sz="0" w:space="0" w:color="auto"/>
              </w:divBdr>
            </w:div>
          </w:divsChild>
        </w:div>
        <w:div w:id="1001197512">
          <w:marLeft w:val="0"/>
          <w:marRight w:val="0"/>
          <w:marTop w:val="0"/>
          <w:marBottom w:val="0"/>
          <w:divBdr>
            <w:top w:val="none" w:sz="0" w:space="0" w:color="auto"/>
            <w:left w:val="none" w:sz="0" w:space="0" w:color="auto"/>
            <w:bottom w:val="none" w:sz="0" w:space="0" w:color="auto"/>
            <w:right w:val="none" w:sz="0" w:space="0" w:color="auto"/>
          </w:divBdr>
          <w:divsChild>
            <w:div w:id="336035140">
              <w:marLeft w:val="0"/>
              <w:marRight w:val="0"/>
              <w:marTop w:val="0"/>
              <w:marBottom w:val="0"/>
              <w:divBdr>
                <w:top w:val="none" w:sz="0" w:space="0" w:color="auto"/>
                <w:left w:val="none" w:sz="0" w:space="0" w:color="auto"/>
                <w:bottom w:val="none" w:sz="0" w:space="0" w:color="auto"/>
                <w:right w:val="none" w:sz="0" w:space="0" w:color="auto"/>
              </w:divBdr>
            </w:div>
          </w:divsChild>
        </w:div>
        <w:div w:id="1002004421">
          <w:marLeft w:val="0"/>
          <w:marRight w:val="0"/>
          <w:marTop w:val="0"/>
          <w:marBottom w:val="0"/>
          <w:divBdr>
            <w:top w:val="none" w:sz="0" w:space="0" w:color="auto"/>
            <w:left w:val="none" w:sz="0" w:space="0" w:color="auto"/>
            <w:bottom w:val="none" w:sz="0" w:space="0" w:color="auto"/>
            <w:right w:val="none" w:sz="0" w:space="0" w:color="auto"/>
          </w:divBdr>
          <w:divsChild>
            <w:div w:id="360202523">
              <w:marLeft w:val="0"/>
              <w:marRight w:val="0"/>
              <w:marTop w:val="0"/>
              <w:marBottom w:val="0"/>
              <w:divBdr>
                <w:top w:val="none" w:sz="0" w:space="0" w:color="auto"/>
                <w:left w:val="none" w:sz="0" w:space="0" w:color="auto"/>
                <w:bottom w:val="none" w:sz="0" w:space="0" w:color="auto"/>
                <w:right w:val="none" w:sz="0" w:space="0" w:color="auto"/>
              </w:divBdr>
            </w:div>
          </w:divsChild>
        </w:div>
        <w:div w:id="1005132247">
          <w:marLeft w:val="0"/>
          <w:marRight w:val="0"/>
          <w:marTop w:val="0"/>
          <w:marBottom w:val="0"/>
          <w:divBdr>
            <w:top w:val="none" w:sz="0" w:space="0" w:color="auto"/>
            <w:left w:val="none" w:sz="0" w:space="0" w:color="auto"/>
            <w:bottom w:val="none" w:sz="0" w:space="0" w:color="auto"/>
            <w:right w:val="none" w:sz="0" w:space="0" w:color="auto"/>
          </w:divBdr>
          <w:divsChild>
            <w:div w:id="1627615688">
              <w:marLeft w:val="0"/>
              <w:marRight w:val="0"/>
              <w:marTop w:val="0"/>
              <w:marBottom w:val="0"/>
              <w:divBdr>
                <w:top w:val="none" w:sz="0" w:space="0" w:color="auto"/>
                <w:left w:val="none" w:sz="0" w:space="0" w:color="auto"/>
                <w:bottom w:val="none" w:sz="0" w:space="0" w:color="auto"/>
                <w:right w:val="none" w:sz="0" w:space="0" w:color="auto"/>
              </w:divBdr>
            </w:div>
          </w:divsChild>
        </w:div>
        <w:div w:id="1042831196">
          <w:marLeft w:val="0"/>
          <w:marRight w:val="0"/>
          <w:marTop w:val="0"/>
          <w:marBottom w:val="0"/>
          <w:divBdr>
            <w:top w:val="none" w:sz="0" w:space="0" w:color="auto"/>
            <w:left w:val="none" w:sz="0" w:space="0" w:color="auto"/>
            <w:bottom w:val="none" w:sz="0" w:space="0" w:color="auto"/>
            <w:right w:val="none" w:sz="0" w:space="0" w:color="auto"/>
          </w:divBdr>
          <w:divsChild>
            <w:div w:id="1033730772">
              <w:marLeft w:val="0"/>
              <w:marRight w:val="0"/>
              <w:marTop w:val="0"/>
              <w:marBottom w:val="0"/>
              <w:divBdr>
                <w:top w:val="none" w:sz="0" w:space="0" w:color="auto"/>
                <w:left w:val="none" w:sz="0" w:space="0" w:color="auto"/>
                <w:bottom w:val="none" w:sz="0" w:space="0" w:color="auto"/>
                <w:right w:val="none" w:sz="0" w:space="0" w:color="auto"/>
              </w:divBdr>
            </w:div>
          </w:divsChild>
        </w:div>
        <w:div w:id="1130512299">
          <w:marLeft w:val="0"/>
          <w:marRight w:val="0"/>
          <w:marTop w:val="0"/>
          <w:marBottom w:val="0"/>
          <w:divBdr>
            <w:top w:val="none" w:sz="0" w:space="0" w:color="auto"/>
            <w:left w:val="none" w:sz="0" w:space="0" w:color="auto"/>
            <w:bottom w:val="none" w:sz="0" w:space="0" w:color="auto"/>
            <w:right w:val="none" w:sz="0" w:space="0" w:color="auto"/>
          </w:divBdr>
          <w:divsChild>
            <w:div w:id="843275966">
              <w:marLeft w:val="0"/>
              <w:marRight w:val="0"/>
              <w:marTop w:val="0"/>
              <w:marBottom w:val="0"/>
              <w:divBdr>
                <w:top w:val="none" w:sz="0" w:space="0" w:color="auto"/>
                <w:left w:val="none" w:sz="0" w:space="0" w:color="auto"/>
                <w:bottom w:val="none" w:sz="0" w:space="0" w:color="auto"/>
                <w:right w:val="none" w:sz="0" w:space="0" w:color="auto"/>
              </w:divBdr>
            </w:div>
          </w:divsChild>
        </w:div>
        <w:div w:id="1165240152">
          <w:marLeft w:val="0"/>
          <w:marRight w:val="0"/>
          <w:marTop w:val="0"/>
          <w:marBottom w:val="0"/>
          <w:divBdr>
            <w:top w:val="none" w:sz="0" w:space="0" w:color="auto"/>
            <w:left w:val="none" w:sz="0" w:space="0" w:color="auto"/>
            <w:bottom w:val="none" w:sz="0" w:space="0" w:color="auto"/>
            <w:right w:val="none" w:sz="0" w:space="0" w:color="auto"/>
          </w:divBdr>
          <w:divsChild>
            <w:div w:id="908734162">
              <w:marLeft w:val="0"/>
              <w:marRight w:val="0"/>
              <w:marTop w:val="0"/>
              <w:marBottom w:val="0"/>
              <w:divBdr>
                <w:top w:val="none" w:sz="0" w:space="0" w:color="auto"/>
                <w:left w:val="none" w:sz="0" w:space="0" w:color="auto"/>
                <w:bottom w:val="none" w:sz="0" w:space="0" w:color="auto"/>
                <w:right w:val="none" w:sz="0" w:space="0" w:color="auto"/>
              </w:divBdr>
            </w:div>
          </w:divsChild>
        </w:div>
        <w:div w:id="1213928297">
          <w:marLeft w:val="0"/>
          <w:marRight w:val="0"/>
          <w:marTop w:val="0"/>
          <w:marBottom w:val="0"/>
          <w:divBdr>
            <w:top w:val="none" w:sz="0" w:space="0" w:color="auto"/>
            <w:left w:val="none" w:sz="0" w:space="0" w:color="auto"/>
            <w:bottom w:val="none" w:sz="0" w:space="0" w:color="auto"/>
            <w:right w:val="none" w:sz="0" w:space="0" w:color="auto"/>
          </w:divBdr>
          <w:divsChild>
            <w:div w:id="1582837034">
              <w:marLeft w:val="0"/>
              <w:marRight w:val="0"/>
              <w:marTop w:val="0"/>
              <w:marBottom w:val="0"/>
              <w:divBdr>
                <w:top w:val="none" w:sz="0" w:space="0" w:color="auto"/>
                <w:left w:val="none" w:sz="0" w:space="0" w:color="auto"/>
                <w:bottom w:val="none" w:sz="0" w:space="0" w:color="auto"/>
                <w:right w:val="none" w:sz="0" w:space="0" w:color="auto"/>
              </w:divBdr>
            </w:div>
          </w:divsChild>
        </w:div>
        <w:div w:id="1225483677">
          <w:marLeft w:val="0"/>
          <w:marRight w:val="0"/>
          <w:marTop w:val="0"/>
          <w:marBottom w:val="0"/>
          <w:divBdr>
            <w:top w:val="none" w:sz="0" w:space="0" w:color="auto"/>
            <w:left w:val="none" w:sz="0" w:space="0" w:color="auto"/>
            <w:bottom w:val="none" w:sz="0" w:space="0" w:color="auto"/>
            <w:right w:val="none" w:sz="0" w:space="0" w:color="auto"/>
          </w:divBdr>
          <w:divsChild>
            <w:div w:id="43796513">
              <w:marLeft w:val="0"/>
              <w:marRight w:val="0"/>
              <w:marTop w:val="0"/>
              <w:marBottom w:val="0"/>
              <w:divBdr>
                <w:top w:val="none" w:sz="0" w:space="0" w:color="auto"/>
                <w:left w:val="none" w:sz="0" w:space="0" w:color="auto"/>
                <w:bottom w:val="none" w:sz="0" w:space="0" w:color="auto"/>
                <w:right w:val="none" w:sz="0" w:space="0" w:color="auto"/>
              </w:divBdr>
            </w:div>
          </w:divsChild>
        </w:div>
        <w:div w:id="1266184407">
          <w:marLeft w:val="0"/>
          <w:marRight w:val="0"/>
          <w:marTop w:val="0"/>
          <w:marBottom w:val="0"/>
          <w:divBdr>
            <w:top w:val="none" w:sz="0" w:space="0" w:color="auto"/>
            <w:left w:val="none" w:sz="0" w:space="0" w:color="auto"/>
            <w:bottom w:val="none" w:sz="0" w:space="0" w:color="auto"/>
            <w:right w:val="none" w:sz="0" w:space="0" w:color="auto"/>
          </w:divBdr>
          <w:divsChild>
            <w:div w:id="349338761">
              <w:marLeft w:val="0"/>
              <w:marRight w:val="0"/>
              <w:marTop w:val="0"/>
              <w:marBottom w:val="0"/>
              <w:divBdr>
                <w:top w:val="none" w:sz="0" w:space="0" w:color="auto"/>
                <w:left w:val="none" w:sz="0" w:space="0" w:color="auto"/>
                <w:bottom w:val="none" w:sz="0" w:space="0" w:color="auto"/>
                <w:right w:val="none" w:sz="0" w:space="0" w:color="auto"/>
              </w:divBdr>
            </w:div>
          </w:divsChild>
        </w:div>
        <w:div w:id="1266422561">
          <w:marLeft w:val="0"/>
          <w:marRight w:val="0"/>
          <w:marTop w:val="0"/>
          <w:marBottom w:val="0"/>
          <w:divBdr>
            <w:top w:val="none" w:sz="0" w:space="0" w:color="auto"/>
            <w:left w:val="none" w:sz="0" w:space="0" w:color="auto"/>
            <w:bottom w:val="none" w:sz="0" w:space="0" w:color="auto"/>
            <w:right w:val="none" w:sz="0" w:space="0" w:color="auto"/>
          </w:divBdr>
          <w:divsChild>
            <w:div w:id="1335956483">
              <w:marLeft w:val="0"/>
              <w:marRight w:val="0"/>
              <w:marTop w:val="0"/>
              <w:marBottom w:val="0"/>
              <w:divBdr>
                <w:top w:val="none" w:sz="0" w:space="0" w:color="auto"/>
                <w:left w:val="none" w:sz="0" w:space="0" w:color="auto"/>
                <w:bottom w:val="none" w:sz="0" w:space="0" w:color="auto"/>
                <w:right w:val="none" w:sz="0" w:space="0" w:color="auto"/>
              </w:divBdr>
            </w:div>
          </w:divsChild>
        </w:div>
        <w:div w:id="1292436943">
          <w:marLeft w:val="0"/>
          <w:marRight w:val="0"/>
          <w:marTop w:val="0"/>
          <w:marBottom w:val="0"/>
          <w:divBdr>
            <w:top w:val="none" w:sz="0" w:space="0" w:color="auto"/>
            <w:left w:val="none" w:sz="0" w:space="0" w:color="auto"/>
            <w:bottom w:val="none" w:sz="0" w:space="0" w:color="auto"/>
            <w:right w:val="none" w:sz="0" w:space="0" w:color="auto"/>
          </w:divBdr>
          <w:divsChild>
            <w:div w:id="1181898113">
              <w:marLeft w:val="0"/>
              <w:marRight w:val="0"/>
              <w:marTop w:val="0"/>
              <w:marBottom w:val="0"/>
              <w:divBdr>
                <w:top w:val="none" w:sz="0" w:space="0" w:color="auto"/>
                <w:left w:val="none" w:sz="0" w:space="0" w:color="auto"/>
                <w:bottom w:val="none" w:sz="0" w:space="0" w:color="auto"/>
                <w:right w:val="none" w:sz="0" w:space="0" w:color="auto"/>
              </w:divBdr>
            </w:div>
          </w:divsChild>
        </w:div>
        <w:div w:id="1299916032">
          <w:marLeft w:val="0"/>
          <w:marRight w:val="0"/>
          <w:marTop w:val="0"/>
          <w:marBottom w:val="0"/>
          <w:divBdr>
            <w:top w:val="none" w:sz="0" w:space="0" w:color="auto"/>
            <w:left w:val="none" w:sz="0" w:space="0" w:color="auto"/>
            <w:bottom w:val="none" w:sz="0" w:space="0" w:color="auto"/>
            <w:right w:val="none" w:sz="0" w:space="0" w:color="auto"/>
          </w:divBdr>
          <w:divsChild>
            <w:div w:id="1372609438">
              <w:marLeft w:val="0"/>
              <w:marRight w:val="0"/>
              <w:marTop w:val="0"/>
              <w:marBottom w:val="0"/>
              <w:divBdr>
                <w:top w:val="none" w:sz="0" w:space="0" w:color="auto"/>
                <w:left w:val="none" w:sz="0" w:space="0" w:color="auto"/>
                <w:bottom w:val="none" w:sz="0" w:space="0" w:color="auto"/>
                <w:right w:val="none" w:sz="0" w:space="0" w:color="auto"/>
              </w:divBdr>
            </w:div>
          </w:divsChild>
        </w:div>
        <w:div w:id="1317102152">
          <w:marLeft w:val="0"/>
          <w:marRight w:val="0"/>
          <w:marTop w:val="0"/>
          <w:marBottom w:val="0"/>
          <w:divBdr>
            <w:top w:val="none" w:sz="0" w:space="0" w:color="auto"/>
            <w:left w:val="none" w:sz="0" w:space="0" w:color="auto"/>
            <w:bottom w:val="none" w:sz="0" w:space="0" w:color="auto"/>
            <w:right w:val="none" w:sz="0" w:space="0" w:color="auto"/>
          </w:divBdr>
          <w:divsChild>
            <w:div w:id="75833845">
              <w:marLeft w:val="0"/>
              <w:marRight w:val="0"/>
              <w:marTop w:val="0"/>
              <w:marBottom w:val="0"/>
              <w:divBdr>
                <w:top w:val="none" w:sz="0" w:space="0" w:color="auto"/>
                <w:left w:val="none" w:sz="0" w:space="0" w:color="auto"/>
                <w:bottom w:val="none" w:sz="0" w:space="0" w:color="auto"/>
                <w:right w:val="none" w:sz="0" w:space="0" w:color="auto"/>
              </w:divBdr>
            </w:div>
          </w:divsChild>
        </w:div>
        <w:div w:id="1348600733">
          <w:marLeft w:val="0"/>
          <w:marRight w:val="0"/>
          <w:marTop w:val="0"/>
          <w:marBottom w:val="0"/>
          <w:divBdr>
            <w:top w:val="none" w:sz="0" w:space="0" w:color="auto"/>
            <w:left w:val="none" w:sz="0" w:space="0" w:color="auto"/>
            <w:bottom w:val="none" w:sz="0" w:space="0" w:color="auto"/>
            <w:right w:val="none" w:sz="0" w:space="0" w:color="auto"/>
          </w:divBdr>
          <w:divsChild>
            <w:div w:id="1188064759">
              <w:marLeft w:val="0"/>
              <w:marRight w:val="0"/>
              <w:marTop w:val="0"/>
              <w:marBottom w:val="0"/>
              <w:divBdr>
                <w:top w:val="none" w:sz="0" w:space="0" w:color="auto"/>
                <w:left w:val="none" w:sz="0" w:space="0" w:color="auto"/>
                <w:bottom w:val="none" w:sz="0" w:space="0" w:color="auto"/>
                <w:right w:val="none" w:sz="0" w:space="0" w:color="auto"/>
              </w:divBdr>
            </w:div>
          </w:divsChild>
        </w:div>
        <w:div w:id="1370447450">
          <w:marLeft w:val="0"/>
          <w:marRight w:val="0"/>
          <w:marTop w:val="0"/>
          <w:marBottom w:val="0"/>
          <w:divBdr>
            <w:top w:val="none" w:sz="0" w:space="0" w:color="auto"/>
            <w:left w:val="none" w:sz="0" w:space="0" w:color="auto"/>
            <w:bottom w:val="none" w:sz="0" w:space="0" w:color="auto"/>
            <w:right w:val="none" w:sz="0" w:space="0" w:color="auto"/>
          </w:divBdr>
          <w:divsChild>
            <w:div w:id="1447965845">
              <w:marLeft w:val="0"/>
              <w:marRight w:val="0"/>
              <w:marTop w:val="0"/>
              <w:marBottom w:val="0"/>
              <w:divBdr>
                <w:top w:val="none" w:sz="0" w:space="0" w:color="auto"/>
                <w:left w:val="none" w:sz="0" w:space="0" w:color="auto"/>
                <w:bottom w:val="none" w:sz="0" w:space="0" w:color="auto"/>
                <w:right w:val="none" w:sz="0" w:space="0" w:color="auto"/>
              </w:divBdr>
            </w:div>
          </w:divsChild>
        </w:div>
        <w:div w:id="1371102586">
          <w:marLeft w:val="0"/>
          <w:marRight w:val="0"/>
          <w:marTop w:val="0"/>
          <w:marBottom w:val="0"/>
          <w:divBdr>
            <w:top w:val="none" w:sz="0" w:space="0" w:color="auto"/>
            <w:left w:val="none" w:sz="0" w:space="0" w:color="auto"/>
            <w:bottom w:val="none" w:sz="0" w:space="0" w:color="auto"/>
            <w:right w:val="none" w:sz="0" w:space="0" w:color="auto"/>
          </w:divBdr>
          <w:divsChild>
            <w:div w:id="1759447610">
              <w:marLeft w:val="0"/>
              <w:marRight w:val="0"/>
              <w:marTop w:val="0"/>
              <w:marBottom w:val="0"/>
              <w:divBdr>
                <w:top w:val="none" w:sz="0" w:space="0" w:color="auto"/>
                <w:left w:val="none" w:sz="0" w:space="0" w:color="auto"/>
                <w:bottom w:val="none" w:sz="0" w:space="0" w:color="auto"/>
                <w:right w:val="none" w:sz="0" w:space="0" w:color="auto"/>
              </w:divBdr>
            </w:div>
          </w:divsChild>
        </w:div>
        <w:div w:id="1405176263">
          <w:marLeft w:val="0"/>
          <w:marRight w:val="0"/>
          <w:marTop w:val="0"/>
          <w:marBottom w:val="0"/>
          <w:divBdr>
            <w:top w:val="none" w:sz="0" w:space="0" w:color="auto"/>
            <w:left w:val="none" w:sz="0" w:space="0" w:color="auto"/>
            <w:bottom w:val="none" w:sz="0" w:space="0" w:color="auto"/>
            <w:right w:val="none" w:sz="0" w:space="0" w:color="auto"/>
          </w:divBdr>
          <w:divsChild>
            <w:div w:id="1510413953">
              <w:marLeft w:val="0"/>
              <w:marRight w:val="0"/>
              <w:marTop w:val="0"/>
              <w:marBottom w:val="0"/>
              <w:divBdr>
                <w:top w:val="none" w:sz="0" w:space="0" w:color="auto"/>
                <w:left w:val="none" w:sz="0" w:space="0" w:color="auto"/>
                <w:bottom w:val="none" w:sz="0" w:space="0" w:color="auto"/>
                <w:right w:val="none" w:sz="0" w:space="0" w:color="auto"/>
              </w:divBdr>
            </w:div>
          </w:divsChild>
        </w:div>
        <w:div w:id="1429886752">
          <w:marLeft w:val="0"/>
          <w:marRight w:val="0"/>
          <w:marTop w:val="0"/>
          <w:marBottom w:val="0"/>
          <w:divBdr>
            <w:top w:val="none" w:sz="0" w:space="0" w:color="auto"/>
            <w:left w:val="none" w:sz="0" w:space="0" w:color="auto"/>
            <w:bottom w:val="none" w:sz="0" w:space="0" w:color="auto"/>
            <w:right w:val="none" w:sz="0" w:space="0" w:color="auto"/>
          </w:divBdr>
          <w:divsChild>
            <w:div w:id="1801681017">
              <w:marLeft w:val="0"/>
              <w:marRight w:val="0"/>
              <w:marTop w:val="0"/>
              <w:marBottom w:val="0"/>
              <w:divBdr>
                <w:top w:val="none" w:sz="0" w:space="0" w:color="auto"/>
                <w:left w:val="none" w:sz="0" w:space="0" w:color="auto"/>
                <w:bottom w:val="none" w:sz="0" w:space="0" w:color="auto"/>
                <w:right w:val="none" w:sz="0" w:space="0" w:color="auto"/>
              </w:divBdr>
            </w:div>
          </w:divsChild>
        </w:div>
        <w:div w:id="1480532236">
          <w:marLeft w:val="0"/>
          <w:marRight w:val="0"/>
          <w:marTop w:val="0"/>
          <w:marBottom w:val="0"/>
          <w:divBdr>
            <w:top w:val="none" w:sz="0" w:space="0" w:color="auto"/>
            <w:left w:val="none" w:sz="0" w:space="0" w:color="auto"/>
            <w:bottom w:val="none" w:sz="0" w:space="0" w:color="auto"/>
            <w:right w:val="none" w:sz="0" w:space="0" w:color="auto"/>
          </w:divBdr>
          <w:divsChild>
            <w:div w:id="228541801">
              <w:marLeft w:val="0"/>
              <w:marRight w:val="0"/>
              <w:marTop w:val="0"/>
              <w:marBottom w:val="0"/>
              <w:divBdr>
                <w:top w:val="none" w:sz="0" w:space="0" w:color="auto"/>
                <w:left w:val="none" w:sz="0" w:space="0" w:color="auto"/>
                <w:bottom w:val="none" w:sz="0" w:space="0" w:color="auto"/>
                <w:right w:val="none" w:sz="0" w:space="0" w:color="auto"/>
              </w:divBdr>
            </w:div>
          </w:divsChild>
        </w:div>
        <w:div w:id="1481965888">
          <w:marLeft w:val="0"/>
          <w:marRight w:val="0"/>
          <w:marTop w:val="0"/>
          <w:marBottom w:val="0"/>
          <w:divBdr>
            <w:top w:val="none" w:sz="0" w:space="0" w:color="auto"/>
            <w:left w:val="none" w:sz="0" w:space="0" w:color="auto"/>
            <w:bottom w:val="none" w:sz="0" w:space="0" w:color="auto"/>
            <w:right w:val="none" w:sz="0" w:space="0" w:color="auto"/>
          </w:divBdr>
          <w:divsChild>
            <w:div w:id="892544528">
              <w:marLeft w:val="0"/>
              <w:marRight w:val="0"/>
              <w:marTop w:val="0"/>
              <w:marBottom w:val="0"/>
              <w:divBdr>
                <w:top w:val="none" w:sz="0" w:space="0" w:color="auto"/>
                <w:left w:val="none" w:sz="0" w:space="0" w:color="auto"/>
                <w:bottom w:val="none" w:sz="0" w:space="0" w:color="auto"/>
                <w:right w:val="none" w:sz="0" w:space="0" w:color="auto"/>
              </w:divBdr>
            </w:div>
          </w:divsChild>
        </w:div>
        <w:div w:id="1492477652">
          <w:marLeft w:val="0"/>
          <w:marRight w:val="0"/>
          <w:marTop w:val="0"/>
          <w:marBottom w:val="0"/>
          <w:divBdr>
            <w:top w:val="none" w:sz="0" w:space="0" w:color="auto"/>
            <w:left w:val="none" w:sz="0" w:space="0" w:color="auto"/>
            <w:bottom w:val="none" w:sz="0" w:space="0" w:color="auto"/>
            <w:right w:val="none" w:sz="0" w:space="0" w:color="auto"/>
          </w:divBdr>
          <w:divsChild>
            <w:div w:id="378823989">
              <w:marLeft w:val="0"/>
              <w:marRight w:val="0"/>
              <w:marTop w:val="0"/>
              <w:marBottom w:val="0"/>
              <w:divBdr>
                <w:top w:val="none" w:sz="0" w:space="0" w:color="auto"/>
                <w:left w:val="none" w:sz="0" w:space="0" w:color="auto"/>
                <w:bottom w:val="none" w:sz="0" w:space="0" w:color="auto"/>
                <w:right w:val="none" w:sz="0" w:space="0" w:color="auto"/>
              </w:divBdr>
            </w:div>
          </w:divsChild>
        </w:div>
        <w:div w:id="1500997333">
          <w:marLeft w:val="0"/>
          <w:marRight w:val="0"/>
          <w:marTop w:val="0"/>
          <w:marBottom w:val="0"/>
          <w:divBdr>
            <w:top w:val="none" w:sz="0" w:space="0" w:color="auto"/>
            <w:left w:val="none" w:sz="0" w:space="0" w:color="auto"/>
            <w:bottom w:val="none" w:sz="0" w:space="0" w:color="auto"/>
            <w:right w:val="none" w:sz="0" w:space="0" w:color="auto"/>
          </w:divBdr>
          <w:divsChild>
            <w:div w:id="1829007530">
              <w:marLeft w:val="0"/>
              <w:marRight w:val="0"/>
              <w:marTop w:val="0"/>
              <w:marBottom w:val="0"/>
              <w:divBdr>
                <w:top w:val="none" w:sz="0" w:space="0" w:color="auto"/>
                <w:left w:val="none" w:sz="0" w:space="0" w:color="auto"/>
                <w:bottom w:val="none" w:sz="0" w:space="0" w:color="auto"/>
                <w:right w:val="none" w:sz="0" w:space="0" w:color="auto"/>
              </w:divBdr>
            </w:div>
          </w:divsChild>
        </w:div>
        <w:div w:id="1521044236">
          <w:marLeft w:val="0"/>
          <w:marRight w:val="0"/>
          <w:marTop w:val="0"/>
          <w:marBottom w:val="0"/>
          <w:divBdr>
            <w:top w:val="none" w:sz="0" w:space="0" w:color="auto"/>
            <w:left w:val="none" w:sz="0" w:space="0" w:color="auto"/>
            <w:bottom w:val="none" w:sz="0" w:space="0" w:color="auto"/>
            <w:right w:val="none" w:sz="0" w:space="0" w:color="auto"/>
          </w:divBdr>
          <w:divsChild>
            <w:div w:id="1876848170">
              <w:marLeft w:val="0"/>
              <w:marRight w:val="0"/>
              <w:marTop w:val="0"/>
              <w:marBottom w:val="0"/>
              <w:divBdr>
                <w:top w:val="none" w:sz="0" w:space="0" w:color="auto"/>
                <w:left w:val="none" w:sz="0" w:space="0" w:color="auto"/>
                <w:bottom w:val="none" w:sz="0" w:space="0" w:color="auto"/>
                <w:right w:val="none" w:sz="0" w:space="0" w:color="auto"/>
              </w:divBdr>
            </w:div>
          </w:divsChild>
        </w:div>
        <w:div w:id="1543205746">
          <w:marLeft w:val="0"/>
          <w:marRight w:val="0"/>
          <w:marTop w:val="0"/>
          <w:marBottom w:val="0"/>
          <w:divBdr>
            <w:top w:val="none" w:sz="0" w:space="0" w:color="auto"/>
            <w:left w:val="none" w:sz="0" w:space="0" w:color="auto"/>
            <w:bottom w:val="none" w:sz="0" w:space="0" w:color="auto"/>
            <w:right w:val="none" w:sz="0" w:space="0" w:color="auto"/>
          </w:divBdr>
          <w:divsChild>
            <w:div w:id="1820489609">
              <w:marLeft w:val="0"/>
              <w:marRight w:val="0"/>
              <w:marTop w:val="0"/>
              <w:marBottom w:val="0"/>
              <w:divBdr>
                <w:top w:val="none" w:sz="0" w:space="0" w:color="auto"/>
                <w:left w:val="none" w:sz="0" w:space="0" w:color="auto"/>
                <w:bottom w:val="none" w:sz="0" w:space="0" w:color="auto"/>
                <w:right w:val="none" w:sz="0" w:space="0" w:color="auto"/>
              </w:divBdr>
            </w:div>
          </w:divsChild>
        </w:div>
        <w:div w:id="1546405763">
          <w:marLeft w:val="0"/>
          <w:marRight w:val="0"/>
          <w:marTop w:val="0"/>
          <w:marBottom w:val="0"/>
          <w:divBdr>
            <w:top w:val="none" w:sz="0" w:space="0" w:color="auto"/>
            <w:left w:val="none" w:sz="0" w:space="0" w:color="auto"/>
            <w:bottom w:val="none" w:sz="0" w:space="0" w:color="auto"/>
            <w:right w:val="none" w:sz="0" w:space="0" w:color="auto"/>
          </w:divBdr>
          <w:divsChild>
            <w:div w:id="1141966781">
              <w:marLeft w:val="0"/>
              <w:marRight w:val="0"/>
              <w:marTop w:val="0"/>
              <w:marBottom w:val="0"/>
              <w:divBdr>
                <w:top w:val="none" w:sz="0" w:space="0" w:color="auto"/>
                <w:left w:val="none" w:sz="0" w:space="0" w:color="auto"/>
                <w:bottom w:val="none" w:sz="0" w:space="0" w:color="auto"/>
                <w:right w:val="none" w:sz="0" w:space="0" w:color="auto"/>
              </w:divBdr>
            </w:div>
          </w:divsChild>
        </w:div>
        <w:div w:id="1556164770">
          <w:marLeft w:val="0"/>
          <w:marRight w:val="0"/>
          <w:marTop w:val="0"/>
          <w:marBottom w:val="0"/>
          <w:divBdr>
            <w:top w:val="none" w:sz="0" w:space="0" w:color="auto"/>
            <w:left w:val="none" w:sz="0" w:space="0" w:color="auto"/>
            <w:bottom w:val="none" w:sz="0" w:space="0" w:color="auto"/>
            <w:right w:val="none" w:sz="0" w:space="0" w:color="auto"/>
          </w:divBdr>
          <w:divsChild>
            <w:div w:id="1785230296">
              <w:marLeft w:val="0"/>
              <w:marRight w:val="0"/>
              <w:marTop w:val="0"/>
              <w:marBottom w:val="0"/>
              <w:divBdr>
                <w:top w:val="none" w:sz="0" w:space="0" w:color="auto"/>
                <w:left w:val="none" w:sz="0" w:space="0" w:color="auto"/>
                <w:bottom w:val="none" w:sz="0" w:space="0" w:color="auto"/>
                <w:right w:val="none" w:sz="0" w:space="0" w:color="auto"/>
              </w:divBdr>
            </w:div>
          </w:divsChild>
        </w:div>
        <w:div w:id="1578396963">
          <w:marLeft w:val="0"/>
          <w:marRight w:val="0"/>
          <w:marTop w:val="0"/>
          <w:marBottom w:val="0"/>
          <w:divBdr>
            <w:top w:val="none" w:sz="0" w:space="0" w:color="auto"/>
            <w:left w:val="none" w:sz="0" w:space="0" w:color="auto"/>
            <w:bottom w:val="none" w:sz="0" w:space="0" w:color="auto"/>
            <w:right w:val="none" w:sz="0" w:space="0" w:color="auto"/>
          </w:divBdr>
          <w:divsChild>
            <w:div w:id="716011544">
              <w:marLeft w:val="0"/>
              <w:marRight w:val="0"/>
              <w:marTop w:val="0"/>
              <w:marBottom w:val="0"/>
              <w:divBdr>
                <w:top w:val="none" w:sz="0" w:space="0" w:color="auto"/>
                <w:left w:val="none" w:sz="0" w:space="0" w:color="auto"/>
                <w:bottom w:val="none" w:sz="0" w:space="0" w:color="auto"/>
                <w:right w:val="none" w:sz="0" w:space="0" w:color="auto"/>
              </w:divBdr>
            </w:div>
          </w:divsChild>
        </w:div>
        <w:div w:id="1596400768">
          <w:marLeft w:val="0"/>
          <w:marRight w:val="0"/>
          <w:marTop w:val="0"/>
          <w:marBottom w:val="0"/>
          <w:divBdr>
            <w:top w:val="none" w:sz="0" w:space="0" w:color="auto"/>
            <w:left w:val="none" w:sz="0" w:space="0" w:color="auto"/>
            <w:bottom w:val="none" w:sz="0" w:space="0" w:color="auto"/>
            <w:right w:val="none" w:sz="0" w:space="0" w:color="auto"/>
          </w:divBdr>
          <w:divsChild>
            <w:div w:id="669916044">
              <w:marLeft w:val="0"/>
              <w:marRight w:val="0"/>
              <w:marTop w:val="0"/>
              <w:marBottom w:val="0"/>
              <w:divBdr>
                <w:top w:val="none" w:sz="0" w:space="0" w:color="auto"/>
                <w:left w:val="none" w:sz="0" w:space="0" w:color="auto"/>
                <w:bottom w:val="none" w:sz="0" w:space="0" w:color="auto"/>
                <w:right w:val="none" w:sz="0" w:space="0" w:color="auto"/>
              </w:divBdr>
            </w:div>
          </w:divsChild>
        </w:div>
        <w:div w:id="1610579515">
          <w:marLeft w:val="0"/>
          <w:marRight w:val="0"/>
          <w:marTop w:val="0"/>
          <w:marBottom w:val="0"/>
          <w:divBdr>
            <w:top w:val="none" w:sz="0" w:space="0" w:color="auto"/>
            <w:left w:val="none" w:sz="0" w:space="0" w:color="auto"/>
            <w:bottom w:val="none" w:sz="0" w:space="0" w:color="auto"/>
            <w:right w:val="none" w:sz="0" w:space="0" w:color="auto"/>
          </w:divBdr>
          <w:divsChild>
            <w:div w:id="50737448">
              <w:marLeft w:val="0"/>
              <w:marRight w:val="0"/>
              <w:marTop w:val="0"/>
              <w:marBottom w:val="0"/>
              <w:divBdr>
                <w:top w:val="none" w:sz="0" w:space="0" w:color="auto"/>
                <w:left w:val="none" w:sz="0" w:space="0" w:color="auto"/>
                <w:bottom w:val="none" w:sz="0" w:space="0" w:color="auto"/>
                <w:right w:val="none" w:sz="0" w:space="0" w:color="auto"/>
              </w:divBdr>
            </w:div>
          </w:divsChild>
        </w:div>
        <w:div w:id="1616253173">
          <w:marLeft w:val="0"/>
          <w:marRight w:val="0"/>
          <w:marTop w:val="0"/>
          <w:marBottom w:val="0"/>
          <w:divBdr>
            <w:top w:val="none" w:sz="0" w:space="0" w:color="auto"/>
            <w:left w:val="none" w:sz="0" w:space="0" w:color="auto"/>
            <w:bottom w:val="none" w:sz="0" w:space="0" w:color="auto"/>
            <w:right w:val="none" w:sz="0" w:space="0" w:color="auto"/>
          </w:divBdr>
          <w:divsChild>
            <w:div w:id="1439106424">
              <w:marLeft w:val="0"/>
              <w:marRight w:val="0"/>
              <w:marTop w:val="0"/>
              <w:marBottom w:val="0"/>
              <w:divBdr>
                <w:top w:val="none" w:sz="0" w:space="0" w:color="auto"/>
                <w:left w:val="none" w:sz="0" w:space="0" w:color="auto"/>
                <w:bottom w:val="none" w:sz="0" w:space="0" w:color="auto"/>
                <w:right w:val="none" w:sz="0" w:space="0" w:color="auto"/>
              </w:divBdr>
            </w:div>
          </w:divsChild>
        </w:div>
        <w:div w:id="1625112919">
          <w:marLeft w:val="0"/>
          <w:marRight w:val="0"/>
          <w:marTop w:val="0"/>
          <w:marBottom w:val="0"/>
          <w:divBdr>
            <w:top w:val="none" w:sz="0" w:space="0" w:color="auto"/>
            <w:left w:val="none" w:sz="0" w:space="0" w:color="auto"/>
            <w:bottom w:val="none" w:sz="0" w:space="0" w:color="auto"/>
            <w:right w:val="none" w:sz="0" w:space="0" w:color="auto"/>
          </w:divBdr>
          <w:divsChild>
            <w:div w:id="236089241">
              <w:marLeft w:val="0"/>
              <w:marRight w:val="0"/>
              <w:marTop w:val="0"/>
              <w:marBottom w:val="0"/>
              <w:divBdr>
                <w:top w:val="none" w:sz="0" w:space="0" w:color="auto"/>
                <w:left w:val="none" w:sz="0" w:space="0" w:color="auto"/>
                <w:bottom w:val="none" w:sz="0" w:space="0" w:color="auto"/>
                <w:right w:val="none" w:sz="0" w:space="0" w:color="auto"/>
              </w:divBdr>
            </w:div>
          </w:divsChild>
        </w:div>
        <w:div w:id="1625966365">
          <w:marLeft w:val="0"/>
          <w:marRight w:val="0"/>
          <w:marTop w:val="0"/>
          <w:marBottom w:val="0"/>
          <w:divBdr>
            <w:top w:val="none" w:sz="0" w:space="0" w:color="auto"/>
            <w:left w:val="none" w:sz="0" w:space="0" w:color="auto"/>
            <w:bottom w:val="none" w:sz="0" w:space="0" w:color="auto"/>
            <w:right w:val="none" w:sz="0" w:space="0" w:color="auto"/>
          </w:divBdr>
          <w:divsChild>
            <w:div w:id="1440183063">
              <w:marLeft w:val="0"/>
              <w:marRight w:val="0"/>
              <w:marTop w:val="0"/>
              <w:marBottom w:val="0"/>
              <w:divBdr>
                <w:top w:val="none" w:sz="0" w:space="0" w:color="auto"/>
                <w:left w:val="none" w:sz="0" w:space="0" w:color="auto"/>
                <w:bottom w:val="none" w:sz="0" w:space="0" w:color="auto"/>
                <w:right w:val="none" w:sz="0" w:space="0" w:color="auto"/>
              </w:divBdr>
            </w:div>
          </w:divsChild>
        </w:div>
        <w:div w:id="1634289886">
          <w:marLeft w:val="0"/>
          <w:marRight w:val="0"/>
          <w:marTop w:val="0"/>
          <w:marBottom w:val="0"/>
          <w:divBdr>
            <w:top w:val="none" w:sz="0" w:space="0" w:color="auto"/>
            <w:left w:val="none" w:sz="0" w:space="0" w:color="auto"/>
            <w:bottom w:val="none" w:sz="0" w:space="0" w:color="auto"/>
            <w:right w:val="none" w:sz="0" w:space="0" w:color="auto"/>
          </w:divBdr>
          <w:divsChild>
            <w:div w:id="322047500">
              <w:marLeft w:val="0"/>
              <w:marRight w:val="0"/>
              <w:marTop w:val="0"/>
              <w:marBottom w:val="0"/>
              <w:divBdr>
                <w:top w:val="none" w:sz="0" w:space="0" w:color="auto"/>
                <w:left w:val="none" w:sz="0" w:space="0" w:color="auto"/>
                <w:bottom w:val="none" w:sz="0" w:space="0" w:color="auto"/>
                <w:right w:val="none" w:sz="0" w:space="0" w:color="auto"/>
              </w:divBdr>
            </w:div>
          </w:divsChild>
        </w:div>
        <w:div w:id="1643997741">
          <w:marLeft w:val="0"/>
          <w:marRight w:val="0"/>
          <w:marTop w:val="0"/>
          <w:marBottom w:val="0"/>
          <w:divBdr>
            <w:top w:val="none" w:sz="0" w:space="0" w:color="auto"/>
            <w:left w:val="none" w:sz="0" w:space="0" w:color="auto"/>
            <w:bottom w:val="none" w:sz="0" w:space="0" w:color="auto"/>
            <w:right w:val="none" w:sz="0" w:space="0" w:color="auto"/>
          </w:divBdr>
          <w:divsChild>
            <w:div w:id="1082872196">
              <w:marLeft w:val="0"/>
              <w:marRight w:val="0"/>
              <w:marTop w:val="0"/>
              <w:marBottom w:val="0"/>
              <w:divBdr>
                <w:top w:val="none" w:sz="0" w:space="0" w:color="auto"/>
                <w:left w:val="none" w:sz="0" w:space="0" w:color="auto"/>
                <w:bottom w:val="none" w:sz="0" w:space="0" w:color="auto"/>
                <w:right w:val="none" w:sz="0" w:space="0" w:color="auto"/>
              </w:divBdr>
            </w:div>
          </w:divsChild>
        </w:div>
        <w:div w:id="1647663797">
          <w:marLeft w:val="0"/>
          <w:marRight w:val="0"/>
          <w:marTop w:val="0"/>
          <w:marBottom w:val="0"/>
          <w:divBdr>
            <w:top w:val="none" w:sz="0" w:space="0" w:color="auto"/>
            <w:left w:val="none" w:sz="0" w:space="0" w:color="auto"/>
            <w:bottom w:val="none" w:sz="0" w:space="0" w:color="auto"/>
            <w:right w:val="none" w:sz="0" w:space="0" w:color="auto"/>
          </w:divBdr>
          <w:divsChild>
            <w:div w:id="220941150">
              <w:marLeft w:val="0"/>
              <w:marRight w:val="0"/>
              <w:marTop w:val="0"/>
              <w:marBottom w:val="0"/>
              <w:divBdr>
                <w:top w:val="none" w:sz="0" w:space="0" w:color="auto"/>
                <w:left w:val="none" w:sz="0" w:space="0" w:color="auto"/>
                <w:bottom w:val="none" w:sz="0" w:space="0" w:color="auto"/>
                <w:right w:val="none" w:sz="0" w:space="0" w:color="auto"/>
              </w:divBdr>
            </w:div>
          </w:divsChild>
        </w:div>
        <w:div w:id="1727684611">
          <w:marLeft w:val="0"/>
          <w:marRight w:val="0"/>
          <w:marTop w:val="0"/>
          <w:marBottom w:val="0"/>
          <w:divBdr>
            <w:top w:val="none" w:sz="0" w:space="0" w:color="auto"/>
            <w:left w:val="none" w:sz="0" w:space="0" w:color="auto"/>
            <w:bottom w:val="none" w:sz="0" w:space="0" w:color="auto"/>
            <w:right w:val="none" w:sz="0" w:space="0" w:color="auto"/>
          </w:divBdr>
          <w:divsChild>
            <w:div w:id="616301921">
              <w:marLeft w:val="0"/>
              <w:marRight w:val="0"/>
              <w:marTop w:val="0"/>
              <w:marBottom w:val="0"/>
              <w:divBdr>
                <w:top w:val="none" w:sz="0" w:space="0" w:color="auto"/>
                <w:left w:val="none" w:sz="0" w:space="0" w:color="auto"/>
                <w:bottom w:val="none" w:sz="0" w:space="0" w:color="auto"/>
                <w:right w:val="none" w:sz="0" w:space="0" w:color="auto"/>
              </w:divBdr>
            </w:div>
          </w:divsChild>
        </w:div>
        <w:div w:id="1732732654">
          <w:marLeft w:val="0"/>
          <w:marRight w:val="0"/>
          <w:marTop w:val="0"/>
          <w:marBottom w:val="0"/>
          <w:divBdr>
            <w:top w:val="none" w:sz="0" w:space="0" w:color="auto"/>
            <w:left w:val="none" w:sz="0" w:space="0" w:color="auto"/>
            <w:bottom w:val="none" w:sz="0" w:space="0" w:color="auto"/>
            <w:right w:val="none" w:sz="0" w:space="0" w:color="auto"/>
          </w:divBdr>
          <w:divsChild>
            <w:div w:id="163009601">
              <w:marLeft w:val="0"/>
              <w:marRight w:val="0"/>
              <w:marTop w:val="0"/>
              <w:marBottom w:val="0"/>
              <w:divBdr>
                <w:top w:val="none" w:sz="0" w:space="0" w:color="auto"/>
                <w:left w:val="none" w:sz="0" w:space="0" w:color="auto"/>
                <w:bottom w:val="none" w:sz="0" w:space="0" w:color="auto"/>
                <w:right w:val="none" w:sz="0" w:space="0" w:color="auto"/>
              </w:divBdr>
            </w:div>
          </w:divsChild>
        </w:div>
        <w:div w:id="1752240561">
          <w:marLeft w:val="0"/>
          <w:marRight w:val="0"/>
          <w:marTop w:val="0"/>
          <w:marBottom w:val="0"/>
          <w:divBdr>
            <w:top w:val="none" w:sz="0" w:space="0" w:color="auto"/>
            <w:left w:val="none" w:sz="0" w:space="0" w:color="auto"/>
            <w:bottom w:val="none" w:sz="0" w:space="0" w:color="auto"/>
            <w:right w:val="none" w:sz="0" w:space="0" w:color="auto"/>
          </w:divBdr>
          <w:divsChild>
            <w:div w:id="1790735247">
              <w:marLeft w:val="0"/>
              <w:marRight w:val="0"/>
              <w:marTop w:val="0"/>
              <w:marBottom w:val="0"/>
              <w:divBdr>
                <w:top w:val="none" w:sz="0" w:space="0" w:color="auto"/>
                <w:left w:val="none" w:sz="0" w:space="0" w:color="auto"/>
                <w:bottom w:val="none" w:sz="0" w:space="0" w:color="auto"/>
                <w:right w:val="none" w:sz="0" w:space="0" w:color="auto"/>
              </w:divBdr>
            </w:div>
          </w:divsChild>
        </w:div>
        <w:div w:id="1794249656">
          <w:marLeft w:val="0"/>
          <w:marRight w:val="0"/>
          <w:marTop w:val="0"/>
          <w:marBottom w:val="0"/>
          <w:divBdr>
            <w:top w:val="none" w:sz="0" w:space="0" w:color="auto"/>
            <w:left w:val="none" w:sz="0" w:space="0" w:color="auto"/>
            <w:bottom w:val="none" w:sz="0" w:space="0" w:color="auto"/>
            <w:right w:val="none" w:sz="0" w:space="0" w:color="auto"/>
          </w:divBdr>
          <w:divsChild>
            <w:div w:id="487093122">
              <w:marLeft w:val="0"/>
              <w:marRight w:val="0"/>
              <w:marTop w:val="0"/>
              <w:marBottom w:val="0"/>
              <w:divBdr>
                <w:top w:val="none" w:sz="0" w:space="0" w:color="auto"/>
                <w:left w:val="none" w:sz="0" w:space="0" w:color="auto"/>
                <w:bottom w:val="none" w:sz="0" w:space="0" w:color="auto"/>
                <w:right w:val="none" w:sz="0" w:space="0" w:color="auto"/>
              </w:divBdr>
            </w:div>
          </w:divsChild>
        </w:div>
        <w:div w:id="1855268546">
          <w:marLeft w:val="0"/>
          <w:marRight w:val="0"/>
          <w:marTop w:val="0"/>
          <w:marBottom w:val="0"/>
          <w:divBdr>
            <w:top w:val="none" w:sz="0" w:space="0" w:color="auto"/>
            <w:left w:val="none" w:sz="0" w:space="0" w:color="auto"/>
            <w:bottom w:val="none" w:sz="0" w:space="0" w:color="auto"/>
            <w:right w:val="none" w:sz="0" w:space="0" w:color="auto"/>
          </w:divBdr>
          <w:divsChild>
            <w:div w:id="1875119198">
              <w:marLeft w:val="0"/>
              <w:marRight w:val="0"/>
              <w:marTop w:val="0"/>
              <w:marBottom w:val="0"/>
              <w:divBdr>
                <w:top w:val="none" w:sz="0" w:space="0" w:color="auto"/>
                <w:left w:val="none" w:sz="0" w:space="0" w:color="auto"/>
                <w:bottom w:val="none" w:sz="0" w:space="0" w:color="auto"/>
                <w:right w:val="none" w:sz="0" w:space="0" w:color="auto"/>
              </w:divBdr>
            </w:div>
          </w:divsChild>
        </w:div>
        <w:div w:id="1864391513">
          <w:marLeft w:val="0"/>
          <w:marRight w:val="0"/>
          <w:marTop w:val="0"/>
          <w:marBottom w:val="0"/>
          <w:divBdr>
            <w:top w:val="none" w:sz="0" w:space="0" w:color="auto"/>
            <w:left w:val="none" w:sz="0" w:space="0" w:color="auto"/>
            <w:bottom w:val="none" w:sz="0" w:space="0" w:color="auto"/>
            <w:right w:val="none" w:sz="0" w:space="0" w:color="auto"/>
          </w:divBdr>
          <w:divsChild>
            <w:div w:id="1611276463">
              <w:marLeft w:val="0"/>
              <w:marRight w:val="0"/>
              <w:marTop w:val="0"/>
              <w:marBottom w:val="0"/>
              <w:divBdr>
                <w:top w:val="none" w:sz="0" w:space="0" w:color="auto"/>
                <w:left w:val="none" w:sz="0" w:space="0" w:color="auto"/>
                <w:bottom w:val="none" w:sz="0" w:space="0" w:color="auto"/>
                <w:right w:val="none" w:sz="0" w:space="0" w:color="auto"/>
              </w:divBdr>
            </w:div>
          </w:divsChild>
        </w:div>
        <w:div w:id="1874535153">
          <w:marLeft w:val="0"/>
          <w:marRight w:val="0"/>
          <w:marTop w:val="0"/>
          <w:marBottom w:val="0"/>
          <w:divBdr>
            <w:top w:val="none" w:sz="0" w:space="0" w:color="auto"/>
            <w:left w:val="none" w:sz="0" w:space="0" w:color="auto"/>
            <w:bottom w:val="none" w:sz="0" w:space="0" w:color="auto"/>
            <w:right w:val="none" w:sz="0" w:space="0" w:color="auto"/>
          </w:divBdr>
          <w:divsChild>
            <w:div w:id="1229733325">
              <w:marLeft w:val="0"/>
              <w:marRight w:val="0"/>
              <w:marTop w:val="0"/>
              <w:marBottom w:val="0"/>
              <w:divBdr>
                <w:top w:val="none" w:sz="0" w:space="0" w:color="auto"/>
                <w:left w:val="none" w:sz="0" w:space="0" w:color="auto"/>
                <w:bottom w:val="none" w:sz="0" w:space="0" w:color="auto"/>
                <w:right w:val="none" w:sz="0" w:space="0" w:color="auto"/>
              </w:divBdr>
            </w:div>
          </w:divsChild>
        </w:div>
        <w:div w:id="1891762259">
          <w:marLeft w:val="0"/>
          <w:marRight w:val="0"/>
          <w:marTop w:val="0"/>
          <w:marBottom w:val="0"/>
          <w:divBdr>
            <w:top w:val="none" w:sz="0" w:space="0" w:color="auto"/>
            <w:left w:val="none" w:sz="0" w:space="0" w:color="auto"/>
            <w:bottom w:val="none" w:sz="0" w:space="0" w:color="auto"/>
            <w:right w:val="none" w:sz="0" w:space="0" w:color="auto"/>
          </w:divBdr>
          <w:divsChild>
            <w:div w:id="1975404252">
              <w:marLeft w:val="0"/>
              <w:marRight w:val="0"/>
              <w:marTop w:val="0"/>
              <w:marBottom w:val="0"/>
              <w:divBdr>
                <w:top w:val="none" w:sz="0" w:space="0" w:color="auto"/>
                <w:left w:val="none" w:sz="0" w:space="0" w:color="auto"/>
                <w:bottom w:val="none" w:sz="0" w:space="0" w:color="auto"/>
                <w:right w:val="none" w:sz="0" w:space="0" w:color="auto"/>
              </w:divBdr>
            </w:div>
          </w:divsChild>
        </w:div>
        <w:div w:id="1938168481">
          <w:marLeft w:val="0"/>
          <w:marRight w:val="0"/>
          <w:marTop w:val="0"/>
          <w:marBottom w:val="0"/>
          <w:divBdr>
            <w:top w:val="none" w:sz="0" w:space="0" w:color="auto"/>
            <w:left w:val="none" w:sz="0" w:space="0" w:color="auto"/>
            <w:bottom w:val="none" w:sz="0" w:space="0" w:color="auto"/>
            <w:right w:val="none" w:sz="0" w:space="0" w:color="auto"/>
          </w:divBdr>
          <w:divsChild>
            <w:div w:id="1790927882">
              <w:marLeft w:val="0"/>
              <w:marRight w:val="0"/>
              <w:marTop w:val="0"/>
              <w:marBottom w:val="0"/>
              <w:divBdr>
                <w:top w:val="none" w:sz="0" w:space="0" w:color="auto"/>
                <w:left w:val="none" w:sz="0" w:space="0" w:color="auto"/>
                <w:bottom w:val="none" w:sz="0" w:space="0" w:color="auto"/>
                <w:right w:val="none" w:sz="0" w:space="0" w:color="auto"/>
              </w:divBdr>
            </w:div>
          </w:divsChild>
        </w:div>
        <w:div w:id="1979647806">
          <w:marLeft w:val="0"/>
          <w:marRight w:val="0"/>
          <w:marTop w:val="0"/>
          <w:marBottom w:val="0"/>
          <w:divBdr>
            <w:top w:val="none" w:sz="0" w:space="0" w:color="auto"/>
            <w:left w:val="none" w:sz="0" w:space="0" w:color="auto"/>
            <w:bottom w:val="none" w:sz="0" w:space="0" w:color="auto"/>
            <w:right w:val="none" w:sz="0" w:space="0" w:color="auto"/>
          </w:divBdr>
          <w:divsChild>
            <w:div w:id="1360426516">
              <w:marLeft w:val="0"/>
              <w:marRight w:val="0"/>
              <w:marTop w:val="0"/>
              <w:marBottom w:val="0"/>
              <w:divBdr>
                <w:top w:val="none" w:sz="0" w:space="0" w:color="auto"/>
                <w:left w:val="none" w:sz="0" w:space="0" w:color="auto"/>
                <w:bottom w:val="none" w:sz="0" w:space="0" w:color="auto"/>
                <w:right w:val="none" w:sz="0" w:space="0" w:color="auto"/>
              </w:divBdr>
            </w:div>
          </w:divsChild>
        </w:div>
        <w:div w:id="2009362524">
          <w:marLeft w:val="0"/>
          <w:marRight w:val="0"/>
          <w:marTop w:val="0"/>
          <w:marBottom w:val="0"/>
          <w:divBdr>
            <w:top w:val="none" w:sz="0" w:space="0" w:color="auto"/>
            <w:left w:val="none" w:sz="0" w:space="0" w:color="auto"/>
            <w:bottom w:val="none" w:sz="0" w:space="0" w:color="auto"/>
            <w:right w:val="none" w:sz="0" w:space="0" w:color="auto"/>
          </w:divBdr>
          <w:divsChild>
            <w:div w:id="918249181">
              <w:marLeft w:val="0"/>
              <w:marRight w:val="0"/>
              <w:marTop w:val="0"/>
              <w:marBottom w:val="0"/>
              <w:divBdr>
                <w:top w:val="none" w:sz="0" w:space="0" w:color="auto"/>
                <w:left w:val="none" w:sz="0" w:space="0" w:color="auto"/>
                <w:bottom w:val="none" w:sz="0" w:space="0" w:color="auto"/>
                <w:right w:val="none" w:sz="0" w:space="0" w:color="auto"/>
              </w:divBdr>
            </w:div>
          </w:divsChild>
        </w:div>
        <w:div w:id="2018917440">
          <w:marLeft w:val="0"/>
          <w:marRight w:val="0"/>
          <w:marTop w:val="0"/>
          <w:marBottom w:val="0"/>
          <w:divBdr>
            <w:top w:val="none" w:sz="0" w:space="0" w:color="auto"/>
            <w:left w:val="none" w:sz="0" w:space="0" w:color="auto"/>
            <w:bottom w:val="none" w:sz="0" w:space="0" w:color="auto"/>
            <w:right w:val="none" w:sz="0" w:space="0" w:color="auto"/>
          </w:divBdr>
          <w:divsChild>
            <w:div w:id="198518069">
              <w:marLeft w:val="0"/>
              <w:marRight w:val="0"/>
              <w:marTop w:val="0"/>
              <w:marBottom w:val="0"/>
              <w:divBdr>
                <w:top w:val="none" w:sz="0" w:space="0" w:color="auto"/>
                <w:left w:val="none" w:sz="0" w:space="0" w:color="auto"/>
                <w:bottom w:val="none" w:sz="0" w:space="0" w:color="auto"/>
                <w:right w:val="none" w:sz="0" w:space="0" w:color="auto"/>
              </w:divBdr>
            </w:div>
          </w:divsChild>
        </w:div>
        <w:div w:id="2023626837">
          <w:marLeft w:val="0"/>
          <w:marRight w:val="0"/>
          <w:marTop w:val="0"/>
          <w:marBottom w:val="0"/>
          <w:divBdr>
            <w:top w:val="none" w:sz="0" w:space="0" w:color="auto"/>
            <w:left w:val="none" w:sz="0" w:space="0" w:color="auto"/>
            <w:bottom w:val="none" w:sz="0" w:space="0" w:color="auto"/>
            <w:right w:val="none" w:sz="0" w:space="0" w:color="auto"/>
          </w:divBdr>
          <w:divsChild>
            <w:div w:id="1021054463">
              <w:marLeft w:val="0"/>
              <w:marRight w:val="0"/>
              <w:marTop w:val="0"/>
              <w:marBottom w:val="0"/>
              <w:divBdr>
                <w:top w:val="none" w:sz="0" w:space="0" w:color="auto"/>
                <w:left w:val="none" w:sz="0" w:space="0" w:color="auto"/>
                <w:bottom w:val="none" w:sz="0" w:space="0" w:color="auto"/>
                <w:right w:val="none" w:sz="0" w:space="0" w:color="auto"/>
              </w:divBdr>
            </w:div>
          </w:divsChild>
        </w:div>
        <w:div w:id="2123651634">
          <w:marLeft w:val="0"/>
          <w:marRight w:val="0"/>
          <w:marTop w:val="0"/>
          <w:marBottom w:val="0"/>
          <w:divBdr>
            <w:top w:val="none" w:sz="0" w:space="0" w:color="auto"/>
            <w:left w:val="none" w:sz="0" w:space="0" w:color="auto"/>
            <w:bottom w:val="none" w:sz="0" w:space="0" w:color="auto"/>
            <w:right w:val="none" w:sz="0" w:space="0" w:color="auto"/>
          </w:divBdr>
          <w:divsChild>
            <w:div w:id="1395616919">
              <w:marLeft w:val="0"/>
              <w:marRight w:val="0"/>
              <w:marTop w:val="0"/>
              <w:marBottom w:val="0"/>
              <w:divBdr>
                <w:top w:val="none" w:sz="0" w:space="0" w:color="auto"/>
                <w:left w:val="none" w:sz="0" w:space="0" w:color="auto"/>
                <w:bottom w:val="none" w:sz="0" w:space="0" w:color="auto"/>
                <w:right w:val="none" w:sz="0" w:space="0" w:color="auto"/>
              </w:divBdr>
            </w:div>
          </w:divsChild>
        </w:div>
        <w:div w:id="2136633177">
          <w:marLeft w:val="0"/>
          <w:marRight w:val="0"/>
          <w:marTop w:val="0"/>
          <w:marBottom w:val="0"/>
          <w:divBdr>
            <w:top w:val="none" w:sz="0" w:space="0" w:color="auto"/>
            <w:left w:val="none" w:sz="0" w:space="0" w:color="auto"/>
            <w:bottom w:val="none" w:sz="0" w:space="0" w:color="auto"/>
            <w:right w:val="none" w:sz="0" w:space="0" w:color="auto"/>
          </w:divBdr>
          <w:divsChild>
            <w:div w:id="180097112">
              <w:marLeft w:val="0"/>
              <w:marRight w:val="0"/>
              <w:marTop w:val="0"/>
              <w:marBottom w:val="0"/>
              <w:divBdr>
                <w:top w:val="none" w:sz="0" w:space="0" w:color="auto"/>
                <w:left w:val="none" w:sz="0" w:space="0" w:color="auto"/>
                <w:bottom w:val="none" w:sz="0" w:space="0" w:color="auto"/>
                <w:right w:val="none" w:sz="0" w:space="0" w:color="auto"/>
              </w:divBdr>
            </w:div>
          </w:divsChild>
        </w:div>
        <w:div w:id="2137139171">
          <w:marLeft w:val="0"/>
          <w:marRight w:val="0"/>
          <w:marTop w:val="0"/>
          <w:marBottom w:val="0"/>
          <w:divBdr>
            <w:top w:val="none" w:sz="0" w:space="0" w:color="auto"/>
            <w:left w:val="none" w:sz="0" w:space="0" w:color="auto"/>
            <w:bottom w:val="none" w:sz="0" w:space="0" w:color="auto"/>
            <w:right w:val="none" w:sz="0" w:space="0" w:color="auto"/>
          </w:divBdr>
          <w:divsChild>
            <w:div w:id="3933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3387">
      <w:bodyDiv w:val="1"/>
      <w:marLeft w:val="0"/>
      <w:marRight w:val="0"/>
      <w:marTop w:val="0"/>
      <w:marBottom w:val="0"/>
      <w:divBdr>
        <w:top w:val="none" w:sz="0" w:space="0" w:color="auto"/>
        <w:left w:val="none" w:sz="0" w:space="0" w:color="auto"/>
        <w:bottom w:val="none" w:sz="0" w:space="0" w:color="auto"/>
        <w:right w:val="none" w:sz="0" w:space="0" w:color="auto"/>
      </w:divBdr>
      <w:divsChild>
        <w:div w:id="1069577630">
          <w:marLeft w:val="0"/>
          <w:marRight w:val="0"/>
          <w:marTop w:val="100"/>
          <w:marBottom w:val="100"/>
          <w:divBdr>
            <w:top w:val="dashed" w:sz="6" w:space="0" w:color="A8A8A8"/>
            <w:left w:val="none" w:sz="0" w:space="0" w:color="auto"/>
            <w:bottom w:val="none" w:sz="0" w:space="0" w:color="auto"/>
            <w:right w:val="none" w:sz="0" w:space="0" w:color="auto"/>
          </w:divBdr>
          <w:divsChild>
            <w:div w:id="565772536">
              <w:marLeft w:val="0"/>
              <w:marRight w:val="0"/>
              <w:marTop w:val="750"/>
              <w:marBottom w:val="750"/>
              <w:divBdr>
                <w:top w:val="none" w:sz="0" w:space="0" w:color="auto"/>
                <w:left w:val="none" w:sz="0" w:space="0" w:color="auto"/>
                <w:bottom w:val="none" w:sz="0" w:space="0" w:color="auto"/>
                <w:right w:val="none" w:sz="0" w:space="0" w:color="auto"/>
              </w:divBdr>
              <w:divsChild>
                <w:div w:id="501891424">
                  <w:marLeft w:val="0"/>
                  <w:marRight w:val="0"/>
                  <w:marTop w:val="0"/>
                  <w:marBottom w:val="0"/>
                  <w:divBdr>
                    <w:top w:val="none" w:sz="0" w:space="0" w:color="auto"/>
                    <w:left w:val="none" w:sz="0" w:space="0" w:color="auto"/>
                    <w:bottom w:val="none" w:sz="0" w:space="0" w:color="auto"/>
                    <w:right w:val="none" w:sz="0" w:space="0" w:color="auto"/>
                  </w:divBdr>
                  <w:divsChild>
                    <w:div w:id="736629145">
                      <w:marLeft w:val="0"/>
                      <w:marRight w:val="0"/>
                      <w:marTop w:val="0"/>
                      <w:marBottom w:val="0"/>
                      <w:divBdr>
                        <w:top w:val="none" w:sz="0" w:space="0" w:color="auto"/>
                        <w:left w:val="none" w:sz="0" w:space="0" w:color="auto"/>
                        <w:bottom w:val="none" w:sz="0" w:space="0" w:color="auto"/>
                        <w:right w:val="none" w:sz="0" w:space="0" w:color="auto"/>
                      </w:divBdr>
                      <w:divsChild>
                        <w:div w:id="16017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237204">
          <w:marLeft w:val="0"/>
          <w:marRight w:val="0"/>
          <w:marTop w:val="100"/>
          <w:marBottom w:val="100"/>
          <w:divBdr>
            <w:top w:val="dashed" w:sz="6" w:space="0" w:color="A8A8A8"/>
            <w:left w:val="none" w:sz="0" w:space="0" w:color="auto"/>
            <w:bottom w:val="none" w:sz="0" w:space="0" w:color="auto"/>
            <w:right w:val="none" w:sz="0" w:space="0" w:color="auto"/>
          </w:divBdr>
          <w:divsChild>
            <w:div w:id="416446204">
              <w:marLeft w:val="0"/>
              <w:marRight w:val="0"/>
              <w:marTop w:val="750"/>
              <w:marBottom w:val="750"/>
              <w:divBdr>
                <w:top w:val="none" w:sz="0" w:space="0" w:color="auto"/>
                <w:left w:val="none" w:sz="0" w:space="0" w:color="auto"/>
                <w:bottom w:val="none" w:sz="0" w:space="0" w:color="auto"/>
                <w:right w:val="none" w:sz="0" w:space="0" w:color="auto"/>
              </w:divBdr>
              <w:divsChild>
                <w:div w:id="569927468">
                  <w:marLeft w:val="0"/>
                  <w:marRight w:val="0"/>
                  <w:marTop w:val="0"/>
                  <w:marBottom w:val="0"/>
                  <w:divBdr>
                    <w:top w:val="none" w:sz="0" w:space="0" w:color="auto"/>
                    <w:left w:val="none" w:sz="0" w:space="0" w:color="auto"/>
                    <w:bottom w:val="none" w:sz="0" w:space="0" w:color="auto"/>
                    <w:right w:val="none" w:sz="0" w:space="0" w:color="auto"/>
                  </w:divBdr>
                  <w:divsChild>
                    <w:div w:id="70809492">
                      <w:marLeft w:val="0"/>
                      <w:marRight w:val="0"/>
                      <w:marTop w:val="0"/>
                      <w:marBottom w:val="0"/>
                      <w:divBdr>
                        <w:top w:val="none" w:sz="0" w:space="0" w:color="auto"/>
                        <w:left w:val="none" w:sz="0" w:space="0" w:color="auto"/>
                        <w:bottom w:val="none" w:sz="0" w:space="0" w:color="auto"/>
                        <w:right w:val="none" w:sz="0" w:space="0" w:color="auto"/>
                      </w:divBdr>
                      <w:divsChild>
                        <w:div w:id="14549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96013">
          <w:marLeft w:val="0"/>
          <w:marRight w:val="0"/>
          <w:marTop w:val="100"/>
          <w:marBottom w:val="100"/>
          <w:divBdr>
            <w:top w:val="dashed" w:sz="6" w:space="0" w:color="A8A8A8"/>
            <w:left w:val="none" w:sz="0" w:space="0" w:color="auto"/>
            <w:bottom w:val="none" w:sz="0" w:space="0" w:color="auto"/>
            <w:right w:val="none" w:sz="0" w:space="0" w:color="auto"/>
          </w:divBdr>
          <w:divsChild>
            <w:div w:id="1000549736">
              <w:marLeft w:val="0"/>
              <w:marRight w:val="0"/>
              <w:marTop w:val="750"/>
              <w:marBottom w:val="750"/>
              <w:divBdr>
                <w:top w:val="none" w:sz="0" w:space="0" w:color="auto"/>
                <w:left w:val="none" w:sz="0" w:space="0" w:color="auto"/>
                <w:bottom w:val="none" w:sz="0" w:space="0" w:color="auto"/>
                <w:right w:val="none" w:sz="0" w:space="0" w:color="auto"/>
              </w:divBdr>
              <w:divsChild>
                <w:div w:id="117456688">
                  <w:marLeft w:val="0"/>
                  <w:marRight w:val="0"/>
                  <w:marTop w:val="0"/>
                  <w:marBottom w:val="0"/>
                  <w:divBdr>
                    <w:top w:val="none" w:sz="0" w:space="0" w:color="auto"/>
                    <w:left w:val="none" w:sz="0" w:space="0" w:color="auto"/>
                    <w:bottom w:val="none" w:sz="0" w:space="0" w:color="auto"/>
                    <w:right w:val="none" w:sz="0" w:space="0" w:color="auto"/>
                  </w:divBdr>
                  <w:divsChild>
                    <w:div w:id="1333410300">
                      <w:marLeft w:val="0"/>
                      <w:marRight w:val="0"/>
                      <w:marTop w:val="0"/>
                      <w:marBottom w:val="0"/>
                      <w:divBdr>
                        <w:top w:val="none" w:sz="0" w:space="0" w:color="auto"/>
                        <w:left w:val="none" w:sz="0" w:space="0" w:color="auto"/>
                        <w:bottom w:val="none" w:sz="0" w:space="0" w:color="auto"/>
                        <w:right w:val="none" w:sz="0" w:space="0" w:color="auto"/>
                      </w:divBdr>
                      <w:divsChild>
                        <w:div w:id="18234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1.emf"/><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hyperlink" Target="https://learntutorials.net/es/git/topic/1276/analisis-de-tipos-de-flujos-de-trabaj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hyperlink" Target="https://cleventy.com/que-es-git-flow-y-como-funciona/"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hyperlink" Target="https://github.com/UFV-INGINF/gestor-muelles-feedex"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7.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DF95021734BEE44A0FE50A7311C1537" ma:contentTypeVersion="6" ma:contentTypeDescription="Crear nuevo documento." ma:contentTypeScope="" ma:versionID="0587137bcb28f930ba51640d0b562bfe">
  <xsd:schema xmlns:xsd="http://www.w3.org/2001/XMLSchema" xmlns:xs="http://www.w3.org/2001/XMLSchema" xmlns:p="http://schemas.microsoft.com/office/2006/metadata/properties" xmlns:ns2="4a06afbe-56b4-414e-8034-d4c5beb16198" targetNamespace="http://schemas.microsoft.com/office/2006/metadata/properties" ma:root="true" ma:fieldsID="74fcf2ba426390ea799c5575da649c8f" ns2:_="">
    <xsd:import namespace="4a06afbe-56b4-414e-8034-d4c5beb1619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6afbe-56b4-414e-8034-d4c5beb161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F57DF9-28BD-41DC-BAFB-53395AC562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06afbe-56b4-414e-8034-d4c5beb161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BE690B-0192-C04F-B0BE-46C0FE76C68C}">
  <ds:schemaRefs>
    <ds:schemaRef ds:uri="http://schemas.openxmlformats.org/officeDocument/2006/bibliography"/>
  </ds:schemaRefs>
</ds:datastoreItem>
</file>

<file path=customXml/itemProps3.xml><?xml version="1.0" encoding="utf-8"?>
<ds:datastoreItem xmlns:ds="http://schemas.openxmlformats.org/officeDocument/2006/customXml" ds:itemID="{58A19F1D-0B81-4F3F-B08D-6A0761FA34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65BEAB-2943-4F87-876D-01BDB5D98B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ED2.DOT</Template>
  <TotalTime>2</TotalTime>
  <Pages>23</Pages>
  <Words>5283</Words>
  <Characters>29323</Characters>
  <Application>Microsoft Office Word</Application>
  <DocSecurity>0</DocSecurity>
  <Lines>1086</Lines>
  <Paragraphs>665</Paragraphs>
  <ScaleCrop>false</ScaleCrop>
  <HeadingPairs>
    <vt:vector size="2" baseType="variant">
      <vt:variant>
        <vt:lpstr>Título</vt:lpstr>
      </vt:variant>
      <vt:variant>
        <vt:i4>1</vt:i4>
      </vt:variant>
    </vt:vector>
  </HeadingPairs>
  <TitlesOfParts>
    <vt:vector size="1" baseType="lpstr">
      <vt:lpstr>Plantilla para documentos Ingenería del Software</vt:lpstr>
    </vt:vector>
  </TitlesOfParts>
  <Manager/>
  <Company>Universidad Francisco de Vitoria</Company>
  <LinksUpToDate>false</LinksUpToDate>
  <CharactersWithSpaces>33941</CharactersWithSpaces>
  <SharedDoc>false</SharedDoc>
  <HyperlinkBase/>
  <HLinks>
    <vt:vector size="264" baseType="variant">
      <vt:variant>
        <vt:i4>8061140</vt:i4>
      </vt:variant>
      <vt:variant>
        <vt:i4>309</vt:i4>
      </vt:variant>
      <vt:variant>
        <vt:i4>0</vt:i4>
      </vt:variant>
      <vt:variant>
        <vt:i4>5</vt:i4>
      </vt:variant>
      <vt:variant>
        <vt:lpwstr/>
      </vt:variant>
      <vt:variant>
        <vt:lpwstr>_Control_del_código</vt:lpwstr>
      </vt:variant>
      <vt:variant>
        <vt:i4>4194396</vt:i4>
      </vt:variant>
      <vt:variant>
        <vt:i4>282</vt:i4>
      </vt:variant>
      <vt:variant>
        <vt:i4>0</vt:i4>
      </vt:variant>
      <vt:variant>
        <vt:i4>5</vt:i4>
      </vt:variant>
      <vt:variant>
        <vt:lpwstr>https://learntutorials.net/es/git/topic/1276/analisis-de-tipos-de-flujos-de-trabajo-</vt:lpwstr>
      </vt:variant>
      <vt:variant>
        <vt:lpwstr/>
      </vt:variant>
      <vt:variant>
        <vt:i4>5439495</vt:i4>
      </vt:variant>
      <vt:variant>
        <vt:i4>279</vt:i4>
      </vt:variant>
      <vt:variant>
        <vt:i4>0</vt:i4>
      </vt:variant>
      <vt:variant>
        <vt:i4>5</vt:i4>
      </vt:variant>
      <vt:variant>
        <vt:lpwstr>https://cleventy.com/que-es-git-flow-y-como-funciona/</vt:lpwstr>
      </vt:variant>
      <vt:variant>
        <vt:lpwstr/>
      </vt:variant>
      <vt:variant>
        <vt:i4>2228324</vt:i4>
      </vt:variant>
      <vt:variant>
        <vt:i4>276</vt:i4>
      </vt:variant>
      <vt:variant>
        <vt:i4>0</vt:i4>
      </vt:variant>
      <vt:variant>
        <vt:i4>5</vt:i4>
      </vt:variant>
      <vt:variant>
        <vt:lpwstr>https://github.com/UFV-INGINF/gestor-muelles-feedex</vt:lpwstr>
      </vt:variant>
      <vt:variant>
        <vt:lpwstr/>
      </vt:variant>
      <vt:variant>
        <vt:i4>2031671</vt:i4>
      </vt:variant>
      <vt:variant>
        <vt:i4>245</vt:i4>
      </vt:variant>
      <vt:variant>
        <vt:i4>0</vt:i4>
      </vt:variant>
      <vt:variant>
        <vt:i4>5</vt:i4>
      </vt:variant>
      <vt:variant>
        <vt:lpwstr/>
      </vt:variant>
      <vt:variant>
        <vt:lpwstr>_Toc98791089</vt:lpwstr>
      </vt:variant>
      <vt:variant>
        <vt:i4>1966135</vt:i4>
      </vt:variant>
      <vt:variant>
        <vt:i4>239</vt:i4>
      </vt:variant>
      <vt:variant>
        <vt:i4>0</vt:i4>
      </vt:variant>
      <vt:variant>
        <vt:i4>5</vt:i4>
      </vt:variant>
      <vt:variant>
        <vt:lpwstr/>
      </vt:variant>
      <vt:variant>
        <vt:lpwstr>_Toc98791088</vt:lpwstr>
      </vt:variant>
      <vt:variant>
        <vt:i4>1114167</vt:i4>
      </vt:variant>
      <vt:variant>
        <vt:i4>233</vt:i4>
      </vt:variant>
      <vt:variant>
        <vt:i4>0</vt:i4>
      </vt:variant>
      <vt:variant>
        <vt:i4>5</vt:i4>
      </vt:variant>
      <vt:variant>
        <vt:lpwstr/>
      </vt:variant>
      <vt:variant>
        <vt:lpwstr>_Toc98791087</vt:lpwstr>
      </vt:variant>
      <vt:variant>
        <vt:i4>1048631</vt:i4>
      </vt:variant>
      <vt:variant>
        <vt:i4>227</vt:i4>
      </vt:variant>
      <vt:variant>
        <vt:i4>0</vt:i4>
      </vt:variant>
      <vt:variant>
        <vt:i4>5</vt:i4>
      </vt:variant>
      <vt:variant>
        <vt:lpwstr/>
      </vt:variant>
      <vt:variant>
        <vt:lpwstr>_Toc98791086</vt:lpwstr>
      </vt:variant>
      <vt:variant>
        <vt:i4>1245239</vt:i4>
      </vt:variant>
      <vt:variant>
        <vt:i4>221</vt:i4>
      </vt:variant>
      <vt:variant>
        <vt:i4>0</vt:i4>
      </vt:variant>
      <vt:variant>
        <vt:i4>5</vt:i4>
      </vt:variant>
      <vt:variant>
        <vt:lpwstr/>
      </vt:variant>
      <vt:variant>
        <vt:lpwstr>_Toc98791085</vt:lpwstr>
      </vt:variant>
      <vt:variant>
        <vt:i4>1179703</vt:i4>
      </vt:variant>
      <vt:variant>
        <vt:i4>215</vt:i4>
      </vt:variant>
      <vt:variant>
        <vt:i4>0</vt:i4>
      </vt:variant>
      <vt:variant>
        <vt:i4>5</vt:i4>
      </vt:variant>
      <vt:variant>
        <vt:lpwstr/>
      </vt:variant>
      <vt:variant>
        <vt:lpwstr>_Toc98791084</vt:lpwstr>
      </vt:variant>
      <vt:variant>
        <vt:i4>1376311</vt:i4>
      </vt:variant>
      <vt:variant>
        <vt:i4>209</vt:i4>
      </vt:variant>
      <vt:variant>
        <vt:i4>0</vt:i4>
      </vt:variant>
      <vt:variant>
        <vt:i4>5</vt:i4>
      </vt:variant>
      <vt:variant>
        <vt:lpwstr/>
      </vt:variant>
      <vt:variant>
        <vt:lpwstr>_Toc98791083</vt:lpwstr>
      </vt:variant>
      <vt:variant>
        <vt:i4>1310775</vt:i4>
      </vt:variant>
      <vt:variant>
        <vt:i4>203</vt:i4>
      </vt:variant>
      <vt:variant>
        <vt:i4>0</vt:i4>
      </vt:variant>
      <vt:variant>
        <vt:i4>5</vt:i4>
      </vt:variant>
      <vt:variant>
        <vt:lpwstr/>
      </vt:variant>
      <vt:variant>
        <vt:lpwstr>_Toc98791082</vt:lpwstr>
      </vt:variant>
      <vt:variant>
        <vt:i4>1048638</vt:i4>
      </vt:variant>
      <vt:variant>
        <vt:i4>194</vt:i4>
      </vt:variant>
      <vt:variant>
        <vt:i4>0</vt:i4>
      </vt:variant>
      <vt:variant>
        <vt:i4>5</vt:i4>
      </vt:variant>
      <vt:variant>
        <vt:lpwstr/>
      </vt:variant>
      <vt:variant>
        <vt:lpwstr>_Toc98790600</vt:lpwstr>
      </vt:variant>
      <vt:variant>
        <vt:i4>1703991</vt:i4>
      </vt:variant>
      <vt:variant>
        <vt:i4>188</vt:i4>
      </vt:variant>
      <vt:variant>
        <vt:i4>0</vt:i4>
      </vt:variant>
      <vt:variant>
        <vt:i4>5</vt:i4>
      </vt:variant>
      <vt:variant>
        <vt:lpwstr/>
      </vt:variant>
      <vt:variant>
        <vt:lpwstr>_Toc98790599</vt:lpwstr>
      </vt:variant>
      <vt:variant>
        <vt:i4>1769527</vt:i4>
      </vt:variant>
      <vt:variant>
        <vt:i4>182</vt:i4>
      </vt:variant>
      <vt:variant>
        <vt:i4>0</vt:i4>
      </vt:variant>
      <vt:variant>
        <vt:i4>5</vt:i4>
      </vt:variant>
      <vt:variant>
        <vt:lpwstr/>
      </vt:variant>
      <vt:variant>
        <vt:lpwstr>_Toc98790598</vt:lpwstr>
      </vt:variant>
      <vt:variant>
        <vt:i4>1310775</vt:i4>
      </vt:variant>
      <vt:variant>
        <vt:i4>176</vt:i4>
      </vt:variant>
      <vt:variant>
        <vt:i4>0</vt:i4>
      </vt:variant>
      <vt:variant>
        <vt:i4>5</vt:i4>
      </vt:variant>
      <vt:variant>
        <vt:lpwstr/>
      </vt:variant>
      <vt:variant>
        <vt:lpwstr>_Toc98790597</vt:lpwstr>
      </vt:variant>
      <vt:variant>
        <vt:i4>1376311</vt:i4>
      </vt:variant>
      <vt:variant>
        <vt:i4>170</vt:i4>
      </vt:variant>
      <vt:variant>
        <vt:i4>0</vt:i4>
      </vt:variant>
      <vt:variant>
        <vt:i4>5</vt:i4>
      </vt:variant>
      <vt:variant>
        <vt:lpwstr/>
      </vt:variant>
      <vt:variant>
        <vt:lpwstr>_Toc98790596</vt:lpwstr>
      </vt:variant>
      <vt:variant>
        <vt:i4>1441847</vt:i4>
      </vt:variant>
      <vt:variant>
        <vt:i4>164</vt:i4>
      </vt:variant>
      <vt:variant>
        <vt:i4>0</vt:i4>
      </vt:variant>
      <vt:variant>
        <vt:i4>5</vt:i4>
      </vt:variant>
      <vt:variant>
        <vt:lpwstr/>
      </vt:variant>
      <vt:variant>
        <vt:lpwstr>_Toc98790595</vt:lpwstr>
      </vt:variant>
      <vt:variant>
        <vt:i4>1507383</vt:i4>
      </vt:variant>
      <vt:variant>
        <vt:i4>158</vt:i4>
      </vt:variant>
      <vt:variant>
        <vt:i4>0</vt:i4>
      </vt:variant>
      <vt:variant>
        <vt:i4>5</vt:i4>
      </vt:variant>
      <vt:variant>
        <vt:lpwstr/>
      </vt:variant>
      <vt:variant>
        <vt:lpwstr>_Toc98790594</vt:lpwstr>
      </vt:variant>
      <vt:variant>
        <vt:i4>1048631</vt:i4>
      </vt:variant>
      <vt:variant>
        <vt:i4>152</vt:i4>
      </vt:variant>
      <vt:variant>
        <vt:i4>0</vt:i4>
      </vt:variant>
      <vt:variant>
        <vt:i4>5</vt:i4>
      </vt:variant>
      <vt:variant>
        <vt:lpwstr/>
      </vt:variant>
      <vt:variant>
        <vt:lpwstr>_Toc98790593</vt:lpwstr>
      </vt:variant>
      <vt:variant>
        <vt:i4>1114167</vt:i4>
      </vt:variant>
      <vt:variant>
        <vt:i4>146</vt:i4>
      </vt:variant>
      <vt:variant>
        <vt:i4>0</vt:i4>
      </vt:variant>
      <vt:variant>
        <vt:i4>5</vt:i4>
      </vt:variant>
      <vt:variant>
        <vt:lpwstr/>
      </vt:variant>
      <vt:variant>
        <vt:lpwstr>_Toc98790592</vt:lpwstr>
      </vt:variant>
      <vt:variant>
        <vt:i4>1179703</vt:i4>
      </vt:variant>
      <vt:variant>
        <vt:i4>140</vt:i4>
      </vt:variant>
      <vt:variant>
        <vt:i4>0</vt:i4>
      </vt:variant>
      <vt:variant>
        <vt:i4>5</vt:i4>
      </vt:variant>
      <vt:variant>
        <vt:lpwstr/>
      </vt:variant>
      <vt:variant>
        <vt:lpwstr>_Toc98790591</vt:lpwstr>
      </vt:variant>
      <vt:variant>
        <vt:i4>1245239</vt:i4>
      </vt:variant>
      <vt:variant>
        <vt:i4>134</vt:i4>
      </vt:variant>
      <vt:variant>
        <vt:i4>0</vt:i4>
      </vt:variant>
      <vt:variant>
        <vt:i4>5</vt:i4>
      </vt:variant>
      <vt:variant>
        <vt:lpwstr/>
      </vt:variant>
      <vt:variant>
        <vt:lpwstr>_Toc98790590</vt:lpwstr>
      </vt:variant>
      <vt:variant>
        <vt:i4>1703990</vt:i4>
      </vt:variant>
      <vt:variant>
        <vt:i4>128</vt:i4>
      </vt:variant>
      <vt:variant>
        <vt:i4>0</vt:i4>
      </vt:variant>
      <vt:variant>
        <vt:i4>5</vt:i4>
      </vt:variant>
      <vt:variant>
        <vt:lpwstr/>
      </vt:variant>
      <vt:variant>
        <vt:lpwstr>_Toc98790589</vt:lpwstr>
      </vt:variant>
      <vt:variant>
        <vt:i4>1769526</vt:i4>
      </vt:variant>
      <vt:variant>
        <vt:i4>122</vt:i4>
      </vt:variant>
      <vt:variant>
        <vt:i4>0</vt:i4>
      </vt:variant>
      <vt:variant>
        <vt:i4>5</vt:i4>
      </vt:variant>
      <vt:variant>
        <vt:lpwstr/>
      </vt:variant>
      <vt:variant>
        <vt:lpwstr>_Toc98790588</vt:lpwstr>
      </vt:variant>
      <vt:variant>
        <vt:i4>1310774</vt:i4>
      </vt:variant>
      <vt:variant>
        <vt:i4>116</vt:i4>
      </vt:variant>
      <vt:variant>
        <vt:i4>0</vt:i4>
      </vt:variant>
      <vt:variant>
        <vt:i4>5</vt:i4>
      </vt:variant>
      <vt:variant>
        <vt:lpwstr/>
      </vt:variant>
      <vt:variant>
        <vt:lpwstr>_Toc98790587</vt:lpwstr>
      </vt:variant>
      <vt:variant>
        <vt:i4>1376310</vt:i4>
      </vt:variant>
      <vt:variant>
        <vt:i4>110</vt:i4>
      </vt:variant>
      <vt:variant>
        <vt:i4>0</vt:i4>
      </vt:variant>
      <vt:variant>
        <vt:i4>5</vt:i4>
      </vt:variant>
      <vt:variant>
        <vt:lpwstr/>
      </vt:variant>
      <vt:variant>
        <vt:lpwstr>_Toc98790586</vt:lpwstr>
      </vt:variant>
      <vt:variant>
        <vt:i4>1441846</vt:i4>
      </vt:variant>
      <vt:variant>
        <vt:i4>104</vt:i4>
      </vt:variant>
      <vt:variant>
        <vt:i4>0</vt:i4>
      </vt:variant>
      <vt:variant>
        <vt:i4>5</vt:i4>
      </vt:variant>
      <vt:variant>
        <vt:lpwstr/>
      </vt:variant>
      <vt:variant>
        <vt:lpwstr>_Toc98790585</vt:lpwstr>
      </vt:variant>
      <vt:variant>
        <vt:i4>1507382</vt:i4>
      </vt:variant>
      <vt:variant>
        <vt:i4>98</vt:i4>
      </vt:variant>
      <vt:variant>
        <vt:i4>0</vt:i4>
      </vt:variant>
      <vt:variant>
        <vt:i4>5</vt:i4>
      </vt:variant>
      <vt:variant>
        <vt:lpwstr/>
      </vt:variant>
      <vt:variant>
        <vt:lpwstr>_Toc98790584</vt:lpwstr>
      </vt:variant>
      <vt:variant>
        <vt:i4>1048630</vt:i4>
      </vt:variant>
      <vt:variant>
        <vt:i4>92</vt:i4>
      </vt:variant>
      <vt:variant>
        <vt:i4>0</vt:i4>
      </vt:variant>
      <vt:variant>
        <vt:i4>5</vt:i4>
      </vt:variant>
      <vt:variant>
        <vt:lpwstr/>
      </vt:variant>
      <vt:variant>
        <vt:lpwstr>_Toc98790583</vt:lpwstr>
      </vt:variant>
      <vt:variant>
        <vt:i4>1114166</vt:i4>
      </vt:variant>
      <vt:variant>
        <vt:i4>86</vt:i4>
      </vt:variant>
      <vt:variant>
        <vt:i4>0</vt:i4>
      </vt:variant>
      <vt:variant>
        <vt:i4>5</vt:i4>
      </vt:variant>
      <vt:variant>
        <vt:lpwstr/>
      </vt:variant>
      <vt:variant>
        <vt:lpwstr>_Toc98790582</vt:lpwstr>
      </vt:variant>
      <vt:variant>
        <vt:i4>1179702</vt:i4>
      </vt:variant>
      <vt:variant>
        <vt:i4>80</vt:i4>
      </vt:variant>
      <vt:variant>
        <vt:i4>0</vt:i4>
      </vt:variant>
      <vt:variant>
        <vt:i4>5</vt:i4>
      </vt:variant>
      <vt:variant>
        <vt:lpwstr/>
      </vt:variant>
      <vt:variant>
        <vt:lpwstr>_Toc98790581</vt:lpwstr>
      </vt:variant>
      <vt:variant>
        <vt:i4>1245238</vt:i4>
      </vt:variant>
      <vt:variant>
        <vt:i4>74</vt:i4>
      </vt:variant>
      <vt:variant>
        <vt:i4>0</vt:i4>
      </vt:variant>
      <vt:variant>
        <vt:i4>5</vt:i4>
      </vt:variant>
      <vt:variant>
        <vt:lpwstr/>
      </vt:variant>
      <vt:variant>
        <vt:lpwstr>_Toc98790580</vt:lpwstr>
      </vt:variant>
      <vt:variant>
        <vt:i4>1703993</vt:i4>
      </vt:variant>
      <vt:variant>
        <vt:i4>68</vt:i4>
      </vt:variant>
      <vt:variant>
        <vt:i4>0</vt:i4>
      </vt:variant>
      <vt:variant>
        <vt:i4>5</vt:i4>
      </vt:variant>
      <vt:variant>
        <vt:lpwstr/>
      </vt:variant>
      <vt:variant>
        <vt:lpwstr>_Toc98790579</vt:lpwstr>
      </vt:variant>
      <vt:variant>
        <vt:i4>1769529</vt:i4>
      </vt:variant>
      <vt:variant>
        <vt:i4>62</vt:i4>
      </vt:variant>
      <vt:variant>
        <vt:i4>0</vt:i4>
      </vt:variant>
      <vt:variant>
        <vt:i4>5</vt:i4>
      </vt:variant>
      <vt:variant>
        <vt:lpwstr/>
      </vt:variant>
      <vt:variant>
        <vt:lpwstr>_Toc98790578</vt:lpwstr>
      </vt:variant>
      <vt:variant>
        <vt:i4>1310777</vt:i4>
      </vt:variant>
      <vt:variant>
        <vt:i4>56</vt:i4>
      </vt:variant>
      <vt:variant>
        <vt:i4>0</vt:i4>
      </vt:variant>
      <vt:variant>
        <vt:i4>5</vt:i4>
      </vt:variant>
      <vt:variant>
        <vt:lpwstr/>
      </vt:variant>
      <vt:variant>
        <vt:lpwstr>_Toc98790577</vt:lpwstr>
      </vt:variant>
      <vt:variant>
        <vt:i4>1376313</vt:i4>
      </vt:variant>
      <vt:variant>
        <vt:i4>50</vt:i4>
      </vt:variant>
      <vt:variant>
        <vt:i4>0</vt:i4>
      </vt:variant>
      <vt:variant>
        <vt:i4>5</vt:i4>
      </vt:variant>
      <vt:variant>
        <vt:lpwstr/>
      </vt:variant>
      <vt:variant>
        <vt:lpwstr>_Toc98790576</vt:lpwstr>
      </vt:variant>
      <vt:variant>
        <vt:i4>1441849</vt:i4>
      </vt:variant>
      <vt:variant>
        <vt:i4>44</vt:i4>
      </vt:variant>
      <vt:variant>
        <vt:i4>0</vt:i4>
      </vt:variant>
      <vt:variant>
        <vt:i4>5</vt:i4>
      </vt:variant>
      <vt:variant>
        <vt:lpwstr/>
      </vt:variant>
      <vt:variant>
        <vt:lpwstr>_Toc98790575</vt:lpwstr>
      </vt:variant>
      <vt:variant>
        <vt:i4>1507385</vt:i4>
      </vt:variant>
      <vt:variant>
        <vt:i4>38</vt:i4>
      </vt:variant>
      <vt:variant>
        <vt:i4>0</vt:i4>
      </vt:variant>
      <vt:variant>
        <vt:i4>5</vt:i4>
      </vt:variant>
      <vt:variant>
        <vt:lpwstr/>
      </vt:variant>
      <vt:variant>
        <vt:lpwstr>_Toc98790574</vt:lpwstr>
      </vt:variant>
      <vt:variant>
        <vt:i4>1048633</vt:i4>
      </vt:variant>
      <vt:variant>
        <vt:i4>32</vt:i4>
      </vt:variant>
      <vt:variant>
        <vt:i4>0</vt:i4>
      </vt:variant>
      <vt:variant>
        <vt:i4>5</vt:i4>
      </vt:variant>
      <vt:variant>
        <vt:lpwstr/>
      </vt:variant>
      <vt:variant>
        <vt:lpwstr>_Toc98790573</vt:lpwstr>
      </vt:variant>
      <vt:variant>
        <vt:i4>1114169</vt:i4>
      </vt:variant>
      <vt:variant>
        <vt:i4>26</vt:i4>
      </vt:variant>
      <vt:variant>
        <vt:i4>0</vt:i4>
      </vt:variant>
      <vt:variant>
        <vt:i4>5</vt:i4>
      </vt:variant>
      <vt:variant>
        <vt:lpwstr/>
      </vt:variant>
      <vt:variant>
        <vt:lpwstr>_Toc98790572</vt:lpwstr>
      </vt:variant>
      <vt:variant>
        <vt:i4>1179705</vt:i4>
      </vt:variant>
      <vt:variant>
        <vt:i4>20</vt:i4>
      </vt:variant>
      <vt:variant>
        <vt:i4>0</vt:i4>
      </vt:variant>
      <vt:variant>
        <vt:i4>5</vt:i4>
      </vt:variant>
      <vt:variant>
        <vt:lpwstr/>
      </vt:variant>
      <vt:variant>
        <vt:lpwstr>_Toc98790571</vt:lpwstr>
      </vt:variant>
      <vt:variant>
        <vt:i4>1245241</vt:i4>
      </vt:variant>
      <vt:variant>
        <vt:i4>14</vt:i4>
      </vt:variant>
      <vt:variant>
        <vt:i4>0</vt:i4>
      </vt:variant>
      <vt:variant>
        <vt:i4>5</vt:i4>
      </vt:variant>
      <vt:variant>
        <vt:lpwstr/>
      </vt:variant>
      <vt:variant>
        <vt:lpwstr>_Toc98790570</vt:lpwstr>
      </vt:variant>
      <vt:variant>
        <vt:i4>1703992</vt:i4>
      </vt:variant>
      <vt:variant>
        <vt:i4>8</vt:i4>
      </vt:variant>
      <vt:variant>
        <vt:i4>0</vt:i4>
      </vt:variant>
      <vt:variant>
        <vt:i4>5</vt:i4>
      </vt:variant>
      <vt:variant>
        <vt:lpwstr/>
      </vt:variant>
      <vt:variant>
        <vt:lpwstr>_Toc98790569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documentos Ingenería del Software</dc:title>
  <dc:subject/>
  <dc:creator>Ignacio García Juliá</dc:creator>
  <cp:keywords/>
  <dc:description/>
  <cp:lastModifiedBy>Mathias Brunkow Moser</cp:lastModifiedBy>
  <cp:revision>4</cp:revision>
  <cp:lastPrinted>2021-11-26T19:54:00Z</cp:lastPrinted>
  <dcterms:created xsi:type="dcterms:W3CDTF">2022-03-21T22:54:00Z</dcterms:created>
  <dcterms:modified xsi:type="dcterms:W3CDTF">2022-03-21T22:57:00Z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Titulo del documento</vt:lpwstr>
  </property>
  <property fmtid="{D5CDD505-2E9C-101B-9397-08002B2CF9AE}" pid="4" name="3_Título del Documento Parte 2">
    <vt:lpwstr>Titulo del documento Parte 2</vt:lpwstr>
  </property>
  <property fmtid="{D5CDD505-2E9C-101B-9397-08002B2CF9AE}" pid="5" name="4_Código del Documento">
    <vt:lpwstr>W2XXXXXXXXXXX</vt:lpwstr>
  </property>
  <property fmtid="{D5CDD505-2E9C-101B-9397-08002B2CF9AE}" pid="6" name="5_Edición">
    <vt:lpwstr>0</vt:lpwstr>
  </property>
  <property fmtid="{D5CDD505-2E9C-101B-9397-08002B2CF9AE}" pid="7" name="6_Fecha de Edición">
    <vt:lpwstr>18/10/18</vt:lpwstr>
  </property>
  <property fmtid="{D5CDD505-2E9C-101B-9397-08002B2CF9AE}" pid="8" name="7_Clasificación de Seguridad">
    <vt:lpwstr>Clasificación de seguridad</vt:lpwstr>
  </property>
  <property fmtid="{D5CDD505-2E9C-101B-9397-08002B2CF9AE}" pid="9" name="ContentTypeId">
    <vt:lpwstr>0x0101009DF95021734BEE44A0FE50A7311C1537</vt:lpwstr>
  </property>
</Properties>
</file>